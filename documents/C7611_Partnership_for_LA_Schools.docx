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2CA4E" w14:textId="7FA84527" w:rsidR="004E2F34" w:rsidRDefault="004E2F34"/>
    <w:tbl>
      <w:tblPr>
        <w:tblW w:w="9540" w:type="dxa"/>
        <w:tblInd w:w="-90" w:type="dxa"/>
        <w:tblLayout w:type="fixed"/>
        <w:tblLook w:val="01E0" w:firstRow="1" w:lastRow="1" w:firstColumn="1" w:lastColumn="1" w:noHBand="0" w:noVBand="0"/>
      </w:tblPr>
      <w:tblGrid>
        <w:gridCol w:w="2250"/>
        <w:gridCol w:w="2070"/>
        <w:gridCol w:w="2250"/>
        <w:gridCol w:w="1440"/>
        <w:gridCol w:w="1530"/>
      </w:tblGrid>
      <w:tr w:rsidR="004855BE" w:rsidRPr="00190FF3" w14:paraId="7DCE13A5" w14:textId="77777777" w:rsidTr="18252BF1">
        <w:trPr>
          <w:trHeight w:val="1049"/>
        </w:trPr>
        <w:tc>
          <w:tcPr>
            <w:tcW w:w="9540" w:type="dxa"/>
            <w:gridSpan w:val="5"/>
          </w:tcPr>
          <w:p w14:paraId="68116149" w14:textId="49A95A1C" w:rsidR="004855BE" w:rsidRPr="00190FF3" w:rsidRDefault="004855BE" w:rsidP="004D5FC7">
            <w:pPr>
              <w:pStyle w:val="ListParagraph"/>
              <w:numPr>
                <w:ilvl w:val="0"/>
                <w:numId w:val="23"/>
              </w:numPr>
              <w:ind w:left="345"/>
              <w:rPr>
                <w:b/>
              </w:rPr>
            </w:pPr>
            <w:r w:rsidRPr="00190FF3">
              <w:rPr>
                <w:b/>
              </w:rPr>
              <w:t>A</w:t>
            </w:r>
            <w:r>
              <w:rPr>
                <w:b/>
              </w:rPr>
              <w:t xml:space="preserve">PPROVAL OF PROFESSIONAL SERVICE </w:t>
            </w:r>
            <w:r w:rsidRPr="00190FF3">
              <w:rPr>
                <w:b/>
              </w:rPr>
              <w:t>CONTRACTS/</w:t>
            </w:r>
            <w:r>
              <w:rPr>
                <w:b/>
              </w:rPr>
              <w:t>AMENDMENTS/</w:t>
            </w:r>
            <w:r w:rsidR="00FD45F9">
              <w:rPr>
                <w:b/>
              </w:rPr>
              <w:t xml:space="preserve"> </w:t>
            </w:r>
            <w:r>
              <w:rPr>
                <w:b/>
              </w:rPr>
              <w:t>AUTHORIZATION</w:t>
            </w:r>
            <w:r w:rsidR="00FD45F9">
              <w:rPr>
                <w:b/>
              </w:rPr>
              <w:t xml:space="preserve"> </w:t>
            </w:r>
            <w:r w:rsidRPr="00190FF3">
              <w:rPr>
                <w:b/>
              </w:rPr>
              <w:t xml:space="preserve">TO INCREASE CONTRACT CAPACITY </w:t>
            </w:r>
            <w:r w:rsidRPr="00190FF3">
              <w:rPr>
                <w:b/>
                <w:u w:val="single"/>
              </w:rPr>
              <w:t>EXCEEDING $250,000</w:t>
            </w:r>
          </w:p>
        </w:tc>
      </w:tr>
      <w:tr w:rsidR="004855BE" w:rsidRPr="0036199E" w14:paraId="26C71654" w14:textId="77777777" w:rsidTr="18252BF1">
        <w:trPr>
          <w:trHeight w:val="80"/>
        </w:trPr>
        <w:tc>
          <w:tcPr>
            <w:tcW w:w="9540" w:type="dxa"/>
            <w:gridSpan w:val="5"/>
          </w:tcPr>
          <w:p w14:paraId="15DC39FC" w14:textId="77777777" w:rsidR="004855BE" w:rsidRDefault="004855BE" w:rsidP="00280AC7">
            <w:pPr>
              <w:ind w:left="330"/>
              <w:rPr>
                <w:b/>
              </w:rPr>
            </w:pPr>
          </w:p>
          <w:p w14:paraId="6D09DC51" w14:textId="3ED2B7E0" w:rsidR="00456922" w:rsidRPr="00456922" w:rsidRDefault="004D5FC7" w:rsidP="00280AC7">
            <w:pPr>
              <w:ind w:left="330"/>
              <w:rPr>
                <w:b/>
                <w:bCs/>
                <w:color w:val="FF0000"/>
              </w:rPr>
            </w:pPr>
            <w:r w:rsidRPr="31E0089E">
              <w:rPr>
                <w:b/>
                <w:bCs/>
                <w:color w:val="FF0000"/>
              </w:rPr>
              <w:t xml:space="preserve">Item </w:t>
            </w:r>
            <w:r w:rsidR="6626EBA2" w:rsidRPr="3E9EFE0D">
              <w:rPr>
                <w:b/>
                <w:bCs/>
                <w:color w:val="FF0000"/>
              </w:rPr>
              <w:t>F</w:t>
            </w:r>
          </w:p>
          <w:p w14:paraId="65D490E2" w14:textId="4E389DC8" w:rsidR="00456922" w:rsidRPr="0036199E" w:rsidRDefault="00456922" w:rsidP="00280AC7">
            <w:pPr>
              <w:ind w:left="330"/>
              <w:rPr>
                <w:b/>
              </w:rPr>
            </w:pPr>
          </w:p>
        </w:tc>
      </w:tr>
      <w:tr w:rsidR="00E057F1" w:rsidRPr="00833B1B" w14:paraId="10923691" w14:textId="77777777" w:rsidTr="18252BF1">
        <w:trPr>
          <w:trHeight w:val="959"/>
        </w:trPr>
        <w:tc>
          <w:tcPr>
            <w:tcW w:w="8010" w:type="dxa"/>
            <w:gridSpan w:val="4"/>
          </w:tcPr>
          <w:p w14:paraId="03EE5100" w14:textId="77777777" w:rsidR="00681993" w:rsidRDefault="00681993" w:rsidP="00E057F1">
            <w:pPr>
              <w:ind w:firstLine="330"/>
              <w:rPr>
                <w:b/>
                <w:u w:val="single"/>
              </w:rPr>
            </w:pPr>
            <w:r>
              <w:rPr>
                <w:b/>
                <w:u w:val="single"/>
              </w:rPr>
              <w:t xml:space="preserve">PERSONNEL COMMISSION/HUMAN RESOURCES DIVISION/ </w:t>
            </w:r>
          </w:p>
          <w:p w14:paraId="7DAD7E89" w14:textId="5D4D9231" w:rsidR="00E057F1" w:rsidRPr="00CC40DD" w:rsidRDefault="00681993" w:rsidP="00E057F1">
            <w:pPr>
              <w:ind w:firstLine="330"/>
              <w:rPr>
                <w:b/>
                <w:u w:val="single"/>
              </w:rPr>
            </w:pPr>
            <w:r>
              <w:rPr>
                <w:b/>
                <w:u w:val="single"/>
              </w:rPr>
              <w:t xml:space="preserve">EARLY CHILDHOOD EDUCATION DIVISION </w:t>
            </w:r>
          </w:p>
        </w:tc>
        <w:tc>
          <w:tcPr>
            <w:tcW w:w="1530" w:type="dxa"/>
          </w:tcPr>
          <w:p w14:paraId="6219BDC6" w14:textId="4C70EF7A" w:rsidR="00E057F1" w:rsidRPr="00833B1B" w:rsidRDefault="00F6363F" w:rsidP="0024448C">
            <w:pPr>
              <w:rPr>
                <w:b/>
              </w:rPr>
            </w:pPr>
            <w:r>
              <w:rPr>
                <w:b/>
              </w:rPr>
              <w:t xml:space="preserve">  </w:t>
            </w:r>
            <w:r w:rsidR="00F022F6">
              <w:rPr>
                <w:b/>
              </w:rPr>
              <w:t>$1,717,982</w:t>
            </w:r>
          </w:p>
        </w:tc>
      </w:tr>
      <w:tr w:rsidR="00E057F1" w:rsidRPr="00E057F1" w14:paraId="5C0A42D9" w14:textId="77777777" w:rsidTr="18252BF1">
        <w:trPr>
          <w:trHeight w:val="726"/>
        </w:trPr>
        <w:tc>
          <w:tcPr>
            <w:tcW w:w="2250" w:type="dxa"/>
          </w:tcPr>
          <w:p w14:paraId="6DAB4018" w14:textId="77777777" w:rsidR="00E057F1" w:rsidRPr="00E057F1" w:rsidRDefault="00E057F1" w:rsidP="00E057F1">
            <w:pPr>
              <w:ind w:left="345"/>
              <w:rPr>
                <w:u w:val="single"/>
              </w:rPr>
            </w:pPr>
            <w:r w:rsidRPr="00E057F1">
              <w:rPr>
                <w:u w:val="single"/>
              </w:rPr>
              <w:t>CONTRACTOR</w:t>
            </w:r>
          </w:p>
          <w:p w14:paraId="5DC6DD1E" w14:textId="77777777" w:rsidR="00E057F1" w:rsidRPr="00E057F1" w:rsidRDefault="00E057F1" w:rsidP="00E057F1"/>
        </w:tc>
        <w:tc>
          <w:tcPr>
            <w:tcW w:w="2070" w:type="dxa"/>
            <w:hideMark/>
          </w:tcPr>
          <w:p w14:paraId="311DA03D" w14:textId="6CFA1611" w:rsidR="00E057F1" w:rsidRPr="00E057F1" w:rsidRDefault="00E057F1" w:rsidP="00150BD6">
            <w:pPr>
              <w:jc w:val="center"/>
              <w:rPr>
                <w:u w:val="single"/>
              </w:rPr>
            </w:pPr>
            <w:r w:rsidRPr="00E057F1">
              <w:rPr>
                <w:u w:val="single"/>
              </w:rPr>
              <w:t>IDENTIFI</w:t>
            </w:r>
            <w:r w:rsidR="00150BD6">
              <w:rPr>
                <w:u w:val="single"/>
              </w:rPr>
              <w:t>-</w:t>
            </w:r>
            <w:r w:rsidRPr="00E057F1">
              <w:rPr>
                <w:u w:val="single"/>
              </w:rPr>
              <w:t>CATION</w:t>
            </w:r>
          </w:p>
          <w:p w14:paraId="212E8C8E" w14:textId="77777777" w:rsidR="00E057F1" w:rsidRDefault="00E057F1" w:rsidP="00150BD6">
            <w:pPr>
              <w:jc w:val="center"/>
              <w:rPr>
                <w:u w:val="single"/>
              </w:rPr>
            </w:pPr>
            <w:r w:rsidRPr="00E057F1">
              <w:rPr>
                <w:u w:val="single"/>
              </w:rPr>
              <w:t>NO.</w:t>
            </w:r>
          </w:p>
          <w:p w14:paraId="589923EB" w14:textId="397BD324" w:rsidR="00FD45F9" w:rsidRPr="00E057F1" w:rsidRDefault="00FD45F9" w:rsidP="00150BD6">
            <w:pPr>
              <w:jc w:val="center"/>
              <w:rPr>
                <w:u w:val="single"/>
              </w:rPr>
            </w:pPr>
          </w:p>
        </w:tc>
        <w:tc>
          <w:tcPr>
            <w:tcW w:w="2250" w:type="dxa"/>
            <w:hideMark/>
          </w:tcPr>
          <w:p w14:paraId="0603CD75" w14:textId="77777777" w:rsidR="00E057F1" w:rsidRPr="00E057F1" w:rsidRDefault="00E057F1" w:rsidP="00542C4C">
            <w:pPr>
              <w:jc w:val="center"/>
              <w:rPr>
                <w:u w:val="single"/>
              </w:rPr>
            </w:pPr>
            <w:r w:rsidRPr="00E057F1">
              <w:rPr>
                <w:u w:val="single"/>
              </w:rPr>
              <w:t>CONTRACT TERM</w:t>
            </w:r>
          </w:p>
        </w:tc>
        <w:tc>
          <w:tcPr>
            <w:tcW w:w="1440" w:type="dxa"/>
            <w:hideMark/>
          </w:tcPr>
          <w:p w14:paraId="5AEDC83C" w14:textId="77777777" w:rsidR="00E057F1" w:rsidRPr="00E057F1" w:rsidRDefault="00E057F1" w:rsidP="00150BD6">
            <w:pPr>
              <w:jc w:val="center"/>
            </w:pPr>
            <w:r w:rsidRPr="00E057F1">
              <w:rPr>
                <w:u w:val="single"/>
              </w:rPr>
              <w:t>SOURCE OF FUNDS</w:t>
            </w:r>
          </w:p>
        </w:tc>
        <w:tc>
          <w:tcPr>
            <w:tcW w:w="1530" w:type="dxa"/>
            <w:hideMark/>
          </w:tcPr>
          <w:p w14:paraId="6F27919E" w14:textId="64C92623" w:rsidR="00E057F1" w:rsidRPr="00E057F1" w:rsidRDefault="00FD45F9" w:rsidP="00D1167C">
            <w:pPr>
              <w:ind w:left="75"/>
            </w:pPr>
            <w:r>
              <w:rPr>
                <w:u w:val="single"/>
              </w:rPr>
              <w:t>A</w:t>
            </w:r>
            <w:r w:rsidR="00E057F1" w:rsidRPr="00E057F1">
              <w:rPr>
                <w:u w:val="single"/>
              </w:rPr>
              <w:t>MOUNT</w:t>
            </w:r>
          </w:p>
        </w:tc>
      </w:tr>
      <w:tr w:rsidR="00E057F1" w:rsidRPr="00E057F1" w14:paraId="30A39AC3" w14:textId="77777777" w:rsidTr="18252BF1">
        <w:trPr>
          <w:trHeight w:val="1517"/>
        </w:trPr>
        <w:tc>
          <w:tcPr>
            <w:tcW w:w="2250" w:type="dxa"/>
          </w:tcPr>
          <w:p w14:paraId="10B360C4" w14:textId="2FDAFD28" w:rsidR="00D771D6" w:rsidRPr="00E057F1" w:rsidRDefault="00681993" w:rsidP="00E057F1">
            <w:pPr>
              <w:ind w:left="345"/>
              <w:rPr>
                <w:b/>
                <w:bCs/>
              </w:rPr>
            </w:pPr>
            <w:r w:rsidRPr="1B480A34">
              <w:rPr>
                <w:b/>
                <w:bCs/>
              </w:rPr>
              <w:t>PowerSchool Group</w:t>
            </w:r>
            <w:r w:rsidR="001B0FE3" w:rsidRPr="1B480A34">
              <w:rPr>
                <w:b/>
                <w:bCs/>
              </w:rPr>
              <w:t xml:space="preserve">, </w:t>
            </w:r>
            <w:r w:rsidRPr="1B480A34">
              <w:rPr>
                <w:b/>
                <w:bCs/>
              </w:rPr>
              <w:t>LLC</w:t>
            </w:r>
          </w:p>
        </w:tc>
        <w:tc>
          <w:tcPr>
            <w:tcW w:w="2070" w:type="dxa"/>
          </w:tcPr>
          <w:p w14:paraId="57BEEE99" w14:textId="77777777" w:rsidR="006E2F34" w:rsidRDefault="00681993" w:rsidP="00D771D6">
            <w:pPr>
              <w:jc w:val="center"/>
            </w:pPr>
            <w:r>
              <w:t>C6751</w:t>
            </w:r>
          </w:p>
          <w:p w14:paraId="6524D41C" w14:textId="681A625C" w:rsidR="00681993" w:rsidRPr="00E057F1" w:rsidRDefault="00681993" w:rsidP="00D771D6">
            <w:pPr>
              <w:jc w:val="center"/>
            </w:pPr>
            <w:r>
              <w:t>(RFP 2000003723)</w:t>
            </w:r>
          </w:p>
        </w:tc>
        <w:tc>
          <w:tcPr>
            <w:tcW w:w="2250" w:type="dxa"/>
          </w:tcPr>
          <w:p w14:paraId="60ECEC04" w14:textId="64B6AD74" w:rsidR="00542C4C" w:rsidRDefault="00681993" w:rsidP="00E47E4E">
            <w:pPr>
              <w:jc w:val="center"/>
            </w:pPr>
            <w:r>
              <w:t>07/01/25 – 06/30/30</w:t>
            </w:r>
          </w:p>
          <w:p w14:paraId="42C7C2F9" w14:textId="4B6E48D5" w:rsidR="00E057F1" w:rsidRPr="00E057F1" w:rsidRDefault="00681993" w:rsidP="00E47E4E">
            <w:pPr>
              <w:jc w:val="center"/>
            </w:pPr>
            <w:r>
              <w:t xml:space="preserve"> includes two (2) one-year renewal options</w:t>
            </w:r>
          </w:p>
        </w:tc>
        <w:tc>
          <w:tcPr>
            <w:tcW w:w="1440" w:type="dxa"/>
          </w:tcPr>
          <w:p w14:paraId="27841584" w14:textId="77777777" w:rsidR="00681993" w:rsidRDefault="00681993" w:rsidP="00D771D6">
            <w:pPr>
              <w:jc w:val="center"/>
            </w:pPr>
            <w:r>
              <w:t>General Funds</w:t>
            </w:r>
          </w:p>
          <w:p w14:paraId="0AF5FEA4" w14:textId="07416074" w:rsidR="00681993" w:rsidRDefault="00681993" w:rsidP="00D771D6">
            <w:pPr>
              <w:jc w:val="center"/>
            </w:pPr>
            <w:r>
              <w:t>(</w:t>
            </w:r>
            <w:r w:rsidR="00C716D6">
              <w:t>100</w:t>
            </w:r>
            <w:r>
              <w:t>%)</w:t>
            </w:r>
          </w:p>
          <w:p w14:paraId="137F81BA" w14:textId="4A8C7F21" w:rsidR="00681993" w:rsidRPr="00E057F1" w:rsidRDefault="00681993" w:rsidP="00D771D6">
            <w:pPr>
              <w:jc w:val="center"/>
            </w:pPr>
          </w:p>
        </w:tc>
        <w:tc>
          <w:tcPr>
            <w:tcW w:w="1530" w:type="dxa"/>
          </w:tcPr>
          <w:p w14:paraId="1DA07B36" w14:textId="1AC0F356" w:rsidR="00E057F1" w:rsidRPr="00E057F1" w:rsidRDefault="00681993" w:rsidP="00D1167C">
            <w:pPr>
              <w:ind w:left="75"/>
            </w:pPr>
            <w:r>
              <w:t>$1,717,982</w:t>
            </w:r>
          </w:p>
        </w:tc>
      </w:tr>
    </w:tbl>
    <w:p w14:paraId="559DE258" w14:textId="35EC83C5" w:rsidR="00681993" w:rsidRDefault="00681993" w:rsidP="00E249A0">
      <w:pPr>
        <w:ind w:left="360"/>
        <w:jc w:val="both"/>
      </w:pPr>
      <w:r>
        <w:t xml:space="preserve">Approval of a formally competed contract, procured through a Request for Proposals (RFP) process, for an integrated substitute management system that assists </w:t>
      </w:r>
      <w:r w:rsidR="00DA40E9">
        <w:t xml:space="preserve">PK-12 </w:t>
      </w:r>
      <w:r>
        <w:t xml:space="preserve">administrators, teachers, </w:t>
      </w:r>
      <w:r w:rsidR="00792844">
        <w:t xml:space="preserve">and </w:t>
      </w:r>
      <w:r>
        <w:t>classified staff with placing substitutes to cover both p</w:t>
      </w:r>
      <w:r w:rsidR="003B1820">
        <w:t>lanned and unexpected absences D</w:t>
      </w:r>
      <w:r>
        <w:t xml:space="preserve">istrictwide.  </w:t>
      </w:r>
      <w:r w:rsidR="00D739BA" w:rsidRPr="00D739BA">
        <w:t xml:space="preserve">The </w:t>
      </w:r>
      <w:r w:rsidR="00E249A0">
        <w:t xml:space="preserve">customized </w:t>
      </w:r>
      <w:r w:rsidR="00D739BA" w:rsidRPr="00D739BA">
        <w:t>s</w:t>
      </w:r>
      <w:r w:rsidR="00D739BA">
        <w:t>ystem is expected to</w:t>
      </w:r>
      <w:r w:rsidR="00D739BA" w:rsidRPr="00D739BA">
        <w:t xml:space="preserve"> service</w:t>
      </w:r>
      <w:r w:rsidR="00D739BA">
        <w:t xml:space="preserve"> approximately</w:t>
      </w:r>
      <w:r w:rsidR="00D739BA" w:rsidRPr="00D739BA">
        <w:t xml:space="preserve"> 2,500 substitute requests per day. The contract provides internet and telephone access for reporting</w:t>
      </w:r>
      <w:r w:rsidR="00E249A0">
        <w:t xml:space="preserve"> </w:t>
      </w:r>
      <w:r w:rsidR="00D739BA" w:rsidRPr="00D739BA">
        <w:t>absences, and includes hardware, software, and on-going maintenance and support to the District.</w:t>
      </w:r>
    </w:p>
    <w:p w14:paraId="25014095" w14:textId="77777777" w:rsidR="00681993" w:rsidRDefault="00681993" w:rsidP="00C8509D">
      <w:pPr>
        <w:ind w:left="360"/>
        <w:jc w:val="both"/>
      </w:pPr>
    </w:p>
    <w:p w14:paraId="3C175C36" w14:textId="5A6CCC85" w:rsidR="00681993" w:rsidRDefault="00681993" w:rsidP="00C8509D">
      <w:pPr>
        <w:ind w:left="360"/>
        <w:jc w:val="both"/>
      </w:pPr>
      <w:r>
        <w:t xml:space="preserve">Five proposals were received and three were deemed qualified. The source selection </w:t>
      </w:r>
      <w:r w:rsidR="00E47E4E">
        <w:t>c</w:t>
      </w:r>
      <w:r>
        <w:t xml:space="preserve">ommittee was composed of members from </w:t>
      </w:r>
      <w:r w:rsidR="00792844">
        <w:t xml:space="preserve">the </w:t>
      </w:r>
      <w:r>
        <w:t>Personnel Commission, Human Resources, Early Childhood Education Division and Information Technology Services.</w:t>
      </w:r>
      <w:r w:rsidRPr="00C403A3">
        <w:t xml:space="preserve"> </w:t>
      </w:r>
      <w:r>
        <w:t xml:space="preserve">Proposals were evaluated on the experience and qualifications of </w:t>
      </w:r>
      <w:r w:rsidR="00E47E4E">
        <w:t xml:space="preserve">the </w:t>
      </w:r>
      <w:r>
        <w:t xml:space="preserve">firm and personnel, technical solution and project approach, price, Small Business Enterprise (SBE) participation, Work Based Learning Partnership Plan and </w:t>
      </w:r>
      <w:r w:rsidR="006119F1">
        <w:t>t</w:t>
      </w:r>
      <w:r>
        <w:t xml:space="preserve">echnical </w:t>
      </w:r>
      <w:r w:rsidR="006119F1">
        <w:t>interview/ d</w:t>
      </w:r>
      <w:r>
        <w:t xml:space="preserve">emonstration. </w:t>
      </w:r>
      <w:r w:rsidR="006119F1">
        <w:t xml:space="preserve"> </w:t>
      </w:r>
      <w:r>
        <w:t>PowerSchool Group LLC received the highest total score</w:t>
      </w:r>
      <w:r w:rsidR="26DCA47C">
        <w:t xml:space="preserve"> and </w:t>
      </w:r>
      <w:r w:rsidR="00AA3224">
        <w:t>pr</w:t>
      </w:r>
      <w:r w:rsidR="00CB7E3E">
        <w:t xml:space="preserve">ovided </w:t>
      </w:r>
      <w:r w:rsidR="26DCA47C">
        <w:t>the lowest cost of qualified bidders</w:t>
      </w:r>
      <w:r>
        <w:t>.</w:t>
      </w:r>
    </w:p>
    <w:p w14:paraId="6739536A" w14:textId="5C103D1E" w:rsidR="00681993" w:rsidRDefault="006119F1" w:rsidP="00C8509D">
      <w:pPr>
        <w:ind w:left="360"/>
        <w:jc w:val="both"/>
      </w:pPr>
      <w:r>
        <w:t xml:space="preserve"> </w:t>
      </w:r>
    </w:p>
    <w:p w14:paraId="1D41F482" w14:textId="511EEB89" w:rsidR="00681993" w:rsidRDefault="00681993" w:rsidP="00C8509D">
      <w:pPr>
        <w:ind w:left="360"/>
        <w:jc w:val="both"/>
      </w:pPr>
      <w:r>
        <w:t xml:space="preserve">PowerSchool </w:t>
      </w:r>
      <w:r w:rsidR="00555957">
        <w:t xml:space="preserve">Group LLC </w:t>
      </w:r>
      <w:r>
        <w:t xml:space="preserve">has been providing these services for the District since 2018 and has also provided these services to Loudoun County Public Schools and Fresno Unified School District. </w:t>
      </w:r>
    </w:p>
    <w:p w14:paraId="064DE164" w14:textId="77777777" w:rsidR="00681993" w:rsidRDefault="00681993" w:rsidP="00C8509D">
      <w:pPr>
        <w:ind w:left="360"/>
        <w:jc w:val="both"/>
      </w:pPr>
    </w:p>
    <w:p w14:paraId="74CC7BB6" w14:textId="2FF981E8" w:rsidR="00681993" w:rsidRDefault="00D41993" w:rsidP="00C8509D">
      <w:pPr>
        <w:ind w:left="360"/>
        <w:jc w:val="both"/>
      </w:pPr>
      <w:r>
        <w:t>The proposed</w:t>
      </w:r>
      <w:r w:rsidR="00681993">
        <w:t xml:space="preserve"> action supports the District’s Strategic Plan Pillar No. 4 – Operational Effectiveness as it will allow the district to effectively use the substitute pool of teachers and employees for staffing schools and offices.</w:t>
      </w:r>
    </w:p>
    <w:p w14:paraId="63B2F2C5" w14:textId="398113E7" w:rsidR="00FD45F9" w:rsidRDefault="00FD45F9">
      <w:r>
        <w:br w:type="page"/>
      </w:r>
    </w:p>
    <w:p w14:paraId="27E54BF4" w14:textId="77777777" w:rsidR="00681993" w:rsidRDefault="00681993" w:rsidP="00681993">
      <w:pPr>
        <w:jc w:val="both"/>
      </w:pPr>
    </w:p>
    <w:p w14:paraId="2B524A4D" w14:textId="77777777" w:rsidR="00681993" w:rsidRDefault="00681993" w:rsidP="00FD45F9">
      <w:pPr>
        <w:ind w:left="360"/>
        <w:rPr>
          <w:b/>
        </w:rPr>
      </w:pPr>
      <w:r w:rsidRPr="007016AD">
        <w:rPr>
          <w:b/>
        </w:rPr>
        <w:t>Requesters:</w:t>
      </w:r>
    </w:p>
    <w:p w14:paraId="0ADE5AE9" w14:textId="77777777" w:rsidR="00681993" w:rsidRDefault="00681993" w:rsidP="00FD45F9">
      <w:pPr>
        <w:ind w:left="360"/>
      </w:pPr>
      <w:r>
        <w:t>David Greco, Personnel Director</w:t>
      </w:r>
    </w:p>
    <w:p w14:paraId="0F5263E8" w14:textId="77777777" w:rsidR="00681993" w:rsidRDefault="00681993" w:rsidP="00FD45F9">
      <w:pPr>
        <w:ind w:left="360"/>
      </w:pPr>
      <w:r>
        <w:t>Personnel Commission</w:t>
      </w:r>
    </w:p>
    <w:p w14:paraId="66CF64CA" w14:textId="77777777" w:rsidR="00681993" w:rsidRDefault="00681993" w:rsidP="00FD45F9">
      <w:pPr>
        <w:ind w:left="360"/>
      </w:pPr>
    </w:p>
    <w:p w14:paraId="3D5A8B59" w14:textId="1B6EA5C1" w:rsidR="00681993" w:rsidRDefault="003B1820" w:rsidP="00FD45F9">
      <w:pPr>
        <w:ind w:left="360"/>
      </w:pPr>
      <w:r>
        <w:t xml:space="preserve">Dr. </w:t>
      </w:r>
      <w:r w:rsidR="00681993">
        <w:t>Francisco Serrato, Chief Human Resources Officer</w:t>
      </w:r>
    </w:p>
    <w:p w14:paraId="55A0B9BC" w14:textId="77777777" w:rsidR="00681993" w:rsidRDefault="00681993" w:rsidP="00FD45F9">
      <w:pPr>
        <w:ind w:left="360"/>
      </w:pPr>
      <w:r>
        <w:t>Human Resources Division</w:t>
      </w:r>
    </w:p>
    <w:p w14:paraId="12024A6D" w14:textId="77777777" w:rsidR="00681993" w:rsidRDefault="00681993" w:rsidP="00FD45F9">
      <w:pPr>
        <w:ind w:left="360"/>
      </w:pPr>
    </w:p>
    <w:p w14:paraId="7CEDE500" w14:textId="7758F2FC" w:rsidR="00681993" w:rsidRDefault="00681993" w:rsidP="00FD45F9">
      <w:pPr>
        <w:ind w:left="360"/>
      </w:pPr>
      <w:r>
        <w:t xml:space="preserve">Dr. Dean Tagawa, Executive Director </w:t>
      </w:r>
    </w:p>
    <w:p w14:paraId="4D77340D" w14:textId="0A01C5E3" w:rsidR="00681993" w:rsidRDefault="00681993" w:rsidP="00FD45F9">
      <w:pPr>
        <w:ind w:left="360"/>
      </w:pPr>
      <w:r>
        <w:t>Early Childhood Education Division</w:t>
      </w:r>
    </w:p>
    <w:p w14:paraId="0111492B" w14:textId="11F9A809" w:rsidR="006119F1" w:rsidRDefault="006119F1" w:rsidP="00FD45F9">
      <w:pPr>
        <w:ind w:left="360"/>
      </w:pPr>
    </w:p>
    <w:p w14:paraId="31B01D5D" w14:textId="3389FBD5" w:rsidR="006119F1" w:rsidRPr="006119F1" w:rsidRDefault="006119F1" w:rsidP="00FD45F9">
      <w:pPr>
        <w:ind w:left="360"/>
        <w:rPr>
          <w:b/>
        </w:rPr>
      </w:pPr>
      <w:r w:rsidRPr="006119F1">
        <w:rPr>
          <w:b/>
        </w:rPr>
        <w:t>Equity Impact:</w:t>
      </w:r>
    </w:p>
    <w:p w14:paraId="4F8EF32B" w14:textId="64FE8A69" w:rsidR="006119F1" w:rsidRDefault="006119F1" w:rsidP="00681993"/>
    <w:tbl>
      <w:tblPr>
        <w:tblStyle w:val="TableGrid"/>
        <w:tblW w:w="0" w:type="auto"/>
        <w:tblInd w:w="355"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1603"/>
        <w:gridCol w:w="1076"/>
        <w:gridCol w:w="6136"/>
      </w:tblGrid>
      <w:tr w:rsidR="006119F1" w:rsidRPr="004F01A9" w14:paraId="2F3EF6BF" w14:textId="77777777" w:rsidTr="00FD45F9">
        <w:trPr>
          <w:trHeight w:val="476"/>
          <w:tblHeader/>
        </w:trPr>
        <w:tc>
          <w:tcPr>
            <w:tcW w:w="1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B04C02" w14:textId="77777777" w:rsidR="006119F1" w:rsidRPr="004F01A9" w:rsidRDefault="006119F1">
            <w:pPr>
              <w:jc w:val="center"/>
              <w:rPr>
                <w:i/>
              </w:rPr>
            </w:pPr>
            <w:r w:rsidRPr="004F01A9">
              <w:rPr>
                <w:b/>
                <w:lang w:val="en"/>
              </w:rPr>
              <w:t>Component</w:t>
            </w:r>
          </w:p>
        </w:tc>
        <w:tc>
          <w:tcPr>
            <w:tcW w:w="10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60BF46" w14:textId="77777777" w:rsidR="006119F1" w:rsidRPr="004F01A9" w:rsidRDefault="006119F1">
            <w:pPr>
              <w:jc w:val="center"/>
              <w:rPr>
                <w:i/>
              </w:rPr>
            </w:pPr>
            <w:r w:rsidRPr="004F01A9">
              <w:rPr>
                <w:b/>
                <w:lang w:val="en"/>
              </w:rPr>
              <w:t>Score</w:t>
            </w:r>
          </w:p>
        </w:tc>
        <w:tc>
          <w:tcPr>
            <w:tcW w:w="64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969780" w14:textId="77777777" w:rsidR="006119F1" w:rsidRPr="004F01A9" w:rsidRDefault="006119F1">
            <w:pPr>
              <w:jc w:val="center"/>
              <w:rPr>
                <w:i/>
              </w:rPr>
            </w:pPr>
            <w:r w:rsidRPr="004F01A9">
              <w:rPr>
                <w:b/>
                <w:lang w:val="en"/>
              </w:rPr>
              <w:t>Score Rationale</w:t>
            </w:r>
          </w:p>
        </w:tc>
      </w:tr>
      <w:tr w:rsidR="006119F1" w:rsidRPr="004F01A9" w14:paraId="733DCE4B" w14:textId="77777777" w:rsidTr="00FD45F9">
        <w:trPr>
          <w:trHeight w:val="638"/>
        </w:trPr>
        <w:tc>
          <w:tcPr>
            <w:tcW w:w="1603" w:type="dxa"/>
            <w:tcBorders>
              <w:top w:val="single" w:sz="4" w:space="0" w:color="auto"/>
              <w:left w:val="single" w:sz="4" w:space="0" w:color="auto"/>
              <w:bottom w:val="single" w:sz="4" w:space="0" w:color="auto"/>
              <w:right w:val="single" w:sz="4" w:space="0" w:color="auto"/>
            </w:tcBorders>
            <w:vAlign w:val="center"/>
          </w:tcPr>
          <w:p w14:paraId="1D8CD0C9" w14:textId="77777777" w:rsidR="006119F1" w:rsidRPr="004F01A9" w:rsidRDefault="006119F1">
            <w:pPr>
              <w:rPr>
                <w:i/>
              </w:rPr>
            </w:pPr>
            <w:r w:rsidRPr="004F01A9">
              <w:rPr>
                <w:b/>
                <w:lang w:val="en"/>
              </w:rPr>
              <w:t>Recognition</w:t>
            </w:r>
          </w:p>
        </w:tc>
        <w:tc>
          <w:tcPr>
            <w:tcW w:w="1097" w:type="dxa"/>
            <w:tcBorders>
              <w:top w:val="single" w:sz="4" w:space="0" w:color="auto"/>
              <w:left w:val="single" w:sz="4" w:space="0" w:color="auto"/>
              <w:bottom w:val="single" w:sz="4" w:space="0" w:color="auto"/>
              <w:right w:val="single" w:sz="4" w:space="0" w:color="auto"/>
            </w:tcBorders>
            <w:vAlign w:val="center"/>
          </w:tcPr>
          <w:p w14:paraId="3E3268DD" w14:textId="77777777" w:rsidR="006119F1" w:rsidRPr="004F01A9" w:rsidRDefault="006119F1">
            <w:pPr>
              <w:jc w:val="center"/>
              <w:rPr>
                <w:b/>
              </w:rPr>
            </w:pPr>
            <w:r>
              <w:rPr>
                <w:b/>
              </w:rPr>
              <w:t>2</w:t>
            </w:r>
          </w:p>
        </w:tc>
        <w:tc>
          <w:tcPr>
            <w:tcW w:w="6475" w:type="dxa"/>
            <w:tcBorders>
              <w:top w:val="single" w:sz="4" w:space="0" w:color="auto"/>
              <w:left w:val="single" w:sz="4" w:space="0" w:color="auto"/>
              <w:bottom w:val="single" w:sz="4" w:space="0" w:color="auto"/>
              <w:right w:val="single" w:sz="4" w:space="0" w:color="auto"/>
            </w:tcBorders>
          </w:tcPr>
          <w:p w14:paraId="2EEDC8D1" w14:textId="37E34647" w:rsidR="006119F1" w:rsidRPr="004F01A9" w:rsidRDefault="006119F1">
            <w:pPr>
              <w:jc w:val="both"/>
            </w:pPr>
            <w:r>
              <w:t xml:space="preserve">The contract vaguely recognizes and specifies historical inequities. The contract will help </w:t>
            </w:r>
            <w:proofErr w:type="gramStart"/>
            <w:r>
              <w:t>staff</w:t>
            </w:r>
            <w:proofErr w:type="gramEnd"/>
            <w:r>
              <w:t xml:space="preserve"> school sites every day of the school year, which will help correct</w:t>
            </w:r>
            <w:r w:rsidR="005C4D99">
              <w:t xml:space="preserve"> </w:t>
            </w:r>
            <w:r>
              <w:t>historical inequities in the student population.</w:t>
            </w:r>
          </w:p>
        </w:tc>
      </w:tr>
      <w:tr w:rsidR="006119F1" w:rsidRPr="004F01A9" w14:paraId="06782D7F" w14:textId="77777777" w:rsidTr="00FD45F9">
        <w:trPr>
          <w:trHeight w:val="1079"/>
        </w:trPr>
        <w:tc>
          <w:tcPr>
            <w:tcW w:w="1603" w:type="dxa"/>
            <w:tcBorders>
              <w:top w:val="single" w:sz="4" w:space="0" w:color="auto"/>
              <w:left w:val="single" w:sz="4" w:space="0" w:color="auto"/>
              <w:bottom w:val="single" w:sz="4" w:space="0" w:color="auto"/>
              <w:right w:val="single" w:sz="4" w:space="0" w:color="auto"/>
            </w:tcBorders>
            <w:vAlign w:val="center"/>
          </w:tcPr>
          <w:p w14:paraId="25200151" w14:textId="77777777" w:rsidR="006119F1" w:rsidRPr="004F01A9" w:rsidRDefault="006119F1">
            <w:pPr>
              <w:rPr>
                <w:i/>
              </w:rPr>
            </w:pPr>
            <w:r w:rsidRPr="004F01A9">
              <w:rPr>
                <w:b/>
                <w:lang w:val="en"/>
              </w:rPr>
              <w:t>Resource Prioritization</w:t>
            </w:r>
          </w:p>
        </w:tc>
        <w:tc>
          <w:tcPr>
            <w:tcW w:w="1097" w:type="dxa"/>
            <w:tcBorders>
              <w:top w:val="single" w:sz="4" w:space="0" w:color="auto"/>
              <w:left w:val="single" w:sz="4" w:space="0" w:color="auto"/>
              <w:bottom w:val="single" w:sz="4" w:space="0" w:color="auto"/>
              <w:right w:val="single" w:sz="4" w:space="0" w:color="auto"/>
            </w:tcBorders>
            <w:vAlign w:val="center"/>
          </w:tcPr>
          <w:p w14:paraId="57DF53D2" w14:textId="77777777" w:rsidR="006119F1" w:rsidRPr="004F01A9" w:rsidRDefault="006119F1">
            <w:pPr>
              <w:jc w:val="center"/>
              <w:rPr>
                <w:b/>
              </w:rPr>
            </w:pPr>
            <w:r w:rsidRPr="1595B23C">
              <w:rPr>
                <w:b/>
                <w:bCs/>
              </w:rPr>
              <w:t>2</w:t>
            </w:r>
          </w:p>
        </w:tc>
        <w:tc>
          <w:tcPr>
            <w:tcW w:w="6475" w:type="dxa"/>
            <w:tcBorders>
              <w:top w:val="single" w:sz="4" w:space="0" w:color="auto"/>
              <w:left w:val="single" w:sz="4" w:space="0" w:color="auto"/>
              <w:bottom w:val="single" w:sz="4" w:space="0" w:color="auto"/>
              <w:right w:val="single" w:sz="4" w:space="0" w:color="auto"/>
            </w:tcBorders>
          </w:tcPr>
          <w:p w14:paraId="2D9F7F80" w14:textId="55360634" w:rsidR="006119F1" w:rsidRPr="007F6A7A" w:rsidRDefault="006119F1">
            <w:pPr>
              <w:jc w:val="both"/>
            </w:pPr>
            <w:r>
              <w:t>The contract somewhat prioritizes resources based on student need. With the</w:t>
            </w:r>
            <w:r w:rsidRPr="007F6A7A">
              <w:t xml:space="preserve"> </w:t>
            </w:r>
            <w:r>
              <w:t xml:space="preserve">contract, </w:t>
            </w:r>
            <w:r w:rsidRPr="004C0558">
              <w:t xml:space="preserve">Personnel Commission, Human Resources and Early </w:t>
            </w:r>
            <w:r w:rsidR="00D92A0E">
              <w:t xml:space="preserve">Childhood </w:t>
            </w:r>
            <w:r w:rsidRPr="004C0558">
              <w:t xml:space="preserve">Education will be able to </w:t>
            </w:r>
            <w:r>
              <w:t xml:space="preserve">effectively </w:t>
            </w:r>
            <w:r w:rsidRPr="004C0558">
              <w:t>utilize the substitute pool of teachers and employees</w:t>
            </w:r>
            <w:r>
              <w:t xml:space="preserve"> for student instruction and school operations.</w:t>
            </w:r>
          </w:p>
          <w:p w14:paraId="5AEB0DAB" w14:textId="77777777" w:rsidR="006119F1" w:rsidRPr="004F01A9" w:rsidRDefault="006119F1">
            <w:pPr>
              <w:jc w:val="both"/>
            </w:pPr>
          </w:p>
        </w:tc>
      </w:tr>
      <w:tr w:rsidR="006119F1" w:rsidRPr="004F01A9" w14:paraId="4AD97999" w14:textId="77777777" w:rsidTr="00FD45F9">
        <w:trPr>
          <w:trHeight w:val="710"/>
        </w:trPr>
        <w:tc>
          <w:tcPr>
            <w:tcW w:w="1603" w:type="dxa"/>
            <w:tcBorders>
              <w:top w:val="single" w:sz="4" w:space="0" w:color="auto"/>
              <w:left w:val="single" w:sz="4" w:space="0" w:color="auto"/>
              <w:bottom w:val="single" w:sz="4" w:space="0" w:color="auto"/>
              <w:right w:val="single" w:sz="4" w:space="0" w:color="auto"/>
            </w:tcBorders>
            <w:vAlign w:val="center"/>
          </w:tcPr>
          <w:p w14:paraId="4B76027B" w14:textId="77777777" w:rsidR="006119F1" w:rsidRPr="004F01A9" w:rsidRDefault="006119F1">
            <w:pPr>
              <w:rPr>
                <w:i/>
              </w:rPr>
            </w:pPr>
            <w:r w:rsidRPr="004F01A9">
              <w:rPr>
                <w:b/>
                <w:lang w:val="en"/>
              </w:rPr>
              <w:t>Results</w:t>
            </w:r>
          </w:p>
        </w:tc>
        <w:tc>
          <w:tcPr>
            <w:tcW w:w="1097" w:type="dxa"/>
            <w:tcBorders>
              <w:top w:val="single" w:sz="4" w:space="0" w:color="auto"/>
              <w:left w:val="single" w:sz="4" w:space="0" w:color="auto"/>
              <w:bottom w:val="single" w:sz="4" w:space="0" w:color="auto"/>
              <w:right w:val="single" w:sz="4" w:space="0" w:color="auto"/>
            </w:tcBorders>
            <w:vAlign w:val="center"/>
          </w:tcPr>
          <w:p w14:paraId="0949FC02" w14:textId="77777777" w:rsidR="006119F1" w:rsidRPr="004F01A9" w:rsidRDefault="006119F1">
            <w:pPr>
              <w:jc w:val="center"/>
              <w:rPr>
                <w:b/>
              </w:rPr>
            </w:pPr>
            <w:r>
              <w:rPr>
                <w:b/>
                <w:bCs/>
              </w:rPr>
              <w:t>3</w:t>
            </w:r>
          </w:p>
        </w:tc>
        <w:tc>
          <w:tcPr>
            <w:tcW w:w="6475" w:type="dxa"/>
            <w:tcBorders>
              <w:top w:val="single" w:sz="4" w:space="0" w:color="auto"/>
              <w:left w:val="single" w:sz="4" w:space="0" w:color="auto"/>
              <w:bottom w:val="single" w:sz="4" w:space="0" w:color="auto"/>
              <w:right w:val="single" w:sz="4" w:space="0" w:color="auto"/>
            </w:tcBorders>
          </w:tcPr>
          <w:p w14:paraId="76558B9A" w14:textId="77777777" w:rsidR="006119F1" w:rsidRPr="004F01A9" w:rsidRDefault="006119F1">
            <w:pPr>
              <w:jc w:val="both"/>
            </w:pPr>
            <w:r>
              <w:t xml:space="preserve">The contract is likely to result in closed opportunity gaps and/or closing achievement gaps. The contract will effectively utilize the substitute pool of teachers and employees at school </w:t>
            </w:r>
            <w:proofErr w:type="gramStart"/>
            <w:r>
              <w:t>sites, and</w:t>
            </w:r>
            <w:proofErr w:type="gramEnd"/>
            <w:r>
              <w:t xml:space="preserve"> will result in closed opportunity gaps and closing achievement gaps in students.</w:t>
            </w:r>
          </w:p>
        </w:tc>
      </w:tr>
      <w:tr w:rsidR="006119F1" w:rsidRPr="004F01A9" w14:paraId="00437A4E" w14:textId="77777777" w:rsidTr="00FD45F9">
        <w:trPr>
          <w:trHeight w:val="530"/>
        </w:trPr>
        <w:tc>
          <w:tcPr>
            <w:tcW w:w="1603" w:type="dxa"/>
            <w:tcBorders>
              <w:top w:val="single" w:sz="4" w:space="0" w:color="auto"/>
              <w:left w:val="single" w:sz="4" w:space="0" w:color="auto"/>
              <w:bottom w:val="single" w:sz="4" w:space="0" w:color="auto"/>
              <w:right w:val="single" w:sz="4" w:space="0" w:color="auto"/>
            </w:tcBorders>
            <w:vAlign w:val="center"/>
          </w:tcPr>
          <w:p w14:paraId="141AB6BB" w14:textId="77777777" w:rsidR="006119F1" w:rsidRPr="004F01A9" w:rsidRDefault="006119F1">
            <w:pPr>
              <w:rPr>
                <w:i/>
              </w:rPr>
            </w:pPr>
            <w:r w:rsidRPr="004F01A9">
              <w:rPr>
                <w:b/>
                <w:lang w:val="en"/>
              </w:rPr>
              <w:t>TOTAL</w:t>
            </w:r>
          </w:p>
        </w:tc>
        <w:tc>
          <w:tcPr>
            <w:tcW w:w="1097" w:type="dxa"/>
            <w:tcBorders>
              <w:top w:val="single" w:sz="4" w:space="0" w:color="auto"/>
              <w:left w:val="single" w:sz="4" w:space="0" w:color="auto"/>
              <w:bottom w:val="single" w:sz="4" w:space="0" w:color="auto"/>
              <w:right w:val="single" w:sz="4" w:space="0" w:color="auto"/>
            </w:tcBorders>
            <w:vAlign w:val="center"/>
          </w:tcPr>
          <w:p w14:paraId="5FE0D6BC" w14:textId="77777777" w:rsidR="006119F1" w:rsidRPr="004F01A9" w:rsidRDefault="006119F1">
            <w:pPr>
              <w:jc w:val="center"/>
              <w:rPr>
                <w:b/>
              </w:rPr>
            </w:pPr>
            <w:r>
              <w:rPr>
                <w:b/>
              </w:rPr>
              <w:t>7</w:t>
            </w:r>
          </w:p>
        </w:tc>
        <w:tc>
          <w:tcPr>
            <w:tcW w:w="6475" w:type="dxa"/>
            <w:tcBorders>
              <w:top w:val="single" w:sz="4" w:space="0" w:color="auto"/>
              <w:left w:val="single" w:sz="4" w:space="0" w:color="auto"/>
              <w:bottom w:val="nil"/>
              <w:right w:val="nil"/>
            </w:tcBorders>
          </w:tcPr>
          <w:p w14:paraId="4F9AC9FB" w14:textId="77777777" w:rsidR="006119F1" w:rsidRPr="004F01A9" w:rsidRDefault="006119F1"/>
        </w:tc>
      </w:tr>
    </w:tbl>
    <w:p w14:paraId="1410BAE9" w14:textId="77777777" w:rsidR="006119F1" w:rsidRPr="007016AD" w:rsidRDefault="006119F1" w:rsidP="00681993"/>
    <w:p w14:paraId="6E70A295" w14:textId="77777777" w:rsidR="00C10F5E" w:rsidRDefault="00C10F5E">
      <w:r>
        <w:br w:type="page"/>
      </w:r>
    </w:p>
    <w:tbl>
      <w:tblPr>
        <w:tblW w:w="9630" w:type="dxa"/>
        <w:tblInd w:w="-90" w:type="dxa"/>
        <w:tblLayout w:type="fixed"/>
        <w:tblLook w:val="01E0" w:firstRow="1" w:lastRow="1" w:firstColumn="1" w:lastColumn="1" w:noHBand="0" w:noVBand="0"/>
      </w:tblPr>
      <w:tblGrid>
        <w:gridCol w:w="2340"/>
        <w:gridCol w:w="1800"/>
        <w:gridCol w:w="2430"/>
        <w:gridCol w:w="1440"/>
        <w:gridCol w:w="1620"/>
      </w:tblGrid>
      <w:tr w:rsidR="00C10F5E" w:rsidRPr="00190FF3" w14:paraId="66C5B1E2" w14:textId="77777777" w:rsidTr="18252BF1">
        <w:trPr>
          <w:trHeight w:val="1049"/>
        </w:trPr>
        <w:tc>
          <w:tcPr>
            <w:tcW w:w="9630" w:type="dxa"/>
            <w:gridSpan w:val="5"/>
          </w:tcPr>
          <w:p w14:paraId="7749D6E3" w14:textId="6DB050B9" w:rsidR="00C10F5E" w:rsidRPr="00190FF3" w:rsidRDefault="00C10F5E" w:rsidP="004D5FC7">
            <w:pPr>
              <w:pStyle w:val="ListParagraph"/>
              <w:numPr>
                <w:ilvl w:val="0"/>
                <w:numId w:val="23"/>
              </w:numPr>
              <w:ind w:left="348" w:hanging="348"/>
              <w:rPr>
                <w:b/>
              </w:rPr>
            </w:pPr>
            <w:r w:rsidRPr="00190FF3">
              <w:rPr>
                <w:b/>
              </w:rPr>
              <w:lastRenderedPageBreak/>
              <w:t>A</w:t>
            </w:r>
            <w:r>
              <w:rPr>
                <w:b/>
              </w:rPr>
              <w:t>PPROVAL OF PROFESSIONAL SERVICES REVENUE/GRANT CONTRACTS</w:t>
            </w:r>
            <w:r w:rsidR="00CA5E00">
              <w:rPr>
                <w:b/>
              </w:rPr>
              <w:t>/</w:t>
            </w:r>
            <w:r>
              <w:rPr>
                <w:b/>
              </w:rPr>
              <w:t xml:space="preserve"> AMENDMENTS/ AUTHORIZATION </w:t>
            </w:r>
            <w:r w:rsidRPr="00190FF3">
              <w:rPr>
                <w:b/>
              </w:rPr>
              <w:t xml:space="preserve">TO INCREASE CONTRACT CAPACITY </w:t>
            </w:r>
            <w:r w:rsidRPr="00190FF3">
              <w:rPr>
                <w:b/>
                <w:u w:val="single"/>
              </w:rPr>
              <w:t xml:space="preserve">EXCEEDING </w:t>
            </w:r>
            <w:r>
              <w:rPr>
                <w:b/>
                <w:u w:val="single"/>
              </w:rPr>
              <w:t>&lt;</w:t>
            </w:r>
            <w:r w:rsidRPr="00190FF3">
              <w:rPr>
                <w:b/>
                <w:u w:val="single"/>
              </w:rPr>
              <w:t>$</w:t>
            </w:r>
            <w:r>
              <w:rPr>
                <w:b/>
                <w:u w:val="single"/>
              </w:rPr>
              <w:t>500</w:t>
            </w:r>
            <w:r w:rsidRPr="00190FF3">
              <w:rPr>
                <w:b/>
                <w:u w:val="single"/>
              </w:rPr>
              <w:t>,000</w:t>
            </w:r>
            <w:r>
              <w:rPr>
                <w:b/>
                <w:u w:val="single"/>
              </w:rPr>
              <w:t>&gt;</w:t>
            </w:r>
          </w:p>
        </w:tc>
      </w:tr>
      <w:tr w:rsidR="00C10F5E" w:rsidRPr="0036199E" w14:paraId="028AE6DB" w14:textId="77777777" w:rsidTr="18252BF1">
        <w:trPr>
          <w:trHeight w:val="80"/>
        </w:trPr>
        <w:tc>
          <w:tcPr>
            <w:tcW w:w="9630" w:type="dxa"/>
            <w:gridSpan w:val="5"/>
          </w:tcPr>
          <w:p w14:paraId="494608D6" w14:textId="77777777" w:rsidR="00C10F5E" w:rsidRDefault="00C10F5E">
            <w:pPr>
              <w:ind w:left="330"/>
              <w:rPr>
                <w:b/>
              </w:rPr>
            </w:pPr>
          </w:p>
          <w:p w14:paraId="1ECDDC80" w14:textId="3B9470C0" w:rsidR="00C10F5E" w:rsidRPr="00456922" w:rsidRDefault="00C10F5E">
            <w:pPr>
              <w:ind w:left="330"/>
              <w:rPr>
                <w:b/>
                <w:bCs/>
                <w:color w:val="FF0000"/>
              </w:rPr>
            </w:pPr>
            <w:r w:rsidRPr="31E0089E">
              <w:rPr>
                <w:b/>
                <w:bCs/>
                <w:color w:val="FF0000"/>
              </w:rPr>
              <w:t xml:space="preserve">Item </w:t>
            </w:r>
            <w:r w:rsidR="6626EBA2" w:rsidRPr="3E9EFE0D">
              <w:rPr>
                <w:b/>
                <w:bCs/>
                <w:color w:val="FF0000"/>
              </w:rPr>
              <w:t>G</w:t>
            </w:r>
          </w:p>
          <w:p w14:paraId="5A90DD69" w14:textId="77777777" w:rsidR="00C10F5E" w:rsidRPr="0036199E" w:rsidRDefault="00C10F5E">
            <w:pPr>
              <w:ind w:left="330"/>
              <w:rPr>
                <w:b/>
              </w:rPr>
            </w:pPr>
          </w:p>
        </w:tc>
      </w:tr>
      <w:tr w:rsidR="00C10F5E" w:rsidRPr="00833B1B" w14:paraId="4C568C79" w14:textId="77777777" w:rsidTr="18252BF1">
        <w:trPr>
          <w:trHeight w:val="527"/>
        </w:trPr>
        <w:tc>
          <w:tcPr>
            <w:tcW w:w="8010" w:type="dxa"/>
            <w:gridSpan w:val="4"/>
          </w:tcPr>
          <w:p w14:paraId="60631B41" w14:textId="4103925B" w:rsidR="00C10F5E" w:rsidRPr="00CC40DD" w:rsidRDefault="00C10F5E">
            <w:pPr>
              <w:ind w:firstLine="330"/>
              <w:rPr>
                <w:b/>
                <w:u w:val="single"/>
              </w:rPr>
            </w:pPr>
            <w:r w:rsidRPr="008829E8">
              <w:rPr>
                <w:b/>
              </w:rPr>
              <w:t xml:space="preserve"> </w:t>
            </w:r>
            <w:r>
              <w:rPr>
                <w:b/>
                <w:u w:val="single"/>
              </w:rPr>
              <w:t>DIVISION OF INSTRUCTION</w:t>
            </w:r>
          </w:p>
        </w:tc>
        <w:tc>
          <w:tcPr>
            <w:tcW w:w="1620" w:type="dxa"/>
          </w:tcPr>
          <w:p w14:paraId="551972D1" w14:textId="2603FB80" w:rsidR="00C10F5E" w:rsidRPr="00833B1B" w:rsidRDefault="00C10F5E">
            <w:pPr>
              <w:rPr>
                <w:b/>
              </w:rPr>
            </w:pPr>
            <w:r>
              <w:rPr>
                <w:b/>
              </w:rPr>
              <w:t>&lt;$1,770,000&gt;</w:t>
            </w:r>
          </w:p>
        </w:tc>
      </w:tr>
      <w:tr w:rsidR="00C10F5E" w:rsidRPr="00E057F1" w14:paraId="2A1E95AA" w14:textId="77777777" w:rsidTr="18252BF1">
        <w:trPr>
          <w:trHeight w:val="726"/>
        </w:trPr>
        <w:tc>
          <w:tcPr>
            <w:tcW w:w="2340" w:type="dxa"/>
          </w:tcPr>
          <w:p w14:paraId="2F57E1EA" w14:textId="77777777" w:rsidR="00C10F5E" w:rsidRPr="00E057F1" w:rsidRDefault="00C10F5E">
            <w:pPr>
              <w:ind w:left="345"/>
              <w:rPr>
                <w:u w:val="single"/>
              </w:rPr>
            </w:pPr>
            <w:r w:rsidRPr="00E057F1">
              <w:rPr>
                <w:u w:val="single"/>
              </w:rPr>
              <w:t>CONTRACTOR</w:t>
            </w:r>
          </w:p>
          <w:p w14:paraId="59828D52" w14:textId="77777777" w:rsidR="00C10F5E" w:rsidRPr="00E057F1" w:rsidRDefault="00C10F5E"/>
        </w:tc>
        <w:tc>
          <w:tcPr>
            <w:tcW w:w="1800" w:type="dxa"/>
            <w:hideMark/>
          </w:tcPr>
          <w:p w14:paraId="00746F4A" w14:textId="77777777" w:rsidR="00C10F5E" w:rsidRPr="00E057F1" w:rsidRDefault="00C10F5E">
            <w:pPr>
              <w:jc w:val="center"/>
              <w:rPr>
                <w:u w:val="single"/>
              </w:rPr>
            </w:pPr>
            <w:r w:rsidRPr="00E057F1">
              <w:rPr>
                <w:u w:val="single"/>
              </w:rPr>
              <w:t>IDENTIFI</w:t>
            </w:r>
            <w:r>
              <w:rPr>
                <w:u w:val="single"/>
              </w:rPr>
              <w:t>-</w:t>
            </w:r>
            <w:r w:rsidRPr="00E057F1">
              <w:rPr>
                <w:u w:val="single"/>
              </w:rPr>
              <w:t>CATION</w:t>
            </w:r>
          </w:p>
          <w:p w14:paraId="0DDE1DF6" w14:textId="77777777" w:rsidR="00C10F5E" w:rsidRDefault="00C10F5E">
            <w:pPr>
              <w:jc w:val="center"/>
              <w:rPr>
                <w:u w:val="single"/>
              </w:rPr>
            </w:pPr>
            <w:r w:rsidRPr="00E057F1">
              <w:rPr>
                <w:u w:val="single"/>
              </w:rPr>
              <w:t>NO.</w:t>
            </w:r>
          </w:p>
          <w:p w14:paraId="1D302310" w14:textId="77777777" w:rsidR="00C10F5E" w:rsidRDefault="00C10F5E">
            <w:pPr>
              <w:jc w:val="center"/>
              <w:rPr>
                <w:u w:val="single"/>
              </w:rPr>
            </w:pPr>
          </w:p>
          <w:p w14:paraId="5ABDE0BC" w14:textId="77777777" w:rsidR="00C10F5E" w:rsidRPr="00E057F1" w:rsidRDefault="00C10F5E">
            <w:pPr>
              <w:jc w:val="center"/>
              <w:rPr>
                <w:u w:val="single"/>
              </w:rPr>
            </w:pPr>
          </w:p>
        </w:tc>
        <w:tc>
          <w:tcPr>
            <w:tcW w:w="2430" w:type="dxa"/>
            <w:hideMark/>
          </w:tcPr>
          <w:p w14:paraId="41636C2B" w14:textId="77777777" w:rsidR="00C10F5E" w:rsidRPr="00E057F1" w:rsidRDefault="00C10F5E">
            <w:pPr>
              <w:jc w:val="center"/>
              <w:rPr>
                <w:u w:val="single"/>
              </w:rPr>
            </w:pPr>
            <w:r w:rsidRPr="00E057F1">
              <w:rPr>
                <w:u w:val="single"/>
              </w:rPr>
              <w:t>CONTRACT TERM</w:t>
            </w:r>
          </w:p>
        </w:tc>
        <w:tc>
          <w:tcPr>
            <w:tcW w:w="1440" w:type="dxa"/>
            <w:hideMark/>
          </w:tcPr>
          <w:p w14:paraId="1E3983F1" w14:textId="77777777" w:rsidR="00C10F5E" w:rsidRPr="00E057F1" w:rsidRDefault="00C10F5E">
            <w:pPr>
              <w:jc w:val="center"/>
            </w:pPr>
            <w:r w:rsidRPr="00E057F1">
              <w:rPr>
                <w:u w:val="single"/>
              </w:rPr>
              <w:t>SOURCE OF FUNDS</w:t>
            </w:r>
          </w:p>
        </w:tc>
        <w:tc>
          <w:tcPr>
            <w:tcW w:w="1620" w:type="dxa"/>
            <w:hideMark/>
          </w:tcPr>
          <w:p w14:paraId="1F87719F" w14:textId="77777777" w:rsidR="00C10F5E" w:rsidRPr="00E057F1" w:rsidRDefault="00C10F5E">
            <w:pPr>
              <w:ind w:left="75"/>
            </w:pPr>
            <w:r>
              <w:rPr>
                <w:u w:val="single"/>
              </w:rPr>
              <w:t>A</w:t>
            </w:r>
            <w:r w:rsidRPr="00E057F1">
              <w:rPr>
                <w:u w:val="single"/>
              </w:rPr>
              <w:t>MOUNT</w:t>
            </w:r>
          </w:p>
        </w:tc>
      </w:tr>
      <w:tr w:rsidR="00C10F5E" w:rsidRPr="00E057F1" w14:paraId="304CAA68" w14:textId="77777777" w:rsidTr="18252BF1">
        <w:trPr>
          <w:trHeight w:val="2669"/>
        </w:trPr>
        <w:tc>
          <w:tcPr>
            <w:tcW w:w="2340" w:type="dxa"/>
          </w:tcPr>
          <w:p w14:paraId="7260575F" w14:textId="1941A0A4" w:rsidR="00C10F5E" w:rsidRPr="00E057F1" w:rsidRDefault="00C10F5E">
            <w:pPr>
              <w:ind w:left="345"/>
              <w:rPr>
                <w:b/>
              </w:rPr>
            </w:pPr>
            <w:r>
              <w:rPr>
                <w:b/>
              </w:rPr>
              <w:t>Partnership for Los Angeles Schools</w:t>
            </w:r>
          </w:p>
        </w:tc>
        <w:tc>
          <w:tcPr>
            <w:tcW w:w="1800" w:type="dxa"/>
          </w:tcPr>
          <w:p w14:paraId="5586BCA5" w14:textId="1FBD91F3" w:rsidR="00C10F5E" w:rsidRPr="00E057F1" w:rsidRDefault="00C10F5E">
            <w:pPr>
              <w:jc w:val="center"/>
            </w:pPr>
            <w:r>
              <w:t>C7611</w:t>
            </w:r>
          </w:p>
        </w:tc>
        <w:tc>
          <w:tcPr>
            <w:tcW w:w="2430" w:type="dxa"/>
          </w:tcPr>
          <w:p w14:paraId="6E97D491" w14:textId="59F5569D" w:rsidR="00C10F5E" w:rsidRPr="00E057F1" w:rsidRDefault="00C10F5E">
            <w:pPr>
              <w:jc w:val="center"/>
            </w:pPr>
            <w:r>
              <w:t>01/15/25 – 01/14/30</w:t>
            </w:r>
          </w:p>
        </w:tc>
        <w:tc>
          <w:tcPr>
            <w:tcW w:w="1440" w:type="dxa"/>
          </w:tcPr>
          <w:p w14:paraId="14DDBED0" w14:textId="7C9087EA" w:rsidR="00C47567" w:rsidRDefault="00C47567">
            <w:pPr>
              <w:jc w:val="center"/>
            </w:pPr>
            <w:r>
              <w:t>Bill and Meli</w:t>
            </w:r>
            <w:r w:rsidR="000543FE">
              <w:t>n</w:t>
            </w:r>
            <w:r>
              <w:t>da Gates Foundation</w:t>
            </w:r>
          </w:p>
          <w:p w14:paraId="5F824300" w14:textId="065563AE" w:rsidR="00C47567" w:rsidRDefault="00C47567">
            <w:pPr>
              <w:jc w:val="center"/>
            </w:pPr>
            <w:r>
              <w:t>Coherent Instructional Systems</w:t>
            </w:r>
          </w:p>
          <w:p w14:paraId="125A54A5" w14:textId="77777777" w:rsidR="00C47567" w:rsidRDefault="00C10F5E">
            <w:pPr>
              <w:jc w:val="center"/>
            </w:pPr>
            <w:r>
              <w:t xml:space="preserve">Grant </w:t>
            </w:r>
          </w:p>
          <w:p w14:paraId="361586D4" w14:textId="68AEBB75" w:rsidR="00C10F5E" w:rsidRDefault="00C10F5E">
            <w:pPr>
              <w:jc w:val="center"/>
            </w:pPr>
            <w:r>
              <w:t>Funds</w:t>
            </w:r>
          </w:p>
          <w:p w14:paraId="7A173C2F" w14:textId="1F02A32E" w:rsidR="00C10F5E" w:rsidRPr="00E057F1" w:rsidRDefault="00C10F5E">
            <w:pPr>
              <w:jc w:val="center"/>
            </w:pPr>
            <w:r>
              <w:t>(100%)</w:t>
            </w:r>
          </w:p>
        </w:tc>
        <w:tc>
          <w:tcPr>
            <w:tcW w:w="1620" w:type="dxa"/>
          </w:tcPr>
          <w:p w14:paraId="686CC84A" w14:textId="6AEA6F5E" w:rsidR="00C10F5E" w:rsidRPr="00E057F1" w:rsidRDefault="00C10F5E" w:rsidP="00C10F5E">
            <w:pPr>
              <w:ind w:left="-15"/>
            </w:pPr>
            <w:r>
              <w:t>&lt;$1,770,000&gt;</w:t>
            </w:r>
          </w:p>
        </w:tc>
      </w:tr>
    </w:tbl>
    <w:p w14:paraId="6696F197" w14:textId="541E2148" w:rsidR="00C10F5E" w:rsidRDefault="00C10F5E"/>
    <w:p w14:paraId="207F0204" w14:textId="53828EDE" w:rsidR="008C6EF4" w:rsidRPr="00610427" w:rsidRDefault="00640758" w:rsidP="00D15C30">
      <w:pPr>
        <w:ind w:left="360"/>
        <w:rPr>
          <w:color w:val="231F20"/>
        </w:rPr>
      </w:pPr>
      <w:r w:rsidRPr="008D6CCD">
        <w:rPr>
          <w:rFonts w:eastAsiaTheme="minorEastAsia"/>
          <w:lang w:eastAsia="ko-KR"/>
        </w:rPr>
        <w:t xml:space="preserve">Approval of </w:t>
      </w:r>
      <w:r>
        <w:rPr>
          <w:rFonts w:eastAsiaTheme="minorEastAsia"/>
          <w:lang w:eastAsia="ko-KR"/>
        </w:rPr>
        <w:t xml:space="preserve">a </w:t>
      </w:r>
      <w:r w:rsidRPr="008D6CCD">
        <w:rPr>
          <w:rFonts w:eastAsiaTheme="minorEastAsia"/>
          <w:lang w:eastAsia="ko-KR"/>
        </w:rPr>
        <w:t xml:space="preserve">grant agreement to support </w:t>
      </w:r>
      <w:r w:rsidRPr="008D6CCD">
        <w:rPr>
          <w:rFonts w:eastAsia="Calibri"/>
        </w:rPr>
        <w:t xml:space="preserve">the implementation of Illustrative Math (IM) across the District. The Partnership for Los Angeles Schools </w:t>
      </w:r>
      <w:r>
        <w:rPr>
          <w:rFonts w:eastAsia="Calibri"/>
        </w:rPr>
        <w:t xml:space="preserve">(PLAS) </w:t>
      </w:r>
      <w:r w:rsidRPr="008D6CCD">
        <w:rPr>
          <w:rFonts w:eastAsia="Calibri"/>
        </w:rPr>
        <w:t>is providing $1.7</w:t>
      </w:r>
      <w:r>
        <w:rPr>
          <w:rFonts w:eastAsia="Calibri"/>
        </w:rPr>
        <w:t>7</w:t>
      </w:r>
      <w:r w:rsidRPr="008D6CCD">
        <w:rPr>
          <w:rFonts w:eastAsia="Calibri"/>
        </w:rPr>
        <w:t xml:space="preserve"> million to the District as sub</w:t>
      </w:r>
      <w:r>
        <w:rPr>
          <w:rFonts w:eastAsia="Calibri"/>
        </w:rPr>
        <w:t>-</w:t>
      </w:r>
      <w:r w:rsidRPr="008D6CCD">
        <w:rPr>
          <w:rFonts w:eastAsia="Calibri"/>
        </w:rPr>
        <w:t>grant</w:t>
      </w:r>
      <w:r>
        <w:rPr>
          <w:rFonts w:eastAsia="Calibri"/>
        </w:rPr>
        <w:t>ee</w:t>
      </w:r>
      <w:r w:rsidRPr="008D6CCD">
        <w:rPr>
          <w:rFonts w:eastAsia="Calibri"/>
        </w:rPr>
        <w:t xml:space="preserve"> of the Bill and Melinda Gates Foundation’s “Coherent Instructional Systems" grant. </w:t>
      </w:r>
      <w:r w:rsidRPr="008D6CCD">
        <w:rPr>
          <w:color w:val="231F20"/>
          <w:highlight w:val="white"/>
        </w:rPr>
        <w:t>Th</w:t>
      </w:r>
      <w:r>
        <w:rPr>
          <w:color w:val="231F20"/>
          <w:highlight w:val="white"/>
        </w:rPr>
        <w:t xml:space="preserve">e funds will be used </w:t>
      </w:r>
      <w:r>
        <w:rPr>
          <w:color w:val="231F20"/>
        </w:rPr>
        <w:t xml:space="preserve">to </w:t>
      </w:r>
      <w:r w:rsidR="00A07C6F">
        <w:rPr>
          <w:color w:val="231F20"/>
        </w:rPr>
        <w:t xml:space="preserve">support </w:t>
      </w:r>
      <w:r w:rsidR="00191E80">
        <w:rPr>
          <w:color w:val="231F20"/>
        </w:rPr>
        <w:t>LAUSD’s math improvement efforts</w:t>
      </w:r>
      <w:r w:rsidR="000E727B">
        <w:rPr>
          <w:color w:val="231F20"/>
        </w:rPr>
        <w:t xml:space="preserve"> at</w:t>
      </w:r>
      <w:r w:rsidR="00D005E3">
        <w:rPr>
          <w:rFonts w:eastAsia="Calibri"/>
        </w:rPr>
        <w:t xml:space="preserve"> up</w:t>
      </w:r>
      <w:r w:rsidR="35DFAFA2" w:rsidRPr="69E2B2B7">
        <w:rPr>
          <w:rFonts w:eastAsia="Calibri"/>
        </w:rPr>
        <w:t xml:space="preserve"> </w:t>
      </w:r>
      <w:r w:rsidR="00D005E3">
        <w:rPr>
          <w:rFonts w:eastAsia="Calibri"/>
        </w:rPr>
        <w:t>to 80 schools.</w:t>
      </w:r>
      <w:r w:rsidR="00C227BE">
        <w:rPr>
          <w:rFonts w:eastAsia="Calibri"/>
        </w:rPr>
        <w:t xml:space="preserve">  Funds will also </w:t>
      </w:r>
      <w:r w:rsidRPr="008D6CCD">
        <w:t>facilitate the hiring of a project manager dedicated to overseeing th</w:t>
      </w:r>
      <w:r>
        <w:t>e</w:t>
      </w:r>
      <w:r w:rsidRPr="008D6CCD">
        <w:t xml:space="preserve"> initiative</w:t>
      </w:r>
      <w:r>
        <w:t xml:space="preserve"> </w:t>
      </w:r>
      <w:r w:rsidR="008C6EF4">
        <w:t xml:space="preserve">and the </w:t>
      </w:r>
      <w:r w:rsidR="008C6EF4" w:rsidRPr="00CB5931">
        <w:t>successful execution of the grant activities, ultimately leading to improved outcomes for students. </w:t>
      </w:r>
    </w:p>
    <w:p w14:paraId="22EF9C94" w14:textId="063DCB05" w:rsidR="00640758" w:rsidRDefault="00640758" w:rsidP="00610427">
      <w:pPr>
        <w:ind w:left="360"/>
        <w:rPr>
          <w:rFonts w:eastAsia="Calibri"/>
        </w:rPr>
      </w:pPr>
    </w:p>
    <w:p w14:paraId="5758A475" w14:textId="30CE381E" w:rsidR="00C10F5E" w:rsidRPr="00D2199A" w:rsidRDefault="00C10F5E" w:rsidP="00610427">
      <w:pPr>
        <w:ind w:left="360"/>
        <w:rPr>
          <w:rFonts w:eastAsiaTheme="minorEastAsia"/>
          <w:lang w:eastAsia="ko-KR"/>
        </w:rPr>
      </w:pPr>
      <w:r>
        <w:t>PLAS</w:t>
      </w:r>
      <w:r w:rsidR="00D11CBD">
        <w:t>,</w:t>
      </w:r>
      <w:r>
        <w:t xml:space="preserve"> </w:t>
      </w:r>
      <w:r w:rsidR="00D11CBD" w:rsidRPr="009D7FD1">
        <w:t>an independent non-profit organization</w:t>
      </w:r>
      <w:r w:rsidR="00D11CBD">
        <w:t>,</w:t>
      </w:r>
      <w:r w:rsidR="00D11CBD" w:rsidRPr="009D7FD1">
        <w:t xml:space="preserve"> </w:t>
      </w:r>
      <w:r w:rsidRPr="009D7FD1">
        <w:t>is one of the largest, in-district public school transformation organizations in the United States.</w:t>
      </w:r>
      <w:r>
        <w:t xml:space="preserve"> </w:t>
      </w:r>
      <w:r w:rsidR="00BC4159">
        <w:t>W</w:t>
      </w:r>
      <w:r w:rsidRPr="009D7FD1">
        <w:t xml:space="preserve">orking with the </w:t>
      </w:r>
      <w:r>
        <w:t xml:space="preserve">District </w:t>
      </w:r>
      <w:r w:rsidRPr="009D7FD1">
        <w:t xml:space="preserve">under a Memorandum of Understanding, the Partnership manages a network of </w:t>
      </w:r>
      <w:hyperlink r:id="rId11" w:history="1">
        <w:r w:rsidR="00EC1EC8" w:rsidRPr="00EC1C2A">
          <w:rPr>
            <w:rStyle w:val="Hyperlink"/>
          </w:rPr>
          <w:t xml:space="preserve">20 </w:t>
        </w:r>
        <w:r w:rsidR="00EC1EC8" w:rsidRPr="18252BF1">
          <w:rPr>
            <w:rStyle w:val="Hyperlink"/>
          </w:rPr>
          <w:t>D</w:t>
        </w:r>
        <w:r w:rsidRPr="18252BF1">
          <w:rPr>
            <w:rStyle w:val="Hyperlink"/>
          </w:rPr>
          <w:t>istrict</w:t>
        </w:r>
        <w:r w:rsidRPr="00EC1C2A">
          <w:rPr>
            <w:rStyle w:val="Hyperlink"/>
          </w:rPr>
          <w:t xml:space="preserve"> schools</w:t>
        </w:r>
      </w:hyperlink>
      <w:r w:rsidRPr="009D7FD1">
        <w:t xml:space="preserve"> in Boyle Heights, South LA, and Watts. </w:t>
      </w:r>
      <w:r>
        <w:t>PLAS’</w:t>
      </w:r>
      <w:r w:rsidRPr="009D7FD1">
        <w:t xml:space="preserve"> model relies on sustainable and scalable solutions that can be applied at schools beyond </w:t>
      </w:r>
      <w:r>
        <w:t>the</w:t>
      </w:r>
      <w:r w:rsidRPr="009D7FD1">
        <w:t xml:space="preserve"> 20 campuses to dramatically improve outcomes for all students.</w:t>
      </w:r>
      <w:r>
        <w:rPr>
          <w:rFonts w:eastAsiaTheme="minorEastAsia"/>
          <w:lang w:eastAsia="ko-KR"/>
        </w:rPr>
        <w:t xml:space="preserve"> PLAS has been working with the District since </w:t>
      </w:r>
      <w:r w:rsidRPr="525AA6B0">
        <w:rPr>
          <w:rFonts w:eastAsiaTheme="minorEastAsia"/>
          <w:lang w:eastAsia="ko-KR"/>
        </w:rPr>
        <w:t>20</w:t>
      </w:r>
      <w:r w:rsidR="15E27E6A" w:rsidRPr="525AA6B0">
        <w:rPr>
          <w:rFonts w:eastAsiaTheme="minorEastAsia"/>
          <w:lang w:eastAsia="ko-KR"/>
        </w:rPr>
        <w:t>08</w:t>
      </w:r>
      <w:r w:rsidRPr="525AA6B0">
        <w:rPr>
          <w:rFonts w:eastAsiaTheme="minorEastAsia"/>
          <w:lang w:eastAsia="ko-KR"/>
        </w:rPr>
        <w:t>.</w:t>
      </w:r>
    </w:p>
    <w:p w14:paraId="7EA9F48B" w14:textId="77777777" w:rsidR="00C10F5E" w:rsidRDefault="00C10F5E" w:rsidP="00A1773D">
      <w:pPr>
        <w:ind w:left="360"/>
        <w:jc w:val="both"/>
        <w:rPr>
          <w:rFonts w:eastAsiaTheme="minorEastAsia"/>
          <w:lang w:eastAsia="ko-KR"/>
        </w:rPr>
      </w:pPr>
    </w:p>
    <w:p w14:paraId="56EE4C42" w14:textId="1B1210F0" w:rsidR="00C47567" w:rsidRDefault="00C10F5E" w:rsidP="00610427">
      <w:pPr>
        <w:ind w:left="360"/>
        <w:jc w:val="both"/>
        <w:rPr>
          <w:b/>
        </w:rPr>
      </w:pPr>
      <w:r w:rsidRPr="00727BB4">
        <w:rPr>
          <w:rFonts w:eastAsiaTheme="minorEastAsia"/>
          <w:lang w:eastAsia="ko-KR"/>
        </w:rPr>
        <w:t>Th</w:t>
      </w:r>
      <w:r>
        <w:rPr>
          <w:rFonts w:eastAsiaTheme="minorEastAsia"/>
          <w:lang w:eastAsia="ko-KR"/>
        </w:rPr>
        <w:t>is agreement</w:t>
      </w:r>
      <w:r w:rsidRPr="00727BB4">
        <w:rPr>
          <w:rFonts w:eastAsiaTheme="minorEastAsia"/>
          <w:lang w:eastAsia="ko-KR"/>
        </w:rPr>
        <w:t xml:space="preserve"> support</w:t>
      </w:r>
      <w:r>
        <w:rPr>
          <w:rFonts w:eastAsiaTheme="minorEastAsia"/>
          <w:lang w:eastAsia="ko-KR"/>
        </w:rPr>
        <w:t xml:space="preserve">s </w:t>
      </w:r>
      <w:r w:rsidR="00D41993">
        <w:rPr>
          <w:rFonts w:eastAsiaTheme="minorEastAsia"/>
          <w:lang w:eastAsia="ko-KR"/>
        </w:rPr>
        <w:t>the District’s S</w:t>
      </w:r>
      <w:r w:rsidRPr="00727BB4">
        <w:rPr>
          <w:rFonts w:eastAsiaTheme="minorEastAsia"/>
          <w:lang w:eastAsia="ko-KR"/>
        </w:rPr>
        <w:t xml:space="preserve">trategic </w:t>
      </w:r>
      <w:r w:rsidR="00D41993">
        <w:rPr>
          <w:rFonts w:eastAsiaTheme="minorEastAsia"/>
          <w:lang w:eastAsia="ko-KR"/>
        </w:rPr>
        <w:t>P</w:t>
      </w:r>
      <w:r>
        <w:rPr>
          <w:rFonts w:eastAsiaTheme="minorEastAsia"/>
          <w:lang w:eastAsia="ko-KR"/>
        </w:rPr>
        <w:t xml:space="preserve">lan Pillar 1: Academic Excellence, by offering high-quality instruction, enriching experiences, eliminating opportunity gaps for students, and preparing students for college and careers. </w:t>
      </w:r>
    </w:p>
    <w:p w14:paraId="29C89618" w14:textId="77777777" w:rsidR="00E51F35" w:rsidRDefault="00E51F35" w:rsidP="00E51F35">
      <w:pPr>
        <w:ind w:left="360" w:right="-630"/>
        <w:jc w:val="both"/>
        <w:rPr>
          <w:b/>
        </w:rPr>
      </w:pPr>
    </w:p>
    <w:p w14:paraId="31F29D58" w14:textId="77777777" w:rsidR="00843C63" w:rsidRDefault="00843C63" w:rsidP="00E51F35">
      <w:pPr>
        <w:ind w:left="360" w:right="-630"/>
        <w:jc w:val="both"/>
        <w:rPr>
          <w:b/>
        </w:rPr>
      </w:pPr>
    </w:p>
    <w:p w14:paraId="79080312" w14:textId="77777777" w:rsidR="00843C63" w:rsidRDefault="00843C63" w:rsidP="00E51F35">
      <w:pPr>
        <w:ind w:left="360" w:right="-630"/>
        <w:jc w:val="both"/>
        <w:rPr>
          <w:b/>
        </w:rPr>
      </w:pPr>
    </w:p>
    <w:p w14:paraId="04689716" w14:textId="77777777" w:rsidR="00843C63" w:rsidRDefault="00843C63" w:rsidP="00E51F35">
      <w:pPr>
        <w:ind w:left="360" w:right="-630"/>
        <w:jc w:val="both"/>
        <w:rPr>
          <w:b/>
        </w:rPr>
      </w:pPr>
    </w:p>
    <w:p w14:paraId="7675BEF0" w14:textId="2FC71B21" w:rsidR="00C10F5E" w:rsidRPr="00363EF1" w:rsidRDefault="00C10F5E" w:rsidP="00610427">
      <w:pPr>
        <w:ind w:left="360" w:right="-630"/>
        <w:jc w:val="both"/>
        <w:rPr>
          <w:b/>
        </w:rPr>
      </w:pPr>
      <w:r w:rsidRPr="00363EF1">
        <w:rPr>
          <w:b/>
        </w:rPr>
        <w:lastRenderedPageBreak/>
        <w:t>Requester:</w:t>
      </w:r>
    </w:p>
    <w:p w14:paraId="1E2AF586" w14:textId="77777777" w:rsidR="00C10F5E" w:rsidRDefault="00C10F5E" w:rsidP="00610427">
      <w:pPr>
        <w:ind w:left="360" w:right="-630"/>
        <w:jc w:val="both"/>
      </w:pPr>
      <w:r>
        <w:t>Dr. Frances Baez, Chief Academic Officer</w:t>
      </w:r>
    </w:p>
    <w:p w14:paraId="7119E4BA" w14:textId="6E534948" w:rsidR="00C10F5E" w:rsidRDefault="00C10F5E" w:rsidP="00610427">
      <w:pPr>
        <w:ind w:left="360" w:right="-630"/>
        <w:jc w:val="both"/>
        <w:rPr>
          <w:rFonts w:eastAsiaTheme="minorEastAsia"/>
          <w:lang w:eastAsia="ko-KR"/>
        </w:rPr>
      </w:pPr>
      <w:r>
        <w:rPr>
          <w:rFonts w:eastAsiaTheme="minorEastAsia"/>
          <w:lang w:eastAsia="ko-KR"/>
        </w:rPr>
        <w:t>Division of Instruction</w:t>
      </w:r>
    </w:p>
    <w:p w14:paraId="0C2F3151" w14:textId="3C71C0A4" w:rsidR="00C47567" w:rsidRDefault="00C47567" w:rsidP="00C10F5E">
      <w:pPr>
        <w:ind w:left="450" w:right="-630"/>
        <w:jc w:val="both"/>
        <w:rPr>
          <w:rFonts w:eastAsiaTheme="minorEastAsia"/>
          <w:lang w:eastAsia="ko-KR"/>
        </w:rPr>
      </w:pPr>
    </w:p>
    <w:p w14:paraId="72F83AFA" w14:textId="24500203" w:rsidR="00C47567" w:rsidRPr="00C47567" w:rsidRDefault="00C47567" w:rsidP="00610427">
      <w:pPr>
        <w:tabs>
          <w:tab w:val="left" w:pos="360"/>
        </w:tabs>
        <w:ind w:left="360" w:right="-630"/>
        <w:jc w:val="both"/>
        <w:rPr>
          <w:rFonts w:eastAsiaTheme="minorEastAsia"/>
          <w:b/>
          <w:lang w:eastAsia="ko-KR"/>
        </w:rPr>
      </w:pPr>
      <w:r w:rsidRPr="00C47567">
        <w:rPr>
          <w:rFonts w:eastAsiaTheme="minorEastAsia"/>
          <w:b/>
          <w:lang w:eastAsia="ko-KR"/>
        </w:rPr>
        <w:t>Equity Impact:</w:t>
      </w:r>
    </w:p>
    <w:p w14:paraId="0968A59D" w14:textId="7C705157" w:rsidR="00C10F5E" w:rsidRDefault="00C10F5E" w:rsidP="00C10F5E">
      <w:pPr>
        <w:ind w:left="450" w:right="-630"/>
        <w:jc w:val="both"/>
        <w:rPr>
          <w:b/>
          <w:bCs/>
        </w:rPr>
      </w:pPr>
    </w:p>
    <w:tbl>
      <w:tblPr>
        <w:tblW w:w="8820" w:type="dxa"/>
        <w:tblInd w:w="26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1710"/>
        <w:gridCol w:w="1080"/>
        <w:gridCol w:w="6030"/>
      </w:tblGrid>
      <w:tr w:rsidR="00C47567" w:rsidRPr="00E2713D" w14:paraId="259EC091" w14:textId="77777777" w:rsidTr="00610427">
        <w:trPr>
          <w:trHeight w:val="476"/>
          <w:tblHeader/>
        </w:trPr>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BA15367" w14:textId="77777777" w:rsidR="00C47567" w:rsidRPr="00CA5E00" w:rsidRDefault="00C47567">
            <w:pPr>
              <w:jc w:val="center"/>
              <w:rPr>
                <w:i/>
              </w:rPr>
            </w:pPr>
            <w:r w:rsidRPr="00CA5E00">
              <w:rPr>
                <w:b/>
              </w:rPr>
              <w:t>Component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70980AA" w14:textId="77777777" w:rsidR="00C47567" w:rsidRPr="00CA5E00" w:rsidRDefault="00C47567">
            <w:pPr>
              <w:jc w:val="center"/>
              <w:rPr>
                <w:i/>
              </w:rPr>
            </w:pPr>
            <w:r w:rsidRPr="00CA5E00">
              <w:rPr>
                <w:b/>
              </w:rPr>
              <w:t>Score</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299E97A" w14:textId="77777777" w:rsidR="00C47567" w:rsidRPr="00CA5E00" w:rsidRDefault="00C47567">
            <w:pPr>
              <w:jc w:val="center"/>
              <w:rPr>
                <w:i/>
              </w:rPr>
            </w:pPr>
            <w:r w:rsidRPr="00CA5E00">
              <w:rPr>
                <w:b/>
              </w:rPr>
              <w:t>Score Rationale</w:t>
            </w:r>
          </w:p>
        </w:tc>
      </w:tr>
      <w:tr w:rsidR="00C47567" w:rsidRPr="00E2713D" w14:paraId="436C5DB3" w14:textId="77777777" w:rsidTr="00610427">
        <w:trPr>
          <w:trHeight w:val="638"/>
        </w:trPr>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4E4CF2" w14:textId="77777777" w:rsidR="00C47567" w:rsidRPr="00CA5E00" w:rsidRDefault="00C47567">
            <w:pPr>
              <w:rPr>
                <w:i/>
              </w:rPr>
            </w:pPr>
            <w:r w:rsidRPr="00CA5E00">
              <w:rPr>
                <w:b/>
              </w:rPr>
              <w:t>Recognition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EACAB1" w14:textId="77777777" w:rsidR="00C47567" w:rsidRPr="00CA5E00" w:rsidRDefault="00C47567">
            <w:pPr>
              <w:jc w:val="center"/>
              <w:rPr>
                <w:b/>
              </w:rPr>
            </w:pPr>
            <w:r w:rsidRPr="00CA5E00">
              <w:rPr>
                <w:b/>
              </w:rPr>
              <w:t>3</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6E9590" w14:textId="07BCF3AF" w:rsidR="00C47567" w:rsidRPr="00CA5E00" w:rsidRDefault="00C47567">
            <w:pPr>
              <w:jc w:val="both"/>
            </w:pPr>
            <w:r w:rsidRPr="00CA5E00">
              <w:t xml:space="preserve">This </w:t>
            </w:r>
            <w:r>
              <w:t xml:space="preserve">Coherent Systems for Equitable Math Instruction Grant </w:t>
            </w:r>
            <w:r w:rsidRPr="00CA5E00">
              <w:t>affirmatively recognizes historical inequities by focusing on fostering math learning, motivation, and engagement among Black, Latinx, and low-income students.</w:t>
            </w:r>
          </w:p>
        </w:tc>
      </w:tr>
      <w:tr w:rsidR="00C47567" w:rsidRPr="00E2713D" w14:paraId="63429F00" w14:textId="77777777" w:rsidTr="00610427">
        <w:trPr>
          <w:trHeight w:val="638"/>
        </w:trPr>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537232" w14:textId="77777777" w:rsidR="00C47567" w:rsidRPr="00CA5E00" w:rsidRDefault="00C47567">
            <w:pPr>
              <w:rPr>
                <w:i/>
              </w:rPr>
            </w:pPr>
            <w:r w:rsidRPr="00CA5E00">
              <w:rPr>
                <w:b/>
              </w:rPr>
              <w:t>Resource Prioritization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50BDA9" w14:textId="77777777" w:rsidR="00C47567" w:rsidRPr="00CA5E00" w:rsidRDefault="00C47567">
            <w:pPr>
              <w:jc w:val="center"/>
              <w:rPr>
                <w:b/>
              </w:rPr>
            </w:pPr>
            <w:r w:rsidRPr="00CA5E00">
              <w:rPr>
                <w:b/>
              </w:rPr>
              <w:t>4</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8B989" w14:textId="3BD8E980" w:rsidR="00C47567" w:rsidRPr="00CA5E00" w:rsidRDefault="00C47567">
            <w:pPr>
              <w:jc w:val="both"/>
            </w:pPr>
            <w:r w:rsidRPr="00CA5E00">
              <w:t xml:space="preserve">This </w:t>
            </w:r>
            <w:r>
              <w:t xml:space="preserve">Coherent Systems for Equitable Math Instruction Grant </w:t>
            </w:r>
            <w:r w:rsidRPr="00CA5E00">
              <w:t>effectively prioritizes resources based on student need by specifically targeting schools that serve large populations of historically marginalized students.</w:t>
            </w:r>
          </w:p>
        </w:tc>
      </w:tr>
      <w:tr w:rsidR="00C47567" w:rsidRPr="00E2713D" w14:paraId="1C284163" w14:textId="77777777" w:rsidTr="00610427">
        <w:trPr>
          <w:trHeight w:val="710"/>
        </w:trPr>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DAA1DD" w14:textId="77777777" w:rsidR="00C47567" w:rsidRPr="00CA5E00" w:rsidRDefault="00C47567">
            <w:pPr>
              <w:rPr>
                <w:i/>
              </w:rPr>
            </w:pPr>
            <w:r w:rsidRPr="00CA5E00">
              <w:rPr>
                <w:b/>
              </w:rPr>
              <w:t>Results</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04D1E" w14:textId="77777777" w:rsidR="00C47567" w:rsidRPr="00CA5E00" w:rsidRDefault="00C47567">
            <w:pPr>
              <w:jc w:val="center"/>
              <w:rPr>
                <w:b/>
              </w:rPr>
            </w:pPr>
            <w:r w:rsidRPr="00CA5E00">
              <w:rPr>
                <w:b/>
              </w:rPr>
              <w:t>3</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1B235C" w14:textId="0F074140" w:rsidR="00C47567" w:rsidRPr="00CA5E00" w:rsidRDefault="00C47567">
            <w:pPr>
              <w:jc w:val="both"/>
            </w:pPr>
            <w:r w:rsidRPr="00CA5E00">
              <w:t xml:space="preserve">The </w:t>
            </w:r>
            <w:r>
              <w:t xml:space="preserve">Coherent Systems for Equitable Math Instruction Grant </w:t>
            </w:r>
            <w:r w:rsidRPr="00CA5E00">
              <w:t>is likely to result in closing achievement gaps because the funds will be used to implement and evaluate strategies for using digital tools to improve math knowledge, conceptual understanding, and engagement among Black, Latinx, and low-income students.</w:t>
            </w:r>
          </w:p>
        </w:tc>
      </w:tr>
      <w:tr w:rsidR="00C47567" w:rsidRPr="00E2713D" w14:paraId="72DFA5E3" w14:textId="77777777" w:rsidTr="00610427">
        <w:trPr>
          <w:trHeight w:val="530"/>
        </w:trPr>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138F2" w14:textId="77777777" w:rsidR="00C47567" w:rsidRPr="00CA5E00" w:rsidRDefault="00C47567">
            <w:pPr>
              <w:rPr>
                <w:i/>
              </w:rPr>
            </w:pPr>
            <w:r w:rsidRPr="00CA5E00">
              <w:rPr>
                <w:b/>
              </w:rPr>
              <w:t>TOTAL</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D28EC7" w14:textId="77777777" w:rsidR="00C47567" w:rsidRPr="00CA5E00" w:rsidRDefault="00C47567">
            <w:pPr>
              <w:jc w:val="center"/>
              <w:rPr>
                <w:b/>
              </w:rPr>
            </w:pPr>
            <w:r w:rsidRPr="00CA5E00">
              <w:rPr>
                <w:b/>
              </w:rPr>
              <w:t>10</w:t>
            </w:r>
          </w:p>
        </w:tc>
        <w:tc>
          <w:tcPr>
            <w:tcW w:w="6030" w:type="dxa"/>
            <w:tcBorders>
              <w:top w:val="single" w:sz="4" w:space="0" w:color="000000" w:themeColor="text1"/>
              <w:left w:val="single" w:sz="4" w:space="0" w:color="000000" w:themeColor="text1"/>
              <w:bottom w:val="nil"/>
              <w:right w:val="nil"/>
            </w:tcBorders>
          </w:tcPr>
          <w:p w14:paraId="2BBC5398" w14:textId="77777777" w:rsidR="00C47567" w:rsidRPr="00CA5E00" w:rsidRDefault="00C47567"/>
        </w:tc>
      </w:tr>
    </w:tbl>
    <w:p w14:paraId="08EBF419" w14:textId="77777777" w:rsidR="00C47567" w:rsidRDefault="00C47567" w:rsidP="00C47567">
      <w:pPr>
        <w:rPr>
          <w:i/>
          <w:sz w:val="18"/>
          <w:szCs w:val="18"/>
        </w:rPr>
      </w:pPr>
    </w:p>
    <w:p w14:paraId="7BED83C4" w14:textId="77777777" w:rsidR="00C47567" w:rsidRDefault="00C47567" w:rsidP="00C10F5E">
      <w:pPr>
        <w:ind w:left="450" w:right="-630"/>
        <w:jc w:val="both"/>
        <w:rPr>
          <w:b/>
          <w:bCs/>
        </w:rPr>
      </w:pPr>
    </w:p>
    <w:p w14:paraId="4BD6F46D" w14:textId="2238580F" w:rsidR="00E472F1" w:rsidRDefault="00E472F1">
      <w:r>
        <w:br w:type="page"/>
      </w:r>
    </w:p>
    <w:tbl>
      <w:tblPr>
        <w:tblW w:w="9450" w:type="dxa"/>
        <w:tblLayout w:type="fixed"/>
        <w:tblLook w:val="01E0" w:firstRow="1" w:lastRow="1" w:firstColumn="1" w:lastColumn="1" w:noHBand="0" w:noVBand="0"/>
      </w:tblPr>
      <w:tblGrid>
        <w:gridCol w:w="2250"/>
        <w:gridCol w:w="1890"/>
        <w:gridCol w:w="2250"/>
        <w:gridCol w:w="1369"/>
        <w:gridCol w:w="251"/>
        <w:gridCol w:w="1440"/>
      </w:tblGrid>
      <w:tr w:rsidR="00B20DC7" w:rsidRPr="00190FF3" w14:paraId="740237CA" w14:textId="77777777" w:rsidTr="0024448C">
        <w:trPr>
          <w:trHeight w:val="1139"/>
        </w:trPr>
        <w:tc>
          <w:tcPr>
            <w:tcW w:w="9450" w:type="dxa"/>
            <w:gridSpan w:val="6"/>
          </w:tcPr>
          <w:p w14:paraId="21667E26" w14:textId="1E64740F" w:rsidR="00B20DC7" w:rsidRPr="0096235A" w:rsidRDefault="00B20DC7" w:rsidP="004D5FC7">
            <w:pPr>
              <w:pStyle w:val="ListParagraph"/>
              <w:numPr>
                <w:ilvl w:val="0"/>
                <w:numId w:val="23"/>
              </w:numPr>
              <w:ind w:left="345" w:right="780" w:hanging="345"/>
              <w:rPr>
                <w:b/>
              </w:rPr>
            </w:pPr>
            <w:r w:rsidRPr="00190FF3">
              <w:rPr>
                <w:b/>
              </w:rPr>
              <w:lastRenderedPageBreak/>
              <w:t>APPROVAL OF GOODS AND GENERAL SERVICES CONTRACTS/</w:t>
            </w:r>
            <w:r w:rsidR="0024448C">
              <w:rPr>
                <w:b/>
              </w:rPr>
              <w:t xml:space="preserve"> </w:t>
            </w:r>
            <w:r w:rsidRPr="00190FF3">
              <w:rPr>
                <w:b/>
              </w:rPr>
              <w:t>AMENDMENTS/</w:t>
            </w:r>
            <w:r w:rsidR="00C02CD8">
              <w:rPr>
                <w:b/>
              </w:rPr>
              <w:t xml:space="preserve"> </w:t>
            </w:r>
            <w:r>
              <w:rPr>
                <w:b/>
              </w:rPr>
              <w:t xml:space="preserve">AUTHORIZATION TO INCREASE CONTRACT CAPACITY </w:t>
            </w:r>
            <w:r w:rsidRPr="00190FF3">
              <w:rPr>
                <w:b/>
                <w:u w:val="single"/>
              </w:rPr>
              <w:t>EXCEEDING $250,000</w:t>
            </w:r>
          </w:p>
        </w:tc>
      </w:tr>
      <w:tr w:rsidR="00B20DC7" w:rsidRPr="00190FF3" w14:paraId="22B7ACA7" w14:textId="77777777" w:rsidTr="0024448C">
        <w:trPr>
          <w:trHeight w:val="890"/>
        </w:trPr>
        <w:tc>
          <w:tcPr>
            <w:tcW w:w="9450" w:type="dxa"/>
            <w:gridSpan w:val="6"/>
          </w:tcPr>
          <w:p w14:paraId="534F4284" w14:textId="26A2B23B" w:rsidR="00B20DC7" w:rsidRPr="00B20DC7" w:rsidRDefault="00B20DC7" w:rsidP="00B20DC7">
            <w:pPr>
              <w:ind w:left="345"/>
              <w:rPr>
                <w:b/>
              </w:rPr>
            </w:pPr>
            <w:r>
              <w:t>Authority to award contracts for furnishing equipment, supplies and general services.  The total amount listed is a not-to-exceed contract authority and is based on an estimate since the expenditures made against contracts are based upon purchased and/or approved invoices.</w:t>
            </w:r>
          </w:p>
        </w:tc>
      </w:tr>
      <w:tr w:rsidR="00695784" w:rsidRPr="0036199E" w14:paraId="06D299BE" w14:textId="77777777" w:rsidTr="0024448C">
        <w:trPr>
          <w:trHeight w:val="604"/>
        </w:trPr>
        <w:tc>
          <w:tcPr>
            <w:tcW w:w="9450" w:type="dxa"/>
            <w:gridSpan w:val="6"/>
          </w:tcPr>
          <w:p w14:paraId="0F0F0778" w14:textId="77777777" w:rsidR="00456922" w:rsidRDefault="00456922" w:rsidP="00E472F1">
            <w:pPr>
              <w:ind w:left="330"/>
              <w:rPr>
                <w:b/>
                <w:color w:val="FF0000"/>
              </w:rPr>
            </w:pPr>
          </w:p>
          <w:p w14:paraId="681BCC2F" w14:textId="3792CC7E" w:rsidR="00695784" w:rsidRDefault="00695784" w:rsidP="00E472F1">
            <w:pPr>
              <w:ind w:left="330"/>
              <w:rPr>
                <w:b/>
                <w:bCs/>
                <w:color w:val="FF0000"/>
              </w:rPr>
            </w:pPr>
            <w:r w:rsidRPr="31E0089E">
              <w:rPr>
                <w:b/>
                <w:bCs/>
                <w:color w:val="FF0000"/>
              </w:rPr>
              <w:t>Item</w:t>
            </w:r>
            <w:r w:rsidR="00456922" w:rsidRPr="31E0089E">
              <w:rPr>
                <w:b/>
                <w:bCs/>
                <w:color w:val="FF0000"/>
              </w:rPr>
              <w:t xml:space="preserve"> </w:t>
            </w:r>
            <w:r w:rsidR="0A9E481A" w:rsidRPr="3E9EFE0D">
              <w:rPr>
                <w:b/>
                <w:bCs/>
                <w:color w:val="FF0000"/>
              </w:rPr>
              <w:t>H</w:t>
            </w:r>
          </w:p>
          <w:p w14:paraId="7C634171" w14:textId="2A99C4B3" w:rsidR="00456922" w:rsidRPr="0036199E" w:rsidRDefault="00456922" w:rsidP="00E472F1">
            <w:pPr>
              <w:ind w:left="330"/>
              <w:rPr>
                <w:b/>
              </w:rPr>
            </w:pPr>
          </w:p>
        </w:tc>
      </w:tr>
      <w:tr w:rsidR="00695784" w:rsidRPr="00571407" w14:paraId="10FD6BB6" w14:textId="77777777" w:rsidTr="0024448C">
        <w:trPr>
          <w:trHeight w:val="475"/>
        </w:trPr>
        <w:tc>
          <w:tcPr>
            <w:tcW w:w="7759" w:type="dxa"/>
            <w:gridSpan w:val="4"/>
          </w:tcPr>
          <w:p w14:paraId="5B5E8F42" w14:textId="319306F8" w:rsidR="00695784" w:rsidRPr="00CC40DD" w:rsidRDefault="003C33A9" w:rsidP="00695784">
            <w:pPr>
              <w:ind w:firstLine="330"/>
              <w:rPr>
                <w:b/>
                <w:u w:val="single"/>
              </w:rPr>
            </w:pPr>
            <w:r>
              <w:rPr>
                <w:b/>
                <w:u w:val="single"/>
              </w:rPr>
              <w:t>FACILITIES SERVICES DIVISION</w:t>
            </w:r>
          </w:p>
        </w:tc>
        <w:tc>
          <w:tcPr>
            <w:tcW w:w="1691" w:type="dxa"/>
            <w:gridSpan w:val="2"/>
          </w:tcPr>
          <w:p w14:paraId="55AAB563" w14:textId="6D8EA2C7" w:rsidR="00695784" w:rsidRPr="00571407" w:rsidRDefault="00FD45F9" w:rsidP="00542C4C">
            <w:pPr>
              <w:rPr>
                <w:b/>
              </w:rPr>
            </w:pPr>
            <w:r>
              <w:rPr>
                <w:b/>
              </w:rPr>
              <w:t xml:space="preserve"> </w:t>
            </w:r>
            <w:r w:rsidR="002A494F">
              <w:rPr>
                <w:b/>
              </w:rPr>
              <w:t xml:space="preserve">  </w:t>
            </w:r>
            <w:r>
              <w:rPr>
                <w:b/>
              </w:rPr>
              <w:t xml:space="preserve"> $1,000,000</w:t>
            </w:r>
          </w:p>
        </w:tc>
      </w:tr>
      <w:tr w:rsidR="00695784" w14:paraId="28DF8BAC" w14:textId="77777777" w:rsidTr="0024448C">
        <w:trPr>
          <w:trHeight w:val="744"/>
        </w:trPr>
        <w:tc>
          <w:tcPr>
            <w:tcW w:w="2250" w:type="dxa"/>
          </w:tcPr>
          <w:p w14:paraId="6519E94D" w14:textId="77777777" w:rsidR="00695784" w:rsidRDefault="00695784" w:rsidP="00695784">
            <w:pPr>
              <w:spacing w:line="254" w:lineRule="auto"/>
              <w:ind w:left="240" w:firstLine="105"/>
              <w:rPr>
                <w:u w:val="single"/>
              </w:rPr>
            </w:pPr>
            <w:r>
              <w:rPr>
                <w:u w:val="single"/>
              </w:rPr>
              <w:t>CONTRACTOR</w:t>
            </w:r>
          </w:p>
          <w:p w14:paraId="2E18140D" w14:textId="77777777" w:rsidR="00695784" w:rsidRDefault="00695784" w:rsidP="00695784">
            <w:pPr>
              <w:spacing w:line="254" w:lineRule="auto"/>
              <w:ind w:left="240"/>
            </w:pPr>
          </w:p>
        </w:tc>
        <w:tc>
          <w:tcPr>
            <w:tcW w:w="1890" w:type="dxa"/>
            <w:hideMark/>
          </w:tcPr>
          <w:p w14:paraId="6CC611D5" w14:textId="77777777" w:rsidR="00695784" w:rsidRDefault="00695784" w:rsidP="00695784">
            <w:pPr>
              <w:spacing w:line="254" w:lineRule="auto"/>
              <w:jc w:val="center"/>
              <w:rPr>
                <w:u w:val="single"/>
              </w:rPr>
            </w:pPr>
            <w:r>
              <w:rPr>
                <w:u w:val="single"/>
              </w:rPr>
              <w:t>IDENTIFI-CATION</w:t>
            </w:r>
          </w:p>
          <w:p w14:paraId="462A62EB" w14:textId="77777777" w:rsidR="00695784" w:rsidRDefault="00695784" w:rsidP="00695784">
            <w:pPr>
              <w:spacing w:line="254" w:lineRule="auto"/>
              <w:jc w:val="center"/>
              <w:rPr>
                <w:u w:val="single"/>
              </w:rPr>
            </w:pPr>
            <w:r>
              <w:rPr>
                <w:u w:val="single"/>
              </w:rPr>
              <w:t xml:space="preserve"> NO.</w:t>
            </w:r>
          </w:p>
          <w:p w14:paraId="05A713CA" w14:textId="2B1455C0" w:rsidR="006E2F34" w:rsidRDefault="006E2F34" w:rsidP="00695784">
            <w:pPr>
              <w:spacing w:line="254" w:lineRule="auto"/>
              <w:jc w:val="center"/>
              <w:rPr>
                <w:u w:val="single"/>
              </w:rPr>
            </w:pPr>
          </w:p>
        </w:tc>
        <w:tc>
          <w:tcPr>
            <w:tcW w:w="2250" w:type="dxa"/>
            <w:hideMark/>
          </w:tcPr>
          <w:p w14:paraId="75AEE626" w14:textId="77777777" w:rsidR="00695784" w:rsidRDefault="00695784" w:rsidP="00695784">
            <w:pPr>
              <w:spacing w:line="254" w:lineRule="auto"/>
              <w:jc w:val="center"/>
              <w:rPr>
                <w:u w:val="single"/>
              </w:rPr>
            </w:pPr>
            <w:r>
              <w:rPr>
                <w:u w:val="single"/>
              </w:rPr>
              <w:t>CONTRACT TERM</w:t>
            </w:r>
          </w:p>
        </w:tc>
        <w:tc>
          <w:tcPr>
            <w:tcW w:w="1620" w:type="dxa"/>
            <w:gridSpan w:val="2"/>
            <w:hideMark/>
          </w:tcPr>
          <w:p w14:paraId="51C041BB" w14:textId="77777777" w:rsidR="00695784" w:rsidRDefault="00695784" w:rsidP="00695784">
            <w:pPr>
              <w:spacing w:line="254" w:lineRule="auto"/>
              <w:jc w:val="center"/>
            </w:pPr>
            <w:r>
              <w:rPr>
                <w:u w:val="single"/>
              </w:rPr>
              <w:t>SOURCE OF FUNDS</w:t>
            </w:r>
          </w:p>
        </w:tc>
        <w:tc>
          <w:tcPr>
            <w:tcW w:w="1440" w:type="dxa"/>
            <w:hideMark/>
          </w:tcPr>
          <w:p w14:paraId="57A67B93" w14:textId="77777777" w:rsidR="00695784" w:rsidRDefault="00695784" w:rsidP="00695784">
            <w:pPr>
              <w:spacing w:line="254" w:lineRule="auto"/>
              <w:jc w:val="center"/>
            </w:pPr>
            <w:r>
              <w:rPr>
                <w:u w:val="single"/>
              </w:rPr>
              <w:t>AMOUNT</w:t>
            </w:r>
          </w:p>
        </w:tc>
      </w:tr>
      <w:tr w:rsidR="00695784" w14:paraId="531EB4E1" w14:textId="77777777" w:rsidTr="0024448C">
        <w:trPr>
          <w:trHeight w:val="1619"/>
        </w:trPr>
        <w:tc>
          <w:tcPr>
            <w:tcW w:w="2250" w:type="dxa"/>
          </w:tcPr>
          <w:p w14:paraId="22FE1416" w14:textId="73803E81" w:rsidR="003C33A9" w:rsidRDefault="003C33A9" w:rsidP="00EA1353">
            <w:pPr>
              <w:spacing w:line="254" w:lineRule="auto"/>
              <w:ind w:left="336"/>
              <w:rPr>
                <w:b/>
              </w:rPr>
            </w:pPr>
            <w:r>
              <w:rPr>
                <w:b/>
              </w:rPr>
              <w:t xml:space="preserve">Johnson Controls, Inc. </w:t>
            </w:r>
          </w:p>
        </w:tc>
        <w:tc>
          <w:tcPr>
            <w:tcW w:w="1890" w:type="dxa"/>
          </w:tcPr>
          <w:p w14:paraId="5135C6B1" w14:textId="77777777" w:rsidR="003C33A9" w:rsidRDefault="003C33A9" w:rsidP="00695784">
            <w:pPr>
              <w:spacing w:line="254" w:lineRule="auto"/>
              <w:ind w:left="-18"/>
              <w:jc w:val="center"/>
              <w:rPr>
                <w:sz w:val="22"/>
                <w:szCs w:val="22"/>
              </w:rPr>
            </w:pPr>
            <w:r>
              <w:rPr>
                <w:sz w:val="22"/>
                <w:szCs w:val="22"/>
              </w:rPr>
              <w:t>C7565</w:t>
            </w:r>
          </w:p>
          <w:p w14:paraId="0855583A" w14:textId="6EED1801" w:rsidR="003C33A9" w:rsidRPr="00144243" w:rsidRDefault="003C33A9" w:rsidP="00695784">
            <w:pPr>
              <w:spacing w:line="254" w:lineRule="auto"/>
              <w:ind w:left="-18"/>
              <w:jc w:val="center"/>
              <w:rPr>
                <w:sz w:val="22"/>
                <w:szCs w:val="22"/>
              </w:rPr>
            </w:pPr>
            <w:r>
              <w:rPr>
                <w:sz w:val="22"/>
                <w:szCs w:val="22"/>
              </w:rPr>
              <w:t>(IFB 2000003820)</w:t>
            </w:r>
          </w:p>
        </w:tc>
        <w:tc>
          <w:tcPr>
            <w:tcW w:w="2250" w:type="dxa"/>
          </w:tcPr>
          <w:p w14:paraId="7D3C6DE6" w14:textId="77777777" w:rsidR="0092077A" w:rsidRDefault="003C33A9" w:rsidP="00695784">
            <w:pPr>
              <w:spacing w:line="254" w:lineRule="auto"/>
              <w:jc w:val="center"/>
            </w:pPr>
            <w:r>
              <w:t>01/28/25 – 01/27/30</w:t>
            </w:r>
          </w:p>
          <w:p w14:paraId="4D266071" w14:textId="126FF6A9" w:rsidR="003C33A9" w:rsidRDefault="003C33A9" w:rsidP="00695784">
            <w:pPr>
              <w:spacing w:line="254" w:lineRule="auto"/>
              <w:jc w:val="center"/>
            </w:pPr>
            <w:r>
              <w:t>includes two (2) one-year renewal options</w:t>
            </w:r>
          </w:p>
        </w:tc>
        <w:tc>
          <w:tcPr>
            <w:tcW w:w="1620" w:type="dxa"/>
            <w:gridSpan w:val="2"/>
          </w:tcPr>
          <w:p w14:paraId="52409F17" w14:textId="77777777" w:rsidR="0092077A" w:rsidRDefault="003C33A9" w:rsidP="009B20BF">
            <w:pPr>
              <w:spacing w:line="254" w:lineRule="auto"/>
              <w:jc w:val="center"/>
            </w:pPr>
            <w:r>
              <w:t>Restricted Routine Maintenance Funds</w:t>
            </w:r>
          </w:p>
          <w:p w14:paraId="544EB1CE" w14:textId="4F1645CC" w:rsidR="003C33A9" w:rsidRDefault="003C33A9" w:rsidP="009B20BF">
            <w:pPr>
              <w:spacing w:line="254" w:lineRule="auto"/>
              <w:jc w:val="center"/>
            </w:pPr>
            <w:r>
              <w:t>(100%)</w:t>
            </w:r>
          </w:p>
        </w:tc>
        <w:tc>
          <w:tcPr>
            <w:tcW w:w="1440" w:type="dxa"/>
          </w:tcPr>
          <w:p w14:paraId="6A08151C" w14:textId="751EAF25" w:rsidR="00695784" w:rsidRDefault="003C33A9" w:rsidP="00F6363F">
            <w:pPr>
              <w:spacing w:line="254" w:lineRule="auto"/>
            </w:pPr>
            <w:r>
              <w:t>$1,000,000</w:t>
            </w:r>
          </w:p>
        </w:tc>
      </w:tr>
    </w:tbl>
    <w:p w14:paraId="2A132DCC" w14:textId="3076A07B" w:rsidR="00B53AF2" w:rsidRPr="00A1773D" w:rsidRDefault="00C8509D" w:rsidP="00A1773D">
      <w:pPr>
        <w:spacing w:after="240"/>
        <w:ind w:left="450" w:right="-90"/>
        <w:jc w:val="both"/>
      </w:pPr>
      <w:r w:rsidRPr="00A1773D">
        <w:t xml:space="preserve">Approval of a formally competed contract, procured through an Invitation for Bid (IFB) process, to provide routine inspection, maintenance, and repair services </w:t>
      </w:r>
      <w:r w:rsidR="001242CC">
        <w:t xml:space="preserve">for </w:t>
      </w:r>
      <w:r w:rsidR="00E00AF7">
        <w:t>52</w:t>
      </w:r>
      <w:r w:rsidRPr="00A1773D">
        <w:t xml:space="preserve"> specialized York brand chillers </w:t>
      </w:r>
      <w:r w:rsidR="00680588">
        <w:t xml:space="preserve">located </w:t>
      </w:r>
      <w:r w:rsidR="00057AB2">
        <w:t>at</w:t>
      </w:r>
      <w:r w:rsidR="009F2D00">
        <w:t xml:space="preserve"> 39 </w:t>
      </w:r>
      <w:r w:rsidRPr="00A1773D">
        <w:t xml:space="preserve">schools Districtwide. </w:t>
      </w:r>
    </w:p>
    <w:p w14:paraId="1BBF4CB7" w14:textId="40A64889" w:rsidR="00B53AF2" w:rsidRPr="00A1773D" w:rsidRDefault="00C8509D" w:rsidP="00A1773D">
      <w:pPr>
        <w:spacing w:after="240"/>
        <w:ind w:left="450" w:right="-90"/>
        <w:jc w:val="both"/>
      </w:pPr>
      <w:r w:rsidRPr="00A1773D">
        <w:t>Three bids were received for this solicitation, resulting in the selection of one successful bidder.  J</w:t>
      </w:r>
      <w:r w:rsidR="00EA1353" w:rsidRPr="00A1773D">
        <w:t>ohnson Controls, Inc. (JCI) w</w:t>
      </w:r>
      <w:r w:rsidRPr="00A1773D">
        <w:t>as identified as the lowest responsive and responsible bidder.  JCI has been delivering reliable and cost-effective services to the District since August 2013.</w:t>
      </w:r>
    </w:p>
    <w:p w14:paraId="3C046311" w14:textId="77777777" w:rsidR="00B53AF2" w:rsidRPr="00A1773D" w:rsidRDefault="00C8509D" w:rsidP="00A1773D">
      <w:pPr>
        <w:spacing w:after="240"/>
        <w:ind w:left="450" w:right="-90"/>
        <w:jc w:val="both"/>
      </w:pPr>
      <w:r w:rsidRPr="00A1773D">
        <w:t xml:space="preserve">The proposed action aligns with the District's Strategic Plan Pillar 2, Joy and Wellness and Pillar 4, Operational Effectiveness.  </w:t>
      </w:r>
    </w:p>
    <w:p w14:paraId="2891A0AC" w14:textId="5C36EF91" w:rsidR="003C33A9" w:rsidRPr="00A1773D" w:rsidRDefault="003C33A9" w:rsidP="00A1773D">
      <w:pPr>
        <w:ind w:left="450" w:right="-90"/>
        <w:jc w:val="both"/>
      </w:pPr>
      <w:r w:rsidRPr="00A1773D">
        <w:rPr>
          <w:b/>
        </w:rPr>
        <w:t>Requester:</w:t>
      </w:r>
      <w:r w:rsidRPr="00A1773D">
        <w:t xml:space="preserve">  </w:t>
      </w:r>
    </w:p>
    <w:p w14:paraId="36E787D8" w14:textId="77777777" w:rsidR="00D825F9" w:rsidRPr="00A1773D" w:rsidRDefault="00D825F9" w:rsidP="00A1773D">
      <w:pPr>
        <w:ind w:left="450" w:right="-90"/>
        <w:jc w:val="both"/>
      </w:pPr>
      <w:r w:rsidRPr="00A1773D">
        <w:t>Dennis Bradburn, Deputy Director of Facilities Maintenance &amp; Operations</w:t>
      </w:r>
    </w:p>
    <w:p w14:paraId="2A8C7177" w14:textId="52BCFA9F" w:rsidR="00513A8D" w:rsidRPr="00A1773D" w:rsidRDefault="00513A8D" w:rsidP="00A1773D">
      <w:pPr>
        <w:ind w:left="450" w:right="-90"/>
        <w:jc w:val="both"/>
        <w:rPr>
          <w:iCs/>
        </w:rPr>
      </w:pPr>
      <w:r w:rsidRPr="00A1773D">
        <w:t>Facilities Services Division</w:t>
      </w:r>
    </w:p>
    <w:p w14:paraId="03DCA2A6" w14:textId="77777777" w:rsidR="00513A8D" w:rsidRPr="00A1773D" w:rsidRDefault="00513A8D" w:rsidP="00B53AF2">
      <w:pPr>
        <w:ind w:left="450"/>
        <w:rPr>
          <w:b/>
          <w:iCs/>
        </w:rPr>
      </w:pPr>
    </w:p>
    <w:p w14:paraId="0F62AEE1" w14:textId="4202E374" w:rsidR="00B53AF2" w:rsidRPr="00A1773D" w:rsidRDefault="003C33A9" w:rsidP="00B53AF2">
      <w:pPr>
        <w:ind w:left="450"/>
        <w:rPr>
          <w:b/>
          <w:iCs/>
        </w:rPr>
      </w:pPr>
      <w:r w:rsidRPr="00A1773D">
        <w:rPr>
          <w:b/>
          <w:iCs/>
        </w:rPr>
        <w:t>Equity Impact:</w:t>
      </w:r>
      <w:r w:rsidR="00B53AF2" w:rsidRPr="00A1773D">
        <w:rPr>
          <w:b/>
          <w:iCs/>
        </w:rPr>
        <w:t xml:space="preserve"> </w:t>
      </w:r>
    </w:p>
    <w:p w14:paraId="0B800048" w14:textId="0045C351" w:rsidR="003C33A9" w:rsidRPr="00A1773D" w:rsidRDefault="00B53AF2" w:rsidP="00B53AF2">
      <w:pPr>
        <w:ind w:left="450"/>
        <w:rPr>
          <w:iCs/>
        </w:rPr>
      </w:pPr>
      <w:r w:rsidRPr="00A1773D">
        <w:rPr>
          <w:iCs/>
        </w:rPr>
        <w:t xml:space="preserve">Not applicable. </w:t>
      </w:r>
    </w:p>
    <w:p w14:paraId="64AFB114" w14:textId="77777777" w:rsidR="003C33A9" w:rsidRPr="003C33A9" w:rsidRDefault="003C33A9" w:rsidP="003C33A9">
      <w:pPr>
        <w:spacing w:line="240" w:lineRule="exact"/>
      </w:pPr>
    </w:p>
    <w:p w14:paraId="7488AA7B" w14:textId="77777777" w:rsidR="00FA080F" w:rsidRDefault="00FA080F">
      <w:r>
        <w:br w:type="page"/>
      </w:r>
    </w:p>
    <w:tbl>
      <w:tblPr>
        <w:tblW w:w="9450" w:type="dxa"/>
        <w:tblLayout w:type="fixed"/>
        <w:tblLook w:val="01E0" w:firstRow="1" w:lastRow="1" w:firstColumn="1" w:lastColumn="1" w:noHBand="0" w:noVBand="0"/>
      </w:tblPr>
      <w:tblGrid>
        <w:gridCol w:w="2250"/>
        <w:gridCol w:w="1710"/>
        <w:gridCol w:w="2430"/>
        <w:gridCol w:w="1440"/>
        <w:gridCol w:w="90"/>
        <w:gridCol w:w="1530"/>
      </w:tblGrid>
      <w:tr w:rsidR="00FA080F" w:rsidRPr="00B85E81" w14:paraId="13D38FD5" w14:textId="77777777" w:rsidTr="00A1773D">
        <w:trPr>
          <w:trHeight w:val="410"/>
        </w:trPr>
        <w:tc>
          <w:tcPr>
            <w:tcW w:w="9450" w:type="dxa"/>
            <w:gridSpan w:val="6"/>
          </w:tcPr>
          <w:p w14:paraId="457E280F" w14:textId="44A77CF3" w:rsidR="00FA080F" w:rsidRPr="00B85E81" w:rsidRDefault="00FA080F" w:rsidP="00A1773D">
            <w:pPr>
              <w:tabs>
                <w:tab w:val="left" w:pos="1242"/>
              </w:tabs>
              <w:ind w:left="330" w:right="-198" w:hanging="330"/>
              <w:rPr>
                <w:b/>
                <w:sz w:val="22"/>
                <w:szCs w:val="22"/>
              </w:rPr>
            </w:pPr>
            <w:r>
              <w:rPr>
                <w:b/>
                <w:sz w:val="22"/>
                <w:szCs w:val="22"/>
              </w:rPr>
              <w:lastRenderedPageBreak/>
              <w:t xml:space="preserve">D.  </w:t>
            </w:r>
            <w:r w:rsidR="00A1773D" w:rsidRPr="00322DE7">
              <w:rPr>
                <w:b/>
                <w:sz w:val="22"/>
                <w:szCs w:val="22"/>
              </w:rPr>
              <w:t xml:space="preserve">APPROVAL OF </w:t>
            </w:r>
            <w:r w:rsidR="00A1773D">
              <w:rPr>
                <w:b/>
                <w:sz w:val="22"/>
                <w:szCs w:val="22"/>
              </w:rPr>
              <w:t xml:space="preserve">PIGGYBACK </w:t>
            </w:r>
            <w:r w:rsidR="00A1773D" w:rsidRPr="00322DE7">
              <w:rPr>
                <w:b/>
                <w:sz w:val="22"/>
                <w:szCs w:val="22"/>
              </w:rPr>
              <w:t>GOODS AND GENERAL SERVICES CONTRACTS</w:t>
            </w:r>
          </w:p>
        </w:tc>
      </w:tr>
      <w:tr w:rsidR="00FA080F" w14:paraId="2BDBBD23" w14:textId="77777777" w:rsidTr="00A1773D">
        <w:trPr>
          <w:trHeight w:val="1454"/>
        </w:trPr>
        <w:tc>
          <w:tcPr>
            <w:tcW w:w="9450" w:type="dxa"/>
            <w:gridSpan w:val="6"/>
            <w:hideMark/>
          </w:tcPr>
          <w:p w14:paraId="3641A3B0" w14:textId="3FD06886" w:rsidR="00FA080F" w:rsidRPr="00950240" w:rsidRDefault="00FA080F">
            <w:pPr>
              <w:tabs>
                <w:tab w:val="left" w:pos="1242"/>
              </w:tabs>
              <w:ind w:left="255" w:right="-198"/>
            </w:pPr>
            <w:r w:rsidRPr="00950240">
              <w:t xml:space="preserve">Authorize the utilization of </w:t>
            </w:r>
            <w:r>
              <w:t xml:space="preserve">a </w:t>
            </w:r>
            <w:r w:rsidRPr="00950240">
              <w:t>piggyback contract in effect. The proposed action complies with the Public Contract Code Sections 10299 and 20118, which allows school districts to utilize other governmental agencies’ established contracts</w:t>
            </w:r>
            <w:r w:rsidR="0027505E">
              <w:t>.</w:t>
            </w:r>
          </w:p>
          <w:p w14:paraId="0F317174" w14:textId="77777777" w:rsidR="00FA080F" w:rsidRDefault="00FA080F">
            <w:pPr>
              <w:pStyle w:val="ListParagraph"/>
              <w:ind w:left="345" w:hanging="360"/>
              <w:rPr>
                <w:b/>
              </w:rPr>
            </w:pPr>
          </w:p>
          <w:p w14:paraId="185FFDF7" w14:textId="7B5E8EF4" w:rsidR="00FA080F" w:rsidRDefault="00FA080F" w:rsidP="00FA080F">
            <w:pPr>
              <w:pStyle w:val="ListParagraph"/>
              <w:ind w:left="435" w:hanging="270"/>
              <w:rPr>
                <w:b/>
                <w:bCs/>
                <w:color w:val="FF0000"/>
              </w:rPr>
            </w:pPr>
            <w:r w:rsidRPr="31E0089E">
              <w:rPr>
                <w:b/>
                <w:bCs/>
              </w:rPr>
              <w:t xml:space="preserve"> </w:t>
            </w:r>
            <w:r w:rsidRPr="31E0089E">
              <w:rPr>
                <w:b/>
                <w:bCs/>
                <w:color w:val="FF0000"/>
              </w:rPr>
              <w:t xml:space="preserve"> Item </w:t>
            </w:r>
            <w:r w:rsidR="0E179D16" w:rsidRPr="3E9EFE0D">
              <w:rPr>
                <w:b/>
                <w:bCs/>
                <w:color w:val="FF0000"/>
              </w:rPr>
              <w:t>I</w:t>
            </w:r>
          </w:p>
          <w:p w14:paraId="76DA32CC" w14:textId="688383B1" w:rsidR="00320C15" w:rsidRDefault="00320C15" w:rsidP="00FA080F">
            <w:pPr>
              <w:pStyle w:val="ListParagraph"/>
              <w:ind w:left="435" w:hanging="270"/>
              <w:rPr>
                <w:b/>
              </w:rPr>
            </w:pPr>
          </w:p>
        </w:tc>
      </w:tr>
      <w:tr w:rsidR="00FA080F" w:rsidRPr="00CA5E00" w14:paraId="535AAF2C" w14:textId="77777777" w:rsidTr="00A1773D">
        <w:trPr>
          <w:trHeight w:val="464"/>
        </w:trPr>
        <w:tc>
          <w:tcPr>
            <w:tcW w:w="7830" w:type="dxa"/>
            <w:gridSpan w:val="4"/>
            <w:hideMark/>
          </w:tcPr>
          <w:p w14:paraId="27F3B977" w14:textId="214EF677" w:rsidR="00FA080F" w:rsidRPr="00C83FAD" w:rsidRDefault="00FA080F">
            <w:pPr>
              <w:pStyle w:val="ListParagraph"/>
              <w:ind w:left="255"/>
              <w:rPr>
                <w:b/>
                <w:u w:val="single"/>
              </w:rPr>
            </w:pPr>
            <w:r>
              <w:rPr>
                <w:b/>
                <w:u w:val="single"/>
              </w:rPr>
              <w:t>DIVISION OF SCHOOL OPERATIONS</w:t>
            </w:r>
          </w:p>
        </w:tc>
        <w:tc>
          <w:tcPr>
            <w:tcW w:w="1620" w:type="dxa"/>
            <w:gridSpan w:val="2"/>
          </w:tcPr>
          <w:p w14:paraId="4C1EC439" w14:textId="25D3D4F4" w:rsidR="00FA080F" w:rsidRPr="00CA5E00" w:rsidRDefault="00A1773D">
            <w:pPr>
              <w:rPr>
                <w:b/>
              </w:rPr>
            </w:pPr>
            <w:r>
              <w:rPr>
                <w:b/>
              </w:rPr>
              <w:t xml:space="preserve">   $3,000,000</w:t>
            </w:r>
          </w:p>
        </w:tc>
      </w:tr>
      <w:tr w:rsidR="00FA080F" w14:paraId="22E0DFDA" w14:textId="77777777" w:rsidTr="00A1773D">
        <w:trPr>
          <w:trHeight w:val="1310"/>
        </w:trPr>
        <w:tc>
          <w:tcPr>
            <w:tcW w:w="2250" w:type="dxa"/>
          </w:tcPr>
          <w:p w14:paraId="58FF1D79" w14:textId="77777777" w:rsidR="00FA080F" w:rsidRDefault="00FA080F">
            <w:pPr>
              <w:spacing w:line="254" w:lineRule="auto"/>
              <w:ind w:left="240" w:firstLine="105"/>
              <w:rPr>
                <w:u w:val="single"/>
              </w:rPr>
            </w:pPr>
            <w:r>
              <w:rPr>
                <w:u w:val="single"/>
              </w:rPr>
              <w:t>CONTRACTOR</w:t>
            </w:r>
          </w:p>
          <w:p w14:paraId="4E1A99C7" w14:textId="77777777" w:rsidR="00FA080F" w:rsidRDefault="00FA080F">
            <w:pPr>
              <w:spacing w:line="254" w:lineRule="auto"/>
              <w:ind w:left="240"/>
            </w:pPr>
          </w:p>
        </w:tc>
        <w:tc>
          <w:tcPr>
            <w:tcW w:w="1710" w:type="dxa"/>
            <w:hideMark/>
          </w:tcPr>
          <w:p w14:paraId="6D8A3391" w14:textId="77777777" w:rsidR="00FA080F" w:rsidRDefault="00FA080F">
            <w:pPr>
              <w:spacing w:line="254" w:lineRule="auto"/>
              <w:jc w:val="center"/>
              <w:rPr>
                <w:u w:val="single"/>
              </w:rPr>
            </w:pPr>
            <w:r>
              <w:rPr>
                <w:u w:val="single"/>
              </w:rPr>
              <w:t>IDENTIFI-CATION</w:t>
            </w:r>
          </w:p>
          <w:p w14:paraId="69E93E6E" w14:textId="77777777" w:rsidR="00FA080F" w:rsidRDefault="00FA080F">
            <w:pPr>
              <w:spacing w:line="254" w:lineRule="auto"/>
              <w:jc w:val="center"/>
              <w:rPr>
                <w:u w:val="single"/>
              </w:rPr>
            </w:pPr>
            <w:r>
              <w:rPr>
                <w:u w:val="single"/>
              </w:rPr>
              <w:t xml:space="preserve"> NO.</w:t>
            </w:r>
          </w:p>
          <w:p w14:paraId="340CEC6F" w14:textId="77777777" w:rsidR="00FA080F" w:rsidRDefault="00FA080F">
            <w:pPr>
              <w:spacing w:line="254" w:lineRule="auto"/>
              <w:jc w:val="center"/>
              <w:rPr>
                <w:u w:val="single"/>
              </w:rPr>
            </w:pPr>
          </w:p>
        </w:tc>
        <w:tc>
          <w:tcPr>
            <w:tcW w:w="2430" w:type="dxa"/>
            <w:hideMark/>
          </w:tcPr>
          <w:p w14:paraId="6ED73C6E" w14:textId="77777777" w:rsidR="00FA080F" w:rsidRDefault="00FA080F">
            <w:pPr>
              <w:spacing w:line="254" w:lineRule="auto"/>
              <w:jc w:val="center"/>
              <w:rPr>
                <w:u w:val="single"/>
              </w:rPr>
            </w:pPr>
            <w:r>
              <w:rPr>
                <w:u w:val="single"/>
              </w:rPr>
              <w:t>CONTRACT TERM</w:t>
            </w:r>
          </w:p>
        </w:tc>
        <w:tc>
          <w:tcPr>
            <w:tcW w:w="1530" w:type="dxa"/>
            <w:gridSpan w:val="2"/>
            <w:hideMark/>
          </w:tcPr>
          <w:p w14:paraId="52364D8F" w14:textId="77777777" w:rsidR="00FA080F" w:rsidRDefault="00FA080F">
            <w:pPr>
              <w:spacing w:line="254" w:lineRule="auto"/>
              <w:jc w:val="center"/>
            </w:pPr>
            <w:r>
              <w:rPr>
                <w:u w:val="single"/>
              </w:rPr>
              <w:t>SOURCE OF FUNDS</w:t>
            </w:r>
          </w:p>
        </w:tc>
        <w:tc>
          <w:tcPr>
            <w:tcW w:w="1530" w:type="dxa"/>
            <w:hideMark/>
          </w:tcPr>
          <w:p w14:paraId="084A3BB2" w14:textId="77777777" w:rsidR="00FA080F" w:rsidRDefault="00FA080F">
            <w:pPr>
              <w:spacing w:line="254" w:lineRule="auto"/>
              <w:jc w:val="center"/>
            </w:pPr>
            <w:r>
              <w:rPr>
                <w:u w:val="single"/>
              </w:rPr>
              <w:t>AMOUNT</w:t>
            </w:r>
          </w:p>
        </w:tc>
      </w:tr>
      <w:tr w:rsidR="00FA080F" w14:paraId="2FA58619" w14:textId="77777777" w:rsidTr="00A1773D">
        <w:trPr>
          <w:trHeight w:val="1580"/>
        </w:trPr>
        <w:tc>
          <w:tcPr>
            <w:tcW w:w="2250" w:type="dxa"/>
          </w:tcPr>
          <w:p w14:paraId="27F86CE9" w14:textId="5EDFE704" w:rsidR="00FA080F" w:rsidRDefault="00CD30B8">
            <w:pPr>
              <w:spacing w:line="254" w:lineRule="auto"/>
              <w:ind w:left="336"/>
              <w:rPr>
                <w:b/>
              </w:rPr>
            </w:pPr>
            <w:proofErr w:type="spellStart"/>
            <w:r>
              <w:rPr>
                <w:b/>
              </w:rPr>
              <w:t>Yondr</w:t>
            </w:r>
            <w:proofErr w:type="spellEnd"/>
            <w:r>
              <w:rPr>
                <w:b/>
              </w:rPr>
              <w:t>, In</w:t>
            </w:r>
            <w:r w:rsidR="00FA080F">
              <w:rPr>
                <w:b/>
              </w:rPr>
              <w:t>c.</w:t>
            </w:r>
          </w:p>
        </w:tc>
        <w:tc>
          <w:tcPr>
            <w:tcW w:w="1710" w:type="dxa"/>
          </w:tcPr>
          <w:p w14:paraId="680BC848" w14:textId="77777777" w:rsidR="00FA080F" w:rsidRDefault="00FA080F">
            <w:pPr>
              <w:spacing w:line="254" w:lineRule="auto"/>
              <w:ind w:left="-18"/>
              <w:jc w:val="center"/>
            </w:pPr>
            <w:r>
              <w:t>C6996</w:t>
            </w:r>
          </w:p>
          <w:p w14:paraId="708B4484" w14:textId="35D4380B" w:rsidR="00FA080F" w:rsidRDefault="00FA080F">
            <w:pPr>
              <w:spacing w:line="254" w:lineRule="auto"/>
              <w:ind w:left="-18"/>
              <w:jc w:val="center"/>
            </w:pPr>
            <w:r>
              <w:t>(TIPS RFP 240101)</w:t>
            </w:r>
          </w:p>
        </w:tc>
        <w:tc>
          <w:tcPr>
            <w:tcW w:w="2430" w:type="dxa"/>
            <w:shd w:val="clear" w:color="auto" w:fill="auto"/>
          </w:tcPr>
          <w:p w14:paraId="69418A0E" w14:textId="77777777" w:rsidR="00FA080F" w:rsidRDefault="00FA080F">
            <w:pPr>
              <w:spacing w:line="254" w:lineRule="auto"/>
              <w:jc w:val="center"/>
            </w:pPr>
            <w:r>
              <w:t>11/22/24 – 06/30/25 coterminous with exercisable option year of the piggyback contract, and subject to the exercise, thereof</w:t>
            </w:r>
          </w:p>
          <w:p w14:paraId="29D08261" w14:textId="6500C2E4" w:rsidR="00320C15" w:rsidRDefault="00320C15">
            <w:pPr>
              <w:spacing w:line="254" w:lineRule="auto"/>
              <w:jc w:val="center"/>
            </w:pPr>
          </w:p>
        </w:tc>
        <w:tc>
          <w:tcPr>
            <w:tcW w:w="1530" w:type="dxa"/>
            <w:gridSpan w:val="2"/>
            <w:shd w:val="clear" w:color="auto" w:fill="auto"/>
          </w:tcPr>
          <w:p w14:paraId="2F3A6F6A" w14:textId="77777777" w:rsidR="00FA080F" w:rsidRDefault="00FA080F">
            <w:pPr>
              <w:spacing w:line="254" w:lineRule="auto"/>
              <w:jc w:val="center"/>
            </w:pPr>
            <w:r>
              <w:t xml:space="preserve">General </w:t>
            </w:r>
          </w:p>
          <w:p w14:paraId="57E4F812" w14:textId="77777777" w:rsidR="00FA080F" w:rsidRDefault="00FA080F">
            <w:pPr>
              <w:spacing w:line="254" w:lineRule="auto"/>
              <w:jc w:val="center"/>
            </w:pPr>
            <w:r>
              <w:t>Funds</w:t>
            </w:r>
          </w:p>
          <w:p w14:paraId="25509C60" w14:textId="13B049C5" w:rsidR="00FA080F" w:rsidRDefault="00FA080F">
            <w:pPr>
              <w:spacing w:line="254" w:lineRule="auto"/>
              <w:jc w:val="center"/>
            </w:pPr>
            <w:r>
              <w:t>(100%)</w:t>
            </w:r>
          </w:p>
        </w:tc>
        <w:tc>
          <w:tcPr>
            <w:tcW w:w="1530" w:type="dxa"/>
          </w:tcPr>
          <w:p w14:paraId="208BD635" w14:textId="641556C3" w:rsidR="00FA080F" w:rsidRDefault="00FA080F">
            <w:pPr>
              <w:spacing w:line="254" w:lineRule="auto"/>
              <w:jc w:val="center"/>
            </w:pPr>
            <w:r>
              <w:t>$3,000,000</w:t>
            </w:r>
            <w:r w:rsidR="00DB7382">
              <w:t>*</w:t>
            </w:r>
          </w:p>
        </w:tc>
      </w:tr>
    </w:tbl>
    <w:p w14:paraId="13CC5354" w14:textId="20AD8C99" w:rsidR="00FA080F" w:rsidRPr="00FA080F" w:rsidRDefault="00FA080F" w:rsidP="00A1773D">
      <w:pPr>
        <w:pStyle w:val="BodyText"/>
        <w:spacing w:after="0"/>
        <w:ind w:left="360" w:right="-90"/>
        <w:jc w:val="both"/>
      </w:pPr>
      <w:r w:rsidRPr="00FA080F">
        <w:t>Approval to increase capacity of piggyback contract through The Interlocal Purchasing System (</w:t>
      </w:r>
      <w:r w:rsidRPr="00610427">
        <w:rPr>
          <w:bCs/>
        </w:rPr>
        <w:t>TIPS</w:t>
      </w:r>
      <w:r w:rsidRPr="00AD4A89">
        <w:rPr>
          <w:bCs/>
        </w:rPr>
        <w:t>)</w:t>
      </w:r>
      <w:r w:rsidRPr="00FA080F">
        <w:t xml:space="preserve"> </w:t>
      </w:r>
      <w:r w:rsidR="00A1773D">
        <w:t>t</w:t>
      </w:r>
      <w:r w:rsidRPr="00FA080F">
        <w:t>o provide cellular phone pouches and accessories to secondary schools.</w:t>
      </w:r>
      <w:r w:rsidR="00CD30B8">
        <w:t xml:space="preserve">  </w:t>
      </w:r>
    </w:p>
    <w:p w14:paraId="063A2E75" w14:textId="77777777" w:rsidR="00FA080F" w:rsidRPr="00FA080F" w:rsidRDefault="00FA080F" w:rsidP="00A1773D">
      <w:pPr>
        <w:pStyle w:val="BodyText"/>
        <w:spacing w:after="0"/>
        <w:ind w:left="360" w:right="-90"/>
        <w:jc w:val="both"/>
      </w:pPr>
    </w:p>
    <w:p w14:paraId="23365D14" w14:textId="29870A5C" w:rsidR="00320C15" w:rsidRDefault="00FA080F" w:rsidP="00A1773D">
      <w:pPr>
        <w:pStyle w:val="BodyText"/>
        <w:spacing w:after="0"/>
        <w:ind w:left="360" w:right="-90"/>
        <w:jc w:val="both"/>
      </w:pPr>
      <w:r w:rsidRPr="00FA080F">
        <w:t>Without approval, there will be substantial delays in the purchasing process, potentially resulting in the inability to acquire the necessary cellular phone pouches and accessories within the required timeframe</w:t>
      </w:r>
      <w:r w:rsidR="0F9D6935">
        <w:t xml:space="preserve"> set for the program</w:t>
      </w:r>
      <w:r>
        <w:t>.</w:t>
      </w:r>
      <w:r w:rsidRPr="00FA080F">
        <w:t xml:space="preserve"> Such delays will hinder the successful implementation of the </w:t>
      </w:r>
      <w:r w:rsidR="00402EA5">
        <w:t xml:space="preserve">updated </w:t>
      </w:r>
      <w:r w:rsidRPr="00FA080F">
        <w:t xml:space="preserve">phone-free school </w:t>
      </w:r>
      <w:r w:rsidR="004D103C" w:rsidRPr="00FA080F">
        <w:t>da</w:t>
      </w:r>
      <w:r w:rsidR="004D103C">
        <w:t>y</w:t>
      </w:r>
      <w:r w:rsidR="004D103C" w:rsidRPr="00FA080F">
        <w:t xml:space="preserve"> </w:t>
      </w:r>
      <w:r w:rsidR="0022588F">
        <w:t xml:space="preserve">policy and associated Board </w:t>
      </w:r>
      <w:r w:rsidR="232E168F">
        <w:t>Resolution</w:t>
      </w:r>
      <w:r>
        <w:t>.</w:t>
      </w:r>
      <w:r w:rsidRPr="00FA080F">
        <w:t xml:space="preserve"> To ensure all necessary resources are in place, it is crucial that </w:t>
      </w:r>
      <w:r w:rsidR="001E54D5" w:rsidRPr="00FA080F">
        <w:t>th</w:t>
      </w:r>
      <w:r w:rsidR="001E54D5">
        <w:t xml:space="preserve">e capacity of this </w:t>
      </w:r>
      <w:r w:rsidRPr="00FA080F">
        <w:t xml:space="preserve">contract be increased. </w:t>
      </w:r>
      <w:r w:rsidR="3D8DF042">
        <w:t xml:space="preserve">The capacity increase is based on </w:t>
      </w:r>
      <w:r w:rsidR="00D41E07">
        <w:t xml:space="preserve">current </w:t>
      </w:r>
      <w:r w:rsidR="000F503B">
        <w:t xml:space="preserve">and projected </w:t>
      </w:r>
      <w:r w:rsidR="3D8DF042">
        <w:t xml:space="preserve">order </w:t>
      </w:r>
      <w:proofErr w:type="gramStart"/>
      <w:r w:rsidR="07D1B6C2">
        <w:t>demand</w:t>
      </w:r>
      <w:r w:rsidR="001D1102">
        <w:t>, and</w:t>
      </w:r>
      <w:proofErr w:type="gramEnd"/>
      <w:r w:rsidR="001D1102">
        <w:t xml:space="preserve"> </w:t>
      </w:r>
      <w:r w:rsidR="000F503B">
        <w:t>does not</w:t>
      </w:r>
      <w:r w:rsidR="78E1E1D6">
        <w:t xml:space="preserve"> exceed</w:t>
      </w:r>
      <w:r w:rsidR="001D1102">
        <w:t xml:space="preserve"> </w:t>
      </w:r>
      <w:r w:rsidR="78E1E1D6">
        <w:t>the total program budget</w:t>
      </w:r>
      <w:r w:rsidR="0BF7026B">
        <w:t>.</w:t>
      </w:r>
    </w:p>
    <w:p w14:paraId="170B8033" w14:textId="77777777" w:rsidR="00320C15" w:rsidRDefault="00320C15" w:rsidP="00A1773D">
      <w:pPr>
        <w:pStyle w:val="BodyText"/>
        <w:spacing w:after="0"/>
        <w:ind w:left="360" w:right="-90"/>
        <w:jc w:val="both"/>
      </w:pPr>
    </w:p>
    <w:p w14:paraId="02ED3222" w14:textId="25FE0AF6" w:rsidR="00FA080F" w:rsidRDefault="00FA080F" w:rsidP="00A1773D">
      <w:pPr>
        <w:pStyle w:val="BodyText"/>
        <w:spacing w:after="0"/>
        <w:ind w:left="360" w:right="-90"/>
        <w:jc w:val="both"/>
      </w:pPr>
      <w:proofErr w:type="spellStart"/>
      <w:r w:rsidRPr="00FA080F">
        <w:t>Yondr</w:t>
      </w:r>
      <w:proofErr w:type="spellEnd"/>
      <w:r w:rsidRPr="00FA080F">
        <w:t xml:space="preserve"> Inc. has 14 years </w:t>
      </w:r>
      <w:r w:rsidR="00CD30B8">
        <w:t xml:space="preserve">of </w:t>
      </w:r>
      <w:r w:rsidR="001D1102" w:rsidRPr="00FA080F">
        <w:t>experience,</w:t>
      </w:r>
      <w:r w:rsidRPr="00FA080F">
        <w:t xml:space="preserve"> and their pouches are being used in LAUSD </w:t>
      </w:r>
      <w:r w:rsidR="001D1102">
        <w:t>s</w:t>
      </w:r>
      <w:r w:rsidR="001D1102" w:rsidRPr="00FA080F">
        <w:t>chools</w:t>
      </w:r>
      <w:r w:rsidRPr="00FA080F">
        <w:t xml:space="preserve">, West Philadelphia HS, and Dallas and Ohio </w:t>
      </w:r>
      <w:r w:rsidR="00320C15" w:rsidRPr="00FA080F">
        <w:t>courthouses</w:t>
      </w:r>
      <w:r w:rsidRPr="00FA080F">
        <w:t xml:space="preserve">.  </w:t>
      </w:r>
    </w:p>
    <w:p w14:paraId="0298B547" w14:textId="77777777" w:rsidR="00320C15" w:rsidRPr="00FA080F" w:rsidRDefault="00320C15" w:rsidP="00A1773D">
      <w:pPr>
        <w:pStyle w:val="BodyText"/>
        <w:spacing w:after="0"/>
        <w:ind w:left="360" w:right="-90"/>
        <w:jc w:val="both"/>
      </w:pPr>
    </w:p>
    <w:p w14:paraId="60A8F17B" w14:textId="5BE6F834" w:rsidR="00FA080F" w:rsidRPr="00FA080F" w:rsidRDefault="00FA080F" w:rsidP="00A1773D">
      <w:pPr>
        <w:pStyle w:val="BodyText"/>
        <w:spacing w:after="0"/>
        <w:ind w:left="360" w:right="-90"/>
        <w:jc w:val="both"/>
        <w:rPr>
          <w:color w:val="0D0D0D"/>
          <w:shd w:val="clear" w:color="auto" w:fill="FFFFFF"/>
        </w:rPr>
      </w:pPr>
      <w:r w:rsidRPr="00FA080F">
        <w:rPr>
          <w:color w:val="0D0D0D"/>
          <w:shd w:val="clear" w:color="auto" w:fill="FFFFFF"/>
        </w:rPr>
        <w:t xml:space="preserve">The proposed action aligns with </w:t>
      </w:r>
      <w:r w:rsidR="00320C15">
        <w:rPr>
          <w:color w:val="0D0D0D"/>
          <w:shd w:val="clear" w:color="auto" w:fill="FFFFFF"/>
        </w:rPr>
        <w:t xml:space="preserve">the District’s </w:t>
      </w:r>
      <w:r w:rsidRPr="00FA080F">
        <w:rPr>
          <w:color w:val="0D0D0D"/>
          <w:shd w:val="clear" w:color="auto" w:fill="FFFFFF"/>
        </w:rPr>
        <w:t>Strategic Plan Pillars</w:t>
      </w:r>
      <w:r w:rsidR="00CD30B8">
        <w:rPr>
          <w:color w:val="0D0D0D"/>
          <w:shd w:val="clear" w:color="auto" w:fill="FFFFFF"/>
        </w:rPr>
        <w:t>:</w:t>
      </w:r>
    </w:p>
    <w:p w14:paraId="4C44DF31" w14:textId="77777777" w:rsidR="00FA080F" w:rsidRPr="00FA080F" w:rsidRDefault="00FA080F" w:rsidP="00A1773D">
      <w:pPr>
        <w:pStyle w:val="BodyText"/>
        <w:spacing w:after="0"/>
        <w:ind w:left="360" w:right="-90"/>
        <w:jc w:val="both"/>
        <w:rPr>
          <w:color w:val="0D0D0D"/>
          <w:shd w:val="clear" w:color="auto" w:fill="FFFFFF"/>
        </w:rPr>
      </w:pPr>
      <w:r w:rsidRPr="00FA080F">
        <w:rPr>
          <w:color w:val="0D0D0D"/>
          <w:shd w:val="clear" w:color="auto" w:fill="FFFFFF"/>
        </w:rPr>
        <w:t>Pillar 1: Academic Excellence – high quality instruction – enriching experiences</w:t>
      </w:r>
    </w:p>
    <w:p w14:paraId="09332DAD" w14:textId="77777777" w:rsidR="00FA080F" w:rsidRPr="00FA080F" w:rsidRDefault="00FA080F" w:rsidP="00A1773D">
      <w:pPr>
        <w:pStyle w:val="BodyText"/>
        <w:spacing w:after="0"/>
        <w:ind w:left="360" w:right="-90"/>
        <w:jc w:val="both"/>
        <w:rPr>
          <w:color w:val="0D0D0D"/>
          <w:shd w:val="clear" w:color="auto" w:fill="FFFFFF"/>
        </w:rPr>
      </w:pPr>
      <w:r w:rsidRPr="00FA080F">
        <w:rPr>
          <w:color w:val="0D0D0D"/>
          <w:shd w:val="clear" w:color="auto" w:fill="FFFFFF"/>
        </w:rPr>
        <w:t>Pillar 2: Joy and Wellness – Whole-child wellbeing – strong social – emotional skills</w:t>
      </w:r>
    </w:p>
    <w:p w14:paraId="0B6BF548" w14:textId="77777777" w:rsidR="00FA080F" w:rsidRPr="00FA080F" w:rsidRDefault="00FA080F" w:rsidP="00A1773D">
      <w:pPr>
        <w:pStyle w:val="BodyText"/>
        <w:spacing w:after="0"/>
        <w:ind w:left="360" w:right="-90"/>
        <w:jc w:val="both"/>
        <w:rPr>
          <w:color w:val="0D0D0D"/>
          <w:shd w:val="clear" w:color="auto" w:fill="FFFFFF"/>
        </w:rPr>
      </w:pPr>
      <w:r w:rsidRPr="00FA080F">
        <w:rPr>
          <w:color w:val="0D0D0D"/>
          <w:shd w:val="clear" w:color="auto" w:fill="FFFFFF"/>
        </w:rPr>
        <w:t>Pillar 3: Engagement and Collaboration – Strong relationships</w:t>
      </w:r>
    </w:p>
    <w:p w14:paraId="47AD7DCF" w14:textId="77777777" w:rsidR="00FA080F" w:rsidRDefault="00FA080F" w:rsidP="00A1773D">
      <w:pPr>
        <w:ind w:left="360" w:right="-90"/>
        <w:jc w:val="both"/>
        <w:rPr>
          <w:color w:val="0D0D0D"/>
          <w:shd w:val="clear" w:color="auto" w:fill="FFFFFF"/>
        </w:rPr>
      </w:pPr>
    </w:p>
    <w:p w14:paraId="2465EDF5" w14:textId="79274845" w:rsidR="3E9EFE0D" w:rsidRDefault="3E9EFE0D" w:rsidP="3E9EFE0D">
      <w:pPr>
        <w:ind w:left="360" w:right="-90"/>
      </w:pPr>
    </w:p>
    <w:p w14:paraId="513A21EA" w14:textId="6907A1CD" w:rsidR="000445B0" w:rsidRDefault="000445B0" w:rsidP="000445B0">
      <w:pPr>
        <w:ind w:left="360" w:right="-90"/>
        <w:rPr>
          <w:bCs/>
        </w:rPr>
      </w:pPr>
      <w:r w:rsidRPr="008B0C3F">
        <w:rPr>
          <w:bCs/>
        </w:rPr>
        <w:t xml:space="preserve">Initial Contract Value: </w:t>
      </w:r>
      <w:r>
        <w:rPr>
          <w:bCs/>
        </w:rPr>
        <w:tab/>
        <w:t xml:space="preserve">      </w:t>
      </w:r>
      <w:r w:rsidRPr="008B0C3F">
        <w:rPr>
          <w:bCs/>
        </w:rPr>
        <w:t>$</w:t>
      </w:r>
      <w:r>
        <w:rPr>
          <w:bCs/>
        </w:rPr>
        <w:t>3,000</w:t>
      </w:r>
      <w:r w:rsidRPr="008B0C3F">
        <w:rPr>
          <w:bCs/>
        </w:rPr>
        <w:t>,0</w:t>
      </w:r>
      <w:r>
        <w:rPr>
          <w:bCs/>
        </w:rPr>
        <w:t>00</w:t>
      </w:r>
    </w:p>
    <w:p w14:paraId="3E33E30D" w14:textId="526040DE" w:rsidR="000445B0" w:rsidRDefault="000445B0" w:rsidP="000445B0">
      <w:pPr>
        <w:ind w:left="360" w:right="-90"/>
        <w:rPr>
          <w:bCs/>
        </w:rPr>
      </w:pPr>
      <w:r>
        <w:rPr>
          <w:bCs/>
        </w:rPr>
        <w:t>*Amendment No. 1:</w:t>
      </w:r>
      <w:r>
        <w:rPr>
          <w:bCs/>
        </w:rPr>
        <w:tab/>
        <w:t xml:space="preserve">      $3,000,000</w:t>
      </w:r>
    </w:p>
    <w:p w14:paraId="679A49C7" w14:textId="41A1551E" w:rsidR="000445B0" w:rsidRPr="008B0C3F" w:rsidRDefault="000445B0" w:rsidP="000445B0">
      <w:pPr>
        <w:ind w:left="360" w:right="-90"/>
        <w:rPr>
          <w:b/>
          <w:bCs/>
        </w:rPr>
      </w:pPr>
      <w:r w:rsidRPr="008B0C3F">
        <w:rPr>
          <w:b/>
          <w:bCs/>
        </w:rPr>
        <w:t>Aggregate Contract Value:</w:t>
      </w:r>
      <w:r>
        <w:rPr>
          <w:b/>
          <w:bCs/>
        </w:rPr>
        <w:t xml:space="preserve">  </w:t>
      </w:r>
      <w:r w:rsidRPr="008B0C3F">
        <w:rPr>
          <w:b/>
          <w:bCs/>
        </w:rPr>
        <w:t>$</w:t>
      </w:r>
      <w:r w:rsidR="009E7CC8">
        <w:rPr>
          <w:b/>
          <w:bCs/>
        </w:rPr>
        <w:t>6</w:t>
      </w:r>
      <w:r w:rsidRPr="008B0C3F">
        <w:rPr>
          <w:b/>
          <w:bCs/>
        </w:rPr>
        <w:t>,</w:t>
      </w:r>
      <w:r w:rsidR="009E7CC8">
        <w:rPr>
          <w:b/>
          <w:bCs/>
        </w:rPr>
        <w:t>000,000</w:t>
      </w:r>
    </w:p>
    <w:p w14:paraId="4CE8B16C" w14:textId="016AF476" w:rsidR="000445B0" w:rsidRPr="00FA080F" w:rsidRDefault="000445B0" w:rsidP="00A1773D">
      <w:pPr>
        <w:ind w:left="360" w:right="-90"/>
        <w:jc w:val="both"/>
        <w:rPr>
          <w:color w:val="0D0D0D"/>
          <w:shd w:val="clear" w:color="auto" w:fill="FFFFFF"/>
        </w:rPr>
      </w:pPr>
    </w:p>
    <w:p w14:paraId="291CD61E" w14:textId="77777777" w:rsidR="001D1102" w:rsidRDefault="001D1102" w:rsidP="00A1773D">
      <w:pPr>
        <w:ind w:left="360" w:right="-90"/>
        <w:jc w:val="both"/>
        <w:rPr>
          <w:b/>
        </w:rPr>
      </w:pPr>
    </w:p>
    <w:p w14:paraId="6B9AA26B" w14:textId="54D5CCC0" w:rsidR="00FA080F" w:rsidRPr="00FA080F" w:rsidRDefault="00FA080F" w:rsidP="00A1773D">
      <w:pPr>
        <w:ind w:left="360" w:right="-90"/>
        <w:jc w:val="both"/>
        <w:rPr>
          <w:b/>
        </w:rPr>
      </w:pPr>
      <w:r w:rsidRPr="00FA080F">
        <w:rPr>
          <w:b/>
        </w:rPr>
        <w:lastRenderedPageBreak/>
        <w:t>Requester:</w:t>
      </w:r>
    </w:p>
    <w:p w14:paraId="479C0595" w14:textId="75FF4AD1" w:rsidR="00FA080F" w:rsidRDefault="00FA080F" w:rsidP="00A1773D">
      <w:pPr>
        <w:ind w:left="360" w:right="-90"/>
        <w:jc w:val="both"/>
      </w:pPr>
      <w:r w:rsidRPr="004F0C24">
        <w:t>André</w:t>
      </w:r>
      <w:r>
        <w:t>s E. Chait, Chief of School Operation</w:t>
      </w:r>
    </w:p>
    <w:p w14:paraId="5DE624B1" w14:textId="5DCA8163" w:rsidR="00FA080F" w:rsidRDefault="00CD30B8" w:rsidP="00A1773D">
      <w:pPr>
        <w:ind w:left="360" w:right="-90"/>
      </w:pPr>
      <w:r>
        <w:t>Division of School Operations</w:t>
      </w:r>
    </w:p>
    <w:p w14:paraId="5E0B7EF4" w14:textId="77777777" w:rsidR="00320C15" w:rsidRDefault="00320C15" w:rsidP="00A1773D">
      <w:pPr>
        <w:ind w:left="360" w:right="-90"/>
        <w:rPr>
          <w:b/>
        </w:rPr>
      </w:pPr>
    </w:p>
    <w:p w14:paraId="39EB3022" w14:textId="6F8A0B72" w:rsidR="00FA080F" w:rsidRPr="00FA080F" w:rsidRDefault="00FA080F" w:rsidP="00A1773D">
      <w:pPr>
        <w:ind w:left="360"/>
        <w:rPr>
          <w:b/>
        </w:rPr>
      </w:pPr>
      <w:r w:rsidRPr="00FA080F">
        <w:rPr>
          <w:b/>
        </w:rPr>
        <w:t>Equity Impact:</w:t>
      </w:r>
    </w:p>
    <w:p w14:paraId="7D3C42AF" w14:textId="6B636145" w:rsidR="00FA080F" w:rsidRDefault="00FA080F" w:rsidP="00FA080F"/>
    <w:tbl>
      <w:tblPr>
        <w:tblStyle w:val="TableGrid"/>
        <w:tblW w:w="0" w:type="auto"/>
        <w:tblInd w:w="355"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1603"/>
        <w:gridCol w:w="876"/>
        <w:gridCol w:w="6336"/>
      </w:tblGrid>
      <w:tr w:rsidR="00320C15" w:rsidRPr="004F01A9" w14:paraId="417E4E4F" w14:textId="77777777" w:rsidTr="00A1773D">
        <w:trPr>
          <w:trHeight w:val="476"/>
          <w:tblHeader/>
        </w:trPr>
        <w:tc>
          <w:tcPr>
            <w:tcW w:w="1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FFC5D2" w14:textId="77777777" w:rsidR="00320C15" w:rsidRPr="004F01A9" w:rsidRDefault="00320C15">
            <w:pPr>
              <w:jc w:val="center"/>
              <w:rPr>
                <w:i/>
              </w:rPr>
            </w:pPr>
            <w:r w:rsidRPr="004F01A9">
              <w:rPr>
                <w:b/>
                <w:lang w:val="en"/>
              </w:rPr>
              <w:t>Component</w:t>
            </w:r>
          </w:p>
        </w:tc>
        <w:tc>
          <w:tcPr>
            <w:tcW w:w="8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54F15E" w14:textId="77777777" w:rsidR="00320C15" w:rsidRPr="004F01A9" w:rsidRDefault="00320C15">
            <w:pPr>
              <w:jc w:val="center"/>
              <w:rPr>
                <w:i/>
              </w:rPr>
            </w:pPr>
            <w:r w:rsidRPr="004F01A9">
              <w:rPr>
                <w:b/>
                <w:lang w:val="en"/>
              </w:rPr>
              <w:t>Score</w:t>
            </w:r>
          </w:p>
        </w:tc>
        <w:tc>
          <w:tcPr>
            <w:tcW w:w="6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BC7918" w14:textId="77777777" w:rsidR="00320C15" w:rsidRPr="004F01A9" w:rsidRDefault="00320C15">
            <w:pPr>
              <w:jc w:val="center"/>
              <w:rPr>
                <w:i/>
              </w:rPr>
            </w:pPr>
            <w:r w:rsidRPr="004F01A9">
              <w:rPr>
                <w:b/>
                <w:lang w:val="en"/>
              </w:rPr>
              <w:t>Score Rationale</w:t>
            </w:r>
          </w:p>
        </w:tc>
      </w:tr>
      <w:tr w:rsidR="00320C15" w:rsidRPr="004F01A9" w14:paraId="5BD5E02A" w14:textId="77777777" w:rsidTr="00A1773D">
        <w:trPr>
          <w:trHeight w:val="638"/>
        </w:trPr>
        <w:tc>
          <w:tcPr>
            <w:tcW w:w="1248" w:type="dxa"/>
            <w:tcBorders>
              <w:top w:val="single" w:sz="4" w:space="0" w:color="auto"/>
              <w:left w:val="single" w:sz="4" w:space="0" w:color="auto"/>
              <w:bottom w:val="single" w:sz="4" w:space="0" w:color="auto"/>
              <w:right w:val="single" w:sz="4" w:space="0" w:color="auto"/>
            </w:tcBorders>
            <w:vAlign w:val="center"/>
          </w:tcPr>
          <w:p w14:paraId="258EF635" w14:textId="77777777" w:rsidR="00320C15" w:rsidRPr="004F01A9" w:rsidRDefault="00320C15">
            <w:pPr>
              <w:rPr>
                <w:i/>
              </w:rPr>
            </w:pPr>
            <w:r w:rsidRPr="004F01A9">
              <w:rPr>
                <w:b/>
                <w:lang w:val="en"/>
              </w:rPr>
              <w:t>Recognition</w:t>
            </w:r>
          </w:p>
        </w:tc>
        <w:tc>
          <w:tcPr>
            <w:tcW w:w="882" w:type="dxa"/>
            <w:tcBorders>
              <w:top w:val="single" w:sz="4" w:space="0" w:color="auto"/>
              <w:left w:val="single" w:sz="4" w:space="0" w:color="auto"/>
              <w:bottom w:val="single" w:sz="4" w:space="0" w:color="auto"/>
              <w:right w:val="single" w:sz="4" w:space="0" w:color="auto"/>
            </w:tcBorders>
            <w:vAlign w:val="center"/>
          </w:tcPr>
          <w:p w14:paraId="788809FF" w14:textId="77777777" w:rsidR="00320C15" w:rsidRPr="004F01A9" w:rsidRDefault="00320C15">
            <w:pPr>
              <w:jc w:val="center"/>
              <w:rPr>
                <w:b/>
              </w:rPr>
            </w:pPr>
            <w:r>
              <w:rPr>
                <w:b/>
              </w:rPr>
              <w:t>3</w:t>
            </w:r>
          </w:p>
        </w:tc>
        <w:tc>
          <w:tcPr>
            <w:tcW w:w="6685" w:type="dxa"/>
            <w:tcBorders>
              <w:top w:val="single" w:sz="4" w:space="0" w:color="auto"/>
              <w:left w:val="single" w:sz="4" w:space="0" w:color="auto"/>
              <w:bottom w:val="single" w:sz="4" w:space="0" w:color="auto"/>
              <w:right w:val="single" w:sz="4" w:space="0" w:color="auto"/>
            </w:tcBorders>
          </w:tcPr>
          <w:p w14:paraId="15F46510" w14:textId="77777777" w:rsidR="00320C15" w:rsidRPr="004F01A9" w:rsidRDefault="00320C15">
            <w:pPr>
              <w:jc w:val="both"/>
            </w:pPr>
            <w:r>
              <w:t xml:space="preserve">Access to this product will be across all Regions.  Each school leadership team will be allowed to select a product to support with implementation of the Phone Free School Day Policy.  This allows all secondary campuses to access the same products. </w:t>
            </w:r>
          </w:p>
        </w:tc>
      </w:tr>
      <w:tr w:rsidR="00320C15" w:rsidRPr="004F01A9" w14:paraId="0BF7E2DD" w14:textId="77777777" w:rsidTr="00A1773D">
        <w:trPr>
          <w:trHeight w:val="1079"/>
        </w:trPr>
        <w:tc>
          <w:tcPr>
            <w:tcW w:w="1248" w:type="dxa"/>
            <w:tcBorders>
              <w:top w:val="single" w:sz="4" w:space="0" w:color="auto"/>
              <w:left w:val="single" w:sz="4" w:space="0" w:color="auto"/>
              <w:bottom w:val="single" w:sz="4" w:space="0" w:color="auto"/>
              <w:right w:val="single" w:sz="4" w:space="0" w:color="auto"/>
            </w:tcBorders>
            <w:vAlign w:val="center"/>
          </w:tcPr>
          <w:p w14:paraId="3705A4CB" w14:textId="77777777" w:rsidR="00320C15" w:rsidRPr="004F01A9" w:rsidRDefault="00320C15">
            <w:pPr>
              <w:rPr>
                <w:i/>
              </w:rPr>
            </w:pPr>
            <w:r w:rsidRPr="004F01A9">
              <w:rPr>
                <w:b/>
                <w:lang w:val="en"/>
              </w:rPr>
              <w:t>Resource Prioritization</w:t>
            </w:r>
          </w:p>
        </w:tc>
        <w:tc>
          <w:tcPr>
            <w:tcW w:w="882" w:type="dxa"/>
            <w:tcBorders>
              <w:top w:val="single" w:sz="4" w:space="0" w:color="auto"/>
              <w:left w:val="single" w:sz="4" w:space="0" w:color="auto"/>
              <w:bottom w:val="single" w:sz="4" w:space="0" w:color="auto"/>
              <w:right w:val="single" w:sz="4" w:space="0" w:color="auto"/>
            </w:tcBorders>
            <w:vAlign w:val="center"/>
          </w:tcPr>
          <w:p w14:paraId="6E8FCB0C" w14:textId="77777777" w:rsidR="00320C15" w:rsidRPr="004F01A9" w:rsidRDefault="00320C15">
            <w:pPr>
              <w:jc w:val="center"/>
              <w:rPr>
                <w:b/>
              </w:rPr>
            </w:pPr>
            <w:r>
              <w:rPr>
                <w:b/>
              </w:rPr>
              <w:t>3</w:t>
            </w:r>
          </w:p>
        </w:tc>
        <w:tc>
          <w:tcPr>
            <w:tcW w:w="6685" w:type="dxa"/>
            <w:tcBorders>
              <w:top w:val="single" w:sz="4" w:space="0" w:color="auto"/>
              <w:left w:val="single" w:sz="4" w:space="0" w:color="auto"/>
              <w:bottom w:val="single" w:sz="4" w:space="0" w:color="auto"/>
              <w:right w:val="single" w:sz="4" w:space="0" w:color="auto"/>
            </w:tcBorders>
          </w:tcPr>
          <w:p w14:paraId="1D6D7A41" w14:textId="77777777" w:rsidR="00320C15" w:rsidRPr="004F01A9" w:rsidRDefault="00320C15">
            <w:pPr>
              <w:jc w:val="both"/>
            </w:pPr>
            <w:r>
              <w:t xml:space="preserve">School leadership teams will each identify a product to support the school’s policy.  This product will be one of several products accessible to all schools.  </w:t>
            </w:r>
          </w:p>
        </w:tc>
      </w:tr>
      <w:tr w:rsidR="00320C15" w:rsidRPr="004F01A9" w14:paraId="25DD89EE" w14:textId="77777777" w:rsidTr="00A1773D">
        <w:trPr>
          <w:trHeight w:val="710"/>
        </w:trPr>
        <w:tc>
          <w:tcPr>
            <w:tcW w:w="1248" w:type="dxa"/>
            <w:tcBorders>
              <w:top w:val="single" w:sz="4" w:space="0" w:color="auto"/>
              <w:left w:val="single" w:sz="4" w:space="0" w:color="auto"/>
              <w:bottom w:val="single" w:sz="4" w:space="0" w:color="auto"/>
              <w:right w:val="single" w:sz="4" w:space="0" w:color="auto"/>
            </w:tcBorders>
            <w:vAlign w:val="center"/>
          </w:tcPr>
          <w:p w14:paraId="3FC6E432" w14:textId="77777777" w:rsidR="00320C15" w:rsidRPr="004F01A9" w:rsidRDefault="00320C15">
            <w:pPr>
              <w:rPr>
                <w:i/>
              </w:rPr>
            </w:pPr>
            <w:r w:rsidRPr="004F01A9">
              <w:rPr>
                <w:b/>
                <w:lang w:val="en"/>
              </w:rPr>
              <w:t>Results</w:t>
            </w:r>
          </w:p>
        </w:tc>
        <w:tc>
          <w:tcPr>
            <w:tcW w:w="882" w:type="dxa"/>
            <w:tcBorders>
              <w:top w:val="single" w:sz="4" w:space="0" w:color="auto"/>
              <w:left w:val="single" w:sz="4" w:space="0" w:color="auto"/>
              <w:bottom w:val="single" w:sz="4" w:space="0" w:color="auto"/>
              <w:right w:val="single" w:sz="4" w:space="0" w:color="auto"/>
            </w:tcBorders>
            <w:vAlign w:val="center"/>
          </w:tcPr>
          <w:p w14:paraId="4C2D1693" w14:textId="77777777" w:rsidR="00320C15" w:rsidRPr="004F01A9" w:rsidRDefault="00320C15">
            <w:pPr>
              <w:jc w:val="center"/>
              <w:rPr>
                <w:b/>
              </w:rPr>
            </w:pPr>
            <w:r>
              <w:rPr>
                <w:b/>
              </w:rPr>
              <w:t>3</w:t>
            </w:r>
          </w:p>
        </w:tc>
        <w:tc>
          <w:tcPr>
            <w:tcW w:w="6685" w:type="dxa"/>
            <w:tcBorders>
              <w:top w:val="single" w:sz="4" w:space="0" w:color="auto"/>
              <w:left w:val="single" w:sz="4" w:space="0" w:color="auto"/>
              <w:bottom w:val="single" w:sz="4" w:space="0" w:color="auto"/>
              <w:right w:val="single" w:sz="4" w:space="0" w:color="auto"/>
            </w:tcBorders>
          </w:tcPr>
          <w:p w14:paraId="78C7D905" w14:textId="047E1DB5" w:rsidR="00320C15" w:rsidRPr="004F01A9" w:rsidRDefault="00320C15">
            <w:pPr>
              <w:jc w:val="both"/>
            </w:pPr>
            <w:r>
              <w:t xml:space="preserve">Having access to a product that supports student mental health </w:t>
            </w:r>
            <w:r w:rsidR="7F94FF94">
              <w:t>by</w:t>
            </w:r>
            <w:r>
              <w:t xml:space="preserve"> securely locking </w:t>
            </w:r>
            <w:r w:rsidR="002A40E9">
              <w:t xml:space="preserve">student </w:t>
            </w:r>
            <w:r w:rsidR="11A60B5F">
              <w:t>cell</w:t>
            </w:r>
            <w:r w:rsidR="00552AC0">
              <w:t xml:space="preserve"> </w:t>
            </w:r>
            <w:r>
              <w:t xml:space="preserve">phones </w:t>
            </w:r>
            <w:r w:rsidR="00372235">
              <w:t>is likely to</w:t>
            </w:r>
            <w:r w:rsidR="00552AC0">
              <w:t xml:space="preserve"> </w:t>
            </w:r>
            <w:r>
              <w:t xml:space="preserve">result in increased academic engagement and social interaction.  </w:t>
            </w:r>
          </w:p>
        </w:tc>
      </w:tr>
      <w:tr w:rsidR="00320C15" w:rsidRPr="004F01A9" w14:paraId="7A9FC85E" w14:textId="77777777" w:rsidTr="00A1773D">
        <w:trPr>
          <w:trHeight w:val="530"/>
        </w:trPr>
        <w:tc>
          <w:tcPr>
            <w:tcW w:w="1248" w:type="dxa"/>
            <w:tcBorders>
              <w:top w:val="single" w:sz="4" w:space="0" w:color="auto"/>
              <w:left w:val="single" w:sz="4" w:space="0" w:color="auto"/>
              <w:bottom w:val="single" w:sz="4" w:space="0" w:color="auto"/>
              <w:right w:val="single" w:sz="4" w:space="0" w:color="auto"/>
            </w:tcBorders>
            <w:vAlign w:val="center"/>
          </w:tcPr>
          <w:p w14:paraId="3F0145B4" w14:textId="77777777" w:rsidR="00320C15" w:rsidRPr="004F01A9" w:rsidRDefault="00320C15">
            <w:pPr>
              <w:rPr>
                <w:i/>
              </w:rPr>
            </w:pPr>
            <w:r w:rsidRPr="004F01A9">
              <w:rPr>
                <w:b/>
                <w:lang w:val="en"/>
              </w:rPr>
              <w:t>TOTAL</w:t>
            </w:r>
          </w:p>
        </w:tc>
        <w:tc>
          <w:tcPr>
            <w:tcW w:w="882" w:type="dxa"/>
            <w:tcBorders>
              <w:top w:val="single" w:sz="4" w:space="0" w:color="auto"/>
              <w:left w:val="single" w:sz="4" w:space="0" w:color="auto"/>
              <w:bottom w:val="single" w:sz="4" w:space="0" w:color="auto"/>
              <w:right w:val="single" w:sz="4" w:space="0" w:color="auto"/>
            </w:tcBorders>
            <w:vAlign w:val="center"/>
          </w:tcPr>
          <w:p w14:paraId="2EDBE6DA" w14:textId="77777777" w:rsidR="00320C15" w:rsidRPr="004F01A9" w:rsidRDefault="00320C15">
            <w:pPr>
              <w:jc w:val="center"/>
              <w:rPr>
                <w:b/>
              </w:rPr>
            </w:pPr>
            <w:r>
              <w:rPr>
                <w:b/>
              </w:rPr>
              <w:t>9</w:t>
            </w:r>
          </w:p>
        </w:tc>
        <w:tc>
          <w:tcPr>
            <w:tcW w:w="6685" w:type="dxa"/>
            <w:tcBorders>
              <w:top w:val="single" w:sz="4" w:space="0" w:color="auto"/>
              <w:left w:val="single" w:sz="4" w:space="0" w:color="auto"/>
              <w:bottom w:val="nil"/>
              <w:right w:val="nil"/>
            </w:tcBorders>
          </w:tcPr>
          <w:p w14:paraId="45341894" w14:textId="77777777" w:rsidR="00320C15" w:rsidRPr="004F01A9" w:rsidRDefault="00320C15"/>
        </w:tc>
      </w:tr>
    </w:tbl>
    <w:p w14:paraId="5E978AE7" w14:textId="77777777" w:rsidR="00FA080F" w:rsidRPr="00DB61EC" w:rsidRDefault="00FA080F" w:rsidP="00FA080F"/>
    <w:p w14:paraId="029466CA" w14:textId="1FE4EE04" w:rsidR="00C02CD8" w:rsidRDefault="00C02CD8"/>
    <w:p w14:paraId="45DD64F2" w14:textId="3B02AFFC" w:rsidR="00837163" w:rsidRDefault="00837163" w:rsidP="3E9EFE0D">
      <w:pPr>
        <w:ind w:left="360"/>
        <w:jc w:val="both"/>
      </w:pPr>
    </w:p>
    <w:p w14:paraId="3CFD1321" w14:textId="292C952A" w:rsidR="001B1FBD" w:rsidRDefault="001B1FBD" w:rsidP="1B480A34">
      <w:pPr>
        <w:spacing w:line="252" w:lineRule="auto"/>
        <w:rPr>
          <w:color w:val="000000" w:themeColor="text1"/>
        </w:rPr>
      </w:pPr>
    </w:p>
    <w:sectPr w:rsidR="001B1FBD" w:rsidSect="00FD45F9">
      <w:headerReference w:type="default" r:id="rId12"/>
      <w:footerReference w:type="default" r:id="rId13"/>
      <w:headerReference w:type="first" r:id="rId14"/>
      <w:footerReference w:type="first" r:id="rId15"/>
      <w:type w:val="continuous"/>
      <w:pgSz w:w="12240" w:h="15840" w:code="1"/>
      <w:pgMar w:top="1246" w:right="1620" w:bottom="331" w:left="1440" w:header="990" w:footer="3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C4AB3" w14:textId="77777777" w:rsidR="00157FCA" w:rsidRDefault="00157FCA">
      <w:r>
        <w:separator/>
      </w:r>
    </w:p>
  </w:endnote>
  <w:endnote w:type="continuationSeparator" w:id="0">
    <w:p w14:paraId="5FB8DAFD" w14:textId="77777777" w:rsidR="00157FCA" w:rsidRDefault="00157FCA">
      <w:r>
        <w:continuationSeparator/>
      </w:r>
    </w:p>
  </w:endnote>
  <w:endnote w:type="continuationNotice" w:id="1">
    <w:p w14:paraId="500B711B" w14:textId="77777777" w:rsidR="00157FCA" w:rsidRDefault="00157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5CCA2" w14:textId="566251AD" w:rsidR="003C33A9" w:rsidRPr="00571407" w:rsidRDefault="003C33A9" w:rsidP="0024448C">
    <w:pPr>
      <w:pStyle w:val="Footer"/>
      <w:tabs>
        <w:tab w:val="clear" w:pos="4320"/>
        <w:tab w:val="clear" w:pos="8640"/>
        <w:tab w:val="center" w:pos="5040"/>
        <w:tab w:val="right" w:pos="10080"/>
      </w:tabs>
      <w:ind w:left="360"/>
      <w:jc w:val="right"/>
      <w:rPr>
        <w:szCs w:val="24"/>
      </w:rPr>
    </w:pPr>
    <w:r w:rsidRPr="00A1000F">
      <w:rPr>
        <w:sz w:val="22"/>
        <w:szCs w:val="22"/>
      </w:rPr>
      <w:t>B</w:t>
    </w:r>
    <w:r w:rsidRPr="00571407">
      <w:rPr>
        <w:szCs w:val="24"/>
      </w:rPr>
      <w:t xml:space="preserve">d. of Ed Rpt. No. </w:t>
    </w:r>
    <w:r>
      <w:rPr>
        <w:szCs w:val="24"/>
      </w:rPr>
      <w:t>127-24/25</w:t>
    </w:r>
    <w:r w:rsidRPr="00571407">
      <w:rPr>
        <w:szCs w:val="24"/>
      </w:rPr>
      <w:tab/>
      <w:t xml:space="preserve">Page </w:t>
    </w:r>
    <w:r w:rsidRPr="00571407">
      <w:rPr>
        <w:szCs w:val="24"/>
      </w:rPr>
      <w:fldChar w:fldCharType="begin"/>
    </w:r>
    <w:r w:rsidRPr="00571407">
      <w:rPr>
        <w:szCs w:val="24"/>
      </w:rPr>
      <w:instrText xml:space="preserve"> PAGE </w:instrText>
    </w:r>
    <w:r w:rsidRPr="00571407">
      <w:rPr>
        <w:szCs w:val="24"/>
      </w:rPr>
      <w:fldChar w:fldCharType="separate"/>
    </w:r>
    <w:r w:rsidR="008F223A">
      <w:rPr>
        <w:noProof/>
        <w:szCs w:val="24"/>
      </w:rPr>
      <w:t>1</w:t>
    </w:r>
    <w:r w:rsidRPr="00571407">
      <w:rPr>
        <w:szCs w:val="24"/>
      </w:rPr>
      <w:fldChar w:fldCharType="end"/>
    </w:r>
    <w:r w:rsidRPr="00571407">
      <w:rPr>
        <w:szCs w:val="24"/>
      </w:rPr>
      <w:t xml:space="preserve"> of </w:t>
    </w:r>
    <w:r w:rsidRPr="00571407">
      <w:rPr>
        <w:noProof/>
        <w:szCs w:val="24"/>
      </w:rPr>
      <w:fldChar w:fldCharType="begin"/>
    </w:r>
    <w:r w:rsidRPr="00571407">
      <w:rPr>
        <w:noProof/>
        <w:szCs w:val="24"/>
      </w:rPr>
      <w:instrText xml:space="preserve"> NUMPAGES   \* MERGEFORMAT </w:instrText>
    </w:r>
    <w:r w:rsidRPr="00571407">
      <w:rPr>
        <w:noProof/>
        <w:szCs w:val="24"/>
      </w:rPr>
      <w:fldChar w:fldCharType="separate"/>
    </w:r>
    <w:r w:rsidR="001C2143">
      <w:rPr>
        <w:noProof/>
        <w:szCs w:val="24"/>
      </w:rPr>
      <w:t>14</w:t>
    </w:r>
    <w:r w:rsidRPr="00571407">
      <w:rPr>
        <w:noProof/>
        <w:szCs w:val="24"/>
      </w:rPr>
      <w:fldChar w:fldCharType="end"/>
    </w:r>
    <w:r w:rsidRPr="00571407">
      <w:rPr>
        <w:szCs w:val="24"/>
      </w:rPr>
      <w:tab/>
      <w:t xml:space="preserve">            Board of Education</w:t>
    </w:r>
  </w:p>
  <w:p w14:paraId="72983D10" w14:textId="24A36144" w:rsidR="003C33A9" w:rsidRDefault="003C33A9" w:rsidP="00803CAA">
    <w:pPr>
      <w:pStyle w:val="Footer"/>
      <w:tabs>
        <w:tab w:val="clear" w:pos="4320"/>
        <w:tab w:val="clear" w:pos="8640"/>
        <w:tab w:val="center" w:pos="4860"/>
        <w:tab w:val="left" w:pos="8115"/>
        <w:tab w:val="right" w:pos="10080"/>
      </w:tabs>
      <w:ind w:right="-270"/>
      <w:jc w:val="both"/>
      <w:rPr>
        <w:szCs w:val="24"/>
      </w:rPr>
    </w:pPr>
    <w:r>
      <w:rPr>
        <w:szCs w:val="24"/>
      </w:rPr>
      <w:tab/>
      <w:t xml:space="preserve">     </w:t>
    </w:r>
    <w:r w:rsidR="00FD45F9">
      <w:rPr>
        <w:szCs w:val="24"/>
      </w:rPr>
      <w:t xml:space="preserve">  </w:t>
    </w:r>
    <w:r>
      <w:rPr>
        <w:szCs w:val="24"/>
      </w:rPr>
      <w:t xml:space="preserve"> </w:t>
    </w:r>
    <w:r w:rsidR="00FD45F9">
      <w:rPr>
        <w:szCs w:val="24"/>
      </w:rPr>
      <w:t xml:space="preserve">                                                                                                        </w:t>
    </w:r>
    <w:r>
      <w:rPr>
        <w:szCs w:val="24"/>
      </w:rPr>
      <w:t xml:space="preserve">     January 14, 2025</w:t>
    </w:r>
  </w:p>
  <w:p w14:paraId="3A3D198F" w14:textId="77777777" w:rsidR="003C33A9" w:rsidRPr="00571407" w:rsidRDefault="003C33A9" w:rsidP="00D63C3E">
    <w:pPr>
      <w:pStyle w:val="Footer"/>
      <w:tabs>
        <w:tab w:val="clear" w:pos="4320"/>
        <w:tab w:val="clear" w:pos="8640"/>
        <w:tab w:val="center" w:pos="4860"/>
        <w:tab w:val="right" w:pos="10080"/>
      </w:tabs>
      <w:ind w:right="-270"/>
      <w:jc w:val="both"/>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C6A73" w14:textId="2878243B" w:rsidR="003C33A9" w:rsidRDefault="003C33A9" w:rsidP="001766FE">
    <w:pPr>
      <w:pStyle w:val="Footer"/>
      <w:tabs>
        <w:tab w:val="clear" w:pos="4320"/>
        <w:tab w:val="clear" w:pos="8640"/>
        <w:tab w:val="center" w:pos="5040"/>
        <w:tab w:val="right" w:pos="10080"/>
      </w:tabs>
      <w:ind w:hanging="630"/>
      <w:jc w:val="right"/>
      <w:rPr>
        <w:sz w:val="20"/>
      </w:rPr>
    </w:pPr>
    <w:r w:rsidRPr="00A1000F">
      <w:rPr>
        <w:sz w:val="22"/>
        <w:szCs w:val="22"/>
      </w:rPr>
      <w:t xml:space="preserve">Bd. </w:t>
    </w:r>
    <w:r>
      <w:rPr>
        <w:sz w:val="22"/>
        <w:szCs w:val="22"/>
      </w:rPr>
      <w:t>o</w:t>
    </w:r>
    <w:r w:rsidRPr="00A1000F">
      <w:rPr>
        <w:sz w:val="22"/>
        <w:szCs w:val="22"/>
      </w:rPr>
      <w:t>f Ed Rpt</w:t>
    </w:r>
    <w:r>
      <w:rPr>
        <w:sz w:val="22"/>
        <w:szCs w:val="22"/>
      </w:rPr>
      <w:t>.</w:t>
    </w:r>
    <w:r w:rsidRPr="00A1000F">
      <w:rPr>
        <w:sz w:val="22"/>
        <w:szCs w:val="22"/>
      </w:rPr>
      <w:t xml:space="preserve"> No. </w:t>
    </w:r>
    <w:r>
      <w:rPr>
        <w:sz w:val="22"/>
        <w:szCs w:val="22"/>
      </w:rPr>
      <w:t>142-20/21</w:t>
    </w:r>
    <w:r w:rsidRPr="00A1000F">
      <w:rPr>
        <w:sz w:val="22"/>
        <w:szCs w:val="22"/>
      </w:rPr>
      <w:tab/>
      <w:t xml:space="preserve">Page </w:t>
    </w:r>
    <w:r w:rsidRPr="00A1000F">
      <w:rPr>
        <w:sz w:val="22"/>
        <w:szCs w:val="22"/>
      </w:rPr>
      <w:fldChar w:fldCharType="begin"/>
    </w:r>
    <w:r w:rsidRPr="00A1000F">
      <w:rPr>
        <w:sz w:val="22"/>
        <w:szCs w:val="22"/>
      </w:rPr>
      <w:instrText xml:space="preserve"> PAGE </w:instrText>
    </w:r>
    <w:r w:rsidRPr="00A1000F">
      <w:rPr>
        <w:sz w:val="22"/>
        <w:szCs w:val="22"/>
      </w:rPr>
      <w:fldChar w:fldCharType="separate"/>
    </w:r>
    <w:r>
      <w:rPr>
        <w:noProof/>
        <w:sz w:val="22"/>
        <w:szCs w:val="22"/>
      </w:rPr>
      <w:t>1</w:t>
    </w:r>
    <w:r w:rsidRPr="00A1000F">
      <w:rPr>
        <w:sz w:val="22"/>
        <w:szCs w:val="22"/>
      </w:rPr>
      <w:fldChar w:fldCharType="end"/>
    </w:r>
    <w:r>
      <w:rPr>
        <w:sz w:val="22"/>
        <w:szCs w:val="22"/>
      </w:rPr>
      <w:t xml:space="preserve"> </w:t>
    </w:r>
    <w:r w:rsidRPr="00A1000F">
      <w:rPr>
        <w:sz w:val="22"/>
        <w:szCs w:val="22"/>
      </w:rPr>
      <w:t>of</w:t>
    </w:r>
    <w:r>
      <w:rPr>
        <w:sz w:val="22"/>
        <w:szCs w:val="22"/>
      </w:rPr>
      <w:t xml:space="preserve"> </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8829E8">
      <w:rPr>
        <w:noProof/>
        <w:sz w:val="22"/>
        <w:szCs w:val="22"/>
      </w:rPr>
      <w:t>9</w:t>
    </w:r>
    <w:r>
      <w:rPr>
        <w:noProof/>
        <w:sz w:val="22"/>
        <w:szCs w:val="22"/>
      </w:rPr>
      <w:fldChar w:fldCharType="end"/>
    </w:r>
    <w:r>
      <w:rPr>
        <w:sz w:val="22"/>
        <w:szCs w:val="22"/>
      </w:rPr>
      <w:tab/>
      <w:t>Board of Education</w:t>
    </w:r>
  </w:p>
  <w:p w14:paraId="0E32BA68" w14:textId="46A996F9" w:rsidR="003C33A9" w:rsidRPr="002A7123" w:rsidRDefault="003C33A9" w:rsidP="002A7123">
    <w:pPr>
      <w:pStyle w:val="Footer"/>
      <w:tabs>
        <w:tab w:val="clear" w:pos="4320"/>
        <w:tab w:val="clear" w:pos="8640"/>
        <w:tab w:val="center" w:pos="4860"/>
        <w:tab w:val="right" w:pos="10080"/>
      </w:tabs>
      <w:jc w:val="both"/>
      <w:rPr>
        <w:sz w:val="22"/>
        <w:szCs w:val="22"/>
      </w:rPr>
    </w:pPr>
    <w:r>
      <w:rPr>
        <w:sz w:val="22"/>
        <w:szCs w:val="22"/>
      </w:rPr>
      <w:tab/>
    </w:r>
    <w:r>
      <w:rPr>
        <w:sz w:val="22"/>
        <w:szCs w:val="22"/>
      </w:rPr>
      <w:tab/>
      <w:t>December 15,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1493D" w14:textId="77777777" w:rsidR="00157FCA" w:rsidRDefault="00157FCA">
      <w:r>
        <w:separator/>
      </w:r>
    </w:p>
  </w:footnote>
  <w:footnote w:type="continuationSeparator" w:id="0">
    <w:p w14:paraId="1964CD17" w14:textId="77777777" w:rsidR="00157FCA" w:rsidRDefault="00157FCA">
      <w:r>
        <w:continuationSeparator/>
      </w:r>
    </w:p>
  </w:footnote>
  <w:footnote w:type="continuationNotice" w:id="1">
    <w:p w14:paraId="22F7EF36" w14:textId="77777777" w:rsidR="00157FCA" w:rsidRDefault="00157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25A28" w14:textId="14D4C100" w:rsidR="003C33A9" w:rsidRPr="009435E4" w:rsidRDefault="003C33A9" w:rsidP="00FD45F9">
    <w:pPr>
      <w:tabs>
        <w:tab w:val="left" w:pos="180"/>
        <w:tab w:val="left" w:pos="540"/>
      </w:tabs>
      <w:spacing w:line="200" w:lineRule="exact"/>
      <w:ind w:right="360"/>
      <w:jc w:val="center"/>
      <w:rPr>
        <w:b/>
        <w:bCs/>
        <w:szCs w:val="22"/>
      </w:rPr>
    </w:pPr>
    <w:r w:rsidRPr="009435E4">
      <w:rPr>
        <w:b/>
        <w:bCs/>
        <w:szCs w:val="22"/>
      </w:rPr>
      <w:t xml:space="preserve">ATTACHMENT </w:t>
    </w:r>
    <w:r>
      <w:rPr>
        <w:b/>
        <w:bCs/>
        <w:szCs w:val="22"/>
      </w:rPr>
      <w:t>B</w:t>
    </w:r>
  </w:p>
  <w:p w14:paraId="5D699AB4" w14:textId="77777777" w:rsidR="003C33A9" w:rsidRPr="009435E4" w:rsidRDefault="003C33A9" w:rsidP="0098021C">
    <w:pPr>
      <w:tabs>
        <w:tab w:val="left" w:pos="180"/>
        <w:tab w:val="left" w:pos="540"/>
      </w:tabs>
      <w:spacing w:line="200" w:lineRule="exact"/>
      <w:jc w:val="center"/>
      <w:rPr>
        <w:b/>
        <w:bCs/>
        <w:sz w:val="22"/>
        <w:szCs w:val="22"/>
      </w:rPr>
    </w:pPr>
  </w:p>
  <w:p w14:paraId="3760D3FE" w14:textId="77777777" w:rsidR="003C33A9" w:rsidRDefault="003C33A9" w:rsidP="00FD45F9">
    <w:pPr>
      <w:tabs>
        <w:tab w:val="left" w:pos="180"/>
        <w:tab w:val="left" w:pos="540"/>
      </w:tabs>
      <w:spacing w:line="200" w:lineRule="exact"/>
      <w:jc w:val="center"/>
      <w:rPr>
        <w:b/>
        <w:bCs/>
        <w:szCs w:val="22"/>
        <w:u w:val="single"/>
      </w:rPr>
    </w:pPr>
    <w:r>
      <w:rPr>
        <w:b/>
        <w:bCs/>
        <w:szCs w:val="22"/>
      </w:rPr>
      <w:t xml:space="preserve">REQUEST FOR </w:t>
    </w:r>
    <w:r w:rsidRPr="009435E4">
      <w:rPr>
        <w:b/>
        <w:bCs/>
        <w:szCs w:val="22"/>
      </w:rPr>
      <w:t xml:space="preserve">APPROVAL OF PROCUREMENT CONTRACTS </w:t>
    </w:r>
    <w:r w:rsidRPr="00EC373B">
      <w:rPr>
        <w:b/>
        <w:bCs/>
        <w:szCs w:val="22"/>
        <w:u w:val="single"/>
      </w:rPr>
      <w:t>NOT U</w:t>
    </w:r>
    <w:r w:rsidRPr="009435E4">
      <w:rPr>
        <w:b/>
        <w:bCs/>
        <w:szCs w:val="22"/>
        <w:u w:val="single"/>
      </w:rPr>
      <w:t>NDER DELEGATED AUTHORITY</w:t>
    </w:r>
  </w:p>
  <w:p w14:paraId="18B180A2" w14:textId="77777777" w:rsidR="003C33A9" w:rsidRDefault="003C33A9" w:rsidP="0098021C">
    <w:pPr>
      <w:tabs>
        <w:tab w:val="left" w:pos="180"/>
        <w:tab w:val="left" w:pos="540"/>
      </w:tabs>
      <w:spacing w:line="200" w:lineRule="exact"/>
      <w:jc w:val="center"/>
      <w:rPr>
        <w:b/>
        <w:bCs/>
        <w:szCs w:val="22"/>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423F1" w14:textId="46B6A2A8" w:rsidR="003C33A9" w:rsidRDefault="003C33A9" w:rsidP="00B14E1D">
    <w:pPr>
      <w:tabs>
        <w:tab w:val="left" w:pos="180"/>
        <w:tab w:val="left" w:pos="540"/>
      </w:tabs>
      <w:spacing w:line="200" w:lineRule="exact"/>
      <w:jc w:val="center"/>
      <w:rPr>
        <w:b/>
        <w:bCs/>
        <w:szCs w:val="22"/>
      </w:rPr>
    </w:pPr>
    <w:r w:rsidRPr="009435E4">
      <w:rPr>
        <w:b/>
        <w:bCs/>
        <w:szCs w:val="22"/>
      </w:rPr>
      <w:t xml:space="preserve">ATTACHMENT </w:t>
    </w:r>
    <w:r>
      <w:rPr>
        <w:b/>
        <w:bCs/>
        <w:szCs w:val="22"/>
      </w:rPr>
      <w:t>A</w:t>
    </w:r>
  </w:p>
  <w:p w14:paraId="678ACE70" w14:textId="77777777" w:rsidR="003C33A9" w:rsidRPr="00B14E1D" w:rsidRDefault="003C33A9" w:rsidP="00B14E1D">
    <w:pPr>
      <w:tabs>
        <w:tab w:val="left" w:pos="180"/>
        <w:tab w:val="left" w:pos="540"/>
      </w:tabs>
      <w:spacing w:line="200" w:lineRule="exact"/>
      <w:jc w:val="center"/>
      <w:rPr>
        <w:b/>
        <w:bCs/>
        <w:szCs w:val="22"/>
      </w:rPr>
    </w:pPr>
  </w:p>
  <w:p w14:paraId="0513B0F1" w14:textId="77777777" w:rsidR="003C33A9" w:rsidRDefault="003C33A9" w:rsidP="004728A2">
    <w:pPr>
      <w:tabs>
        <w:tab w:val="left" w:pos="180"/>
        <w:tab w:val="left" w:pos="540"/>
      </w:tabs>
      <w:spacing w:line="200" w:lineRule="exact"/>
      <w:jc w:val="center"/>
      <w:rPr>
        <w:b/>
        <w:bCs/>
        <w:szCs w:val="22"/>
        <w:u w:val="single"/>
      </w:rPr>
    </w:pPr>
    <w:r>
      <w:rPr>
        <w:b/>
        <w:bCs/>
        <w:szCs w:val="22"/>
      </w:rPr>
      <w:t xml:space="preserve">REQUEST FOR </w:t>
    </w:r>
    <w:r w:rsidRPr="009435E4">
      <w:rPr>
        <w:b/>
        <w:bCs/>
        <w:szCs w:val="22"/>
      </w:rPr>
      <w:t xml:space="preserve">APPROVAL OF PROCUREMENT CONTRACTS </w:t>
    </w:r>
    <w:r w:rsidRPr="00EC373B">
      <w:rPr>
        <w:b/>
        <w:bCs/>
        <w:szCs w:val="22"/>
        <w:u w:val="single"/>
      </w:rPr>
      <w:t>NOT U</w:t>
    </w:r>
    <w:r w:rsidRPr="009435E4">
      <w:rPr>
        <w:b/>
        <w:bCs/>
        <w:szCs w:val="22"/>
        <w:u w:val="single"/>
      </w:rPr>
      <w:t>NDER DELEGATED AUTHORITY</w:t>
    </w:r>
  </w:p>
  <w:p w14:paraId="5F77BF9A" w14:textId="77777777" w:rsidR="003C33A9" w:rsidRPr="009435E4" w:rsidRDefault="003C33A9" w:rsidP="004728A2">
    <w:pPr>
      <w:tabs>
        <w:tab w:val="left" w:pos="180"/>
        <w:tab w:val="left" w:pos="540"/>
      </w:tabs>
      <w:spacing w:line="200" w:lineRule="exact"/>
      <w:jc w:val="center"/>
      <w:rPr>
        <w:b/>
        <w:bCs/>
        <w:szCs w:val="2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B1391"/>
    <w:multiLevelType w:val="hybridMultilevel"/>
    <w:tmpl w:val="6688EFF0"/>
    <w:lvl w:ilvl="0" w:tplc="9A5423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90330"/>
    <w:multiLevelType w:val="hybridMultilevel"/>
    <w:tmpl w:val="9688670E"/>
    <w:lvl w:ilvl="0" w:tplc="6A828B6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76F4E"/>
    <w:multiLevelType w:val="hybridMultilevel"/>
    <w:tmpl w:val="ADD67E94"/>
    <w:lvl w:ilvl="0" w:tplc="CAAA511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56747"/>
    <w:multiLevelType w:val="hybridMultilevel"/>
    <w:tmpl w:val="0406AA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13E8D"/>
    <w:multiLevelType w:val="multilevel"/>
    <w:tmpl w:val="410E07C8"/>
    <w:lvl w:ilvl="0">
      <w:start w:val="1"/>
      <w:numFmt w:val="bullet"/>
      <w:pStyle w:val="ListBullet"/>
      <w:lvlText w:val=""/>
      <w:lvlJc w:val="left"/>
      <w:pPr>
        <w:tabs>
          <w:tab w:val="num" w:pos="360"/>
        </w:tabs>
        <w:ind w:left="360" w:hanging="360"/>
      </w:pPr>
      <w:rPr>
        <w:rFonts w:ascii="Symbol" w:hAnsi="Symbol" w:hint="default"/>
        <w:color w:val="001D68"/>
        <w:position w:val="0"/>
        <w:sz w:val="22"/>
      </w:rPr>
    </w:lvl>
    <w:lvl w:ilvl="1">
      <w:start w:val="1"/>
      <w:numFmt w:val="bullet"/>
      <w:pStyle w:val="ListBullet2"/>
      <w:lvlText w:val=""/>
      <w:lvlJc w:val="left"/>
      <w:pPr>
        <w:tabs>
          <w:tab w:val="num" w:pos="720"/>
        </w:tabs>
        <w:ind w:left="720" w:hanging="363"/>
      </w:pPr>
      <w:rPr>
        <w:rFonts w:ascii="Symbol" w:hAnsi="Symbol" w:hint="default"/>
        <w:color w:val="892034"/>
        <w:sz w:val="20"/>
      </w:rPr>
    </w:lvl>
    <w:lvl w:ilvl="2">
      <w:start w:val="1"/>
      <w:numFmt w:val="bullet"/>
      <w:pStyle w:val="ListBullet3"/>
      <w:lvlText w:val=""/>
      <w:lvlJc w:val="left"/>
      <w:pPr>
        <w:tabs>
          <w:tab w:val="num" w:pos="1080"/>
        </w:tabs>
        <w:ind w:left="1077" w:hanging="357"/>
      </w:pPr>
      <w:rPr>
        <w:rFonts w:ascii="Wingdings 3" w:hAnsi="Wingdings 3" w:hint="default"/>
        <w:color w:val="000000"/>
        <w:sz w:val="12"/>
      </w:rPr>
    </w:lvl>
    <w:lvl w:ilvl="3">
      <w:start w:val="1"/>
      <w:numFmt w:val="bullet"/>
      <w:pStyle w:val="ListBullet4"/>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12113B80"/>
    <w:multiLevelType w:val="hybridMultilevel"/>
    <w:tmpl w:val="ABCAF49C"/>
    <w:lvl w:ilvl="0" w:tplc="8AC2C6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E19F0"/>
    <w:multiLevelType w:val="hybridMultilevel"/>
    <w:tmpl w:val="672EF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17E4B"/>
    <w:multiLevelType w:val="hybridMultilevel"/>
    <w:tmpl w:val="9688670E"/>
    <w:lvl w:ilvl="0" w:tplc="6A828B6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C5427"/>
    <w:multiLevelType w:val="hybridMultilevel"/>
    <w:tmpl w:val="9688670E"/>
    <w:lvl w:ilvl="0" w:tplc="6A828B6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D3017"/>
    <w:multiLevelType w:val="hybridMultilevel"/>
    <w:tmpl w:val="5B60EC1C"/>
    <w:lvl w:ilvl="0" w:tplc="1492A8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42F13"/>
    <w:multiLevelType w:val="hybridMultilevel"/>
    <w:tmpl w:val="0C5C6BE8"/>
    <w:lvl w:ilvl="0" w:tplc="F12E32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747D5"/>
    <w:multiLevelType w:val="hybridMultilevel"/>
    <w:tmpl w:val="0C5C6BE8"/>
    <w:lvl w:ilvl="0" w:tplc="F12E32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C77457"/>
    <w:multiLevelType w:val="hybridMultilevel"/>
    <w:tmpl w:val="1AC205E4"/>
    <w:lvl w:ilvl="0" w:tplc="94E20D6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EA48F2"/>
    <w:multiLevelType w:val="hybridMultilevel"/>
    <w:tmpl w:val="70E22188"/>
    <w:lvl w:ilvl="0" w:tplc="04090015">
      <w:start w:val="1"/>
      <w:numFmt w:val="upperLetter"/>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14" w15:restartNumberingAfterBreak="0">
    <w:nsid w:val="47D868DA"/>
    <w:multiLevelType w:val="hybridMultilevel"/>
    <w:tmpl w:val="676C05A4"/>
    <w:lvl w:ilvl="0" w:tplc="5F189820">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899629D"/>
    <w:multiLevelType w:val="hybridMultilevel"/>
    <w:tmpl w:val="496E5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C80EA9"/>
    <w:multiLevelType w:val="hybridMultilevel"/>
    <w:tmpl w:val="B4604A16"/>
    <w:lvl w:ilvl="0" w:tplc="E078ECA2">
      <w:start w:val="1"/>
      <w:numFmt w:val="bullet"/>
      <w:pStyle w:val="Style1"/>
      <w:lvlText w:val=""/>
      <w:lvlJc w:val="left"/>
      <w:pPr>
        <w:tabs>
          <w:tab w:val="num" w:pos="576"/>
        </w:tabs>
        <w:ind w:left="504" w:hanging="432"/>
      </w:pPr>
      <w:rPr>
        <w:rFonts w:ascii="Wingdings" w:hAnsi="Wingdings" w:hint="default"/>
        <w:b w:val="0"/>
        <w:i w:val="0"/>
        <w:caps w:val="0"/>
        <w:strike w:val="0"/>
        <w:dstrike w:val="0"/>
        <w:vanish w:val="0"/>
        <w:color w:val="auto"/>
        <w:sz w:val="22"/>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1870C7"/>
    <w:multiLevelType w:val="hybridMultilevel"/>
    <w:tmpl w:val="C6BCBDDC"/>
    <w:lvl w:ilvl="0" w:tplc="FE54876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643CE8"/>
    <w:multiLevelType w:val="hybridMultilevel"/>
    <w:tmpl w:val="C16AA578"/>
    <w:lvl w:ilvl="0" w:tplc="0B6C68F2">
      <w:start w:val="2"/>
      <w:numFmt w:val="upperLetter"/>
      <w:lvlText w:val="%1."/>
      <w:lvlJc w:val="left"/>
      <w:pPr>
        <w:ind w:left="7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572B51"/>
    <w:multiLevelType w:val="hybridMultilevel"/>
    <w:tmpl w:val="0BF89D42"/>
    <w:lvl w:ilvl="0" w:tplc="B44666A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2C7224"/>
    <w:multiLevelType w:val="hybridMultilevel"/>
    <w:tmpl w:val="291A3020"/>
    <w:lvl w:ilvl="0" w:tplc="43629D0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2858AD"/>
    <w:multiLevelType w:val="hybridMultilevel"/>
    <w:tmpl w:val="6B7842BE"/>
    <w:lvl w:ilvl="0" w:tplc="EF4619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5163D6"/>
    <w:multiLevelType w:val="hybridMultilevel"/>
    <w:tmpl w:val="F438AED8"/>
    <w:lvl w:ilvl="0" w:tplc="1C82087A">
      <w:start w:val="1"/>
      <w:numFmt w:val="decimal"/>
      <w:lvlText w:val="(%1)"/>
      <w:lvlJc w:val="left"/>
      <w:pPr>
        <w:tabs>
          <w:tab w:val="num" w:pos="1170"/>
        </w:tabs>
        <w:ind w:left="1170" w:hanging="450"/>
      </w:pPr>
      <w:rPr>
        <w:rFonts w:cs="Times New Roman" w:hint="default"/>
      </w:rPr>
    </w:lvl>
    <w:lvl w:ilvl="1" w:tplc="D2B4DA2C">
      <w:start w:val="7"/>
      <w:numFmt w:val="bullet"/>
      <w:pStyle w:val="BulletPoint"/>
      <w:lvlText w:val=""/>
      <w:lvlJc w:val="left"/>
      <w:pPr>
        <w:tabs>
          <w:tab w:val="num" w:pos="1800"/>
        </w:tabs>
        <w:ind w:left="1800" w:hanging="360"/>
      </w:pPr>
      <w:rPr>
        <w:rFonts w:ascii="Symbol" w:eastAsia="Times New Roman" w:hAnsi="Symbol"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16cid:durableId="1547597394">
    <w:abstractNumId w:val="22"/>
  </w:num>
  <w:num w:numId="2" w16cid:durableId="1799496483">
    <w:abstractNumId w:val="4"/>
  </w:num>
  <w:num w:numId="3" w16cid:durableId="1444616826">
    <w:abstractNumId w:val="16"/>
  </w:num>
  <w:num w:numId="4" w16cid:durableId="50352851">
    <w:abstractNumId w:val="10"/>
  </w:num>
  <w:num w:numId="5" w16cid:durableId="784427120">
    <w:abstractNumId w:val="3"/>
  </w:num>
  <w:num w:numId="6" w16cid:durableId="941837998">
    <w:abstractNumId w:val="6"/>
  </w:num>
  <w:num w:numId="7" w16cid:durableId="201945492">
    <w:abstractNumId w:val="7"/>
  </w:num>
  <w:num w:numId="8" w16cid:durableId="1377661837">
    <w:abstractNumId w:val="0"/>
  </w:num>
  <w:num w:numId="9" w16cid:durableId="428964560">
    <w:abstractNumId w:val="5"/>
  </w:num>
  <w:num w:numId="10" w16cid:durableId="316035120">
    <w:abstractNumId w:val="21"/>
  </w:num>
  <w:num w:numId="11" w16cid:durableId="959604608">
    <w:abstractNumId w:val="8"/>
  </w:num>
  <w:num w:numId="12" w16cid:durableId="545140822">
    <w:abstractNumId w:val="1"/>
  </w:num>
  <w:num w:numId="13" w16cid:durableId="658995815">
    <w:abstractNumId w:val="12"/>
  </w:num>
  <w:num w:numId="14" w16cid:durableId="1820613324">
    <w:abstractNumId w:val="17"/>
  </w:num>
  <w:num w:numId="15" w16cid:durableId="406998732">
    <w:abstractNumId w:val="19"/>
  </w:num>
  <w:num w:numId="16" w16cid:durableId="100498065">
    <w:abstractNumId w:val="20"/>
  </w:num>
  <w:num w:numId="17" w16cid:durableId="1954626718">
    <w:abstractNumId w:val="2"/>
  </w:num>
  <w:num w:numId="18" w16cid:durableId="1338464271">
    <w:abstractNumId w:val="9"/>
  </w:num>
  <w:num w:numId="19" w16cid:durableId="742415238">
    <w:abstractNumId w:val="13"/>
  </w:num>
  <w:num w:numId="20" w16cid:durableId="1808009548">
    <w:abstractNumId w:val="15"/>
  </w:num>
  <w:num w:numId="21" w16cid:durableId="397091082">
    <w:abstractNumId w:val="18"/>
  </w:num>
  <w:num w:numId="22" w16cid:durableId="1390104495">
    <w:abstractNumId w:val="14"/>
  </w:num>
  <w:num w:numId="23" w16cid:durableId="52772224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revisionView w:markup="0"/>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31"/>
    <w:rsid w:val="0000035E"/>
    <w:rsid w:val="00000759"/>
    <w:rsid w:val="0000078A"/>
    <w:rsid w:val="00001186"/>
    <w:rsid w:val="000019EA"/>
    <w:rsid w:val="00001D76"/>
    <w:rsid w:val="00002253"/>
    <w:rsid w:val="000024BB"/>
    <w:rsid w:val="00002BA0"/>
    <w:rsid w:val="00003056"/>
    <w:rsid w:val="000033D0"/>
    <w:rsid w:val="00003496"/>
    <w:rsid w:val="000037B8"/>
    <w:rsid w:val="00003872"/>
    <w:rsid w:val="0000413B"/>
    <w:rsid w:val="000041BB"/>
    <w:rsid w:val="00004474"/>
    <w:rsid w:val="000049BA"/>
    <w:rsid w:val="00004A62"/>
    <w:rsid w:val="00004E69"/>
    <w:rsid w:val="00005051"/>
    <w:rsid w:val="000052C4"/>
    <w:rsid w:val="00005492"/>
    <w:rsid w:val="00005791"/>
    <w:rsid w:val="00005C5F"/>
    <w:rsid w:val="00005E97"/>
    <w:rsid w:val="00005F11"/>
    <w:rsid w:val="00006109"/>
    <w:rsid w:val="0000619C"/>
    <w:rsid w:val="000066AD"/>
    <w:rsid w:val="00006987"/>
    <w:rsid w:val="00006A84"/>
    <w:rsid w:val="00006BC0"/>
    <w:rsid w:val="00006C18"/>
    <w:rsid w:val="00006D02"/>
    <w:rsid w:val="0000743C"/>
    <w:rsid w:val="000078AA"/>
    <w:rsid w:val="00007932"/>
    <w:rsid w:val="00007CA1"/>
    <w:rsid w:val="00007CCB"/>
    <w:rsid w:val="00007E3F"/>
    <w:rsid w:val="00007FA6"/>
    <w:rsid w:val="0001007F"/>
    <w:rsid w:val="000100CB"/>
    <w:rsid w:val="00010759"/>
    <w:rsid w:val="00010895"/>
    <w:rsid w:val="00010CE1"/>
    <w:rsid w:val="00010D97"/>
    <w:rsid w:val="00010F96"/>
    <w:rsid w:val="0001108C"/>
    <w:rsid w:val="000112AD"/>
    <w:rsid w:val="000113A0"/>
    <w:rsid w:val="000113E7"/>
    <w:rsid w:val="000119E4"/>
    <w:rsid w:val="00012030"/>
    <w:rsid w:val="00012268"/>
    <w:rsid w:val="00012418"/>
    <w:rsid w:val="00012432"/>
    <w:rsid w:val="000127BE"/>
    <w:rsid w:val="00012E4E"/>
    <w:rsid w:val="00012ECD"/>
    <w:rsid w:val="00012F04"/>
    <w:rsid w:val="000130D3"/>
    <w:rsid w:val="00013797"/>
    <w:rsid w:val="00013BD7"/>
    <w:rsid w:val="00013BDD"/>
    <w:rsid w:val="00013DED"/>
    <w:rsid w:val="000145B6"/>
    <w:rsid w:val="000145D8"/>
    <w:rsid w:val="00015174"/>
    <w:rsid w:val="0001548E"/>
    <w:rsid w:val="00015810"/>
    <w:rsid w:val="0001596F"/>
    <w:rsid w:val="00015970"/>
    <w:rsid w:val="00015A76"/>
    <w:rsid w:val="00015B65"/>
    <w:rsid w:val="00015BA0"/>
    <w:rsid w:val="00015BE5"/>
    <w:rsid w:val="00015FA7"/>
    <w:rsid w:val="00016197"/>
    <w:rsid w:val="000164BD"/>
    <w:rsid w:val="000164EA"/>
    <w:rsid w:val="00016AFE"/>
    <w:rsid w:val="00016CD8"/>
    <w:rsid w:val="00016CDC"/>
    <w:rsid w:val="00016EAD"/>
    <w:rsid w:val="000176E8"/>
    <w:rsid w:val="00017828"/>
    <w:rsid w:val="000178C8"/>
    <w:rsid w:val="00017916"/>
    <w:rsid w:val="00017AA3"/>
    <w:rsid w:val="00017B6A"/>
    <w:rsid w:val="00017D6E"/>
    <w:rsid w:val="00017F63"/>
    <w:rsid w:val="00020089"/>
    <w:rsid w:val="0002037D"/>
    <w:rsid w:val="0002054E"/>
    <w:rsid w:val="0002096E"/>
    <w:rsid w:val="00020AB6"/>
    <w:rsid w:val="00020C4C"/>
    <w:rsid w:val="00020FB2"/>
    <w:rsid w:val="000210BE"/>
    <w:rsid w:val="000211F7"/>
    <w:rsid w:val="000213FE"/>
    <w:rsid w:val="0002144A"/>
    <w:rsid w:val="0002163F"/>
    <w:rsid w:val="00021A54"/>
    <w:rsid w:val="00021DA1"/>
    <w:rsid w:val="000222E0"/>
    <w:rsid w:val="000224CF"/>
    <w:rsid w:val="00022D7F"/>
    <w:rsid w:val="00022E89"/>
    <w:rsid w:val="00023092"/>
    <w:rsid w:val="000232FD"/>
    <w:rsid w:val="00023767"/>
    <w:rsid w:val="0002389F"/>
    <w:rsid w:val="00023993"/>
    <w:rsid w:val="00023AA1"/>
    <w:rsid w:val="00023E11"/>
    <w:rsid w:val="000243FD"/>
    <w:rsid w:val="00024455"/>
    <w:rsid w:val="000245E2"/>
    <w:rsid w:val="00024620"/>
    <w:rsid w:val="00024797"/>
    <w:rsid w:val="00024B78"/>
    <w:rsid w:val="00024CDB"/>
    <w:rsid w:val="000252B6"/>
    <w:rsid w:val="0002557A"/>
    <w:rsid w:val="00025F67"/>
    <w:rsid w:val="0002622D"/>
    <w:rsid w:val="00026779"/>
    <w:rsid w:val="00026945"/>
    <w:rsid w:val="00026A90"/>
    <w:rsid w:val="00026B98"/>
    <w:rsid w:val="00026BC3"/>
    <w:rsid w:val="00026EEE"/>
    <w:rsid w:val="00027264"/>
    <w:rsid w:val="0002759E"/>
    <w:rsid w:val="00027938"/>
    <w:rsid w:val="00027A7B"/>
    <w:rsid w:val="00027C3E"/>
    <w:rsid w:val="00027D53"/>
    <w:rsid w:val="00030905"/>
    <w:rsid w:val="00030937"/>
    <w:rsid w:val="00030D94"/>
    <w:rsid w:val="000310E3"/>
    <w:rsid w:val="000311DE"/>
    <w:rsid w:val="00031228"/>
    <w:rsid w:val="00031467"/>
    <w:rsid w:val="0003149D"/>
    <w:rsid w:val="00031526"/>
    <w:rsid w:val="00031715"/>
    <w:rsid w:val="00031CE4"/>
    <w:rsid w:val="00031F84"/>
    <w:rsid w:val="00031FE2"/>
    <w:rsid w:val="00032032"/>
    <w:rsid w:val="000321A7"/>
    <w:rsid w:val="0003224B"/>
    <w:rsid w:val="00032307"/>
    <w:rsid w:val="00032512"/>
    <w:rsid w:val="0003280F"/>
    <w:rsid w:val="00032B3C"/>
    <w:rsid w:val="00032CFC"/>
    <w:rsid w:val="00032E9D"/>
    <w:rsid w:val="000336F5"/>
    <w:rsid w:val="0003382F"/>
    <w:rsid w:val="00033C2D"/>
    <w:rsid w:val="000350A0"/>
    <w:rsid w:val="0003511D"/>
    <w:rsid w:val="000351D0"/>
    <w:rsid w:val="00035416"/>
    <w:rsid w:val="0003543D"/>
    <w:rsid w:val="00035451"/>
    <w:rsid w:val="00035D67"/>
    <w:rsid w:val="00035DC1"/>
    <w:rsid w:val="000363B1"/>
    <w:rsid w:val="00036C62"/>
    <w:rsid w:val="00036C95"/>
    <w:rsid w:val="000374E4"/>
    <w:rsid w:val="0003778E"/>
    <w:rsid w:val="0003780C"/>
    <w:rsid w:val="00037BEA"/>
    <w:rsid w:val="00040534"/>
    <w:rsid w:val="000407C9"/>
    <w:rsid w:val="00040B27"/>
    <w:rsid w:val="00040DC2"/>
    <w:rsid w:val="00040E8F"/>
    <w:rsid w:val="0004100C"/>
    <w:rsid w:val="0004108A"/>
    <w:rsid w:val="0004108C"/>
    <w:rsid w:val="0004112F"/>
    <w:rsid w:val="0004129C"/>
    <w:rsid w:val="00041517"/>
    <w:rsid w:val="00041611"/>
    <w:rsid w:val="0004179A"/>
    <w:rsid w:val="00041C79"/>
    <w:rsid w:val="00041D2D"/>
    <w:rsid w:val="00041E95"/>
    <w:rsid w:val="00041EBC"/>
    <w:rsid w:val="00041EE6"/>
    <w:rsid w:val="00041FD6"/>
    <w:rsid w:val="00042648"/>
    <w:rsid w:val="00042772"/>
    <w:rsid w:val="00042CFC"/>
    <w:rsid w:val="000432A9"/>
    <w:rsid w:val="000435F6"/>
    <w:rsid w:val="00043907"/>
    <w:rsid w:val="00043E4C"/>
    <w:rsid w:val="0004418D"/>
    <w:rsid w:val="000443E4"/>
    <w:rsid w:val="000445B0"/>
    <w:rsid w:val="00044697"/>
    <w:rsid w:val="00044808"/>
    <w:rsid w:val="00044BB5"/>
    <w:rsid w:val="00044F5A"/>
    <w:rsid w:val="0004505B"/>
    <w:rsid w:val="000450E7"/>
    <w:rsid w:val="00045CF3"/>
    <w:rsid w:val="00045F2E"/>
    <w:rsid w:val="00046AD6"/>
    <w:rsid w:val="00046D7E"/>
    <w:rsid w:val="0004708B"/>
    <w:rsid w:val="000470BA"/>
    <w:rsid w:val="0004726E"/>
    <w:rsid w:val="00047338"/>
    <w:rsid w:val="000477DC"/>
    <w:rsid w:val="00047BFA"/>
    <w:rsid w:val="00047CF0"/>
    <w:rsid w:val="00047E0C"/>
    <w:rsid w:val="000501A0"/>
    <w:rsid w:val="0005026E"/>
    <w:rsid w:val="00050611"/>
    <w:rsid w:val="00050710"/>
    <w:rsid w:val="0005080B"/>
    <w:rsid w:val="00050CFD"/>
    <w:rsid w:val="00050F3E"/>
    <w:rsid w:val="0005102B"/>
    <w:rsid w:val="00051296"/>
    <w:rsid w:val="0005131F"/>
    <w:rsid w:val="00051337"/>
    <w:rsid w:val="000516DA"/>
    <w:rsid w:val="00051B07"/>
    <w:rsid w:val="00051E21"/>
    <w:rsid w:val="000524BC"/>
    <w:rsid w:val="000526D3"/>
    <w:rsid w:val="0005276D"/>
    <w:rsid w:val="000529D4"/>
    <w:rsid w:val="00052A7A"/>
    <w:rsid w:val="00052B12"/>
    <w:rsid w:val="00052DA4"/>
    <w:rsid w:val="00052E27"/>
    <w:rsid w:val="00053477"/>
    <w:rsid w:val="000536D9"/>
    <w:rsid w:val="00053B5B"/>
    <w:rsid w:val="00053E2B"/>
    <w:rsid w:val="000541DD"/>
    <w:rsid w:val="000543FE"/>
    <w:rsid w:val="000545F9"/>
    <w:rsid w:val="00054ADD"/>
    <w:rsid w:val="00054E02"/>
    <w:rsid w:val="000554FF"/>
    <w:rsid w:val="000556BC"/>
    <w:rsid w:val="00055B8D"/>
    <w:rsid w:val="00055C45"/>
    <w:rsid w:val="00055CF8"/>
    <w:rsid w:val="00056188"/>
    <w:rsid w:val="000565E4"/>
    <w:rsid w:val="0005696C"/>
    <w:rsid w:val="00056B7C"/>
    <w:rsid w:val="00056E8E"/>
    <w:rsid w:val="00056F89"/>
    <w:rsid w:val="000571B3"/>
    <w:rsid w:val="00057507"/>
    <w:rsid w:val="00057938"/>
    <w:rsid w:val="00057AB2"/>
    <w:rsid w:val="00057F2B"/>
    <w:rsid w:val="00060035"/>
    <w:rsid w:val="00060226"/>
    <w:rsid w:val="0006055E"/>
    <w:rsid w:val="0006058C"/>
    <w:rsid w:val="00060A56"/>
    <w:rsid w:val="00060B87"/>
    <w:rsid w:val="00060C0C"/>
    <w:rsid w:val="00060D9C"/>
    <w:rsid w:val="00061285"/>
    <w:rsid w:val="000613FF"/>
    <w:rsid w:val="000617CE"/>
    <w:rsid w:val="00061871"/>
    <w:rsid w:val="000618A0"/>
    <w:rsid w:val="00061C17"/>
    <w:rsid w:val="00061E7B"/>
    <w:rsid w:val="00061EEC"/>
    <w:rsid w:val="00061F29"/>
    <w:rsid w:val="00062221"/>
    <w:rsid w:val="0006227C"/>
    <w:rsid w:val="00062740"/>
    <w:rsid w:val="00062903"/>
    <w:rsid w:val="00062F77"/>
    <w:rsid w:val="000638D2"/>
    <w:rsid w:val="000639BF"/>
    <w:rsid w:val="00063C1B"/>
    <w:rsid w:val="00063FF2"/>
    <w:rsid w:val="000640A0"/>
    <w:rsid w:val="000642BD"/>
    <w:rsid w:val="00064509"/>
    <w:rsid w:val="00064512"/>
    <w:rsid w:val="00064BD3"/>
    <w:rsid w:val="00064C8F"/>
    <w:rsid w:val="00064D72"/>
    <w:rsid w:val="00064DE3"/>
    <w:rsid w:val="00065730"/>
    <w:rsid w:val="0006574F"/>
    <w:rsid w:val="00065A40"/>
    <w:rsid w:val="00065F3D"/>
    <w:rsid w:val="00066139"/>
    <w:rsid w:val="00066197"/>
    <w:rsid w:val="000661A3"/>
    <w:rsid w:val="0006645D"/>
    <w:rsid w:val="0006645F"/>
    <w:rsid w:val="00066479"/>
    <w:rsid w:val="000664F1"/>
    <w:rsid w:val="00066569"/>
    <w:rsid w:val="00066688"/>
    <w:rsid w:val="000668D3"/>
    <w:rsid w:val="00066B9D"/>
    <w:rsid w:val="00067181"/>
    <w:rsid w:val="000675CF"/>
    <w:rsid w:val="000675EC"/>
    <w:rsid w:val="00067845"/>
    <w:rsid w:val="00067C6A"/>
    <w:rsid w:val="00067CE3"/>
    <w:rsid w:val="00067D73"/>
    <w:rsid w:val="00067E33"/>
    <w:rsid w:val="0007003D"/>
    <w:rsid w:val="00070136"/>
    <w:rsid w:val="000701D8"/>
    <w:rsid w:val="00070351"/>
    <w:rsid w:val="000704F3"/>
    <w:rsid w:val="0007050E"/>
    <w:rsid w:val="000707B7"/>
    <w:rsid w:val="00070AB3"/>
    <w:rsid w:val="00070B8D"/>
    <w:rsid w:val="00070D7F"/>
    <w:rsid w:val="00070DB1"/>
    <w:rsid w:val="00070F6F"/>
    <w:rsid w:val="00071770"/>
    <w:rsid w:val="00071A7F"/>
    <w:rsid w:val="00071B50"/>
    <w:rsid w:val="00071EAA"/>
    <w:rsid w:val="00071EB3"/>
    <w:rsid w:val="00072112"/>
    <w:rsid w:val="000721F2"/>
    <w:rsid w:val="00072275"/>
    <w:rsid w:val="000725B5"/>
    <w:rsid w:val="00072B24"/>
    <w:rsid w:val="00072CA4"/>
    <w:rsid w:val="00072DA2"/>
    <w:rsid w:val="00073181"/>
    <w:rsid w:val="00073436"/>
    <w:rsid w:val="00073439"/>
    <w:rsid w:val="0007344A"/>
    <w:rsid w:val="000737C7"/>
    <w:rsid w:val="00073C1E"/>
    <w:rsid w:val="00073CBD"/>
    <w:rsid w:val="000740D2"/>
    <w:rsid w:val="000744D0"/>
    <w:rsid w:val="00074C63"/>
    <w:rsid w:val="00074CD1"/>
    <w:rsid w:val="00074CE5"/>
    <w:rsid w:val="00074D0D"/>
    <w:rsid w:val="00075073"/>
    <w:rsid w:val="0007513C"/>
    <w:rsid w:val="000751D8"/>
    <w:rsid w:val="00075450"/>
    <w:rsid w:val="000754DF"/>
    <w:rsid w:val="00075808"/>
    <w:rsid w:val="0007584F"/>
    <w:rsid w:val="00075B7D"/>
    <w:rsid w:val="0007606C"/>
    <w:rsid w:val="000760CD"/>
    <w:rsid w:val="000762FC"/>
    <w:rsid w:val="0007650D"/>
    <w:rsid w:val="000766D2"/>
    <w:rsid w:val="00076865"/>
    <w:rsid w:val="00076975"/>
    <w:rsid w:val="00076A3B"/>
    <w:rsid w:val="00076B51"/>
    <w:rsid w:val="00076CEC"/>
    <w:rsid w:val="00080447"/>
    <w:rsid w:val="0008055E"/>
    <w:rsid w:val="00080A7A"/>
    <w:rsid w:val="00080ABA"/>
    <w:rsid w:val="00080E0E"/>
    <w:rsid w:val="00080FCD"/>
    <w:rsid w:val="000816A9"/>
    <w:rsid w:val="00081734"/>
    <w:rsid w:val="00081797"/>
    <w:rsid w:val="00081869"/>
    <w:rsid w:val="00082047"/>
    <w:rsid w:val="00082166"/>
    <w:rsid w:val="000821E4"/>
    <w:rsid w:val="0008245B"/>
    <w:rsid w:val="00082874"/>
    <w:rsid w:val="000828D0"/>
    <w:rsid w:val="00082E21"/>
    <w:rsid w:val="00082F66"/>
    <w:rsid w:val="000833AA"/>
    <w:rsid w:val="000833E3"/>
    <w:rsid w:val="00083725"/>
    <w:rsid w:val="00083832"/>
    <w:rsid w:val="000838B9"/>
    <w:rsid w:val="00083C7A"/>
    <w:rsid w:val="00083CAE"/>
    <w:rsid w:val="00084107"/>
    <w:rsid w:val="00084667"/>
    <w:rsid w:val="00084FC7"/>
    <w:rsid w:val="000851A1"/>
    <w:rsid w:val="000851B8"/>
    <w:rsid w:val="00085526"/>
    <w:rsid w:val="00085606"/>
    <w:rsid w:val="000856FA"/>
    <w:rsid w:val="00085A2E"/>
    <w:rsid w:val="00085AD0"/>
    <w:rsid w:val="00085BED"/>
    <w:rsid w:val="0008645B"/>
    <w:rsid w:val="00086593"/>
    <w:rsid w:val="00086662"/>
    <w:rsid w:val="000866B5"/>
    <w:rsid w:val="00086A58"/>
    <w:rsid w:val="00086E41"/>
    <w:rsid w:val="00086F6F"/>
    <w:rsid w:val="000870A6"/>
    <w:rsid w:val="0008728A"/>
    <w:rsid w:val="00087652"/>
    <w:rsid w:val="00087894"/>
    <w:rsid w:val="00087A13"/>
    <w:rsid w:val="00087C29"/>
    <w:rsid w:val="00087CCE"/>
    <w:rsid w:val="00087D7A"/>
    <w:rsid w:val="00087FB2"/>
    <w:rsid w:val="0009043E"/>
    <w:rsid w:val="00090A5B"/>
    <w:rsid w:val="00090CA7"/>
    <w:rsid w:val="00091022"/>
    <w:rsid w:val="00091681"/>
    <w:rsid w:val="00091765"/>
    <w:rsid w:val="00091798"/>
    <w:rsid w:val="00091810"/>
    <w:rsid w:val="00091C99"/>
    <w:rsid w:val="00091F46"/>
    <w:rsid w:val="00092011"/>
    <w:rsid w:val="0009257E"/>
    <w:rsid w:val="000926E4"/>
    <w:rsid w:val="00092BF3"/>
    <w:rsid w:val="000933DD"/>
    <w:rsid w:val="00093481"/>
    <w:rsid w:val="00093687"/>
    <w:rsid w:val="000936EF"/>
    <w:rsid w:val="00093734"/>
    <w:rsid w:val="000938B6"/>
    <w:rsid w:val="00093AC2"/>
    <w:rsid w:val="00093BCB"/>
    <w:rsid w:val="00093C5B"/>
    <w:rsid w:val="00093CB9"/>
    <w:rsid w:val="00093DB3"/>
    <w:rsid w:val="00093E08"/>
    <w:rsid w:val="0009420A"/>
    <w:rsid w:val="00094558"/>
    <w:rsid w:val="00094572"/>
    <w:rsid w:val="00094669"/>
    <w:rsid w:val="00094903"/>
    <w:rsid w:val="00094AA8"/>
    <w:rsid w:val="00094C62"/>
    <w:rsid w:val="00094DF4"/>
    <w:rsid w:val="00094EF4"/>
    <w:rsid w:val="00094F47"/>
    <w:rsid w:val="00095010"/>
    <w:rsid w:val="00095219"/>
    <w:rsid w:val="00095275"/>
    <w:rsid w:val="00095459"/>
    <w:rsid w:val="000956F9"/>
    <w:rsid w:val="000957C8"/>
    <w:rsid w:val="00095B42"/>
    <w:rsid w:val="00095B5B"/>
    <w:rsid w:val="00095CE8"/>
    <w:rsid w:val="00095DDB"/>
    <w:rsid w:val="000963C9"/>
    <w:rsid w:val="00096986"/>
    <w:rsid w:val="00096A67"/>
    <w:rsid w:val="00096E8C"/>
    <w:rsid w:val="00096FEC"/>
    <w:rsid w:val="000970C7"/>
    <w:rsid w:val="00097151"/>
    <w:rsid w:val="000974FA"/>
    <w:rsid w:val="0009754A"/>
    <w:rsid w:val="0009756E"/>
    <w:rsid w:val="0009766F"/>
    <w:rsid w:val="00097834"/>
    <w:rsid w:val="000979CC"/>
    <w:rsid w:val="000A09EC"/>
    <w:rsid w:val="000A0E8C"/>
    <w:rsid w:val="000A0EF3"/>
    <w:rsid w:val="000A10D8"/>
    <w:rsid w:val="000A139A"/>
    <w:rsid w:val="000A1A1F"/>
    <w:rsid w:val="000A2092"/>
    <w:rsid w:val="000A209C"/>
    <w:rsid w:val="000A21AD"/>
    <w:rsid w:val="000A21F2"/>
    <w:rsid w:val="000A2E6F"/>
    <w:rsid w:val="000A2FE7"/>
    <w:rsid w:val="000A30C0"/>
    <w:rsid w:val="000A3394"/>
    <w:rsid w:val="000A39A7"/>
    <w:rsid w:val="000A3DDB"/>
    <w:rsid w:val="000A3E08"/>
    <w:rsid w:val="000A3EFD"/>
    <w:rsid w:val="000A451A"/>
    <w:rsid w:val="000A4549"/>
    <w:rsid w:val="000A48D6"/>
    <w:rsid w:val="000A4B2B"/>
    <w:rsid w:val="000A508C"/>
    <w:rsid w:val="000A5129"/>
    <w:rsid w:val="000A553A"/>
    <w:rsid w:val="000A560E"/>
    <w:rsid w:val="000A59A2"/>
    <w:rsid w:val="000A5A4E"/>
    <w:rsid w:val="000A603C"/>
    <w:rsid w:val="000A6590"/>
    <w:rsid w:val="000A65CA"/>
    <w:rsid w:val="000A6731"/>
    <w:rsid w:val="000A6A66"/>
    <w:rsid w:val="000A6B69"/>
    <w:rsid w:val="000A70CB"/>
    <w:rsid w:val="000A712E"/>
    <w:rsid w:val="000A73B1"/>
    <w:rsid w:val="000A78A5"/>
    <w:rsid w:val="000A7C13"/>
    <w:rsid w:val="000A7D6F"/>
    <w:rsid w:val="000B0043"/>
    <w:rsid w:val="000B0185"/>
    <w:rsid w:val="000B04A1"/>
    <w:rsid w:val="000B0582"/>
    <w:rsid w:val="000B08F8"/>
    <w:rsid w:val="000B09F7"/>
    <w:rsid w:val="000B0C32"/>
    <w:rsid w:val="000B0C82"/>
    <w:rsid w:val="000B0EB8"/>
    <w:rsid w:val="000B0F6D"/>
    <w:rsid w:val="000B1054"/>
    <w:rsid w:val="000B10A6"/>
    <w:rsid w:val="000B132F"/>
    <w:rsid w:val="000B1508"/>
    <w:rsid w:val="000B1547"/>
    <w:rsid w:val="000B19B7"/>
    <w:rsid w:val="000B1AD4"/>
    <w:rsid w:val="000B1C96"/>
    <w:rsid w:val="000B1D68"/>
    <w:rsid w:val="000B1EA8"/>
    <w:rsid w:val="000B1FE9"/>
    <w:rsid w:val="000B23FD"/>
    <w:rsid w:val="000B242A"/>
    <w:rsid w:val="000B25B8"/>
    <w:rsid w:val="000B2D38"/>
    <w:rsid w:val="000B33AE"/>
    <w:rsid w:val="000B3520"/>
    <w:rsid w:val="000B4265"/>
    <w:rsid w:val="000B427C"/>
    <w:rsid w:val="000B455D"/>
    <w:rsid w:val="000B475D"/>
    <w:rsid w:val="000B4822"/>
    <w:rsid w:val="000B4A0B"/>
    <w:rsid w:val="000B4A19"/>
    <w:rsid w:val="000B4B29"/>
    <w:rsid w:val="000B4C71"/>
    <w:rsid w:val="000B4CF6"/>
    <w:rsid w:val="000B4E23"/>
    <w:rsid w:val="000B4FF2"/>
    <w:rsid w:val="000B5034"/>
    <w:rsid w:val="000B58AE"/>
    <w:rsid w:val="000B59D7"/>
    <w:rsid w:val="000B5C8C"/>
    <w:rsid w:val="000B5D0E"/>
    <w:rsid w:val="000B616A"/>
    <w:rsid w:val="000B6185"/>
    <w:rsid w:val="000B62B2"/>
    <w:rsid w:val="000B659C"/>
    <w:rsid w:val="000B6954"/>
    <w:rsid w:val="000B6A2E"/>
    <w:rsid w:val="000B6BA2"/>
    <w:rsid w:val="000B6E0F"/>
    <w:rsid w:val="000B6ECB"/>
    <w:rsid w:val="000B7142"/>
    <w:rsid w:val="000B71AB"/>
    <w:rsid w:val="000B71C7"/>
    <w:rsid w:val="000B7289"/>
    <w:rsid w:val="000B7575"/>
    <w:rsid w:val="000B75BA"/>
    <w:rsid w:val="000B7963"/>
    <w:rsid w:val="000C0030"/>
    <w:rsid w:val="000C005E"/>
    <w:rsid w:val="000C0211"/>
    <w:rsid w:val="000C021A"/>
    <w:rsid w:val="000C0297"/>
    <w:rsid w:val="000C035D"/>
    <w:rsid w:val="000C0A1A"/>
    <w:rsid w:val="000C0B41"/>
    <w:rsid w:val="000C0F44"/>
    <w:rsid w:val="000C101B"/>
    <w:rsid w:val="000C109F"/>
    <w:rsid w:val="000C1B3C"/>
    <w:rsid w:val="000C1D72"/>
    <w:rsid w:val="000C1E61"/>
    <w:rsid w:val="000C2293"/>
    <w:rsid w:val="000C2365"/>
    <w:rsid w:val="000C23B6"/>
    <w:rsid w:val="000C3058"/>
    <w:rsid w:val="000C311C"/>
    <w:rsid w:val="000C319D"/>
    <w:rsid w:val="000C34FD"/>
    <w:rsid w:val="000C3B89"/>
    <w:rsid w:val="000C3BDA"/>
    <w:rsid w:val="000C3D00"/>
    <w:rsid w:val="000C3D87"/>
    <w:rsid w:val="000C3E4A"/>
    <w:rsid w:val="000C3E7B"/>
    <w:rsid w:val="000C414C"/>
    <w:rsid w:val="000C4672"/>
    <w:rsid w:val="000C47E6"/>
    <w:rsid w:val="000C48A1"/>
    <w:rsid w:val="000C48F7"/>
    <w:rsid w:val="000C4D3B"/>
    <w:rsid w:val="000C4D71"/>
    <w:rsid w:val="000C50C8"/>
    <w:rsid w:val="000C5B48"/>
    <w:rsid w:val="000C5DA7"/>
    <w:rsid w:val="000C5DBF"/>
    <w:rsid w:val="000C5DC1"/>
    <w:rsid w:val="000C61FA"/>
    <w:rsid w:val="000C673E"/>
    <w:rsid w:val="000C6BA5"/>
    <w:rsid w:val="000C6C4F"/>
    <w:rsid w:val="000C7098"/>
    <w:rsid w:val="000C736B"/>
    <w:rsid w:val="000C7734"/>
    <w:rsid w:val="000C78C8"/>
    <w:rsid w:val="000C7959"/>
    <w:rsid w:val="000D043D"/>
    <w:rsid w:val="000D04B3"/>
    <w:rsid w:val="000D087F"/>
    <w:rsid w:val="000D0ADC"/>
    <w:rsid w:val="000D0DFA"/>
    <w:rsid w:val="000D0E2B"/>
    <w:rsid w:val="000D0EB3"/>
    <w:rsid w:val="000D0FCB"/>
    <w:rsid w:val="000D1266"/>
    <w:rsid w:val="000D18E2"/>
    <w:rsid w:val="000D1A4D"/>
    <w:rsid w:val="000D1D6C"/>
    <w:rsid w:val="000D1DC9"/>
    <w:rsid w:val="000D1DFB"/>
    <w:rsid w:val="000D2013"/>
    <w:rsid w:val="000D2664"/>
    <w:rsid w:val="000D28D8"/>
    <w:rsid w:val="000D2C0D"/>
    <w:rsid w:val="000D2C8E"/>
    <w:rsid w:val="000D3396"/>
    <w:rsid w:val="000D3683"/>
    <w:rsid w:val="000D3A72"/>
    <w:rsid w:val="000D3AC1"/>
    <w:rsid w:val="000D3C0D"/>
    <w:rsid w:val="000D407C"/>
    <w:rsid w:val="000D40D0"/>
    <w:rsid w:val="000D49C6"/>
    <w:rsid w:val="000D4E45"/>
    <w:rsid w:val="000D510F"/>
    <w:rsid w:val="000D5140"/>
    <w:rsid w:val="000D5651"/>
    <w:rsid w:val="000D57AC"/>
    <w:rsid w:val="000D58D5"/>
    <w:rsid w:val="000D59B0"/>
    <w:rsid w:val="000D5B39"/>
    <w:rsid w:val="000D5DC7"/>
    <w:rsid w:val="000D626C"/>
    <w:rsid w:val="000D6573"/>
    <w:rsid w:val="000D67C7"/>
    <w:rsid w:val="000D6A0A"/>
    <w:rsid w:val="000D6ABD"/>
    <w:rsid w:val="000D6CA2"/>
    <w:rsid w:val="000D6F25"/>
    <w:rsid w:val="000D6FA9"/>
    <w:rsid w:val="000D7188"/>
    <w:rsid w:val="000D7622"/>
    <w:rsid w:val="000D790F"/>
    <w:rsid w:val="000D7D0C"/>
    <w:rsid w:val="000E01D8"/>
    <w:rsid w:val="000E020B"/>
    <w:rsid w:val="000E03DB"/>
    <w:rsid w:val="000E04B5"/>
    <w:rsid w:val="000E0572"/>
    <w:rsid w:val="000E0877"/>
    <w:rsid w:val="000E0A2D"/>
    <w:rsid w:val="000E0DF4"/>
    <w:rsid w:val="000E1104"/>
    <w:rsid w:val="000E1856"/>
    <w:rsid w:val="000E18DA"/>
    <w:rsid w:val="000E2043"/>
    <w:rsid w:val="000E25B7"/>
    <w:rsid w:val="000E2616"/>
    <w:rsid w:val="000E2FFB"/>
    <w:rsid w:val="000E300B"/>
    <w:rsid w:val="000E3161"/>
    <w:rsid w:val="000E359F"/>
    <w:rsid w:val="000E3E7D"/>
    <w:rsid w:val="000E4025"/>
    <w:rsid w:val="000E41AB"/>
    <w:rsid w:val="000E41EE"/>
    <w:rsid w:val="000E466B"/>
    <w:rsid w:val="000E48D7"/>
    <w:rsid w:val="000E4A36"/>
    <w:rsid w:val="000E4BCD"/>
    <w:rsid w:val="000E4BE1"/>
    <w:rsid w:val="000E4D4F"/>
    <w:rsid w:val="000E4E04"/>
    <w:rsid w:val="000E4FE0"/>
    <w:rsid w:val="000E5858"/>
    <w:rsid w:val="000E5B36"/>
    <w:rsid w:val="000E6526"/>
    <w:rsid w:val="000E655C"/>
    <w:rsid w:val="000E66FF"/>
    <w:rsid w:val="000E6D2D"/>
    <w:rsid w:val="000E7052"/>
    <w:rsid w:val="000E727B"/>
    <w:rsid w:val="000E72AC"/>
    <w:rsid w:val="000E7F2F"/>
    <w:rsid w:val="000F009D"/>
    <w:rsid w:val="000F0446"/>
    <w:rsid w:val="000F0787"/>
    <w:rsid w:val="000F07ED"/>
    <w:rsid w:val="000F0B68"/>
    <w:rsid w:val="000F0F50"/>
    <w:rsid w:val="000F136F"/>
    <w:rsid w:val="000F155B"/>
    <w:rsid w:val="000F1587"/>
    <w:rsid w:val="000F16AF"/>
    <w:rsid w:val="000F172E"/>
    <w:rsid w:val="000F1CFE"/>
    <w:rsid w:val="000F1F5E"/>
    <w:rsid w:val="000F2200"/>
    <w:rsid w:val="000F22F9"/>
    <w:rsid w:val="000F24DD"/>
    <w:rsid w:val="000F2BF8"/>
    <w:rsid w:val="000F2D8E"/>
    <w:rsid w:val="000F2F34"/>
    <w:rsid w:val="000F307C"/>
    <w:rsid w:val="000F3157"/>
    <w:rsid w:val="000F3377"/>
    <w:rsid w:val="000F34CC"/>
    <w:rsid w:val="000F35DA"/>
    <w:rsid w:val="000F39A5"/>
    <w:rsid w:val="000F3A04"/>
    <w:rsid w:val="000F3A7C"/>
    <w:rsid w:val="000F3DE9"/>
    <w:rsid w:val="000F40D2"/>
    <w:rsid w:val="000F43D5"/>
    <w:rsid w:val="000F4AD8"/>
    <w:rsid w:val="000F503B"/>
    <w:rsid w:val="000F515C"/>
    <w:rsid w:val="000F55D2"/>
    <w:rsid w:val="000F585C"/>
    <w:rsid w:val="000F5869"/>
    <w:rsid w:val="000F5C5E"/>
    <w:rsid w:val="000F5E8A"/>
    <w:rsid w:val="000F6285"/>
    <w:rsid w:val="000F62B8"/>
    <w:rsid w:val="000F6506"/>
    <w:rsid w:val="000F6555"/>
    <w:rsid w:val="000F65D0"/>
    <w:rsid w:val="000F6954"/>
    <w:rsid w:val="000F6A7B"/>
    <w:rsid w:val="000F6B2F"/>
    <w:rsid w:val="000F6B47"/>
    <w:rsid w:val="000F6BDF"/>
    <w:rsid w:val="000F71BD"/>
    <w:rsid w:val="000F789F"/>
    <w:rsid w:val="000F7EA9"/>
    <w:rsid w:val="000F7ECE"/>
    <w:rsid w:val="001009A2"/>
    <w:rsid w:val="00100BA0"/>
    <w:rsid w:val="00100CE6"/>
    <w:rsid w:val="00100D68"/>
    <w:rsid w:val="001011E4"/>
    <w:rsid w:val="001012AE"/>
    <w:rsid w:val="001015CF"/>
    <w:rsid w:val="00101798"/>
    <w:rsid w:val="00101810"/>
    <w:rsid w:val="001019C3"/>
    <w:rsid w:val="00101AED"/>
    <w:rsid w:val="00101BE4"/>
    <w:rsid w:val="00101C6F"/>
    <w:rsid w:val="0010239A"/>
    <w:rsid w:val="001024C0"/>
    <w:rsid w:val="00102A97"/>
    <w:rsid w:val="00102D22"/>
    <w:rsid w:val="00102D24"/>
    <w:rsid w:val="001033BA"/>
    <w:rsid w:val="001037ED"/>
    <w:rsid w:val="001037F3"/>
    <w:rsid w:val="00103956"/>
    <w:rsid w:val="00103B6D"/>
    <w:rsid w:val="00103C43"/>
    <w:rsid w:val="00103E53"/>
    <w:rsid w:val="00103F08"/>
    <w:rsid w:val="0010467E"/>
    <w:rsid w:val="00104A8C"/>
    <w:rsid w:val="00104C09"/>
    <w:rsid w:val="00104CE2"/>
    <w:rsid w:val="00105293"/>
    <w:rsid w:val="00105387"/>
    <w:rsid w:val="0010570A"/>
    <w:rsid w:val="00105A66"/>
    <w:rsid w:val="00105C5B"/>
    <w:rsid w:val="00105CC6"/>
    <w:rsid w:val="00105E65"/>
    <w:rsid w:val="00105F1D"/>
    <w:rsid w:val="00105F48"/>
    <w:rsid w:val="0010637B"/>
    <w:rsid w:val="001064FA"/>
    <w:rsid w:val="001065DF"/>
    <w:rsid w:val="00106830"/>
    <w:rsid w:val="00106969"/>
    <w:rsid w:val="00106BFE"/>
    <w:rsid w:val="00106D1B"/>
    <w:rsid w:val="0010701D"/>
    <w:rsid w:val="001075AA"/>
    <w:rsid w:val="001075F0"/>
    <w:rsid w:val="0010788B"/>
    <w:rsid w:val="00107D31"/>
    <w:rsid w:val="00107F4D"/>
    <w:rsid w:val="00110004"/>
    <w:rsid w:val="001102DD"/>
    <w:rsid w:val="00110629"/>
    <w:rsid w:val="00110685"/>
    <w:rsid w:val="001107AB"/>
    <w:rsid w:val="00110E23"/>
    <w:rsid w:val="00110EB8"/>
    <w:rsid w:val="00111138"/>
    <w:rsid w:val="001112D7"/>
    <w:rsid w:val="001113EB"/>
    <w:rsid w:val="00111960"/>
    <w:rsid w:val="00111A65"/>
    <w:rsid w:val="00111BF0"/>
    <w:rsid w:val="00111E13"/>
    <w:rsid w:val="00111F58"/>
    <w:rsid w:val="00112000"/>
    <w:rsid w:val="001120FE"/>
    <w:rsid w:val="0011281B"/>
    <w:rsid w:val="00112C17"/>
    <w:rsid w:val="0011305D"/>
    <w:rsid w:val="0011317F"/>
    <w:rsid w:val="00113316"/>
    <w:rsid w:val="0011372F"/>
    <w:rsid w:val="00113765"/>
    <w:rsid w:val="00113AD4"/>
    <w:rsid w:val="00113AE7"/>
    <w:rsid w:val="00113E5C"/>
    <w:rsid w:val="00114162"/>
    <w:rsid w:val="0011416E"/>
    <w:rsid w:val="001143EB"/>
    <w:rsid w:val="0011457D"/>
    <w:rsid w:val="00114BD7"/>
    <w:rsid w:val="00114C8D"/>
    <w:rsid w:val="00114CC4"/>
    <w:rsid w:val="00115899"/>
    <w:rsid w:val="00115AB5"/>
    <w:rsid w:val="00115C19"/>
    <w:rsid w:val="00115C20"/>
    <w:rsid w:val="00115C77"/>
    <w:rsid w:val="00115E36"/>
    <w:rsid w:val="001168BE"/>
    <w:rsid w:val="00116C00"/>
    <w:rsid w:val="00116D9C"/>
    <w:rsid w:val="00116E08"/>
    <w:rsid w:val="00116F84"/>
    <w:rsid w:val="00116FCB"/>
    <w:rsid w:val="00117355"/>
    <w:rsid w:val="0011748A"/>
    <w:rsid w:val="0011750C"/>
    <w:rsid w:val="0011774A"/>
    <w:rsid w:val="00117ABA"/>
    <w:rsid w:val="00117ACD"/>
    <w:rsid w:val="00117CDD"/>
    <w:rsid w:val="001204EB"/>
    <w:rsid w:val="00120682"/>
    <w:rsid w:val="001207A5"/>
    <w:rsid w:val="001207E9"/>
    <w:rsid w:val="00121068"/>
    <w:rsid w:val="00121657"/>
    <w:rsid w:val="00121736"/>
    <w:rsid w:val="00121FA2"/>
    <w:rsid w:val="001224E4"/>
    <w:rsid w:val="00122529"/>
    <w:rsid w:val="0012260B"/>
    <w:rsid w:val="00122639"/>
    <w:rsid w:val="0012281A"/>
    <w:rsid w:val="001228C3"/>
    <w:rsid w:val="00122BAA"/>
    <w:rsid w:val="00122E39"/>
    <w:rsid w:val="00123226"/>
    <w:rsid w:val="001237EE"/>
    <w:rsid w:val="00123991"/>
    <w:rsid w:val="00123E1C"/>
    <w:rsid w:val="00124232"/>
    <w:rsid w:val="001242CC"/>
    <w:rsid w:val="0012435E"/>
    <w:rsid w:val="00124706"/>
    <w:rsid w:val="00124A46"/>
    <w:rsid w:val="00124AE2"/>
    <w:rsid w:val="00124B69"/>
    <w:rsid w:val="00124BBD"/>
    <w:rsid w:val="00125131"/>
    <w:rsid w:val="00125A0C"/>
    <w:rsid w:val="0012604C"/>
    <w:rsid w:val="00126A12"/>
    <w:rsid w:val="00126FA5"/>
    <w:rsid w:val="00126FC1"/>
    <w:rsid w:val="00126FEB"/>
    <w:rsid w:val="001274E3"/>
    <w:rsid w:val="001278C3"/>
    <w:rsid w:val="001278D6"/>
    <w:rsid w:val="001279CF"/>
    <w:rsid w:val="00127DB1"/>
    <w:rsid w:val="00127F66"/>
    <w:rsid w:val="00127F9D"/>
    <w:rsid w:val="00130207"/>
    <w:rsid w:val="001303D4"/>
    <w:rsid w:val="001303F9"/>
    <w:rsid w:val="001309B8"/>
    <w:rsid w:val="00130D79"/>
    <w:rsid w:val="00130E1C"/>
    <w:rsid w:val="00130E37"/>
    <w:rsid w:val="00130F1A"/>
    <w:rsid w:val="00130FEF"/>
    <w:rsid w:val="00131096"/>
    <w:rsid w:val="001311FE"/>
    <w:rsid w:val="0013142C"/>
    <w:rsid w:val="001315FB"/>
    <w:rsid w:val="00131609"/>
    <w:rsid w:val="001318B2"/>
    <w:rsid w:val="00131A72"/>
    <w:rsid w:val="00132047"/>
    <w:rsid w:val="001323D4"/>
    <w:rsid w:val="00132444"/>
    <w:rsid w:val="001327A0"/>
    <w:rsid w:val="00132959"/>
    <w:rsid w:val="00132A94"/>
    <w:rsid w:val="00132FD7"/>
    <w:rsid w:val="0013300C"/>
    <w:rsid w:val="001330FC"/>
    <w:rsid w:val="001331C9"/>
    <w:rsid w:val="001332FD"/>
    <w:rsid w:val="00133388"/>
    <w:rsid w:val="00133468"/>
    <w:rsid w:val="00133868"/>
    <w:rsid w:val="001338F3"/>
    <w:rsid w:val="00133992"/>
    <w:rsid w:val="00133B5E"/>
    <w:rsid w:val="00133E9C"/>
    <w:rsid w:val="001340EF"/>
    <w:rsid w:val="001343EC"/>
    <w:rsid w:val="001347CD"/>
    <w:rsid w:val="00134A12"/>
    <w:rsid w:val="00134CAF"/>
    <w:rsid w:val="00134F25"/>
    <w:rsid w:val="001359A3"/>
    <w:rsid w:val="00135B6C"/>
    <w:rsid w:val="00135FDC"/>
    <w:rsid w:val="00136269"/>
    <w:rsid w:val="00136390"/>
    <w:rsid w:val="001365E6"/>
    <w:rsid w:val="00136670"/>
    <w:rsid w:val="001367A7"/>
    <w:rsid w:val="00136911"/>
    <w:rsid w:val="00136CB6"/>
    <w:rsid w:val="00137084"/>
    <w:rsid w:val="001371EB"/>
    <w:rsid w:val="00137852"/>
    <w:rsid w:val="0013786C"/>
    <w:rsid w:val="001378D6"/>
    <w:rsid w:val="00137F7E"/>
    <w:rsid w:val="00140009"/>
    <w:rsid w:val="001403C7"/>
    <w:rsid w:val="0014056B"/>
    <w:rsid w:val="00140803"/>
    <w:rsid w:val="00140EC8"/>
    <w:rsid w:val="00140FB0"/>
    <w:rsid w:val="00141015"/>
    <w:rsid w:val="00141294"/>
    <w:rsid w:val="00141386"/>
    <w:rsid w:val="001414C7"/>
    <w:rsid w:val="00141721"/>
    <w:rsid w:val="00141997"/>
    <w:rsid w:val="00141C43"/>
    <w:rsid w:val="00141D96"/>
    <w:rsid w:val="00141F32"/>
    <w:rsid w:val="001427E8"/>
    <w:rsid w:val="0014344D"/>
    <w:rsid w:val="0014346C"/>
    <w:rsid w:val="001437EF"/>
    <w:rsid w:val="00143AEA"/>
    <w:rsid w:val="00143C85"/>
    <w:rsid w:val="00144243"/>
    <w:rsid w:val="001442AB"/>
    <w:rsid w:val="001448C6"/>
    <w:rsid w:val="00144B09"/>
    <w:rsid w:val="00145391"/>
    <w:rsid w:val="00145484"/>
    <w:rsid w:val="00145875"/>
    <w:rsid w:val="00145A4F"/>
    <w:rsid w:val="00145A64"/>
    <w:rsid w:val="00145E61"/>
    <w:rsid w:val="00146192"/>
    <w:rsid w:val="001466B2"/>
    <w:rsid w:val="0014674B"/>
    <w:rsid w:val="001468C2"/>
    <w:rsid w:val="00146AD5"/>
    <w:rsid w:val="00146B21"/>
    <w:rsid w:val="00146BE1"/>
    <w:rsid w:val="00146ED0"/>
    <w:rsid w:val="00146F19"/>
    <w:rsid w:val="00146F4F"/>
    <w:rsid w:val="0014713E"/>
    <w:rsid w:val="001471C6"/>
    <w:rsid w:val="00147362"/>
    <w:rsid w:val="00147B60"/>
    <w:rsid w:val="00147E1D"/>
    <w:rsid w:val="00147E55"/>
    <w:rsid w:val="00147E56"/>
    <w:rsid w:val="00150058"/>
    <w:rsid w:val="00150287"/>
    <w:rsid w:val="001506B3"/>
    <w:rsid w:val="00150A3E"/>
    <w:rsid w:val="00150B23"/>
    <w:rsid w:val="00150BD6"/>
    <w:rsid w:val="001511F8"/>
    <w:rsid w:val="001513D3"/>
    <w:rsid w:val="001514D1"/>
    <w:rsid w:val="00151682"/>
    <w:rsid w:val="00151874"/>
    <w:rsid w:val="00151C45"/>
    <w:rsid w:val="00151D3C"/>
    <w:rsid w:val="00151D7F"/>
    <w:rsid w:val="00151E90"/>
    <w:rsid w:val="001520EB"/>
    <w:rsid w:val="00152122"/>
    <w:rsid w:val="00152138"/>
    <w:rsid w:val="00152156"/>
    <w:rsid w:val="00152370"/>
    <w:rsid w:val="00152433"/>
    <w:rsid w:val="00152648"/>
    <w:rsid w:val="001529E1"/>
    <w:rsid w:val="00152A13"/>
    <w:rsid w:val="00152CBF"/>
    <w:rsid w:val="00152FC0"/>
    <w:rsid w:val="0015304F"/>
    <w:rsid w:val="00153265"/>
    <w:rsid w:val="00153778"/>
    <w:rsid w:val="001538C3"/>
    <w:rsid w:val="0015391E"/>
    <w:rsid w:val="0015395D"/>
    <w:rsid w:val="00153B8C"/>
    <w:rsid w:val="00153B8E"/>
    <w:rsid w:val="00153BA4"/>
    <w:rsid w:val="00153D6F"/>
    <w:rsid w:val="00153F14"/>
    <w:rsid w:val="00154169"/>
    <w:rsid w:val="00154BAE"/>
    <w:rsid w:val="001550DF"/>
    <w:rsid w:val="00155700"/>
    <w:rsid w:val="001559FC"/>
    <w:rsid w:val="00155B9F"/>
    <w:rsid w:val="00156120"/>
    <w:rsid w:val="00156136"/>
    <w:rsid w:val="00156297"/>
    <w:rsid w:val="001562C7"/>
    <w:rsid w:val="001562E5"/>
    <w:rsid w:val="00156443"/>
    <w:rsid w:val="001566A7"/>
    <w:rsid w:val="001566EC"/>
    <w:rsid w:val="00156731"/>
    <w:rsid w:val="001567E6"/>
    <w:rsid w:val="001569DF"/>
    <w:rsid w:val="001574D7"/>
    <w:rsid w:val="00157604"/>
    <w:rsid w:val="00157632"/>
    <w:rsid w:val="001577AA"/>
    <w:rsid w:val="001577ED"/>
    <w:rsid w:val="00157886"/>
    <w:rsid w:val="00157A06"/>
    <w:rsid w:val="00157CE1"/>
    <w:rsid w:val="00157F57"/>
    <w:rsid w:val="00157FCA"/>
    <w:rsid w:val="001602A1"/>
    <w:rsid w:val="001604AC"/>
    <w:rsid w:val="00160D9C"/>
    <w:rsid w:val="00160E85"/>
    <w:rsid w:val="001613B2"/>
    <w:rsid w:val="001613FD"/>
    <w:rsid w:val="001619DA"/>
    <w:rsid w:val="00161BAA"/>
    <w:rsid w:val="00161D48"/>
    <w:rsid w:val="00161FE8"/>
    <w:rsid w:val="00162033"/>
    <w:rsid w:val="00162314"/>
    <w:rsid w:val="00162482"/>
    <w:rsid w:val="00162789"/>
    <w:rsid w:val="0016307F"/>
    <w:rsid w:val="0016344D"/>
    <w:rsid w:val="001637F1"/>
    <w:rsid w:val="00163825"/>
    <w:rsid w:val="001638CB"/>
    <w:rsid w:val="001639A4"/>
    <w:rsid w:val="001639C7"/>
    <w:rsid w:val="00163B0D"/>
    <w:rsid w:val="00163C24"/>
    <w:rsid w:val="001640AA"/>
    <w:rsid w:val="00164188"/>
    <w:rsid w:val="001645D1"/>
    <w:rsid w:val="00164CDB"/>
    <w:rsid w:val="00164CF9"/>
    <w:rsid w:val="00164DD1"/>
    <w:rsid w:val="00164DF2"/>
    <w:rsid w:val="00164FBD"/>
    <w:rsid w:val="00165213"/>
    <w:rsid w:val="00165675"/>
    <w:rsid w:val="001658FF"/>
    <w:rsid w:val="0016598A"/>
    <w:rsid w:val="00165BAC"/>
    <w:rsid w:val="00166034"/>
    <w:rsid w:val="00166168"/>
    <w:rsid w:val="001663E4"/>
    <w:rsid w:val="001663E9"/>
    <w:rsid w:val="00166470"/>
    <w:rsid w:val="001664D5"/>
    <w:rsid w:val="00166714"/>
    <w:rsid w:val="00166722"/>
    <w:rsid w:val="00166972"/>
    <w:rsid w:val="00166A55"/>
    <w:rsid w:val="00166B28"/>
    <w:rsid w:val="00166D54"/>
    <w:rsid w:val="00166FB8"/>
    <w:rsid w:val="00167361"/>
    <w:rsid w:val="001674FA"/>
    <w:rsid w:val="00167744"/>
    <w:rsid w:val="00167831"/>
    <w:rsid w:val="00167976"/>
    <w:rsid w:val="00167A0E"/>
    <w:rsid w:val="00167A9A"/>
    <w:rsid w:val="00167ADD"/>
    <w:rsid w:val="00167B14"/>
    <w:rsid w:val="00167CD4"/>
    <w:rsid w:val="00170007"/>
    <w:rsid w:val="00170752"/>
    <w:rsid w:val="00170D67"/>
    <w:rsid w:val="00170E8A"/>
    <w:rsid w:val="00171290"/>
    <w:rsid w:val="001717D7"/>
    <w:rsid w:val="00171A06"/>
    <w:rsid w:val="00171B16"/>
    <w:rsid w:val="00171BAE"/>
    <w:rsid w:val="00171E4C"/>
    <w:rsid w:val="0017250D"/>
    <w:rsid w:val="00172802"/>
    <w:rsid w:val="00172ADF"/>
    <w:rsid w:val="00172EA5"/>
    <w:rsid w:val="0017341B"/>
    <w:rsid w:val="0017381C"/>
    <w:rsid w:val="0017386E"/>
    <w:rsid w:val="00173CFF"/>
    <w:rsid w:val="00174397"/>
    <w:rsid w:val="0017450C"/>
    <w:rsid w:val="001747A7"/>
    <w:rsid w:val="00174926"/>
    <w:rsid w:val="00174A9E"/>
    <w:rsid w:val="00174B32"/>
    <w:rsid w:val="00174C0C"/>
    <w:rsid w:val="00174D54"/>
    <w:rsid w:val="001750DB"/>
    <w:rsid w:val="001751BA"/>
    <w:rsid w:val="0017539D"/>
    <w:rsid w:val="00175726"/>
    <w:rsid w:val="00175749"/>
    <w:rsid w:val="001758F6"/>
    <w:rsid w:val="00175B51"/>
    <w:rsid w:val="00175C9B"/>
    <w:rsid w:val="00175FD5"/>
    <w:rsid w:val="001760DE"/>
    <w:rsid w:val="00176230"/>
    <w:rsid w:val="00176257"/>
    <w:rsid w:val="00176308"/>
    <w:rsid w:val="00176407"/>
    <w:rsid w:val="001766FE"/>
    <w:rsid w:val="00176E34"/>
    <w:rsid w:val="00176E82"/>
    <w:rsid w:val="00177113"/>
    <w:rsid w:val="00177165"/>
    <w:rsid w:val="001773B2"/>
    <w:rsid w:val="001774BE"/>
    <w:rsid w:val="00177746"/>
    <w:rsid w:val="00177A31"/>
    <w:rsid w:val="00177D72"/>
    <w:rsid w:val="00177FA2"/>
    <w:rsid w:val="0018009A"/>
    <w:rsid w:val="001803F1"/>
    <w:rsid w:val="0018043C"/>
    <w:rsid w:val="001806BC"/>
    <w:rsid w:val="001808C7"/>
    <w:rsid w:val="00180C2B"/>
    <w:rsid w:val="00180D74"/>
    <w:rsid w:val="00180EF1"/>
    <w:rsid w:val="00181530"/>
    <w:rsid w:val="00181869"/>
    <w:rsid w:val="001818AA"/>
    <w:rsid w:val="00181A53"/>
    <w:rsid w:val="00181DFB"/>
    <w:rsid w:val="00181E03"/>
    <w:rsid w:val="00182ADF"/>
    <w:rsid w:val="00182D85"/>
    <w:rsid w:val="001832D6"/>
    <w:rsid w:val="00183A11"/>
    <w:rsid w:val="00183DB1"/>
    <w:rsid w:val="00183E06"/>
    <w:rsid w:val="00183E23"/>
    <w:rsid w:val="00184170"/>
    <w:rsid w:val="00184185"/>
    <w:rsid w:val="001841D3"/>
    <w:rsid w:val="00184444"/>
    <w:rsid w:val="001845EB"/>
    <w:rsid w:val="001846DD"/>
    <w:rsid w:val="00184724"/>
    <w:rsid w:val="0018518D"/>
    <w:rsid w:val="001854E0"/>
    <w:rsid w:val="0018569B"/>
    <w:rsid w:val="001858F0"/>
    <w:rsid w:val="00185B49"/>
    <w:rsid w:val="00185DEF"/>
    <w:rsid w:val="00186058"/>
    <w:rsid w:val="00186B83"/>
    <w:rsid w:val="00186C20"/>
    <w:rsid w:val="00186C4B"/>
    <w:rsid w:val="00187018"/>
    <w:rsid w:val="0018701F"/>
    <w:rsid w:val="001875ED"/>
    <w:rsid w:val="0018764C"/>
    <w:rsid w:val="00187999"/>
    <w:rsid w:val="001879E1"/>
    <w:rsid w:val="00187C79"/>
    <w:rsid w:val="00187E0E"/>
    <w:rsid w:val="001900A5"/>
    <w:rsid w:val="00190513"/>
    <w:rsid w:val="00190599"/>
    <w:rsid w:val="00190647"/>
    <w:rsid w:val="0019076D"/>
    <w:rsid w:val="00190804"/>
    <w:rsid w:val="00190FF3"/>
    <w:rsid w:val="0019116C"/>
    <w:rsid w:val="001911D3"/>
    <w:rsid w:val="001911DC"/>
    <w:rsid w:val="0019139B"/>
    <w:rsid w:val="001914CC"/>
    <w:rsid w:val="001917C7"/>
    <w:rsid w:val="001919E4"/>
    <w:rsid w:val="00191E29"/>
    <w:rsid w:val="00191E80"/>
    <w:rsid w:val="001921F3"/>
    <w:rsid w:val="001922D5"/>
    <w:rsid w:val="00192ABC"/>
    <w:rsid w:val="00192CFD"/>
    <w:rsid w:val="00192D34"/>
    <w:rsid w:val="00193241"/>
    <w:rsid w:val="00193936"/>
    <w:rsid w:val="001939ED"/>
    <w:rsid w:val="00193DBF"/>
    <w:rsid w:val="00193F1A"/>
    <w:rsid w:val="00193F31"/>
    <w:rsid w:val="00194163"/>
    <w:rsid w:val="001943D0"/>
    <w:rsid w:val="00194854"/>
    <w:rsid w:val="00194B06"/>
    <w:rsid w:val="00194D09"/>
    <w:rsid w:val="00194E0E"/>
    <w:rsid w:val="00194E13"/>
    <w:rsid w:val="00195029"/>
    <w:rsid w:val="00195281"/>
    <w:rsid w:val="001956B6"/>
    <w:rsid w:val="00195E0B"/>
    <w:rsid w:val="00196329"/>
    <w:rsid w:val="00196365"/>
    <w:rsid w:val="0019659E"/>
    <w:rsid w:val="00196DC0"/>
    <w:rsid w:val="00196EF0"/>
    <w:rsid w:val="0019719E"/>
    <w:rsid w:val="00197217"/>
    <w:rsid w:val="001976DD"/>
    <w:rsid w:val="0019791B"/>
    <w:rsid w:val="001979CE"/>
    <w:rsid w:val="00197DF5"/>
    <w:rsid w:val="00197F82"/>
    <w:rsid w:val="001A00DF"/>
    <w:rsid w:val="001A0524"/>
    <w:rsid w:val="001A0B44"/>
    <w:rsid w:val="001A18C3"/>
    <w:rsid w:val="001A1A0F"/>
    <w:rsid w:val="001A1A66"/>
    <w:rsid w:val="001A1A67"/>
    <w:rsid w:val="001A1BCC"/>
    <w:rsid w:val="001A1FFA"/>
    <w:rsid w:val="001A2031"/>
    <w:rsid w:val="001A2152"/>
    <w:rsid w:val="001A2222"/>
    <w:rsid w:val="001A22E7"/>
    <w:rsid w:val="001A2902"/>
    <w:rsid w:val="001A2981"/>
    <w:rsid w:val="001A3092"/>
    <w:rsid w:val="001A30B2"/>
    <w:rsid w:val="001A324B"/>
    <w:rsid w:val="001A3751"/>
    <w:rsid w:val="001A3B1F"/>
    <w:rsid w:val="001A4109"/>
    <w:rsid w:val="001A421B"/>
    <w:rsid w:val="001A4657"/>
    <w:rsid w:val="001A4715"/>
    <w:rsid w:val="001A4792"/>
    <w:rsid w:val="001A4AAD"/>
    <w:rsid w:val="001A4AB0"/>
    <w:rsid w:val="001A4ACF"/>
    <w:rsid w:val="001A4B0E"/>
    <w:rsid w:val="001A4BDD"/>
    <w:rsid w:val="001A4D57"/>
    <w:rsid w:val="001A4DEF"/>
    <w:rsid w:val="001A4E04"/>
    <w:rsid w:val="001A57E0"/>
    <w:rsid w:val="001A580E"/>
    <w:rsid w:val="001A596A"/>
    <w:rsid w:val="001A5C9D"/>
    <w:rsid w:val="001A5D0C"/>
    <w:rsid w:val="001A611B"/>
    <w:rsid w:val="001A661B"/>
    <w:rsid w:val="001A663E"/>
    <w:rsid w:val="001A67A3"/>
    <w:rsid w:val="001A6897"/>
    <w:rsid w:val="001A6A08"/>
    <w:rsid w:val="001A6A44"/>
    <w:rsid w:val="001A6B85"/>
    <w:rsid w:val="001A6C59"/>
    <w:rsid w:val="001A6CF3"/>
    <w:rsid w:val="001A6E5E"/>
    <w:rsid w:val="001A72B3"/>
    <w:rsid w:val="001A7BA4"/>
    <w:rsid w:val="001A7DB0"/>
    <w:rsid w:val="001B02B1"/>
    <w:rsid w:val="001B02C3"/>
    <w:rsid w:val="001B0672"/>
    <w:rsid w:val="001B07EF"/>
    <w:rsid w:val="001B0FB7"/>
    <w:rsid w:val="001B0FE3"/>
    <w:rsid w:val="001B0FED"/>
    <w:rsid w:val="001B1097"/>
    <w:rsid w:val="001B12AB"/>
    <w:rsid w:val="001B1378"/>
    <w:rsid w:val="001B1489"/>
    <w:rsid w:val="001B1522"/>
    <w:rsid w:val="001B16BF"/>
    <w:rsid w:val="001B1BFA"/>
    <w:rsid w:val="001B1C17"/>
    <w:rsid w:val="001B1FBD"/>
    <w:rsid w:val="001B219B"/>
    <w:rsid w:val="001B22B0"/>
    <w:rsid w:val="001B25B9"/>
    <w:rsid w:val="001B2657"/>
    <w:rsid w:val="001B2678"/>
    <w:rsid w:val="001B2CC5"/>
    <w:rsid w:val="001B2F21"/>
    <w:rsid w:val="001B3237"/>
    <w:rsid w:val="001B361E"/>
    <w:rsid w:val="001B37E3"/>
    <w:rsid w:val="001B3FB4"/>
    <w:rsid w:val="001B4F45"/>
    <w:rsid w:val="001B5210"/>
    <w:rsid w:val="001B56AC"/>
    <w:rsid w:val="001B5713"/>
    <w:rsid w:val="001B5802"/>
    <w:rsid w:val="001B5AB4"/>
    <w:rsid w:val="001B6070"/>
    <w:rsid w:val="001B6319"/>
    <w:rsid w:val="001B6891"/>
    <w:rsid w:val="001B6FAA"/>
    <w:rsid w:val="001B7390"/>
    <w:rsid w:val="001B7617"/>
    <w:rsid w:val="001B76B5"/>
    <w:rsid w:val="001C010E"/>
    <w:rsid w:val="001C02B4"/>
    <w:rsid w:val="001C08FC"/>
    <w:rsid w:val="001C0CE4"/>
    <w:rsid w:val="001C1307"/>
    <w:rsid w:val="001C146E"/>
    <w:rsid w:val="001C1A76"/>
    <w:rsid w:val="001C20A2"/>
    <w:rsid w:val="001C2120"/>
    <w:rsid w:val="001C2143"/>
    <w:rsid w:val="001C2384"/>
    <w:rsid w:val="001C2A6B"/>
    <w:rsid w:val="001C2DE6"/>
    <w:rsid w:val="001C2F75"/>
    <w:rsid w:val="001C3200"/>
    <w:rsid w:val="001C35CD"/>
    <w:rsid w:val="001C3691"/>
    <w:rsid w:val="001C3A44"/>
    <w:rsid w:val="001C3A5F"/>
    <w:rsid w:val="001C3ACB"/>
    <w:rsid w:val="001C3B47"/>
    <w:rsid w:val="001C3D82"/>
    <w:rsid w:val="001C3E90"/>
    <w:rsid w:val="001C4A15"/>
    <w:rsid w:val="001C4A3D"/>
    <w:rsid w:val="001C4B76"/>
    <w:rsid w:val="001C4B9E"/>
    <w:rsid w:val="001C4DB2"/>
    <w:rsid w:val="001C4EE9"/>
    <w:rsid w:val="001C4F5A"/>
    <w:rsid w:val="001C515E"/>
    <w:rsid w:val="001C5473"/>
    <w:rsid w:val="001C54F4"/>
    <w:rsid w:val="001C5BAA"/>
    <w:rsid w:val="001C5EAA"/>
    <w:rsid w:val="001C6252"/>
    <w:rsid w:val="001C6292"/>
    <w:rsid w:val="001C629D"/>
    <w:rsid w:val="001C651C"/>
    <w:rsid w:val="001C6584"/>
    <w:rsid w:val="001C66F5"/>
    <w:rsid w:val="001C6832"/>
    <w:rsid w:val="001C6919"/>
    <w:rsid w:val="001C6C4E"/>
    <w:rsid w:val="001C6D44"/>
    <w:rsid w:val="001C6DB5"/>
    <w:rsid w:val="001C6DC1"/>
    <w:rsid w:val="001C75A8"/>
    <w:rsid w:val="001C76A0"/>
    <w:rsid w:val="001C7A5A"/>
    <w:rsid w:val="001D047B"/>
    <w:rsid w:val="001D04D4"/>
    <w:rsid w:val="001D0855"/>
    <w:rsid w:val="001D08DC"/>
    <w:rsid w:val="001D0B22"/>
    <w:rsid w:val="001D1102"/>
    <w:rsid w:val="001D11A3"/>
    <w:rsid w:val="001D1299"/>
    <w:rsid w:val="001D15E2"/>
    <w:rsid w:val="001D163C"/>
    <w:rsid w:val="001D1DC7"/>
    <w:rsid w:val="001D1F26"/>
    <w:rsid w:val="001D2105"/>
    <w:rsid w:val="001D2341"/>
    <w:rsid w:val="001D2806"/>
    <w:rsid w:val="001D2826"/>
    <w:rsid w:val="001D2867"/>
    <w:rsid w:val="001D2AA9"/>
    <w:rsid w:val="001D2CA8"/>
    <w:rsid w:val="001D2E5C"/>
    <w:rsid w:val="001D2FEE"/>
    <w:rsid w:val="001D32D5"/>
    <w:rsid w:val="001D37F7"/>
    <w:rsid w:val="001D3D8E"/>
    <w:rsid w:val="001D3F9E"/>
    <w:rsid w:val="001D4038"/>
    <w:rsid w:val="001D4075"/>
    <w:rsid w:val="001D4081"/>
    <w:rsid w:val="001D4136"/>
    <w:rsid w:val="001D424E"/>
    <w:rsid w:val="001D482B"/>
    <w:rsid w:val="001D49A3"/>
    <w:rsid w:val="001D4DE7"/>
    <w:rsid w:val="001D4E2B"/>
    <w:rsid w:val="001D52F0"/>
    <w:rsid w:val="001D54AC"/>
    <w:rsid w:val="001D5599"/>
    <w:rsid w:val="001D55FA"/>
    <w:rsid w:val="001D568A"/>
    <w:rsid w:val="001D584A"/>
    <w:rsid w:val="001D5F09"/>
    <w:rsid w:val="001D5F7B"/>
    <w:rsid w:val="001D6063"/>
    <w:rsid w:val="001D613F"/>
    <w:rsid w:val="001D627A"/>
    <w:rsid w:val="001D6297"/>
    <w:rsid w:val="001D668C"/>
    <w:rsid w:val="001D6759"/>
    <w:rsid w:val="001D6787"/>
    <w:rsid w:val="001D6A20"/>
    <w:rsid w:val="001D6B14"/>
    <w:rsid w:val="001D762D"/>
    <w:rsid w:val="001D768C"/>
    <w:rsid w:val="001D76CD"/>
    <w:rsid w:val="001D7D3F"/>
    <w:rsid w:val="001D7EBC"/>
    <w:rsid w:val="001E00DD"/>
    <w:rsid w:val="001E0232"/>
    <w:rsid w:val="001E03B2"/>
    <w:rsid w:val="001E04DF"/>
    <w:rsid w:val="001E04FC"/>
    <w:rsid w:val="001E0699"/>
    <w:rsid w:val="001E0824"/>
    <w:rsid w:val="001E08D1"/>
    <w:rsid w:val="001E09F1"/>
    <w:rsid w:val="001E0A1A"/>
    <w:rsid w:val="001E0A87"/>
    <w:rsid w:val="001E0AAB"/>
    <w:rsid w:val="001E0ACD"/>
    <w:rsid w:val="001E0D21"/>
    <w:rsid w:val="001E0EB5"/>
    <w:rsid w:val="001E1085"/>
    <w:rsid w:val="001E1632"/>
    <w:rsid w:val="001E1C48"/>
    <w:rsid w:val="001E1D1E"/>
    <w:rsid w:val="001E1D63"/>
    <w:rsid w:val="001E21D9"/>
    <w:rsid w:val="001E2723"/>
    <w:rsid w:val="001E2933"/>
    <w:rsid w:val="001E2AE9"/>
    <w:rsid w:val="001E2B23"/>
    <w:rsid w:val="001E2CBE"/>
    <w:rsid w:val="001E2F22"/>
    <w:rsid w:val="001E34AA"/>
    <w:rsid w:val="001E3528"/>
    <w:rsid w:val="001E3554"/>
    <w:rsid w:val="001E3998"/>
    <w:rsid w:val="001E3A41"/>
    <w:rsid w:val="001E3C1B"/>
    <w:rsid w:val="001E3F6E"/>
    <w:rsid w:val="001E44B1"/>
    <w:rsid w:val="001E466F"/>
    <w:rsid w:val="001E4B37"/>
    <w:rsid w:val="001E4BB4"/>
    <w:rsid w:val="001E4BC5"/>
    <w:rsid w:val="001E4CBC"/>
    <w:rsid w:val="001E4F7E"/>
    <w:rsid w:val="001E50F5"/>
    <w:rsid w:val="001E51C2"/>
    <w:rsid w:val="001E5460"/>
    <w:rsid w:val="001E54D5"/>
    <w:rsid w:val="001E574D"/>
    <w:rsid w:val="001E5C5F"/>
    <w:rsid w:val="001E5F29"/>
    <w:rsid w:val="001E5FEC"/>
    <w:rsid w:val="001E60C4"/>
    <w:rsid w:val="001E6397"/>
    <w:rsid w:val="001E63FD"/>
    <w:rsid w:val="001E675D"/>
    <w:rsid w:val="001E6B95"/>
    <w:rsid w:val="001E6BD5"/>
    <w:rsid w:val="001E6CE9"/>
    <w:rsid w:val="001E6FC0"/>
    <w:rsid w:val="001E72F2"/>
    <w:rsid w:val="001E7490"/>
    <w:rsid w:val="001E76AB"/>
    <w:rsid w:val="001E7BC6"/>
    <w:rsid w:val="001F000D"/>
    <w:rsid w:val="001F00F8"/>
    <w:rsid w:val="001F02F2"/>
    <w:rsid w:val="001F04DA"/>
    <w:rsid w:val="001F0612"/>
    <w:rsid w:val="001F06F7"/>
    <w:rsid w:val="001F0B3A"/>
    <w:rsid w:val="001F0CFE"/>
    <w:rsid w:val="001F0E4B"/>
    <w:rsid w:val="001F0FE0"/>
    <w:rsid w:val="001F13E6"/>
    <w:rsid w:val="001F15C9"/>
    <w:rsid w:val="001F1801"/>
    <w:rsid w:val="001F194B"/>
    <w:rsid w:val="001F1D3A"/>
    <w:rsid w:val="001F1D83"/>
    <w:rsid w:val="001F1FDB"/>
    <w:rsid w:val="001F208F"/>
    <w:rsid w:val="001F2166"/>
    <w:rsid w:val="001F2240"/>
    <w:rsid w:val="001F2652"/>
    <w:rsid w:val="001F26A8"/>
    <w:rsid w:val="001F2C9F"/>
    <w:rsid w:val="001F34A1"/>
    <w:rsid w:val="001F35BA"/>
    <w:rsid w:val="001F3627"/>
    <w:rsid w:val="001F37DD"/>
    <w:rsid w:val="001F38C0"/>
    <w:rsid w:val="001F3908"/>
    <w:rsid w:val="001F398A"/>
    <w:rsid w:val="001F3B6A"/>
    <w:rsid w:val="001F3CB7"/>
    <w:rsid w:val="001F3D57"/>
    <w:rsid w:val="001F3D8C"/>
    <w:rsid w:val="001F4009"/>
    <w:rsid w:val="001F4227"/>
    <w:rsid w:val="001F42D8"/>
    <w:rsid w:val="001F4342"/>
    <w:rsid w:val="001F45C1"/>
    <w:rsid w:val="001F49B9"/>
    <w:rsid w:val="001F4E71"/>
    <w:rsid w:val="001F55D5"/>
    <w:rsid w:val="001F5863"/>
    <w:rsid w:val="001F5AD4"/>
    <w:rsid w:val="001F5B75"/>
    <w:rsid w:val="001F62C4"/>
    <w:rsid w:val="001F635A"/>
    <w:rsid w:val="001F6754"/>
    <w:rsid w:val="001F67D2"/>
    <w:rsid w:val="001F6931"/>
    <w:rsid w:val="001F6A0B"/>
    <w:rsid w:val="001F6C25"/>
    <w:rsid w:val="001F6DE7"/>
    <w:rsid w:val="001F71C3"/>
    <w:rsid w:val="001F74B3"/>
    <w:rsid w:val="001F775B"/>
    <w:rsid w:val="001F77D1"/>
    <w:rsid w:val="001F7E74"/>
    <w:rsid w:val="00200116"/>
    <w:rsid w:val="0020058C"/>
    <w:rsid w:val="002005CA"/>
    <w:rsid w:val="00200616"/>
    <w:rsid w:val="0020081C"/>
    <w:rsid w:val="00200A1D"/>
    <w:rsid w:val="00200DCB"/>
    <w:rsid w:val="00200DFE"/>
    <w:rsid w:val="002010D4"/>
    <w:rsid w:val="00201312"/>
    <w:rsid w:val="002019AC"/>
    <w:rsid w:val="002019FD"/>
    <w:rsid w:val="00201BE9"/>
    <w:rsid w:val="00201C0C"/>
    <w:rsid w:val="00201C32"/>
    <w:rsid w:val="00202212"/>
    <w:rsid w:val="00202431"/>
    <w:rsid w:val="00202469"/>
    <w:rsid w:val="002026BD"/>
    <w:rsid w:val="002027D2"/>
    <w:rsid w:val="0020304D"/>
    <w:rsid w:val="0020355E"/>
    <w:rsid w:val="002037FB"/>
    <w:rsid w:val="00203829"/>
    <w:rsid w:val="00203911"/>
    <w:rsid w:val="00203B46"/>
    <w:rsid w:val="00203FDF"/>
    <w:rsid w:val="00203FE5"/>
    <w:rsid w:val="00204018"/>
    <w:rsid w:val="00204158"/>
    <w:rsid w:val="002044AC"/>
    <w:rsid w:val="00204621"/>
    <w:rsid w:val="002048EC"/>
    <w:rsid w:val="00204AA6"/>
    <w:rsid w:val="00204AE9"/>
    <w:rsid w:val="00204D1C"/>
    <w:rsid w:val="00204F95"/>
    <w:rsid w:val="00204FCD"/>
    <w:rsid w:val="002051A9"/>
    <w:rsid w:val="002052F7"/>
    <w:rsid w:val="0020557B"/>
    <w:rsid w:val="002055D4"/>
    <w:rsid w:val="00205719"/>
    <w:rsid w:val="00205B63"/>
    <w:rsid w:val="00205D38"/>
    <w:rsid w:val="00205D4F"/>
    <w:rsid w:val="00205DC7"/>
    <w:rsid w:val="00205F3E"/>
    <w:rsid w:val="0020644B"/>
    <w:rsid w:val="0020645E"/>
    <w:rsid w:val="0020665E"/>
    <w:rsid w:val="00206752"/>
    <w:rsid w:val="00206D3C"/>
    <w:rsid w:val="0020756D"/>
    <w:rsid w:val="00207725"/>
    <w:rsid w:val="0020778B"/>
    <w:rsid w:val="00207810"/>
    <w:rsid w:val="002078CE"/>
    <w:rsid w:val="00207A12"/>
    <w:rsid w:val="00207BF6"/>
    <w:rsid w:val="00210162"/>
    <w:rsid w:val="002102EA"/>
    <w:rsid w:val="0021051F"/>
    <w:rsid w:val="00210722"/>
    <w:rsid w:val="00210DAA"/>
    <w:rsid w:val="002114EE"/>
    <w:rsid w:val="0021156D"/>
    <w:rsid w:val="00211ACD"/>
    <w:rsid w:val="00211CA7"/>
    <w:rsid w:val="00211D79"/>
    <w:rsid w:val="00211DB8"/>
    <w:rsid w:val="00212193"/>
    <w:rsid w:val="00212226"/>
    <w:rsid w:val="00212373"/>
    <w:rsid w:val="00212443"/>
    <w:rsid w:val="002128A0"/>
    <w:rsid w:val="00212FA4"/>
    <w:rsid w:val="00213693"/>
    <w:rsid w:val="00213DC4"/>
    <w:rsid w:val="00213F19"/>
    <w:rsid w:val="0021400E"/>
    <w:rsid w:val="00214172"/>
    <w:rsid w:val="00214472"/>
    <w:rsid w:val="00214996"/>
    <w:rsid w:val="00214B32"/>
    <w:rsid w:val="00214E64"/>
    <w:rsid w:val="0021513F"/>
    <w:rsid w:val="0021528D"/>
    <w:rsid w:val="00215467"/>
    <w:rsid w:val="00215568"/>
    <w:rsid w:val="0021569F"/>
    <w:rsid w:val="002156F1"/>
    <w:rsid w:val="002158C5"/>
    <w:rsid w:val="00215C6F"/>
    <w:rsid w:val="00215CC4"/>
    <w:rsid w:val="00215D89"/>
    <w:rsid w:val="00215EF8"/>
    <w:rsid w:val="00216037"/>
    <w:rsid w:val="002160E2"/>
    <w:rsid w:val="00216377"/>
    <w:rsid w:val="0021655C"/>
    <w:rsid w:val="0021670A"/>
    <w:rsid w:val="00216879"/>
    <w:rsid w:val="00216999"/>
    <w:rsid w:val="00216ABB"/>
    <w:rsid w:val="00216F86"/>
    <w:rsid w:val="002170F3"/>
    <w:rsid w:val="00217242"/>
    <w:rsid w:val="00217285"/>
    <w:rsid w:val="00217466"/>
    <w:rsid w:val="002174CC"/>
    <w:rsid w:val="0021751F"/>
    <w:rsid w:val="002177FC"/>
    <w:rsid w:val="00217915"/>
    <w:rsid w:val="0022001F"/>
    <w:rsid w:val="002201F3"/>
    <w:rsid w:val="00220507"/>
    <w:rsid w:val="00220650"/>
    <w:rsid w:val="00220655"/>
    <w:rsid w:val="002206A8"/>
    <w:rsid w:val="00220950"/>
    <w:rsid w:val="00220975"/>
    <w:rsid w:val="00220DD7"/>
    <w:rsid w:val="00220F3B"/>
    <w:rsid w:val="002210E7"/>
    <w:rsid w:val="002210F9"/>
    <w:rsid w:val="00221220"/>
    <w:rsid w:val="002214A7"/>
    <w:rsid w:val="0022166B"/>
    <w:rsid w:val="00221AAE"/>
    <w:rsid w:val="00221D1B"/>
    <w:rsid w:val="002220EC"/>
    <w:rsid w:val="0022239C"/>
    <w:rsid w:val="00222545"/>
    <w:rsid w:val="00222690"/>
    <w:rsid w:val="002228C9"/>
    <w:rsid w:val="002228E8"/>
    <w:rsid w:val="00222AEF"/>
    <w:rsid w:val="00222C0D"/>
    <w:rsid w:val="00222C25"/>
    <w:rsid w:val="00222D19"/>
    <w:rsid w:val="00222DC6"/>
    <w:rsid w:val="00222F2C"/>
    <w:rsid w:val="00222FE4"/>
    <w:rsid w:val="00223B0B"/>
    <w:rsid w:val="00223F0D"/>
    <w:rsid w:val="00224038"/>
    <w:rsid w:val="002241EF"/>
    <w:rsid w:val="002241F3"/>
    <w:rsid w:val="00224318"/>
    <w:rsid w:val="00224C6E"/>
    <w:rsid w:val="00224D42"/>
    <w:rsid w:val="00224F39"/>
    <w:rsid w:val="00225398"/>
    <w:rsid w:val="00225616"/>
    <w:rsid w:val="0022588F"/>
    <w:rsid w:val="002258FC"/>
    <w:rsid w:val="00225AAD"/>
    <w:rsid w:val="00225FE5"/>
    <w:rsid w:val="00226243"/>
    <w:rsid w:val="002267B2"/>
    <w:rsid w:val="002268FB"/>
    <w:rsid w:val="00226CFF"/>
    <w:rsid w:val="002270DA"/>
    <w:rsid w:val="00227837"/>
    <w:rsid w:val="00227A7F"/>
    <w:rsid w:val="00227B1D"/>
    <w:rsid w:val="00227BB3"/>
    <w:rsid w:val="00227D9E"/>
    <w:rsid w:val="002306AA"/>
    <w:rsid w:val="00230869"/>
    <w:rsid w:val="0023094C"/>
    <w:rsid w:val="00230A77"/>
    <w:rsid w:val="00230C48"/>
    <w:rsid w:val="00230C60"/>
    <w:rsid w:val="00231550"/>
    <w:rsid w:val="00231B4A"/>
    <w:rsid w:val="002320BF"/>
    <w:rsid w:val="002327D4"/>
    <w:rsid w:val="00232B21"/>
    <w:rsid w:val="00232BF2"/>
    <w:rsid w:val="00232DD2"/>
    <w:rsid w:val="00232DF5"/>
    <w:rsid w:val="00232FED"/>
    <w:rsid w:val="00233270"/>
    <w:rsid w:val="0023330B"/>
    <w:rsid w:val="002334BE"/>
    <w:rsid w:val="00233C51"/>
    <w:rsid w:val="00233F16"/>
    <w:rsid w:val="002343D0"/>
    <w:rsid w:val="002343F6"/>
    <w:rsid w:val="00234422"/>
    <w:rsid w:val="00234C8A"/>
    <w:rsid w:val="00234EE7"/>
    <w:rsid w:val="0023504D"/>
    <w:rsid w:val="0023507D"/>
    <w:rsid w:val="002352B6"/>
    <w:rsid w:val="00235602"/>
    <w:rsid w:val="00235940"/>
    <w:rsid w:val="00235D4A"/>
    <w:rsid w:val="00235FDA"/>
    <w:rsid w:val="00236179"/>
    <w:rsid w:val="00236859"/>
    <w:rsid w:val="0023688E"/>
    <w:rsid w:val="00236EAF"/>
    <w:rsid w:val="00236EF7"/>
    <w:rsid w:val="002372E7"/>
    <w:rsid w:val="002372FB"/>
    <w:rsid w:val="00237325"/>
    <w:rsid w:val="002377F4"/>
    <w:rsid w:val="00237B59"/>
    <w:rsid w:val="00237B8B"/>
    <w:rsid w:val="002401AC"/>
    <w:rsid w:val="0024024A"/>
    <w:rsid w:val="002402F3"/>
    <w:rsid w:val="0024036A"/>
    <w:rsid w:val="00240570"/>
    <w:rsid w:val="00240973"/>
    <w:rsid w:val="00240A64"/>
    <w:rsid w:val="00240E37"/>
    <w:rsid w:val="00240F9B"/>
    <w:rsid w:val="0024106E"/>
    <w:rsid w:val="0024119A"/>
    <w:rsid w:val="00241203"/>
    <w:rsid w:val="00241269"/>
    <w:rsid w:val="00241279"/>
    <w:rsid w:val="002415C9"/>
    <w:rsid w:val="002419FB"/>
    <w:rsid w:val="00241AE5"/>
    <w:rsid w:val="00241BA0"/>
    <w:rsid w:val="002420B8"/>
    <w:rsid w:val="002420D8"/>
    <w:rsid w:val="0024214C"/>
    <w:rsid w:val="0024227C"/>
    <w:rsid w:val="002425D0"/>
    <w:rsid w:val="0024276C"/>
    <w:rsid w:val="00242BE9"/>
    <w:rsid w:val="00242DD7"/>
    <w:rsid w:val="00242EFD"/>
    <w:rsid w:val="00242F93"/>
    <w:rsid w:val="0024348F"/>
    <w:rsid w:val="00243653"/>
    <w:rsid w:val="0024378B"/>
    <w:rsid w:val="00243AF7"/>
    <w:rsid w:val="00243EE2"/>
    <w:rsid w:val="00243F3A"/>
    <w:rsid w:val="002443A1"/>
    <w:rsid w:val="0024448C"/>
    <w:rsid w:val="00244A08"/>
    <w:rsid w:val="00244B5A"/>
    <w:rsid w:val="00244BFB"/>
    <w:rsid w:val="00244FCD"/>
    <w:rsid w:val="00245176"/>
    <w:rsid w:val="0024517C"/>
    <w:rsid w:val="00245187"/>
    <w:rsid w:val="002453A4"/>
    <w:rsid w:val="00245484"/>
    <w:rsid w:val="002456C7"/>
    <w:rsid w:val="00245900"/>
    <w:rsid w:val="0024608B"/>
    <w:rsid w:val="00246522"/>
    <w:rsid w:val="00246B01"/>
    <w:rsid w:val="00246C4F"/>
    <w:rsid w:val="002470F6"/>
    <w:rsid w:val="002479E3"/>
    <w:rsid w:val="00247B8E"/>
    <w:rsid w:val="00247E4F"/>
    <w:rsid w:val="00247EFF"/>
    <w:rsid w:val="002500E5"/>
    <w:rsid w:val="00250398"/>
    <w:rsid w:val="002504AD"/>
    <w:rsid w:val="002508FE"/>
    <w:rsid w:val="00250B75"/>
    <w:rsid w:val="00250F5F"/>
    <w:rsid w:val="0025178A"/>
    <w:rsid w:val="002517E6"/>
    <w:rsid w:val="00251D03"/>
    <w:rsid w:val="002520C6"/>
    <w:rsid w:val="002523E9"/>
    <w:rsid w:val="00252489"/>
    <w:rsid w:val="00252613"/>
    <w:rsid w:val="00252902"/>
    <w:rsid w:val="00252AD6"/>
    <w:rsid w:val="00252B61"/>
    <w:rsid w:val="00252BBE"/>
    <w:rsid w:val="00252D42"/>
    <w:rsid w:val="00252FE2"/>
    <w:rsid w:val="0025313F"/>
    <w:rsid w:val="0025319C"/>
    <w:rsid w:val="00253378"/>
    <w:rsid w:val="00253395"/>
    <w:rsid w:val="0025346E"/>
    <w:rsid w:val="00253560"/>
    <w:rsid w:val="002537AE"/>
    <w:rsid w:val="002538E5"/>
    <w:rsid w:val="00253992"/>
    <w:rsid w:val="00253CDF"/>
    <w:rsid w:val="00253D0B"/>
    <w:rsid w:val="002544EC"/>
    <w:rsid w:val="0025471E"/>
    <w:rsid w:val="00254E07"/>
    <w:rsid w:val="00254EF2"/>
    <w:rsid w:val="00255021"/>
    <w:rsid w:val="0025567C"/>
    <w:rsid w:val="0025570A"/>
    <w:rsid w:val="00255A12"/>
    <w:rsid w:val="00255B4F"/>
    <w:rsid w:val="0025645C"/>
    <w:rsid w:val="00256690"/>
    <w:rsid w:val="0025720B"/>
    <w:rsid w:val="0025756E"/>
    <w:rsid w:val="002576D0"/>
    <w:rsid w:val="00257933"/>
    <w:rsid w:val="00257A82"/>
    <w:rsid w:val="002600F2"/>
    <w:rsid w:val="002601EE"/>
    <w:rsid w:val="002602D8"/>
    <w:rsid w:val="00260457"/>
    <w:rsid w:val="00260BBE"/>
    <w:rsid w:val="00260E69"/>
    <w:rsid w:val="0026119F"/>
    <w:rsid w:val="002613E1"/>
    <w:rsid w:val="00261480"/>
    <w:rsid w:val="00261866"/>
    <w:rsid w:val="002619C1"/>
    <w:rsid w:val="00261E87"/>
    <w:rsid w:val="0026212D"/>
    <w:rsid w:val="0026287F"/>
    <w:rsid w:val="00262A52"/>
    <w:rsid w:val="00262B2E"/>
    <w:rsid w:val="00262DB3"/>
    <w:rsid w:val="00262E96"/>
    <w:rsid w:val="0026333D"/>
    <w:rsid w:val="002635D5"/>
    <w:rsid w:val="00263E77"/>
    <w:rsid w:val="00264292"/>
    <w:rsid w:val="00264928"/>
    <w:rsid w:val="00264ADF"/>
    <w:rsid w:val="00264B21"/>
    <w:rsid w:val="00264F33"/>
    <w:rsid w:val="0026532E"/>
    <w:rsid w:val="0026550E"/>
    <w:rsid w:val="002657A7"/>
    <w:rsid w:val="002658E5"/>
    <w:rsid w:val="0026593D"/>
    <w:rsid w:val="00265A23"/>
    <w:rsid w:val="002662BD"/>
    <w:rsid w:val="0026654D"/>
    <w:rsid w:val="0026664E"/>
    <w:rsid w:val="002666BB"/>
    <w:rsid w:val="0026693B"/>
    <w:rsid w:val="00266A0B"/>
    <w:rsid w:val="00266BEF"/>
    <w:rsid w:val="00267129"/>
    <w:rsid w:val="002676F4"/>
    <w:rsid w:val="002678B4"/>
    <w:rsid w:val="00267A08"/>
    <w:rsid w:val="00267F6A"/>
    <w:rsid w:val="0027062D"/>
    <w:rsid w:val="00270CE7"/>
    <w:rsid w:val="00270E26"/>
    <w:rsid w:val="00271183"/>
    <w:rsid w:val="002711B3"/>
    <w:rsid w:val="0027154C"/>
    <w:rsid w:val="0027192C"/>
    <w:rsid w:val="00271A13"/>
    <w:rsid w:val="00271A81"/>
    <w:rsid w:val="00272236"/>
    <w:rsid w:val="002727ED"/>
    <w:rsid w:val="0027305B"/>
    <w:rsid w:val="00273C67"/>
    <w:rsid w:val="00273D49"/>
    <w:rsid w:val="00273D86"/>
    <w:rsid w:val="002740EC"/>
    <w:rsid w:val="002741FF"/>
    <w:rsid w:val="00274248"/>
    <w:rsid w:val="0027431B"/>
    <w:rsid w:val="00274523"/>
    <w:rsid w:val="00274882"/>
    <w:rsid w:val="002748C8"/>
    <w:rsid w:val="00274957"/>
    <w:rsid w:val="00274A57"/>
    <w:rsid w:val="00274B57"/>
    <w:rsid w:val="00274C68"/>
    <w:rsid w:val="00274CB8"/>
    <w:rsid w:val="00274E35"/>
    <w:rsid w:val="00274EB3"/>
    <w:rsid w:val="00274EC2"/>
    <w:rsid w:val="00275021"/>
    <w:rsid w:val="0027505E"/>
    <w:rsid w:val="00275924"/>
    <w:rsid w:val="00275D0D"/>
    <w:rsid w:val="00275D58"/>
    <w:rsid w:val="00275E5C"/>
    <w:rsid w:val="002766E9"/>
    <w:rsid w:val="00276917"/>
    <w:rsid w:val="00276B80"/>
    <w:rsid w:val="00277031"/>
    <w:rsid w:val="0027746C"/>
    <w:rsid w:val="0027749C"/>
    <w:rsid w:val="00277604"/>
    <w:rsid w:val="00277651"/>
    <w:rsid w:val="00277696"/>
    <w:rsid w:val="00277E47"/>
    <w:rsid w:val="00277F7F"/>
    <w:rsid w:val="002801D6"/>
    <w:rsid w:val="002801EF"/>
    <w:rsid w:val="0028025B"/>
    <w:rsid w:val="00280287"/>
    <w:rsid w:val="002802F8"/>
    <w:rsid w:val="002804E3"/>
    <w:rsid w:val="002808E7"/>
    <w:rsid w:val="00280AC7"/>
    <w:rsid w:val="00280B29"/>
    <w:rsid w:val="00280CBE"/>
    <w:rsid w:val="00280DDC"/>
    <w:rsid w:val="002816E7"/>
    <w:rsid w:val="002818AC"/>
    <w:rsid w:val="00281D30"/>
    <w:rsid w:val="002825D9"/>
    <w:rsid w:val="002829D7"/>
    <w:rsid w:val="00282EF4"/>
    <w:rsid w:val="0028328A"/>
    <w:rsid w:val="00283A50"/>
    <w:rsid w:val="00283B5D"/>
    <w:rsid w:val="00283E41"/>
    <w:rsid w:val="00284084"/>
    <w:rsid w:val="00284948"/>
    <w:rsid w:val="002849FB"/>
    <w:rsid w:val="00284CA7"/>
    <w:rsid w:val="00284F08"/>
    <w:rsid w:val="00285025"/>
    <w:rsid w:val="002851FB"/>
    <w:rsid w:val="0028547F"/>
    <w:rsid w:val="00285772"/>
    <w:rsid w:val="002857B1"/>
    <w:rsid w:val="00285A19"/>
    <w:rsid w:val="00285ADE"/>
    <w:rsid w:val="00285CBC"/>
    <w:rsid w:val="0028650F"/>
    <w:rsid w:val="002865FA"/>
    <w:rsid w:val="00286B7F"/>
    <w:rsid w:val="00286F34"/>
    <w:rsid w:val="002872E9"/>
    <w:rsid w:val="00287363"/>
    <w:rsid w:val="002873A3"/>
    <w:rsid w:val="00287602"/>
    <w:rsid w:val="002876C3"/>
    <w:rsid w:val="00287D4C"/>
    <w:rsid w:val="00287E21"/>
    <w:rsid w:val="00287F23"/>
    <w:rsid w:val="00290177"/>
    <w:rsid w:val="002904E7"/>
    <w:rsid w:val="002908A5"/>
    <w:rsid w:val="00290B95"/>
    <w:rsid w:val="00290C82"/>
    <w:rsid w:val="0029141C"/>
    <w:rsid w:val="00291656"/>
    <w:rsid w:val="00292132"/>
    <w:rsid w:val="002927BB"/>
    <w:rsid w:val="00292915"/>
    <w:rsid w:val="00292B5C"/>
    <w:rsid w:val="00292CA3"/>
    <w:rsid w:val="00293077"/>
    <w:rsid w:val="002931BC"/>
    <w:rsid w:val="002936C4"/>
    <w:rsid w:val="00293DBE"/>
    <w:rsid w:val="00293DCB"/>
    <w:rsid w:val="00293FBB"/>
    <w:rsid w:val="00293FE9"/>
    <w:rsid w:val="00294069"/>
    <w:rsid w:val="002942AD"/>
    <w:rsid w:val="002946E1"/>
    <w:rsid w:val="00294F27"/>
    <w:rsid w:val="0029505C"/>
    <w:rsid w:val="0029530C"/>
    <w:rsid w:val="00296165"/>
    <w:rsid w:val="002962C4"/>
    <w:rsid w:val="00296457"/>
    <w:rsid w:val="0029669E"/>
    <w:rsid w:val="0029676A"/>
    <w:rsid w:val="00296B79"/>
    <w:rsid w:val="002970A0"/>
    <w:rsid w:val="002971DB"/>
    <w:rsid w:val="002972BA"/>
    <w:rsid w:val="00297362"/>
    <w:rsid w:val="00297410"/>
    <w:rsid w:val="00297BE4"/>
    <w:rsid w:val="00297CE8"/>
    <w:rsid w:val="002A00D8"/>
    <w:rsid w:val="002A02A4"/>
    <w:rsid w:val="002A03EC"/>
    <w:rsid w:val="002A0B68"/>
    <w:rsid w:val="002A0BC5"/>
    <w:rsid w:val="002A11E5"/>
    <w:rsid w:val="002A1657"/>
    <w:rsid w:val="002A16F0"/>
    <w:rsid w:val="002A170D"/>
    <w:rsid w:val="002A180F"/>
    <w:rsid w:val="002A2031"/>
    <w:rsid w:val="002A2159"/>
    <w:rsid w:val="002A223E"/>
    <w:rsid w:val="002A22D8"/>
    <w:rsid w:val="002A24B7"/>
    <w:rsid w:val="002A250D"/>
    <w:rsid w:val="002A2549"/>
    <w:rsid w:val="002A28C0"/>
    <w:rsid w:val="002A29AB"/>
    <w:rsid w:val="002A2AFB"/>
    <w:rsid w:val="002A2C3B"/>
    <w:rsid w:val="002A3018"/>
    <w:rsid w:val="002A3229"/>
    <w:rsid w:val="002A3336"/>
    <w:rsid w:val="002A3679"/>
    <w:rsid w:val="002A3A3A"/>
    <w:rsid w:val="002A3CD5"/>
    <w:rsid w:val="002A3D91"/>
    <w:rsid w:val="002A40B2"/>
    <w:rsid w:val="002A40BE"/>
    <w:rsid w:val="002A40E9"/>
    <w:rsid w:val="002A4113"/>
    <w:rsid w:val="002A46A2"/>
    <w:rsid w:val="002A46FC"/>
    <w:rsid w:val="002A4800"/>
    <w:rsid w:val="002A488D"/>
    <w:rsid w:val="002A494F"/>
    <w:rsid w:val="002A4A3D"/>
    <w:rsid w:val="002A4BDE"/>
    <w:rsid w:val="002A4C3A"/>
    <w:rsid w:val="002A4C67"/>
    <w:rsid w:val="002A52F6"/>
    <w:rsid w:val="002A54B7"/>
    <w:rsid w:val="002A56E3"/>
    <w:rsid w:val="002A6248"/>
    <w:rsid w:val="002A669F"/>
    <w:rsid w:val="002A6898"/>
    <w:rsid w:val="002A6ABA"/>
    <w:rsid w:val="002A6BA9"/>
    <w:rsid w:val="002A6E23"/>
    <w:rsid w:val="002A7123"/>
    <w:rsid w:val="002A756A"/>
    <w:rsid w:val="002A7722"/>
    <w:rsid w:val="002A78F3"/>
    <w:rsid w:val="002A7A2F"/>
    <w:rsid w:val="002A7B47"/>
    <w:rsid w:val="002A7C19"/>
    <w:rsid w:val="002B005A"/>
    <w:rsid w:val="002B01FC"/>
    <w:rsid w:val="002B0266"/>
    <w:rsid w:val="002B0306"/>
    <w:rsid w:val="002B037C"/>
    <w:rsid w:val="002B04A9"/>
    <w:rsid w:val="002B0560"/>
    <w:rsid w:val="002B088F"/>
    <w:rsid w:val="002B0B26"/>
    <w:rsid w:val="002B0C1A"/>
    <w:rsid w:val="002B0E87"/>
    <w:rsid w:val="002B0E8D"/>
    <w:rsid w:val="002B14A5"/>
    <w:rsid w:val="002B15C8"/>
    <w:rsid w:val="002B1867"/>
    <w:rsid w:val="002B1921"/>
    <w:rsid w:val="002B1C1E"/>
    <w:rsid w:val="002B1CE8"/>
    <w:rsid w:val="002B1DB1"/>
    <w:rsid w:val="002B1FD4"/>
    <w:rsid w:val="002B2393"/>
    <w:rsid w:val="002B288F"/>
    <w:rsid w:val="002B28EE"/>
    <w:rsid w:val="002B2AD8"/>
    <w:rsid w:val="002B2CAA"/>
    <w:rsid w:val="002B2DC6"/>
    <w:rsid w:val="002B2E6F"/>
    <w:rsid w:val="002B3338"/>
    <w:rsid w:val="002B346F"/>
    <w:rsid w:val="002B3542"/>
    <w:rsid w:val="002B3735"/>
    <w:rsid w:val="002B3770"/>
    <w:rsid w:val="002B3848"/>
    <w:rsid w:val="002B38FE"/>
    <w:rsid w:val="002B39AF"/>
    <w:rsid w:val="002B39E9"/>
    <w:rsid w:val="002B3B7C"/>
    <w:rsid w:val="002B3BE9"/>
    <w:rsid w:val="002B3D10"/>
    <w:rsid w:val="002B3D40"/>
    <w:rsid w:val="002B400B"/>
    <w:rsid w:val="002B4901"/>
    <w:rsid w:val="002B4A03"/>
    <w:rsid w:val="002B4A12"/>
    <w:rsid w:val="002B4B2C"/>
    <w:rsid w:val="002B4C80"/>
    <w:rsid w:val="002B4CD4"/>
    <w:rsid w:val="002B5158"/>
    <w:rsid w:val="002B5720"/>
    <w:rsid w:val="002B5809"/>
    <w:rsid w:val="002B5867"/>
    <w:rsid w:val="002B5905"/>
    <w:rsid w:val="002B5A8E"/>
    <w:rsid w:val="002B5EAC"/>
    <w:rsid w:val="002B5F43"/>
    <w:rsid w:val="002B6083"/>
    <w:rsid w:val="002B60E0"/>
    <w:rsid w:val="002B619D"/>
    <w:rsid w:val="002B65A9"/>
    <w:rsid w:val="002B6857"/>
    <w:rsid w:val="002B686D"/>
    <w:rsid w:val="002B6955"/>
    <w:rsid w:val="002B6DBC"/>
    <w:rsid w:val="002B6FF5"/>
    <w:rsid w:val="002B7569"/>
    <w:rsid w:val="002B77C0"/>
    <w:rsid w:val="002B7E0C"/>
    <w:rsid w:val="002B7ED1"/>
    <w:rsid w:val="002C002D"/>
    <w:rsid w:val="002C078D"/>
    <w:rsid w:val="002C0A32"/>
    <w:rsid w:val="002C0AC6"/>
    <w:rsid w:val="002C0BB7"/>
    <w:rsid w:val="002C0D86"/>
    <w:rsid w:val="002C0E35"/>
    <w:rsid w:val="002C0F0A"/>
    <w:rsid w:val="002C0F36"/>
    <w:rsid w:val="002C10D9"/>
    <w:rsid w:val="002C152D"/>
    <w:rsid w:val="002C15B7"/>
    <w:rsid w:val="002C183E"/>
    <w:rsid w:val="002C1A76"/>
    <w:rsid w:val="002C1DB0"/>
    <w:rsid w:val="002C1EC8"/>
    <w:rsid w:val="002C1EE1"/>
    <w:rsid w:val="002C1FCD"/>
    <w:rsid w:val="002C2244"/>
    <w:rsid w:val="002C2764"/>
    <w:rsid w:val="002C2FA0"/>
    <w:rsid w:val="002C335D"/>
    <w:rsid w:val="002C33D5"/>
    <w:rsid w:val="002C34C4"/>
    <w:rsid w:val="002C389F"/>
    <w:rsid w:val="002C3973"/>
    <w:rsid w:val="002C4206"/>
    <w:rsid w:val="002C456A"/>
    <w:rsid w:val="002C4817"/>
    <w:rsid w:val="002C4F07"/>
    <w:rsid w:val="002C4F0A"/>
    <w:rsid w:val="002C4F0E"/>
    <w:rsid w:val="002C52BA"/>
    <w:rsid w:val="002C539D"/>
    <w:rsid w:val="002C5B48"/>
    <w:rsid w:val="002C5E9A"/>
    <w:rsid w:val="002C613F"/>
    <w:rsid w:val="002C6181"/>
    <w:rsid w:val="002C625D"/>
    <w:rsid w:val="002C6F28"/>
    <w:rsid w:val="002C71FF"/>
    <w:rsid w:val="002C72A9"/>
    <w:rsid w:val="002C77A7"/>
    <w:rsid w:val="002C7A5B"/>
    <w:rsid w:val="002C7B44"/>
    <w:rsid w:val="002C7BDC"/>
    <w:rsid w:val="002C7D49"/>
    <w:rsid w:val="002D01D4"/>
    <w:rsid w:val="002D054E"/>
    <w:rsid w:val="002D0B61"/>
    <w:rsid w:val="002D1086"/>
    <w:rsid w:val="002D10BB"/>
    <w:rsid w:val="002D12AE"/>
    <w:rsid w:val="002D14DE"/>
    <w:rsid w:val="002D1AF5"/>
    <w:rsid w:val="002D20C3"/>
    <w:rsid w:val="002D2101"/>
    <w:rsid w:val="002D21D2"/>
    <w:rsid w:val="002D2309"/>
    <w:rsid w:val="002D233A"/>
    <w:rsid w:val="002D2A8C"/>
    <w:rsid w:val="002D2CC3"/>
    <w:rsid w:val="002D2F3C"/>
    <w:rsid w:val="002D2F6B"/>
    <w:rsid w:val="002D31BE"/>
    <w:rsid w:val="002D3404"/>
    <w:rsid w:val="002D360E"/>
    <w:rsid w:val="002D36DB"/>
    <w:rsid w:val="002D3959"/>
    <w:rsid w:val="002D3E1C"/>
    <w:rsid w:val="002D3E68"/>
    <w:rsid w:val="002D3FAD"/>
    <w:rsid w:val="002D4135"/>
    <w:rsid w:val="002D447F"/>
    <w:rsid w:val="002D454F"/>
    <w:rsid w:val="002D45C6"/>
    <w:rsid w:val="002D4811"/>
    <w:rsid w:val="002D4E34"/>
    <w:rsid w:val="002D4ED7"/>
    <w:rsid w:val="002D545E"/>
    <w:rsid w:val="002D5E6A"/>
    <w:rsid w:val="002D6039"/>
    <w:rsid w:val="002D6AC4"/>
    <w:rsid w:val="002D7215"/>
    <w:rsid w:val="002D724D"/>
    <w:rsid w:val="002D7407"/>
    <w:rsid w:val="002D7764"/>
    <w:rsid w:val="002D7A6F"/>
    <w:rsid w:val="002D7AA4"/>
    <w:rsid w:val="002D7C45"/>
    <w:rsid w:val="002E0058"/>
    <w:rsid w:val="002E006F"/>
    <w:rsid w:val="002E04BC"/>
    <w:rsid w:val="002E05F8"/>
    <w:rsid w:val="002E1551"/>
    <w:rsid w:val="002E1585"/>
    <w:rsid w:val="002E16ED"/>
    <w:rsid w:val="002E1793"/>
    <w:rsid w:val="002E194F"/>
    <w:rsid w:val="002E1CC4"/>
    <w:rsid w:val="002E1CC8"/>
    <w:rsid w:val="002E1CDA"/>
    <w:rsid w:val="002E23EB"/>
    <w:rsid w:val="002E25A8"/>
    <w:rsid w:val="002E2A44"/>
    <w:rsid w:val="002E2B68"/>
    <w:rsid w:val="002E2E4E"/>
    <w:rsid w:val="002E39F2"/>
    <w:rsid w:val="002E3C43"/>
    <w:rsid w:val="002E4099"/>
    <w:rsid w:val="002E42B9"/>
    <w:rsid w:val="002E4475"/>
    <w:rsid w:val="002E45A9"/>
    <w:rsid w:val="002E4F57"/>
    <w:rsid w:val="002E50A7"/>
    <w:rsid w:val="002E520F"/>
    <w:rsid w:val="002E54FD"/>
    <w:rsid w:val="002E5BEB"/>
    <w:rsid w:val="002E5C5E"/>
    <w:rsid w:val="002E5CB7"/>
    <w:rsid w:val="002E5E29"/>
    <w:rsid w:val="002E5F14"/>
    <w:rsid w:val="002E6198"/>
    <w:rsid w:val="002E621E"/>
    <w:rsid w:val="002E666A"/>
    <w:rsid w:val="002E6954"/>
    <w:rsid w:val="002E6A6D"/>
    <w:rsid w:val="002E6AFE"/>
    <w:rsid w:val="002E6B3F"/>
    <w:rsid w:val="002E7183"/>
    <w:rsid w:val="002E75B6"/>
    <w:rsid w:val="002E7B32"/>
    <w:rsid w:val="002E7F61"/>
    <w:rsid w:val="002E7FC4"/>
    <w:rsid w:val="002E7FFD"/>
    <w:rsid w:val="002F028A"/>
    <w:rsid w:val="002F05BE"/>
    <w:rsid w:val="002F0694"/>
    <w:rsid w:val="002F087A"/>
    <w:rsid w:val="002F0A53"/>
    <w:rsid w:val="002F0AED"/>
    <w:rsid w:val="002F0C56"/>
    <w:rsid w:val="002F0DA3"/>
    <w:rsid w:val="002F0F5D"/>
    <w:rsid w:val="002F1194"/>
    <w:rsid w:val="002F140F"/>
    <w:rsid w:val="002F1848"/>
    <w:rsid w:val="002F1862"/>
    <w:rsid w:val="002F1A64"/>
    <w:rsid w:val="002F2113"/>
    <w:rsid w:val="002F227E"/>
    <w:rsid w:val="002F27CE"/>
    <w:rsid w:val="002F28BC"/>
    <w:rsid w:val="002F29BF"/>
    <w:rsid w:val="002F2AFD"/>
    <w:rsid w:val="002F2E78"/>
    <w:rsid w:val="002F2EBC"/>
    <w:rsid w:val="002F3026"/>
    <w:rsid w:val="002F304F"/>
    <w:rsid w:val="002F3425"/>
    <w:rsid w:val="002F3624"/>
    <w:rsid w:val="002F38D3"/>
    <w:rsid w:val="002F3B12"/>
    <w:rsid w:val="002F3BD0"/>
    <w:rsid w:val="002F3DE0"/>
    <w:rsid w:val="002F3DF3"/>
    <w:rsid w:val="002F3FD9"/>
    <w:rsid w:val="002F4066"/>
    <w:rsid w:val="002F4295"/>
    <w:rsid w:val="002F432E"/>
    <w:rsid w:val="002F4561"/>
    <w:rsid w:val="002F4755"/>
    <w:rsid w:val="002F47E1"/>
    <w:rsid w:val="002F4A99"/>
    <w:rsid w:val="002F4EE6"/>
    <w:rsid w:val="002F5013"/>
    <w:rsid w:val="002F5053"/>
    <w:rsid w:val="002F513A"/>
    <w:rsid w:val="002F52FB"/>
    <w:rsid w:val="002F53C6"/>
    <w:rsid w:val="002F53E3"/>
    <w:rsid w:val="002F5409"/>
    <w:rsid w:val="002F57F4"/>
    <w:rsid w:val="002F5B09"/>
    <w:rsid w:val="002F5B8D"/>
    <w:rsid w:val="002F5D7E"/>
    <w:rsid w:val="002F5FB1"/>
    <w:rsid w:val="002F62CF"/>
    <w:rsid w:val="002F64FE"/>
    <w:rsid w:val="002F67E4"/>
    <w:rsid w:val="002F687D"/>
    <w:rsid w:val="002F6950"/>
    <w:rsid w:val="002F6B5F"/>
    <w:rsid w:val="002F6BE4"/>
    <w:rsid w:val="002F6CEE"/>
    <w:rsid w:val="002F6F6E"/>
    <w:rsid w:val="002F701F"/>
    <w:rsid w:val="002F7576"/>
    <w:rsid w:val="002F77E9"/>
    <w:rsid w:val="002F7B17"/>
    <w:rsid w:val="002F7F99"/>
    <w:rsid w:val="00300036"/>
    <w:rsid w:val="003000E5"/>
    <w:rsid w:val="003006C5"/>
    <w:rsid w:val="0030086F"/>
    <w:rsid w:val="00300C1F"/>
    <w:rsid w:val="00300C6B"/>
    <w:rsid w:val="00300C86"/>
    <w:rsid w:val="00301009"/>
    <w:rsid w:val="0030125B"/>
    <w:rsid w:val="0030130C"/>
    <w:rsid w:val="00301C7F"/>
    <w:rsid w:val="00301ED6"/>
    <w:rsid w:val="00301EE5"/>
    <w:rsid w:val="0030207F"/>
    <w:rsid w:val="003020F3"/>
    <w:rsid w:val="003022E3"/>
    <w:rsid w:val="0030245F"/>
    <w:rsid w:val="003024C9"/>
    <w:rsid w:val="0030291A"/>
    <w:rsid w:val="00302D0A"/>
    <w:rsid w:val="00302E4F"/>
    <w:rsid w:val="00302EC5"/>
    <w:rsid w:val="00303241"/>
    <w:rsid w:val="00303391"/>
    <w:rsid w:val="0030348C"/>
    <w:rsid w:val="00303949"/>
    <w:rsid w:val="00303BCB"/>
    <w:rsid w:val="003041C8"/>
    <w:rsid w:val="0030476B"/>
    <w:rsid w:val="003048E6"/>
    <w:rsid w:val="00304E41"/>
    <w:rsid w:val="00305293"/>
    <w:rsid w:val="0030573F"/>
    <w:rsid w:val="003058FB"/>
    <w:rsid w:val="00305AD5"/>
    <w:rsid w:val="00305C5A"/>
    <w:rsid w:val="00306157"/>
    <w:rsid w:val="003067D8"/>
    <w:rsid w:val="00306874"/>
    <w:rsid w:val="00306995"/>
    <w:rsid w:val="003074B8"/>
    <w:rsid w:val="00307B6A"/>
    <w:rsid w:val="00307D52"/>
    <w:rsid w:val="00307E18"/>
    <w:rsid w:val="00307F2C"/>
    <w:rsid w:val="0031071D"/>
    <w:rsid w:val="003107CF"/>
    <w:rsid w:val="00310966"/>
    <w:rsid w:val="003109DE"/>
    <w:rsid w:val="00310A68"/>
    <w:rsid w:val="00310DCA"/>
    <w:rsid w:val="003110AB"/>
    <w:rsid w:val="003115A7"/>
    <w:rsid w:val="00311952"/>
    <w:rsid w:val="003119D1"/>
    <w:rsid w:val="00311F05"/>
    <w:rsid w:val="00311F32"/>
    <w:rsid w:val="00312244"/>
    <w:rsid w:val="003122B8"/>
    <w:rsid w:val="003125A2"/>
    <w:rsid w:val="00312620"/>
    <w:rsid w:val="00312721"/>
    <w:rsid w:val="003127E3"/>
    <w:rsid w:val="0031281E"/>
    <w:rsid w:val="00312A8F"/>
    <w:rsid w:val="00312A91"/>
    <w:rsid w:val="00312BC9"/>
    <w:rsid w:val="00312CD5"/>
    <w:rsid w:val="00312E78"/>
    <w:rsid w:val="003130F4"/>
    <w:rsid w:val="0031342A"/>
    <w:rsid w:val="00313487"/>
    <w:rsid w:val="003134BE"/>
    <w:rsid w:val="003137D4"/>
    <w:rsid w:val="003138EE"/>
    <w:rsid w:val="0031390D"/>
    <w:rsid w:val="00313F55"/>
    <w:rsid w:val="00314046"/>
    <w:rsid w:val="00314373"/>
    <w:rsid w:val="0031465E"/>
    <w:rsid w:val="003146E5"/>
    <w:rsid w:val="00314869"/>
    <w:rsid w:val="0031493C"/>
    <w:rsid w:val="00314B37"/>
    <w:rsid w:val="00314B8B"/>
    <w:rsid w:val="00314FC2"/>
    <w:rsid w:val="00314FDB"/>
    <w:rsid w:val="00314FDF"/>
    <w:rsid w:val="00315621"/>
    <w:rsid w:val="003156A7"/>
    <w:rsid w:val="003158D9"/>
    <w:rsid w:val="00315905"/>
    <w:rsid w:val="00315EA3"/>
    <w:rsid w:val="003161B7"/>
    <w:rsid w:val="003169CD"/>
    <w:rsid w:val="00316C54"/>
    <w:rsid w:val="00316D9F"/>
    <w:rsid w:val="00316E89"/>
    <w:rsid w:val="00316F36"/>
    <w:rsid w:val="00316FBB"/>
    <w:rsid w:val="0031741A"/>
    <w:rsid w:val="003174F5"/>
    <w:rsid w:val="0031750F"/>
    <w:rsid w:val="00317F5F"/>
    <w:rsid w:val="0032067C"/>
    <w:rsid w:val="0032086F"/>
    <w:rsid w:val="00320C15"/>
    <w:rsid w:val="00321296"/>
    <w:rsid w:val="003214A6"/>
    <w:rsid w:val="003218EF"/>
    <w:rsid w:val="00321BC1"/>
    <w:rsid w:val="00321CC8"/>
    <w:rsid w:val="00321DBC"/>
    <w:rsid w:val="00321E71"/>
    <w:rsid w:val="00322006"/>
    <w:rsid w:val="0032223B"/>
    <w:rsid w:val="00322494"/>
    <w:rsid w:val="0032259F"/>
    <w:rsid w:val="00322B78"/>
    <w:rsid w:val="00322B84"/>
    <w:rsid w:val="00322DE7"/>
    <w:rsid w:val="0032318C"/>
    <w:rsid w:val="003232AA"/>
    <w:rsid w:val="003237DA"/>
    <w:rsid w:val="00323D0C"/>
    <w:rsid w:val="003242C4"/>
    <w:rsid w:val="00324377"/>
    <w:rsid w:val="003243EA"/>
    <w:rsid w:val="003245A4"/>
    <w:rsid w:val="003247B9"/>
    <w:rsid w:val="003247DD"/>
    <w:rsid w:val="00324C71"/>
    <w:rsid w:val="00324E5A"/>
    <w:rsid w:val="00325471"/>
    <w:rsid w:val="0032556D"/>
    <w:rsid w:val="003256BD"/>
    <w:rsid w:val="0032579E"/>
    <w:rsid w:val="00325952"/>
    <w:rsid w:val="00325A88"/>
    <w:rsid w:val="00325D11"/>
    <w:rsid w:val="00325D4E"/>
    <w:rsid w:val="0032605B"/>
    <w:rsid w:val="0032632E"/>
    <w:rsid w:val="003263E2"/>
    <w:rsid w:val="00326CFD"/>
    <w:rsid w:val="00326CFE"/>
    <w:rsid w:val="0032712C"/>
    <w:rsid w:val="0032754A"/>
    <w:rsid w:val="00327A1A"/>
    <w:rsid w:val="00327F1E"/>
    <w:rsid w:val="00327FDE"/>
    <w:rsid w:val="003305B5"/>
    <w:rsid w:val="003307E2"/>
    <w:rsid w:val="00330896"/>
    <w:rsid w:val="003309FC"/>
    <w:rsid w:val="00330DC4"/>
    <w:rsid w:val="00330E4E"/>
    <w:rsid w:val="00331210"/>
    <w:rsid w:val="00331525"/>
    <w:rsid w:val="003317CD"/>
    <w:rsid w:val="00331A26"/>
    <w:rsid w:val="00331A3B"/>
    <w:rsid w:val="00331A5E"/>
    <w:rsid w:val="00331D30"/>
    <w:rsid w:val="00331D33"/>
    <w:rsid w:val="00331ECD"/>
    <w:rsid w:val="00332088"/>
    <w:rsid w:val="00332240"/>
    <w:rsid w:val="0033266A"/>
    <w:rsid w:val="003329D4"/>
    <w:rsid w:val="00332B5B"/>
    <w:rsid w:val="00332E34"/>
    <w:rsid w:val="00332E78"/>
    <w:rsid w:val="00332EFE"/>
    <w:rsid w:val="003330BD"/>
    <w:rsid w:val="00333182"/>
    <w:rsid w:val="00333330"/>
    <w:rsid w:val="00333618"/>
    <w:rsid w:val="00333A4D"/>
    <w:rsid w:val="00334064"/>
    <w:rsid w:val="003342C9"/>
    <w:rsid w:val="003345C3"/>
    <w:rsid w:val="00334981"/>
    <w:rsid w:val="00334F98"/>
    <w:rsid w:val="003350FA"/>
    <w:rsid w:val="00335223"/>
    <w:rsid w:val="00335823"/>
    <w:rsid w:val="00335C7C"/>
    <w:rsid w:val="00335D4F"/>
    <w:rsid w:val="00336032"/>
    <w:rsid w:val="00336040"/>
    <w:rsid w:val="003364BE"/>
    <w:rsid w:val="00336AB7"/>
    <w:rsid w:val="00336BF0"/>
    <w:rsid w:val="0033716F"/>
    <w:rsid w:val="003371DE"/>
    <w:rsid w:val="00337237"/>
    <w:rsid w:val="00337560"/>
    <w:rsid w:val="00337B3E"/>
    <w:rsid w:val="00337C8F"/>
    <w:rsid w:val="00337CF1"/>
    <w:rsid w:val="00337F69"/>
    <w:rsid w:val="0034043B"/>
    <w:rsid w:val="00340668"/>
    <w:rsid w:val="00340740"/>
    <w:rsid w:val="0034076B"/>
    <w:rsid w:val="003408E6"/>
    <w:rsid w:val="00340956"/>
    <w:rsid w:val="00340967"/>
    <w:rsid w:val="00340B53"/>
    <w:rsid w:val="00340F5E"/>
    <w:rsid w:val="003413B4"/>
    <w:rsid w:val="003418A6"/>
    <w:rsid w:val="00341B30"/>
    <w:rsid w:val="00341B75"/>
    <w:rsid w:val="00341C56"/>
    <w:rsid w:val="00341E45"/>
    <w:rsid w:val="00341FC0"/>
    <w:rsid w:val="0034269C"/>
    <w:rsid w:val="00342B10"/>
    <w:rsid w:val="00342D51"/>
    <w:rsid w:val="00342E61"/>
    <w:rsid w:val="003432D5"/>
    <w:rsid w:val="0034341C"/>
    <w:rsid w:val="00343437"/>
    <w:rsid w:val="00343C8B"/>
    <w:rsid w:val="00343D90"/>
    <w:rsid w:val="00343EB5"/>
    <w:rsid w:val="00343F49"/>
    <w:rsid w:val="003440FE"/>
    <w:rsid w:val="0034430B"/>
    <w:rsid w:val="003443CC"/>
    <w:rsid w:val="003446C5"/>
    <w:rsid w:val="00344BD1"/>
    <w:rsid w:val="00344DE7"/>
    <w:rsid w:val="00344EAF"/>
    <w:rsid w:val="00345296"/>
    <w:rsid w:val="003457AB"/>
    <w:rsid w:val="00345C6F"/>
    <w:rsid w:val="00345E1B"/>
    <w:rsid w:val="00345EC3"/>
    <w:rsid w:val="00345ED5"/>
    <w:rsid w:val="003468A0"/>
    <w:rsid w:val="00346BE5"/>
    <w:rsid w:val="00346E23"/>
    <w:rsid w:val="00346F1B"/>
    <w:rsid w:val="003470FC"/>
    <w:rsid w:val="00347112"/>
    <w:rsid w:val="003472A7"/>
    <w:rsid w:val="00347331"/>
    <w:rsid w:val="0034768C"/>
    <w:rsid w:val="00347914"/>
    <w:rsid w:val="00347A3E"/>
    <w:rsid w:val="00347B7A"/>
    <w:rsid w:val="00347F7D"/>
    <w:rsid w:val="0035022A"/>
    <w:rsid w:val="00350418"/>
    <w:rsid w:val="003508A7"/>
    <w:rsid w:val="00351067"/>
    <w:rsid w:val="0035137B"/>
    <w:rsid w:val="00351792"/>
    <w:rsid w:val="00351977"/>
    <w:rsid w:val="00351B24"/>
    <w:rsid w:val="00351BED"/>
    <w:rsid w:val="00351C37"/>
    <w:rsid w:val="00351D66"/>
    <w:rsid w:val="00351E1A"/>
    <w:rsid w:val="00351E55"/>
    <w:rsid w:val="00351EAB"/>
    <w:rsid w:val="00351F55"/>
    <w:rsid w:val="00352002"/>
    <w:rsid w:val="003520D1"/>
    <w:rsid w:val="00352150"/>
    <w:rsid w:val="003521A2"/>
    <w:rsid w:val="0035220E"/>
    <w:rsid w:val="00352687"/>
    <w:rsid w:val="003529C6"/>
    <w:rsid w:val="00352AE2"/>
    <w:rsid w:val="00352B2F"/>
    <w:rsid w:val="00352C11"/>
    <w:rsid w:val="00352C6A"/>
    <w:rsid w:val="00352DB8"/>
    <w:rsid w:val="0035353A"/>
    <w:rsid w:val="00353932"/>
    <w:rsid w:val="00353CB4"/>
    <w:rsid w:val="0035458F"/>
    <w:rsid w:val="003545D8"/>
    <w:rsid w:val="00354771"/>
    <w:rsid w:val="00354776"/>
    <w:rsid w:val="0035495D"/>
    <w:rsid w:val="00354AFA"/>
    <w:rsid w:val="00354B08"/>
    <w:rsid w:val="00354B63"/>
    <w:rsid w:val="003550A6"/>
    <w:rsid w:val="00355155"/>
    <w:rsid w:val="0035526E"/>
    <w:rsid w:val="003554BD"/>
    <w:rsid w:val="003554C0"/>
    <w:rsid w:val="0035559D"/>
    <w:rsid w:val="003555D7"/>
    <w:rsid w:val="00355658"/>
    <w:rsid w:val="0035572C"/>
    <w:rsid w:val="003558B2"/>
    <w:rsid w:val="00355D6D"/>
    <w:rsid w:val="00355F84"/>
    <w:rsid w:val="003560CD"/>
    <w:rsid w:val="00356545"/>
    <w:rsid w:val="0035654E"/>
    <w:rsid w:val="003568EC"/>
    <w:rsid w:val="00356AAE"/>
    <w:rsid w:val="00356B10"/>
    <w:rsid w:val="00356B43"/>
    <w:rsid w:val="00356BB5"/>
    <w:rsid w:val="00356D5F"/>
    <w:rsid w:val="00356ECF"/>
    <w:rsid w:val="0035707E"/>
    <w:rsid w:val="003574DC"/>
    <w:rsid w:val="00357509"/>
    <w:rsid w:val="00357A0B"/>
    <w:rsid w:val="00357F19"/>
    <w:rsid w:val="00360105"/>
    <w:rsid w:val="0036013D"/>
    <w:rsid w:val="00360204"/>
    <w:rsid w:val="00360222"/>
    <w:rsid w:val="00360254"/>
    <w:rsid w:val="00360C5B"/>
    <w:rsid w:val="00360E55"/>
    <w:rsid w:val="0036120B"/>
    <w:rsid w:val="00361700"/>
    <w:rsid w:val="0036197E"/>
    <w:rsid w:val="0036199E"/>
    <w:rsid w:val="00361B4A"/>
    <w:rsid w:val="00361BAC"/>
    <w:rsid w:val="00361E2A"/>
    <w:rsid w:val="00361E94"/>
    <w:rsid w:val="003620B4"/>
    <w:rsid w:val="003620DC"/>
    <w:rsid w:val="0036213B"/>
    <w:rsid w:val="00362351"/>
    <w:rsid w:val="003623F0"/>
    <w:rsid w:val="0036254B"/>
    <w:rsid w:val="003629B4"/>
    <w:rsid w:val="00362A0D"/>
    <w:rsid w:val="00362C5E"/>
    <w:rsid w:val="00362E10"/>
    <w:rsid w:val="00362EA8"/>
    <w:rsid w:val="0036328B"/>
    <w:rsid w:val="00363399"/>
    <w:rsid w:val="00363410"/>
    <w:rsid w:val="003634D4"/>
    <w:rsid w:val="00363532"/>
    <w:rsid w:val="003635C1"/>
    <w:rsid w:val="00363617"/>
    <w:rsid w:val="00363A7C"/>
    <w:rsid w:val="00363A8C"/>
    <w:rsid w:val="00363B3F"/>
    <w:rsid w:val="00363EF1"/>
    <w:rsid w:val="00363F79"/>
    <w:rsid w:val="00363F85"/>
    <w:rsid w:val="00363FBF"/>
    <w:rsid w:val="00363FEE"/>
    <w:rsid w:val="00364092"/>
    <w:rsid w:val="0036409B"/>
    <w:rsid w:val="0036418D"/>
    <w:rsid w:val="0036450C"/>
    <w:rsid w:val="00364583"/>
    <w:rsid w:val="003645B6"/>
    <w:rsid w:val="003645D9"/>
    <w:rsid w:val="0036467B"/>
    <w:rsid w:val="00364740"/>
    <w:rsid w:val="003647CD"/>
    <w:rsid w:val="0036497A"/>
    <w:rsid w:val="00364C26"/>
    <w:rsid w:val="00364FEB"/>
    <w:rsid w:val="0036514E"/>
    <w:rsid w:val="003654B4"/>
    <w:rsid w:val="003657DF"/>
    <w:rsid w:val="003658B3"/>
    <w:rsid w:val="00365D38"/>
    <w:rsid w:val="00366037"/>
    <w:rsid w:val="003667B9"/>
    <w:rsid w:val="003667DE"/>
    <w:rsid w:val="0036693C"/>
    <w:rsid w:val="00366E58"/>
    <w:rsid w:val="00366FB1"/>
    <w:rsid w:val="00366FED"/>
    <w:rsid w:val="0036703B"/>
    <w:rsid w:val="00367324"/>
    <w:rsid w:val="0036747E"/>
    <w:rsid w:val="00367EEC"/>
    <w:rsid w:val="00367F70"/>
    <w:rsid w:val="003701FB"/>
    <w:rsid w:val="003702F7"/>
    <w:rsid w:val="00370361"/>
    <w:rsid w:val="003704FB"/>
    <w:rsid w:val="0037086E"/>
    <w:rsid w:val="00370A1C"/>
    <w:rsid w:val="00370C22"/>
    <w:rsid w:val="00370CF6"/>
    <w:rsid w:val="003718A3"/>
    <w:rsid w:val="00371B7E"/>
    <w:rsid w:val="00371DAF"/>
    <w:rsid w:val="00372033"/>
    <w:rsid w:val="00372059"/>
    <w:rsid w:val="00372235"/>
    <w:rsid w:val="0037247A"/>
    <w:rsid w:val="00372663"/>
    <w:rsid w:val="00372675"/>
    <w:rsid w:val="00372688"/>
    <w:rsid w:val="00372F27"/>
    <w:rsid w:val="00373342"/>
    <w:rsid w:val="003735E8"/>
    <w:rsid w:val="0037362A"/>
    <w:rsid w:val="00373868"/>
    <w:rsid w:val="00373A44"/>
    <w:rsid w:val="00373A6D"/>
    <w:rsid w:val="00373A92"/>
    <w:rsid w:val="00373AE0"/>
    <w:rsid w:val="00373EB1"/>
    <w:rsid w:val="003742E7"/>
    <w:rsid w:val="0037446D"/>
    <w:rsid w:val="00374505"/>
    <w:rsid w:val="003745B4"/>
    <w:rsid w:val="00374BB0"/>
    <w:rsid w:val="00374C21"/>
    <w:rsid w:val="00374D08"/>
    <w:rsid w:val="00374DBE"/>
    <w:rsid w:val="00374E71"/>
    <w:rsid w:val="0037505F"/>
    <w:rsid w:val="00375108"/>
    <w:rsid w:val="0037597B"/>
    <w:rsid w:val="00375A1C"/>
    <w:rsid w:val="003760CE"/>
    <w:rsid w:val="003761CF"/>
    <w:rsid w:val="0037672E"/>
    <w:rsid w:val="0037675F"/>
    <w:rsid w:val="003768EE"/>
    <w:rsid w:val="00376905"/>
    <w:rsid w:val="00376A11"/>
    <w:rsid w:val="00376B97"/>
    <w:rsid w:val="00376EBC"/>
    <w:rsid w:val="00377359"/>
    <w:rsid w:val="00377DAA"/>
    <w:rsid w:val="00377F45"/>
    <w:rsid w:val="0038012C"/>
    <w:rsid w:val="0038061A"/>
    <w:rsid w:val="00380C91"/>
    <w:rsid w:val="00380C94"/>
    <w:rsid w:val="00380CF9"/>
    <w:rsid w:val="00380D85"/>
    <w:rsid w:val="00380E65"/>
    <w:rsid w:val="003810C9"/>
    <w:rsid w:val="003812C1"/>
    <w:rsid w:val="003813B5"/>
    <w:rsid w:val="00381451"/>
    <w:rsid w:val="00381A42"/>
    <w:rsid w:val="00381C72"/>
    <w:rsid w:val="0038266B"/>
    <w:rsid w:val="0038276D"/>
    <w:rsid w:val="003830F4"/>
    <w:rsid w:val="0038341C"/>
    <w:rsid w:val="0038352A"/>
    <w:rsid w:val="0038372F"/>
    <w:rsid w:val="0038380F"/>
    <w:rsid w:val="00385015"/>
    <w:rsid w:val="00385039"/>
    <w:rsid w:val="0038510B"/>
    <w:rsid w:val="003851EC"/>
    <w:rsid w:val="0038521E"/>
    <w:rsid w:val="0038534B"/>
    <w:rsid w:val="00385399"/>
    <w:rsid w:val="00385634"/>
    <w:rsid w:val="003856A8"/>
    <w:rsid w:val="0038581F"/>
    <w:rsid w:val="00385C4B"/>
    <w:rsid w:val="0038615A"/>
    <w:rsid w:val="0038644F"/>
    <w:rsid w:val="003867DD"/>
    <w:rsid w:val="003868C9"/>
    <w:rsid w:val="00386B65"/>
    <w:rsid w:val="00386D06"/>
    <w:rsid w:val="00387053"/>
    <w:rsid w:val="00387320"/>
    <w:rsid w:val="003877F4"/>
    <w:rsid w:val="00387DEC"/>
    <w:rsid w:val="0039014B"/>
    <w:rsid w:val="0039034F"/>
    <w:rsid w:val="0039036A"/>
    <w:rsid w:val="003903BF"/>
    <w:rsid w:val="003904C9"/>
    <w:rsid w:val="00390DF7"/>
    <w:rsid w:val="003913A2"/>
    <w:rsid w:val="00391A44"/>
    <w:rsid w:val="00391DCE"/>
    <w:rsid w:val="00391F58"/>
    <w:rsid w:val="0039215C"/>
    <w:rsid w:val="003921F8"/>
    <w:rsid w:val="00392247"/>
    <w:rsid w:val="003925E8"/>
    <w:rsid w:val="00392768"/>
    <w:rsid w:val="003928DB"/>
    <w:rsid w:val="0039297C"/>
    <w:rsid w:val="00392DE5"/>
    <w:rsid w:val="00392E9A"/>
    <w:rsid w:val="00393250"/>
    <w:rsid w:val="00393288"/>
    <w:rsid w:val="00393361"/>
    <w:rsid w:val="0039381E"/>
    <w:rsid w:val="00393ABD"/>
    <w:rsid w:val="00393D33"/>
    <w:rsid w:val="00393F99"/>
    <w:rsid w:val="00394189"/>
    <w:rsid w:val="003941C4"/>
    <w:rsid w:val="00394358"/>
    <w:rsid w:val="003943A4"/>
    <w:rsid w:val="0039460F"/>
    <w:rsid w:val="00394761"/>
    <w:rsid w:val="00394A61"/>
    <w:rsid w:val="00394B57"/>
    <w:rsid w:val="00394E55"/>
    <w:rsid w:val="00394F6D"/>
    <w:rsid w:val="00395088"/>
    <w:rsid w:val="0039510C"/>
    <w:rsid w:val="003952C4"/>
    <w:rsid w:val="003954B5"/>
    <w:rsid w:val="003954CF"/>
    <w:rsid w:val="0039581A"/>
    <w:rsid w:val="003958D5"/>
    <w:rsid w:val="00395D95"/>
    <w:rsid w:val="00395EEA"/>
    <w:rsid w:val="00395FF1"/>
    <w:rsid w:val="00396077"/>
    <w:rsid w:val="0039687B"/>
    <w:rsid w:val="00396910"/>
    <w:rsid w:val="0039694F"/>
    <w:rsid w:val="003969ED"/>
    <w:rsid w:val="00396AEF"/>
    <w:rsid w:val="00396B22"/>
    <w:rsid w:val="00396B51"/>
    <w:rsid w:val="00396BF0"/>
    <w:rsid w:val="00397A21"/>
    <w:rsid w:val="00397BE9"/>
    <w:rsid w:val="003A01B1"/>
    <w:rsid w:val="003A03F9"/>
    <w:rsid w:val="003A09CD"/>
    <w:rsid w:val="003A0AC5"/>
    <w:rsid w:val="003A0AF0"/>
    <w:rsid w:val="003A0CA3"/>
    <w:rsid w:val="003A1281"/>
    <w:rsid w:val="003A133F"/>
    <w:rsid w:val="003A1547"/>
    <w:rsid w:val="003A1589"/>
    <w:rsid w:val="003A1C8D"/>
    <w:rsid w:val="003A1C9B"/>
    <w:rsid w:val="003A1D93"/>
    <w:rsid w:val="003A20EB"/>
    <w:rsid w:val="003A2E54"/>
    <w:rsid w:val="003A2F05"/>
    <w:rsid w:val="003A2FD9"/>
    <w:rsid w:val="003A3492"/>
    <w:rsid w:val="003A35C7"/>
    <w:rsid w:val="003A3790"/>
    <w:rsid w:val="003A3814"/>
    <w:rsid w:val="003A42B6"/>
    <w:rsid w:val="003A4B70"/>
    <w:rsid w:val="003A4B9A"/>
    <w:rsid w:val="003A567F"/>
    <w:rsid w:val="003A57BC"/>
    <w:rsid w:val="003A5A51"/>
    <w:rsid w:val="003A5E11"/>
    <w:rsid w:val="003A5E8F"/>
    <w:rsid w:val="003A6111"/>
    <w:rsid w:val="003A6357"/>
    <w:rsid w:val="003A652A"/>
    <w:rsid w:val="003A67E2"/>
    <w:rsid w:val="003A6900"/>
    <w:rsid w:val="003A6A0B"/>
    <w:rsid w:val="003A6DCB"/>
    <w:rsid w:val="003A7183"/>
    <w:rsid w:val="003A74DE"/>
    <w:rsid w:val="003A7A77"/>
    <w:rsid w:val="003A7BA4"/>
    <w:rsid w:val="003A7C30"/>
    <w:rsid w:val="003A7E0D"/>
    <w:rsid w:val="003A7FC6"/>
    <w:rsid w:val="003B01CD"/>
    <w:rsid w:val="003B053A"/>
    <w:rsid w:val="003B0697"/>
    <w:rsid w:val="003B0718"/>
    <w:rsid w:val="003B07F3"/>
    <w:rsid w:val="003B0983"/>
    <w:rsid w:val="003B09CF"/>
    <w:rsid w:val="003B0BB1"/>
    <w:rsid w:val="003B0BF0"/>
    <w:rsid w:val="003B0CAE"/>
    <w:rsid w:val="003B132B"/>
    <w:rsid w:val="003B167D"/>
    <w:rsid w:val="003B1820"/>
    <w:rsid w:val="003B1849"/>
    <w:rsid w:val="003B1DAF"/>
    <w:rsid w:val="003B1E39"/>
    <w:rsid w:val="003B1F2A"/>
    <w:rsid w:val="003B242F"/>
    <w:rsid w:val="003B2577"/>
    <w:rsid w:val="003B26D9"/>
    <w:rsid w:val="003B2706"/>
    <w:rsid w:val="003B27F1"/>
    <w:rsid w:val="003B2A3C"/>
    <w:rsid w:val="003B2FF5"/>
    <w:rsid w:val="003B3153"/>
    <w:rsid w:val="003B336D"/>
    <w:rsid w:val="003B3489"/>
    <w:rsid w:val="003B37E6"/>
    <w:rsid w:val="003B3B80"/>
    <w:rsid w:val="003B3CE0"/>
    <w:rsid w:val="003B3F1C"/>
    <w:rsid w:val="003B4799"/>
    <w:rsid w:val="003B47C1"/>
    <w:rsid w:val="003B49A1"/>
    <w:rsid w:val="003B49E9"/>
    <w:rsid w:val="003B4D71"/>
    <w:rsid w:val="003B4E29"/>
    <w:rsid w:val="003B4F6D"/>
    <w:rsid w:val="003B5A45"/>
    <w:rsid w:val="003B5E87"/>
    <w:rsid w:val="003B600C"/>
    <w:rsid w:val="003B6013"/>
    <w:rsid w:val="003B637A"/>
    <w:rsid w:val="003B6707"/>
    <w:rsid w:val="003B67ED"/>
    <w:rsid w:val="003B6B33"/>
    <w:rsid w:val="003B6B44"/>
    <w:rsid w:val="003B6DAC"/>
    <w:rsid w:val="003B7045"/>
    <w:rsid w:val="003B705D"/>
    <w:rsid w:val="003B76D7"/>
    <w:rsid w:val="003B7719"/>
    <w:rsid w:val="003B7A5E"/>
    <w:rsid w:val="003B7EDA"/>
    <w:rsid w:val="003B7FD8"/>
    <w:rsid w:val="003C056F"/>
    <w:rsid w:val="003C070B"/>
    <w:rsid w:val="003C0AA3"/>
    <w:rsid w:val="003C0AA4"/>
    <w:rsid w:val="003C0BB2"/>
    <w:rsid w:val="003C0DA2"/>
    <w:rsid w:val="003C0F62"/>
    <w:rsid w:val="003C0FF0"/>
    <w:rsid w:val="003C1140"/>
    <w:rsid w:val="003C11AF"/>
    <w:rsid w:val="003C12F2"/>
    <w:rsid w:val="003C1494"/>
    <w:rsid w:val="003C14D1"/>
    <w:rsid w:val="003C180F"/>
    <w:rsid w:val="003C1A14"/>
    <w:rsid w:val="003C1A8A"/>
    <w:rsid w:val="003C1D8A"/>
    <w:rsid w:val="003C1DAB"/>
    <w:rsid w:val="003C206D"/>
    <w:rsid w:val="003C2251"/>
    <w:rsid w:val="003C26A0"/>
    <w:rsid w:val="003C26A1"/>
    <w:rsid w:val="003C2AB5"/>
    <w:rsid w:val="003C2C2A"/>
    <w:rsid w:val="003C2C4A"/>
    <w:rsid w:val="003C2E2F"/>
    <w:rsid w:val="003C319B"/>
    <w:rsid w:val="003C33A9"/>
    <w:rsid w:val="003C3686"/>
    <w:rsid w:val="003C38F0"/>
    <w:rsid w:val="003C3DB3"/>
    <w:rsid w:val="003C3E7A"/>
    <w:rsid w:val="003C3F94"/>
    <w:rsid w:val="003C40A8"/>
    <w:rsid w:val="003C419E"/>
    <w:rsid w:val="003C41B3"/>
    <w:rsid w:val="003C4376"/>
    <w:rsid w:val="003C49CC"/>
    <w:rsid w:val="003C4B3E"/>
    <w:rsid w:val="003C4B87"/>
    <w:rsid w:val="003C4EB3"/>
    <w:rsid w:val="003C50E7"/>
    <w:rsid w:val="003C5117"/>
    <w:rsid w:val="003C5341"/>
    <w:rsid w:val="003C55D6"/>
    <w:rsid w:val="003C5B2A"/>
    <w:rsid w:val="003C5F03"/>
    <w:rsid w:val="003C5F3A"/>
    <w:rsid w:val="003C6077"/>
    <w:rsid w:val="003C620E"/>
    <w:rsid w:val="003C64C9"/>
    <w:rsid w:val="003C6614"/>
    <w:rsid w:val="003C69CB"/>
    <w:rsid w:val="003C69CD"/>
    <w:rsid w:val="003C6CEA"/>
    <w:rsid w:val="003C6FA6"/>
    <w:rsid w:val="003C71B7"/>
    <w:rsid w:val="003C71EC"/>
    <w:rsid w:val="003C7408"/>
    <w:rsid w:val="003C7595"/>
    <w:rsid w:val="003C7D33"/>
    <w:rsid w:val="003D0EBD"/>
    <w:rsid w:val="003D1042"/>
    <w:rsid w:val="003D1247"/>
    <w:rsid w:val="003D1316"/>
    <w:rsid w:val="003D1C11"/>
    <w:rsid w:val="003D1D84"/>
    <w:rsid w:val="003D1DFF"/>
    <w:rsid w:val="003D2020"/>
    <w:rsid w:val="003D23BA"/>
    <w:rsid w:val="003D27D4"/>
    <w:rsid w:val="003D2932"/>
    <w:rsid w:val="003D2B02"/>
    <w:rsid w:val="003D2B75"/>
    <w:rsid w:val="003D2C11"/>
    <w:rsid w:val="003D2EB6"/>
    <w:rsid w:val="003D2EC7"/>
    <w:rsid w:val="003D3183"/>
    <w:rsid w:val="003D3361"/>
    <w:rsid w:val="003D3366"/>
    <w:rsid w:val="003D3423"/>
    <w:rsid w:val="003D3905"/>
    <w:rsid w:val="003D395C"/>
    <w:rsid w:val="003D39CD"/>
    <w:rsid w:val="003D3A11"/>
    <w:rsid w:val="003D3AA5"/>
    <w:rsid w:val="003D3AC0"/>
    <w:rsid w:val="003D3B35"/>
    <w:rsid w:val="003D3E27"/>
    <w:rsid w:val="003D3F1C"/>
    <w:rsid w:val="003D40DC"/>
    <w:rsid w:val="003D43E3"/>
    <w:rsid w:val="003D445D"/>
    <w:rsid w:val="003D45A6"/>
    <w:rsid w:val="003D4837"/>
    <w:rsid w:val="003D4F40"/>
    <w:rsid w:val="003D58A9"/>
    <w:rsid w:val="003D5C54"/>
    <w:rsid w:val="003D5F21"/>
    <w:rsid w:val="003D619C"/>
    <w:rsid w:val="003D6520"/>
    <w:rsid w:val="003D65AD"/>
    <w:rsid w:val="003D6738"/>
    <w:rsid w:val="003D67F2"/>
    <w:rsid w:val="003D6AF2"/>
    <w:rsid w:val="003D6BE5"/>
    <w:rsid w:val="003D6DA5"/>
    <w:rsid w:val="003D73F5"/>
    <w:rsid w:val="003D7626"/>
    <w:rsid w:val="003D7906"/>
    <w:rsid w:val="003D7960"/>
    <w:rsid w:val="003D7C14"/>
    <w:rsid w:val="003D7C8A"/>
    <w:rsid w:val="003D7C98"/>
    <w:rsid w:val="003D7F2F"/>
    <w:rsid w:val="003E016B"/>
    <w:rsid w:val="003E0674"/>
    <w:rsid w:val="003E07B9"/>
    <w:rsid w:val="003E07E2"/>
    <w:rsid w:val="003E07F5"/>
    <w:rsid w:val="003E0A22"/>
    <w:rsid w:val="003E0BFB"/>
    <w:rsid w:val="003E0C74"/>
    <w:rsid w:val="003E0D23"/>
    <w:rsid w:val="003E0E9C"/>
    <w:rsid w:val="003E0F10"/>
    <w:rsid w:val="003E0F28"/>
    <w:rsid w:val="003E10B0"/>
    <w:rsid w:val="003E111C"/>
    <w:rsid w:val="003E115C"/>
    <w:rsid w:val="003E1513"/>
    <w:rsid w:val="003E16F6"/>
    <w:rsid w:val="003E1BA4"/>
    <w:rsid w:val="003E1DEF"/>
    <w:rsid w:val="003E1EA6"/>
    <w:rsid w:val="003E1EC7"/>
    <w:rsid w:val="003E2036"/>
    <w:rsid w:val="003E21D8"/>
    <w:rsid w:val="003E223A"/>
    <w:rsid w:val="003E26BF"/>
    <w:rsid w:val="003E2786"/>
    <w:rsid w:val="003E2BE4"/>
    <w:rsid w:val="003E2D17"/>
    <w:rsid w:val="003E2F0D"/>
    <w:rsid w:val="003E3551"/>
    <w:rsid w:val="003E35FA"/>
    <w:rsid w:val="003E369D"/>
    <w:rsid w:val="003E391C"/>
    <w:rsid w:val="003E3D50"/>
    <w:rsid w:val="003E3DC3"/>
    <w:rsid w:val="003E3E52"/>
    <w:rsid w:val="003E3FF0"/>
    <w:rsid w:val="003E4105"/>
    <w:rsid w:val="003E496F"/>
    <w:rsid w:val="003E4D1F"/>
    <w:rsid w:val="003E5558"/>
    <w:rsid w:val="003E5569"/>
    <w:rsid w:val="003E58EA"/>
    <w:rsid w:val="003E5ED7"/>
    <w:rsid w:val="003E610A"/>
    <w:rsid w:val="003E646C"/>
    <w:rsid w:val="003E6791"/>
    <w:rsid w:val="003E6CB7"/>
    <w:rsid w:val="003E728D"/>
    <w:rsid w:val="003E75C4"/>
    <w:rsid w:val="003E7691"/>
    <w:rsid w:val="003E76F2"/>
    <w:rsid w:val="003E793B"/>
    <w:rsid w:val="003E7F55"/>
    <w:rsid w:val="003F030C"/>
    <w:rsid w:val="003F0900"/>
    <w:rsid w:val="003F0A8D"/>
    <w:rsid w:val="003F0C4F"/>
    <w:rsid w:val="003F0F24"/>
    <w:rsid w:val="003F0F4F"/>
    <w:rsid w:val="003F0FDF"/>
    <w:rsid w:val="003F102D"/>
    <w:rsid w:val="003F107A"/>
    <w:rsid w:val="003F18BF"/>
    <w:rsid w:val="003F19FC"/>
    <w:rsid w:val="003F1ACA"/>
    <w:rsid w:val="003F1BA2"/>
    <w:rsid w:val="003F1E06"/>
    <w:rsid w:val="003F246E"/>
    <w:rsid w:val="003F282D"/>
    <w:rsid w:val="003F2882"/>
    <w:rsid w:val="003F28D1"/>
    <w:rsid w:val="003F29ED"/>
    <w:rsid w:val="003F2B40"/>
    <w:rsid w:val="003F2E01"/>
    <w:rsid w:val="003F30CD"/>
    <w:rsid w:val="003F32AB"/>
    <w:rsid w:val="003F3428"/>
    <w:rsid w:val="003F344F"/>
    <w:rsid w:val="003F39A6"/>
    <w:rsid w:val="003F3AAE"/>
    <w:rsid w:val="003F3B92"/>
    <w:rsid w:val="003F3E15"/>
    <w:rsid w:val="003F421A"/>
    <w:rsid w:val="003F4225"/>
    <w:rsid w:val="003F45CD"/>
    <w:rsid w:val="003F4AAB"/>
    <w:rsid w:val="003F4F50"/>
    <w:rsid w:val="003F50EF"/>
    <w:rsid w:val="003F536E"/>
    <w:rsid w:val="003F54B9"/>
    <w:rsid w:val="003F56CA"/>
    <w:rsid w:val="003F59C6"/>
    <w:rsid w:val="003F5A4A"/>
    <w:rsid w:val="003F5A63"/>
    <w:rsid w:val="003F5ADC"/>
    <w:rsid w:val="003F5F33"/>
    <w:rsid w:val="003F635A"/>
    <w:rsid w:val="003F6B35"/>
    <w:rsid w:val="003F6E2D"/>
    <w:rsid w:val="003F7629"/>
    <w:rsid w:val="003F79C6"/>
    <w:rsid w:val="00400770"/>
    <w:rsid w:val="00400A82"/>
    <w:rsid w:val="00400CF4"/>
    <w:rsid w:val="004010D3"/>
    <w:rsid w:val="00401358"/>
    <w:rsid w:val="00401765"/>
    <w:rsid w:val="00401C3B"/>
    <w:rsid w:val="00401E38"/>
    <w:rsid w:val="004025FE"/>
    <w:rsid w:val="00402655"/>
    <w:rsid w:val="00402A78"/>
    <w:rsid w:val="00402B47"/>
    <w:rsid w:val="00402DA2"/>
    <w:rsid w:val="00402DDF"/>
    <w:rsid w:val="00402DE1"/>
    <w:rsid w:val="00402EA5"/>
    <w:rsid w:val="00403007"/>
    <w:rsid w:val="00403704"/>
    <w:rsid w:val="00403BFD"/>
    <w:rsid w:val="00403ECF"/>
    <w:rsid w:val="00403F4F"/>
    <w:rsid w:val="00404034"/>
    <w:rsid w:val="0040404B"/>
    <w:rsid w:val="0040489B"/>
    <w:rsid w:val="00404A67"/>
    <w:rsid w:val="00404B98"/>
    <w:rsid w:val="00404C31"/>
    <w:rsid w:val="00404CFA"/>
    <w:rsid w:val="00404EA8"/>
    <w:rsid w:val="0040522F"/>
    <w:rsid w:val="0040526A"/>
    <w:rsid w:val="004053F4"/>
    <w:rsid w:val="00405AD3"/>
    <w:rsid w:val="00405DB7"/>
    <w:rsid w:val="0040601C"/>
    <w:rsid w:val="00406028"/>
    <w:rsid w:val="00406742"/>
    <w:rsid w:val="00406E73"/>
    <w:rsid w:val="00407117"/>
    <w:rsid w:val="0040792E"/>
    <w:rsid w:val="00407A83"/>
    <w:rsid w:val="00407D6B"/>
    <w:rsid w:val="00407E48"/>
    <w:rsid w:val="004104E1"/>
    <w:rsid w:val="00410677"/>
    <w:rsid w:val="004109A4"/>
    <w:rsid w:val="00410A8F"/>
    <w:rsid w:val="00410B33"/>
    <w:rsid w:val="00410BCA"/>
    <w:rsid w:val="00410E26"/>
    <w:rsid w:val="00410EB4"/>
    <w:rsid w:val="00410EBA"/>
    <w:rsid w:val="0041109E"/>
    <w:rsid w:val="0041156F"/>
    <w:rsid w:val="004115C9"/>
    <w:rsid w:val="00411A5E"/>
    <w:rsid w:val="00411AE5"/>
    <w:rsid w:val="00411F69"/>
    <w:rsid w:val="004120FC"/>
    <w:rsid w:val="00412369"/>
    <w:rsid w:val="00412407"/>
    <w:rsid w:val="00412506"/>
    <w:rsid w:val="00412669"/>
    <w:rsid w:val="004128E3"/>
    <w:rsid w:val="0041295B"/>
    <w:rsid w:val="00412A04"/>
    <w:rsid w:val="00412B6C"/>
    <w:rsid w:val="00412BE6"/>
    <w:rsid w:val="004133D0"/>
    <w:rsid w:val="004133F8"/>
    <w:rsid w:val="00413575"/>
    <w:rsid w:val="00413DB2"/>
    <w:rsid w:val="00413E51"/>
    <w:rsid w:val="00414017"/>
    <w:rsid w:val="00414054"/>
    <w:rsid w:val="004142DF"/>
    <w:rsid w:val="00414588"/>
    <w:rsid w:val="00414A4B"/>
    <w:rsid w:val="00414B42"/>
    <w:rsid w:val="00414F48"/>
    <w:rsid w:val="0041544C"/>
    <w:rsid w:val="0041577A"/>
    <w:rsid w:val="004158FD"/>
    <w:rsid w:val="00415924"/>
    <w:rsid w:val="004159B2"/>
    <w:rsid w:val="00415BFA"/>
    <w:rsid w:val="00415ED2"/>
    <w:rsid w:val="00415F3F"/>
    <w:rsid w:val="004161C5"/>
    <w:rsid w:val="00416410"/>
    <w:rsid w:val="00417052"/>
    <w:rsid w:val="00417269"/>
    <w:rsid w:val="004178AC"/>
    <w:rsid w:val="00420250"/>
    <w:rsid w:val="00420319"/>
    <w:rsid w:val="004203CE"/>
    <w:rsid w:val="00420484"/>
    <w:rsid w:val="004204EF"/>
    <w:rsid w:val="00420553"/>
    <w:rsid w:val="004205B6"/>
    <w:rsid w:val="0042099C"/>
    <w:rsid w:val="00420C09"/>
    <w:rsid w:val="00420DC6"/>
    <w:rsid w:val="00420EC9"/>
    <w:rsid w:val="00420ECB"/>
    <w:rsid w:val="00420F65"/>
    <w:rsid w:val="0042104E"/>
    <w:rsid w:val="00421084"/>
    <w:rsid w:val="00421196"/>
    <w:rsid w:val="004213FD"/>
    <w:rsid w:val="00421419"/>
    <w:rsid w:val="0042183C"/>
    <w:rsid w:val="004219F7"/>
    <w:rsid w:val="0042228A"/>
    <w:rsid w:val="004222FB"/>
    <w:rsid w:val="004226F8"/>
    <w:rsid w:val="00422872"/>
    <w:rsid w:val="00422B7E"/>
    <w:rsid w:val="0042306C"/>
    <w:rsid w:val="00423096"/>
    <w:rsid w:val="0042340F"/>
    <w:rsid w:val="00423493"/>
    <w:rsid w:val="00423617"/>
    <w:rsid w:val="004238C5"/>
    <w:rsid w:val="00423A51"/>
    <w:rsid w:val="00423C17"/>
    <w:rsid w:val="00423C9C"/>
    <w:rsid w:val="00423ECF"/>
    <w:rsid w:val="00423F18"/>
    <w:rsid w:val="00424A80"/>
    <w:rsid w:val="00424BFA"/>
    <w:rsid w:val="00424DC0"/>
    <w:rsid w:val="00425858"/>
    <w:rsid w:val="00425F20"/>
    <w:rsid w:val="00425F8C"/>
    <w:rsid w:val="00426824"/>
    <w:rsid w:val="00427156"/>
    <w:rsid w:val="0042729A"/>
    <w:rsid w:val="00427F1F"/>
    <w:rsid w:val="00427F68"/>
    <w:rsid w:val="0043017A"/>
    <w:rsid w:val="0043045D"/>
    <w:rsid w:val="00430726"/>
    <w:rsid w:val="004307A1"/>
    <w:rsid w:val="004307ED"/>
    <w:rsid w:val="00430963"/>
    <w:rsid w:val="00430A2B"/>
    <w:rsid w:val="00431128"/>
    <w:rsid w:val="00431142"/>
    <w:rsid w:val="0043189C"/>
    <w:rsid w:val="00431A5B"/>
    <w:rsid w:val="004320CD"/>
    <w:rsid w:val="004321F1"/>
    <w:rsid w:val="00432350"/>
    <w:rsid w:val="00432491"/>
    <w:rsid w:val="00432E1B"/>
    <w:rsid w:val="00432E5F"/>
    <w:rsid w:val="00432F76"/>
    <w:rsid w:val="0043302C"/>
    <w:rsid w:val="0043308A"/>
    <w:rsid w:val="004334AC"/>
    <w:rsid w:val="004337E7"/>
    <w:rsid w:val="00433944"/>
    <w:rsid w:val="0043399C"/>
    <w:rsid w:val="00433A68"/>
    <w:rsid w:val="00433AAA"/>
    <w:rsid w:val="00433B4A"/>
    <w:rsid w:val="00433BCC"/>
    <w:rsid w:val="00433C68"/>
    <w:rsid w:val="00433E1A"/>
    <w:rsid w:val="00433F44"/>
    <w:rsid w:val="0043449D"/>
    <w:rsid w:val="004344EC"/>
    <w:rsid w:val="00434715"/>
    <w:rsid w:val="00434A00"/>
    <w:rsid w:val="00434A9D"/>
    <w:rsid w:val="00434BFA"/>
    <w:rsid w:val="00434C63"/>
    <w:rsid w:val="00434EF2"/>
    <w:rsid w:val="004351DD"/>
    <w:rsid w:val="004352B0"/>
    <w:rsid w:val="004354F2"/>
    <w:rsid w:val="00435A4C"/>
    <w:rsid w:val="00435BEE"/>
    <w:rsid w:val="00435C06"/>
    <w:rsid w:val="00435D9A"/>
    <w:rsid w:val="00436079"/>
    <w:rsid w:val="00436708"/>
    <w:rsid w:val="00436798"/>
    <w:rsid w:val="0043682B"/>
    <w:rsid w:val="004368E3"/>
    <w:rsid w:val="004369C9"/>
    <w:rsid w:val="00436D43"/>
    <w:rsid w:val="00436DF8"/>
    <w:rsid w:val="004370A3"/>
    <w:rsid w:val="0043742C"/>
    <w:rsid w:val="004378CE"/>
    <w:rsid w:val="00437D63"/>
    <w:rsid w:val="00440287"/>
    <w:rsid w:val="0044046A"/>
    <w:rsid w:val="0044081A"/>
    <w:rsid w:val="00440848"/>
    <w:rsid w:val="004409B2"/>
    <w:rsid w:val="00440A93"/>
    <w:rsid w:val="00440D13"/>
    <w:rsid w:val="00440FEF"/>
    <w:rsid w:val="004414EC"/>
    <w:rsid w:val="004415A1"/>
    <w:rsid w:val="004416FA"/>
    <w:rsid w:val="004417FA"/>
    <w:rsid w:val="00441836"/>
    <w:rsid w:val="00441855"/>
    <w:rsid w:val="00441AB7"/>
    <w:rsid w:val="00441E7D"/>
    <w:rsid w:val="00442093"/>
    <w:rsid w:val="00442394"/>
    <w:rsid w:val="004425DC"/>
    <w:rsid w:val="004427C0"/>
    <w:rsid w:val="004428CB"/>
    <w:rsid w:val="00442B0E"/>
    <w:rsid w:val="004433E1"/>
    <w:rsid w:val="0044344C"/>
    <w:rsid w:val="004437AE"/>
    <w:rsid w:val="004437EF"/>
    <w:rsid w:val="00443B80"/>
    <w:rsid w:val="00444088"/>
    <w:rsid w:val="00444746"/>
    <w:rsid w:val="004449C4"/>
    <w:rsid w:val="00444FE9"/>
    <w:rsid w:val="00445234"/>
    <w:rsid w:val="00445362"/>
    <w:rsid w:val="00445474"/>
    <w:rsid w:val="004457D6"/>
    <w:rsid w:val="004457F4"/>
    <w:rsid w:val="00445D78"/>
    <w:rsid w:val="00445F78"/>
    <w:rsid w:val="0044619E"/>
    <w:rsid w:val="0044622A"/>
    <w:rsid w:val="004464BB"/>
    <w:rsid w:val="0044663E"/>
    <w:rsid w:val="00446AB2"/>
    <w:rsid w:val="00446D4D"/>
    <w:rsid w:val="004470F9"/>
    <w:rsid w:val="004471DB"/>
    <w:rsid w:val="004472B2"/>
    <w:rsid w:val="00447533"/>
    <w:rsid w:val="004475C8"/>
    <w:rsid w:val="0044764E"/>
    <w:rsid w:val="00447B9D"/>
    <w:rsid w:val="0045022B"/>
    <w:rsid w:val="004508C9"/>
    <w:rsid w:val="00450991"/>
    <w:rsid w:val="00450B40"/>
    <w:rsid w:val="00450D35"/>
    <w:rsid w:val="00450D4D"/>
    <w:rsid w:val="0045112E"/>
    <w:rsid w:val="00451280"/>
    <w:rsid w:val="00451299"/>
    <w:rsid w:val="004525B8"/>
    <w:rsid w:val="0045260C"/>
    <w:rsid w:val="0045268D"/>
    <w:rsid w:val="004526A7"/>
    <w:rsid w:val="00452766"/>
    <w:rsid w:val="004529D7"/>
    <w:rsid w:val="00452E7E"/>
    <w:rsid w:val="00452F4F"/>
    <w:rsid w:val="00453256"/>
    <w:rsid w:val="0045333E"/>
    <w:rsid w:val="004537C3"/>
    <w:rsid w:val="00453A9E"/>
    <w:rsid w:val="00453CDA"/>
    <w:rsid w:val="004540BF"/>
    <w:rsid w:val="004542CF"/>
    <w:rsid w:val="004542FB"/>
    <w:rsid w:val="0045474B"/>
    <w:rsid w:val="00454BED"/>
    <w:rsid w:val="00454D6D"/>
    <w:rsid w:val="004552FE"/>
    <w:rsid w:val="00455444"/>
    <w:rsid w:val="004555C1"/>
    <w:rsid w:val="004555D0"/>
    <w:rsid w:val="00455814"/>
    <w:rsid w:val="00455E58"/>
    <w:rsid w:val="004565AB"/>
    <w:rsid w:val="004565FB"/>
    <w:rsid w:val="004566B7"/>
    <w:rsid w:val="0045671B"/>
    <w:rsid w:val="00456758"/>
    <w:rsid w:val="00456922"/>
    <w:rsid w:val="0045699E"/>
    <w:rsid w:val="00457572"/>
    <w:rsid w:val="00457BC1"/>
    <w:rsid w:val="00457DC7"/>
    <w:rsid w:val="00457F14"/>
    <w:rsid w:val="0046007A"/>
    <w:rsid w:val="004601AC"/>
    <w:rsid w:val="004605D1"/>
    <w:rsid w:val="00460D09"/>
    <w:rsid w:val="00460D8F"/>
    <w:rsid w:val="00460F42"/>
    <w:rsid w:val="0046119F"/>
    <w:rsid w:val="00461309"/>
    <w:rsid w:val="004615D4"/>
    <w:rsid w:val="00461920"/>
    <w:rsid w:val="00461DDB"/>
    <w:rsid w:val="00462166"/>
    <w:rsid w:val="004625EA"/>
    <w:rsid w:val="004629CB"/>
    <w:rsid w:val="004629D3"/>
    <w:rsid w:val="00462D31"/>
    <w:rsid w:val="00462ED4"/>
    <w:rsid w:val="00463482"/>
    <w:rsid w:val="0046381B"/>
    <w:rsid w:val="00463823"/>
    <w:rsid w:val="004639A0"/>
    <w:rsid w:val="00463BE6"/>
    <w:rsid w:val="00463F71"/>
    <w:rsid w:val="00463FD0"/>
    <w:rsid w:val="004640B0"/>
    <w:rsid w:val="00464467"/>
    <w:rsid w:val="00464582"/>
    <w:rsid w:val="00464723"/>
    <w:rsid w:val="00464731"/>
    <w:rsid w:val="00464829"/>
    <w:rsid w:val="00464984"/>
    <w:rsid w:val="004649EC"/>
    <w:rsid w:val="00464A30"/>
    <w:rsid w:val="00464AA6"/>
    <w:rsid w:val="00464AB9"/>
    <w:rsid w:val="00464BD7"/>
    <w:rsid w:val="00464BF6"/>
    <w:rsid w:val="00464D68"/>
    <w:rsid w:val="004651A3"/>
    <w:rsid w:val="00465406"/>
    <w:rsid w:val="0046542B"/>
    <w:rsid w:val="00465899"/>
    <w:rsid w:val="004658E1"/>
    <w:rsid w:val="004659D6"/>
    <w:rsid w:val="00465A3A"/>
    <w:rsid w:val="00465C10"/>
    <w:rsid w:val="00465EBF"/>
    <w:rsid w:val="004660F9"/>
    <w:rsid w:val="00466121"/>
    <w:rsid w:val="00466621"/>
    <w:rsid w:val="0046670F"/>
    <w:rsid w:val="00466A77"/>
    <w:rsid w:val="00466FE2"/>
    <w:rsid w:val="00467064"/>
    <w:rsid w:val="00467347"/>
    <w:rsid w:val="004677F5"/>
    <w:rsid w:val="00467A0A"/>
    <w:rsid w:val="00467FE4"/>
    <w:rsid w:val="0047011C"/>
    <w:rsid w:val="00470134"/>
    <w:rsid w:val="004702B0"/>
    <w:rsid w:val="00470361"/>
    <w:rsid w:val="004703D5"/>
    <w:rsid w:val="0047063E"/>
    <w:rsid w:val="00470B12"/>
    <w:rsid w:val="00470B4F"/>
    <w:rsid w:val="00470BBA"/>
    <w:rsid w:val="004712EF"/>
    <w:rsid w:val="00471D67"/>
    <w:rsid w:val="00471FFB"/>
    <w:rsid w:val="004723B6"/>
    <w:rsid w:val="004728A2"/>
    <w:rsid w:val="00472A87"/>
    <w:rsid w:val="00472C6B"/>
    <w:rsid w:val="004730E2"/>
    <w:rsid w:val="004735BD"/>
    <w:rsid w:val="00473B76"/>
    <w:rsid w:val="00473D36"/>
    <w:rsid w:val="00473F89"/>
    <w:rsid w:val="00474034"/>
    <w:rsid w:val="004741CF"/>
    <w:rsid w:val="00474652"/>
    <w:rsid w:val="0047466F"/>
    <w:rsid w:val="004746F1"/>
    <w:rsid w:val="00474CDB"/>
    <w:rsid w:val="00474D3D"/>
    <w:rsid w:val="00474D78"/>
    <w:rsid w:val="004752E3"/>
    <w:rsid w:val="0047538D"/>
    <w:rsid w:val="00475882"/>
    <w:rsid w:val="00475B29"/>
    <w:rsid w:val="004763EA"/>
    <w:rsid w:val="004765B5"/>
    <w:rsid w:val="00476815"/>
    <w:rsid w:val="00476937"/>
    <w:rsid w:val="00476A03"/>
    <w:rsid w:val="00476B49"/>
    <w:rsid w:val="00476F22"/>
    <w:rsid w:val="0047738F"/>
    <w:rsid w:val="0047767C"/>
    <w:rsid w:val="0047779B"/>
    <w:rsid w:val="004777C1"/>
    <w:rsid w:val="00477818"/>
    <w:rsid w:val="0047784D"/>
    <w:rsid w:val="004779B5"/>
    <w:rsid w:val="00477A2D"/>
    <w:rsid w:val="00477F46"/>
    <w:rsid w:val="00480171"/>
    <w:rsid w:val="004803CB"/>
    <w:rsid w:val="00480475"/>
    <w:rsid w:val="00480571"/>
    <w:rsid w:val="00480576"/>
    <w:rsid w:val="0048071F"/>
    <w:rsid w:val="0048072B"/>
    <w:rsid w:val="00480B92"/>
    <w:rsid w:val="00480C09"/>
    <w:rsid w:val="00480F46"/>
    <w:rsid w:val="00480F48"/>
    <w:rsid w:val="00480FE0"/>
    <w:rsid w:val="004810AE"/>
    <w:rsid w:val="004817BF"/>
    <w:rsid w:val="0048180E"/>
    <w:rsid w:val="00481989"/>
    <w:rsid w:val="00481A90"/>
    <w:rsid w:val="00481B55"/>
    <w:rsid w:val="00481CD9"/>
    <w:rsid w:val="0048254D"/>
    <w:rsid w:val="00482561"/>
    <w:rsid w:val="004827D7"/>
    <w:rsid w:val="0048295C"/>
    <w:rsid w:val="004829D2"/>
    <w:rsid w:val="004829FF"/>
    <w:rsid w:val="004831C0"/>
    <w:rsid w:val="004836D3"/>
    <w:rsid w:val="00483CA4"/>
    <w:rsid w:val="00483DAC"/>
    <w:rsid w:val="0048407C"/>
    <w:rsid w:val="004840C5"/>
    <w:rsid w:val="004841FB"/>
    <w:rsid w:val="0048440F"/>
    <w:rsid w:val="00484471"/>
    <w:rsid w:val="004844B7"/>
    <w:rsid w:val="00484629"/>
    <w:rsid w:val="00484821"/>
    <w:rsid w:val="00484EA2"/>
    <w:rsid w:val="00485242"/>
    <w:rsid w:val="00485249"/>
    <w:rsid w:val="00485335"/>
    <w:rsid w:val="004853CE"/>
    <w:rsid w:val="004855BE"/>
    <w:rsid w:val="00486213"/>
    <w:rsid w:val="00486646"/>
    <w:rsid w:val="004867C6"/>
    <w:rsid w:val="0048682D"/>
    <w:rsid w:val="00486D9C"/>
    <w:rsid w:val="0048714C"/>
    <w:rsid w:val="004875C0"/>
    <w:rsid w:val="00487666"/>
    <w:rsid w:val="00487C20"/>
    <w:rsid w:val="00487CEF"/>
    <w:rsid w:val="00490266"/>
    <w:rsid w:val="004902DE"/>
    <w:rsid w:val="004905D6"/>
    <w:rsid w:val="0049077E"/>
    <w:rsid w:val="00490C11"/>
    <w:rsid w:val="00490DD0"/>
    <w:rsid w:val="00491013"/>
    <w:rsid w:val="004911F8"/>
    <w:rsid w:val="004913F0"/>
    <w:rsid w:val="004914CA"/>
    <w:rsid w:val="004914E7"/>
    <w:rsid w:val="004916B9"/>
    <w:rsid w:val="004918F8"/>
    <w:rsid w:val="00491940"/>
    <w:rsid w:val="00491BA4"/>
    <w:rsid w:val="00491CDA"/>
    <w:rsid w:val="00491F6A"/>
    <w:rsid w:val="00492055"/>
    <w:rsid w:val="004924DE"/>
    <w:rsid w:val="004927DD"/>
    <w:rsid w:val="00492AA8"/>
    <w:rsid w:val="00492ABD"/>
    <w:rsid w:val="00492AD6"/>
    <w:rsid w:val="00492BC1"/>
    <w:rsid w:val="00492C3A"/>
    <w:rsid w:val="00493225"/>
    <w:rsid w:val="0049344B"/>
    <w:rsid w:val="0049356F"/>
    <w:rsid w:val="004935A6"/>
    <w:rsid w:val="00493809"/>
    <w:rsid w:val="0049388C"/>
    <w:rsid w:val="004938E8"/>
    <w:rsid w:val="00493C43"/>
    <w:rsid w:val="00494093"/>
    <w:rsid w:val="004942C2"/>
    <w:rsid w:val="0049457E"/>
    <w:rsid w:val="00494CA0"/>
    <w:rsid w:val="00494FD8"/>
    <w:rsid w:val="0049504D"/>
    <w:rsid w:val="00495459"/>
    <w:rsid w:val="00495719"/>
    <w:rsid w:val="004957D2"/>
    <w:rsid w:val="00495942"/>
    <w:rsid w:val="0049641E"/>
    <w:rsid w:val="00496470"/>
    <w:rsid w:val="00496552"/>
    <w:rsid w:val="004965E4"/>
    <w:rsid w:val="0049684D"/>
    <w:rsid w:val="004969FC"/>
    <w:rsid w:val="00496B25"/>
    <w:rsid w:val="00496F25"/>
    <w:rsid w:val="00496FAF"/>
    <w:rsid w:val="00496FC6"/>
    <w:rsid w:val="0049723E"/>
    <w:rsid w:val="0049775E"/>
    <w:rsid w:val="00497CCC"/>
    <w:rsid w:val="00497DAB"/>
    <w:rsid w:val="00497F42"/>
    <w:rsid w:val="00497FB8"/>
    <w:rsid w:val="004A00E9"/>
    <w:rsid w:val="004A0348"/>
    <w:rsid w:val="004A08D1"/>
    <w:rsid w:val="004A0A58"/>
    <w:rsid w:val="004A0B9A"/>
    <w:rsid w:val="004A0CA4"/>
    <w:rsid w:val="004A1028"/>
    <w:rsid w:val="004A10B5"/>
    <w:rsid w:val="004A120B"/>
    <w:rsid w:val="004A1210"/>
    <w:rsid w:val="004A1791"/>
    <w:rsid w:val="004A1CBF"/>
    <w:rsid w:val="004A1D73"/>
    <w:rsid w:val="004A1F98"/>
    <w:rsid w:val="004A231E"/>
    <w:rsid w:val="004A23A0"/>
    <w:rsid w:val="004A27DD"/>
    <w:rsid w:val="004A286A"/>
    <w:rsid w:val="004A2944"/>
    <w:rsid w:val="004A2BD1"/>
    <w:rsid w:val="004A2E06"/>
    <w:rsid w:val="004A2F96"/>
    <w:rsid w:val="004A2FCD"/>
    <w:rsid w:val="004A3172"/>
    <w:rsid w:val="004A319E"/>
    <w:rsid w:val="004A3228"/>
    <w:rsid w:val="004A340C"/>
    <w:rsid w:val="004A367F"/>
    <w:rsid w:val="004A3C93"/>
    <w:rsid w:val="004A4044"/>
    <w:rsid w:val="004A4048"/>
    <w:rsid w:val="004A4563"/>
    <w:rsid w:val="004A55B1"/>
    <w:rsid w:val="004A561B"/>
    <w:rsid w:val="004A58C9"/>
    <w:rsid w:val="004A598C"/>
    <w:rsid w:val="004A59C5"/>
    <w:rsid w:val="004A5D94"/>
    <w:rsid w:val="004A650B"/>
    <w:rsid w:val="004A6595"/>
    <w:rsid w:val="004A6C7A"/>
    <w:rsid w:val="004A704E"/>
    <w:rsid w:val="004A7212"/>
    <w:rsid w:val="004A7580"/>
    <w:rsid w:val="004A758F"/>
    <w:rsid w:val="004A7801"/>
    <w:rsid w:val="004A7963"/>
    <w:rsid w:val="004B002C"/>
    <w:rsid w:val="004B04D5"/>
    <w:rsid w:val="004B05A6"/>
    <w:rsid w:val="004B06EA"/>
    <w:rsid w:val="004B079D"/>
    <w:rsid w:val="004B0A7B"/>
    <w:rsid w:val="004B0A91"/>
    <w:rsid w:val="004B0AA3"/>
    <w:rsid w:val="004B0C7A"/>
    <w:rsid w:val="004B0E12"/>
    <w:rsid w:val="004B126E"/>
    <w:rsid w:val="004B16F4"/>
    <w:rsid w:val="004B181A"/>
    <w:rsid w:val="004B1B12"/>
    <w:rsid w:val="004B1B8C"/>
    <w:rsid w:val="004B1E1C"/>
    <w:rsid w:val="004B1E71"/>
    <w:rsid w:val="004B234F"/>
    <w:rsid w:val="004B239D"/>
    <w:rsid w:val="004B2803"/>
    <w:rsid w:val="004B2884"/>
    <w:rsid w:val="004B28BA"/>
    <w:rsid w:val="004B2901"/>
    <w:rsid w:val="004B2C50"/>
    <w:rsid w:val="004B312F"/>
    <w:rsid w:val="004B32C0"/>
    <w:rsid w:val="004B3523"/>
    <w:rsid w:val="004B4125"/>
    <w:rsid w:val="004B429E"/>
    <w:rsid w:val="004B4317"/>
    <w:rsid w:val="004B4370"/>
    <w:rsid w:val="004B43DE"/>
    <w:rsid w:val="004B4418"/>
    <w:rsid w:val="004B508A"/>
    <w:rsid w:val="004B5103"/>
    <w:rsid w:val="004B5358"/>
    <w:rsid w:val="004B5671"/>
    <w:rsid w:val="004B5719"/>
    <w:rsid w:val="004B5D16"/>
    <w:rsid w:val="004B5FD9"/>
    <w:rsid w:val="004B62DA"/>
    <w:rsid w:val="004B64E8"/>
    <w:rsid w:val="004B69C6"/>
    <w:rsid w:val="004B6CBE"/>
    <w:rsid w:val="004B6DBE"/>
    <w:rsid w:val="004B6E6B"/>
    <w:rsid w:val="004B6F2D"/>
    <w:rsid w:val="004B7007"/>
    <w:rsid w:val="004B7067"/>
    <w:rsid w:val="004B706A"/>
    <w:rsid w:val="004B7098"/>
    <w:rsid w:val="004B76C4"/>
    <w:rsid w:val="004B79D5"/>
    <w:rsid w:val="004B7CDB"/>
    <w:rsid w:val="004C00ED"/>
    <w:rsid w:val="004C017C"/>
    <w:rsid w:val="004C05E9"/>
    <w:rsid w:val="004C09E9"/>
    <w:rsid w:val="004C0FFB"/>
    <w:rsid w:val="004C1108"/>
    <w:rsid w:val="004C1151"/>
    <w:rsid w:val="004C11A1"/>
    <w:rsid w:val="004C124C"/>
    <w:rsid w:val="004C14C7"/>
    <w:rsid w:val="004C14E3"/>
    <w:rsid w:val="004C174A"/>
    <w:rsid w:val="004C1957"/>
    <w:rsid w:val="004C1B1F"/>
    <w:rsid w:val="004C1D79"/>
    <w:rsid w:val="004C1E2D"/>
    <w:rsid w:val="004C202B"/>
    <w:rsid w:val="004C2314"/>
    <w:rsid w:val="004C2344"/>
    <w:rsid w:val="004C23F5"/>
    <w:rsid w:val="004C2DD6"/>
    <w:rsid w:val="004C2E82"/>
    <w:rsid w:val="004C30B2"/>
    <w:rsid w:val="004C335D"/>
    <w:rsid w:val="004C35B6"/>
    <w:rsid w:val="004C38CE"/>
    <w:rsid w:val="004C3970"/>
    <w:rsid w:val="004C3C76"/>
    <w:rsid w:val="004C3CB9"/>
    <w:rsid w:val="004C3D97"/>
    <w:rsid w:val="004C3E6A"/>
    <w:rsid w:val="004C4578"/>
    <w:rsid w:val="004C47F1"/>
    <w:rsid w:val="004C4819"/>
    <w:rsid w:val="004C4970"/>
    <w:rsid w:val="004C4AA0"/>
    <w:rsid w:val="004C4D54"/>
    <w:rsid w:val="004C4E30"/>
    <w:rsid w:val="004C50F8"/>
    <w:rsid w:val="004C53B1"/>
    <w:rsid w:val="004C53E8"/>
    <w:rsid w:val="004C548B"/>
    <w:rsid w:val="004C54DD"/>
    <w:rsid w:val="004C55B7"/>
    <w:rsid w:val="004C5826"/>
    <w:rsid w:val="004C5855"/>
    <w:rsid w:val="004C5B43"/>
    <w:rsid w:val="004C5D61"/>
    <w:rsid w:val="004C5E18"/>
    <w:rsid w:val="004C5E52"/>
    <w:rsid w:val="004C618B"/>
    <w:rsid w:val="004C62F8"/>
    <w:rsid w:val="004C6929"/>
    <w:rsid w:val="004C69A8"/>
    <w:rsid w:val="004C6AAA"/>
    <w:rsid w:val="004C7031"/>
    <w:rsid w:val="004C711E"/>
    <w:rsid w:val="004C7230"/>
    <w:rsid w:val="004C7320"/>
    <w:rsid w:val="004C73AA"/>
    <w:rsid w:val="004C751F"/>
    <w:rsid w:val="004C759F"/>
    <w:rsid w:val="004C7664"/>
    <w:rsid w:val="004C7776"/>
    <w:rsid w:val="004C78EC"/>
    <w:rsid w:val="004C795D"/>
    <w:rsid w:val="004C7B58"/>
    <w:rsid w:val="004C7BE8"/>
    <w:rsid w:val="004D065E"/>
    <w:rsid w:val="004D0D56"/>
    <w:rsid w:val="004D103C"/>
    <w:rsid w:val="004D104E"/>
    <w:rsid w:val="004D1109"/>
    <w:rsid w:val="004D11A4"/>
    <w:rsid w:val="004D11C6"/>
    <w:rsid w:val="004D13B6"/>
    <w:rsid w:val="004D1525"/>
    <w:rsid w:val="004D1A34"/>
    <w:rsid w:val="004D1C76"/>
    <w:rsid w:val="004D1DEB"/>
    <w:rsid w:val="004D1EAC"/>
    <w:rsid w:val="004D20B4"/>
    <w:rsid w:val="004D266E"/>
    <w:rsid w:val="004D27A2"/>
    <w:rsid w:val="004D28C0"/>
    <w:rsid w:val="004D2C3E"/>
    <w:rsid w:val="004D2C9B"/>
    <w:rsid w:val="004D2F8C"/>
    <w:rsid w:val="004D314B"/>
    <w:rsid w:val="004D35AB"/>
    <w:rsid w:val="004D3697"/>
    <w:rsid w:val="004D3778"/>
    <w:rsid w:val="004D3907"/>
    <w:rsid w:val="004D3BA2"/>
    <w:rsid w:val="004D3C51"/>
    <w:rsid w:val="004D4205"/>
    <w:rsid w:val="004D43A0"/>
    <w:rsid w:val="004D4429"/>
    <w:rsid w:val="004D461B"/>
    <w:rsid w:val="004D488F"/>
    <w:rsid w:val="004D4F7C"/>
    <w:rsid w:val="004D5082"/>
    <w:rsid w:val="004D521B"/>
    <w:rsid w:val="004D52BB"/>
    <w:rsid w:val="004D532F"/>
    <w:rsid w:val="004D543C"/>
    <w:rsid w:val="004D54DD"/>
    <w:rsid w:val="004D5877"/>
    <w:rsid w:val="004D5D91"/>
    <w:rsid w:val="004D5FA3"/>
    <w:rsid w:val="004D5FC7"/>
    <w:rsid w:val="004D63CC"/>
    <w:rsid w:val="004D76C1"/>
    <w:rsid w:val="004D7DB3"/>
    <w:rsid w:val="004D7EE0"/>
    <w:rsid w:val="004E067A"/>
    <w:rsid w:val="004E070B"/>
    <w:rsid w:val="004E0BD9"/>
    <w:rsid w:val="004E0CE5"/>
    <w:rsid w:val="004E0F27"/>
    <w:rsid w:val="004E11C5"/>
    <w:rsid w:val="004E1775"/>
    <w:rsid w:val="004E17F7"/>
    <w:rsid w:val="004E18FE"/>
    <w:rsid w:val="004E1B45"/>
    <w:rsid w:val="004E1D22"/>
    <w:rsid w:val="004E1E2D"/>
    <w:rsid w:val="004E2756"/>
    <w:rsid w:val="004E2D21"/>
    <w:rsid w:val="004E2F34"/>
    <w:rsid w:val="004E32E0"/>
    <w:rsid w:val="004E3735"/>
    <w:rsid w:val="004E3998"/>
    <w:rsid w:val="004E3F9E"/>
    <w:rsid w:val="004E42FE"/>
    <w:rsid w:val="004E4664"/>
    <w:rsid w:val="004E475E"/>
    <w:rsid w:val="004E49F5"/>
    <w:rsid w:val="004E4B25"/>
    <w:rsid w:val="004E4C7E"/>
    <w:rsid w:val="004E4EA4"/>
    <w:rsid w:val="004E527C"/>
    <w:rsid w:val="004E5368"/>
    <w:rsid w:val="004E567B"/>
    <w:rsid w:val="004E56A6"/>
    <w:rsid w:val="004E56F0"/>
    <w:rsid w:val="004E59A6"/>
    <w:rsid w:val="004E5B73"/>
    <w:rsid w:val="004E5D46"/>
    <w:rsid w:val="004E5F2A"/>
    <w:rsid w:val="004E6445"/>
    <w:rsid w:val="004E64FF"/>
    <w:rsid w:val="004E69AE"/>
    <w:rsid w:val="004E6A99"/>
    <w:rsid w:val="004E6C87"/>
    <w:rsid w:val="004E73B3"/>
    <w:rsid w:val="004E74C4"/>
    <w:rsid w:val="004E7B79"/>
    <w:rsid w:val="004E7DDF"/>
    <w:rsid w:val="004E7F65"/>
    <w:rsid w:val="004F023A"/>
    <w:rsid w:val="004F06CE"/>
    <w:rsid w:val="004F06D2"/>
    <w:rsid w:val="004F0E1F"/>
    <w:rsid w:val="004F0E9B"/>
    <w:rsid w:val="004F11AD"/>
    <w:rsid w:val="004F1391"/>
    <w:rsid w:val="004F178C"/>
    <w:rsid w:val="004F1AF5"/>
    <w:rsid w:val="004F1D81"/>
    <w:rsid w:val="004F1E72"/>
    <w:rsid w:val="004F1E73"/>
    <w:rsid w:val="004F21D8"/>
    <w:rsid w:val="004F24F6"/>
    <w:rsid w:val="004F25D2"/>
    <w:rsid w:val="004F29CF"/>
    <w:rsid w:val="004F32D1"/>
    <w:rsid w:val="004F330F"/>
    <w:rsid w:val="004F334E"/>
    <w:rsid w:val="004F341A"/>
    <w:rsid w:val="004F350E"/>
    <w:rsid w:val="004F3553"/>
    <w:rsid w:val="004F390D"/>
    <w:rsid w:val="004F3B8B"/>
    <w:rsid w:val="004F3CED"/>
    <w:rsid w:val="004F3D05"/>
    <w:rsid w:val="004F429A"/>
    <w:rsid w:val="004F4496"/>
    <w:rsid w:val="004F466C"/>
    <w:rsid w:val="004F4BDA"/>
    <w:rsid w:val="004F4C6D"/>
    <w:rsid w:val="004F5238"/>
    <w:rsid w:val="004F533A"/>
    <w:rsid w:val="004F557F"/>
    <w:rsid w:val="004F5761"/>
    <w:rsid w:val="004F597F"/>
    <w:rsid w:val="004F5BDF"/>
    <w:rsid w:val="004F5BFF"/>
    <w:rsid w:val="004F5DF7"/>
    <w:rsid w:val="004F5EA9"/>
    <w:rsid w:val="004F6105"/>
    <w:rsid w:val="004F6953"/>
    <w:rsid w:val="004F6BE8"/>
    <w:rsid w:val="004F6D43"/>
    <w:rsid w:val="004F6DEB"/>
    <w:rsid w:val="004F6E4C"/>
    <w:rsid w:val="004F7399"/>
    <w:rsid w:val="004F750D"/>
    <w:rsid w:val="004F77D5"/>
    <w:rsid w:val="005005C5"/>
    <w:rsid w:val="005006BC"/>
    <w:rsid w:val="00500A44"/>
    <w:rsid w:val="00500D28"/>
    <w:rsid w:val="00500EA6"/>
    <w:rsid w:val="00500EEB"/>
    <w:rsid w:val="00501166"/>
    <w:rsid w:val="00501310"/>
    <w:rsid w:val="005014A8"/>
    <w:rsid w:val="005014C6"/>
    <w:rsid w:val="00501515"/>
    <w:rsid w:val="00501B86"/>
    <w:rsid w:val="00502012"/>
    <w:rsid w:val="00502204"/>
    <w:rsid w:val="0050243C"/>
    <w:rsid w:val="00502622"/>
    <w:rsid w:val="005026E9"/>
    <w:rsid w:val="0050299C"/>
    <w:rsid w:val="00502E8A"/>
    <w:rsid w:val="00502ECF"/>
    <w:rsid w:val="00503123"/>
    <w:rsid w:val="00503AB8"/>
    <w:rsid w:val="00503CA4"/>
    <w:rsid w:val="00503D3E"/>
    <w:rsid w:val="00504111"/>
    <w:rsid w:val="005044D3"/>
    <w:rsid w:val="00504A85"/>
    <w:rsid w:val="00504B26"/>
    <w:rsid w:val="00504E44"/>
    <w:rsid w:val="00504FCA"/>
    <w:rsid w:val="00505253"/>
    <w:rsid w:val="00505AC2"/>
    <w:rsid w:val="00505ECF"/>
    <w:rsid w:val="00505F2C"/>
    <w:rsid w:val="00506549"/>
    <w:rsid w:val="005065C6"/>
    <w:rsid w:val="00506626"/>
    <w:rsid w:val="0050666C"/>
    <w:rsid w:val="005066D6"/>
    <w:rsid w:val="0050695A"/>
    <w:rsid w:val="00506A9C"/>
    <w:rsid w:val="00506BD7"/>
    <w:rsid w:val="00506C32"/>
    <w:rsid w:val="00506C5B"/>
    <w:rsid w:val="00506D9B"/>
    <w:rsid w:val="00507020"/>
    <w:rsid w:val="005077AB"/>
    <w:rsid w:val="00507943"/>
    <w:rsid w:val="00507ACD"/>
    <w:rsid w:val="00507B80"/>
    <w:rsid w:val="00507C08"/>
    <w:rsid w:val="00507CFC"/>
    <w:rsid w:val="00507EA2"/>
    <w:rsid w:val="00507F2F"/>
    <w:rsid w:val="00507F94"/>
    <w:rsid w:val="00510228"/>
    <w:rsid w:val="00510387"/>
    <w:rsid w:val="00510688"/>
    <w:rsid w:val="00510940"/>
    <w:rsid w:val="00510A94"/>
    <w:rsid w:val="00510F98"/>
    <w:rsid w:val="00511D7E"/>
    <w:rsid w:val="00511E61"/>
    <w:rsid w:val="00511F3B"/>
    <w:rsid w:val="00512672"/>
    <w:rsid w:val="00512754"/>
    <w:rsid w:val="00512817"/>
    <w:rsid w:val="00512D99"/>
    <w:rsid w:val="00512F1F"/>
    <w:rsid w:val="005130CF"/>
    <w:rsid w:val="00513157"/>
    <w:rsid w:val="00513394"/>
    <w:rsid w:val="005135D3"/>
    <w:rsid w:val="005139A4"/>
    <w:rsid w:val="00513A7E"/>
    <w:rsid w:val="00513A8D"/>
    <w:rsid w:val="0051430E"/>
    <w:rsid w:val="005146CF"/>
    <w:rsid w:val="00514936"/>
    <w:rsid w:val="00514B59"/>
    <w:rsid w:val="00514DAA"/>
    <w:rsid w:val="005151D4"/>
    <w:rsid w:val="00515219"/>
    <w:rsid w:val="00515453"/>
    <w:rsid w:val="00515480"/>
    <w:rsid w:val="0051549C"/>
    <w:rsid w:val="00515777"/>
    <w:rsid w:val="00515999"/>
    <w:rsid w:val="00515A71"/>
    <w:rsid w:val="00515B02"/>
    <w:rsid w:val="00515B99"/>
    <w:rsid w:val="00515E2F"/>
    <w:rsid w:val="00516350"/>
    <w:rsid w:val="005163EC"/>
    <w:rsid w:val="00516474"/>
    <w:rsid w:val="005164EF"/>
    <w:rsid w:val="005168A3"/>
    <w:rsid w:val="00516A6B"/>
    <w:rsid w:val="00516B35"/>
    <w:rsid w:val="00517384"/>
    <w:rsid w:val="0051742C"/>
    <w:rsid w:val="005175C7"/>
    <w:rsid w:val="005178F8"/>
    <w:rsid w:val="00517D55"/>
    <w:rsid w:val="00517E90"/>
    <w:rsid w:val="005205F1"/>
    <w:rsid w:val="005206BA"/>
    <w:rsid w:val="005206FD"/>
    <w:rsid w:val="00520AC7"/>
    <w:rsid w:val="00520B7E"/>
    <w:rsid w:val="00520ED2"/>
    <w:rsid w:val="00521133"/>
    <w:rsid w:val="00521347"/>
    <w:rsid w:val="00521358"/>
    <w:rsid w:val="005214F7"/>
    <w:rsid w:val="005219D1"/>
    <w:rsid w:val="00521A51"/>
    <w:rsid w:val="00521C22"/>
    <w:rsid w:val="00522116"/>
    <w:rsid w:val="00522192"/>
    <w:rsid w:val="00522452"/>
    <w:rsid w:val="005226D2"/>
    <w:rsid w:val="00522826"/>
    <w:rsid w:val="005228BB"/>
    <w:rsid w:val="00522CFB"/>
    <w:rsid w:val="0052306D"/>
    <w:rsid w:val="005239C0"/>
    <w:rsid w:val="00523C31"/>
    <w:rsid w:val="005242DA"/>
    <w:rsid w:val="00524328"/>
    <w:rsid w:val="00524779"/>
    <w:rsid w:val="00524B5A"/>
    <w:rsid w:val="00525050"/>
    <w:rsid w:val="0052550E"/>
    <w:rsid w:val="00525630"/>
    <w:rsid w:val="0052578A"/>
    <w:rsid w:val="00525AA2"/>
    <w:rsid w:val="00525D0D"/>
    <w:rsid w:val="00525E2C"/>
    <w:rsid w:val="00526302"/>
    <w:rsid w:val="00526307"/>
    <w:rsid w:val="005263F1"/>
    <w:rsid w:val="00526A92"/>
    <w:rsid w:val="00526B33"/>
    <w:rsid w:val="00526DDD"/>
    <w:rsid w:val="005270FF"/>
    <w:rsid w:val="00527ADD"/>
    <w:rsid w:val="00527B5D"/>
    <w:rsid w:val="00527E0F"/>
    <w:rsid w:val="00527E7F"/>
    <w:rsid w:val="005302EC"/>
    <w:rsid w:val="00530413"/>
    <w:rsid w:val="0053045D"/>
    <w:rsid w:val="00530647"/>
    <w:rsid w:val="005308CD"/>
    <w:rsid w:val="005309E5"/>
    <w:rsid w:val="00530D0F"/>
    <w:rsid w:val="00530F3D"/>
    <w:rsid w:val="00530F98"/>
    <w:rsid w:val="00531163"/>
    <w:rsid w:val="005312D4"/>
    <w:rsid w:val="005312EE"/>
    <w:rsid w:val="0053148D"/>
    <w:rsid w:val="005314BD"/>
    <w:rsid w:val="00531592"/>
    <w:rsid w:val="005316A7"/>
    <w:rsid w:val="00531708"/>
    <w:rsid w:val="00531829"/>
    <w:rsid w:val="0053195F"/>
    <w:rsid w:val="00531B3C"/>
    <w:rsid w:val="00531C67"/>
    <w:rsid w:val="00532587"/>
    <w:rsid w:val="00532659"/>
    <w:rsid w:val="005327D2"/>
    <w:rsid w:val="005328CE"/>
    <w:rsid w:val="00532B71"/>
    <w:rsid w:val="00532B80"/>
    <w:rsid w:val="005338A0"/>
    <w:rsid w:val="0053392F"/>
    <w:rsid w:val="00533A9D"/>
    <w:rsid w:val="00533B95"/>
    <w:rsid w:val="00533D4D"/>
    <w:rsid w:val="00533E7F"/>
    <w:rsid w:val="0053406E"/>
    <w:rsid w:val="005344EF"/>
    <w:rsid w:val="0053477D"/>
    <w:rsid w:val="00534930"/>
    <w:rsid w:val="00534996"/>
    <w:rsid w:val="005349A2"/>
    <w:rsid w:val="00535285"/>
    <w:rsid w:val="0053531E"/>
    <w:rsid w:val="00535335"/>
    <w:rsid w:val="00535660"/>
    <w:rsid w:val="005356A8"/>
    <w:rsid w:val="00535809"/>
    <w:rsid w:val="00535DE5"/>
    <w:rsid w:val="00535EEB"/>
    <w:rsid w:val="00535F07"/>
    <w:rsid w:val="00535F9C"/>
    <w:rsid w:val="0053611A"/>
    <w:rsid w:val="005361A4"/>
    <w:rsid w:val="0053634C"/>
    <w:rsid w:val="005363D3"/>
    <w:rsid w:val="00536454"/>
    <w:rsid w:val="005365DD"/>
    <w:rsid w:val="00536BDD"/>
    <w:rsid w:val="00536D10"/>
    <w:rsid w:val="00536DCF"/>
    <w:rsid w:val="00537058"/>
    <w:rsid w:val="005374E8"/>
    <w:rsid w:val="0053769A"/>
    <w:rsid w:val="005376E5"/>
    <w:rsid w:val="00537C7D"/>
    <w:rsid w:val="00537D6B"/>
    <w:rsid w:val="00540213"/>
    <w:rsid w:val="0054030D"/>
    <w:rsid w:val="0054039E"/>
    <w:rsid w:val="00540653"/>
    <w:rsid w:val="005407E7"/>
    <w:rsid w:val="0054084A"/>
    <w:rsid w:val="0054089E"/>
    <w:rsid w:val="005409AD"/>
    <w:rsid w:val="00540A2A"/>
    <w:rsid w:val="00541177"/>
    <w:rsid w:val="0054140C"/>
    <w:rsid w:val="005414F1"/>
    <w:rsid w:val="005415A7"/>
    <w:rsid w:val="005419C2"/>
    <w:rsid w:val="00541C54"/>
    <w:rsid w:val="00541E11"/>
    <w:rsid w:val="0054217D"/>
    <w:rsid w:val="00542343"/>
    <w:rsid w:val="005423E1"/>
    <w:rsid w:val="0054276B"/>
    <w:rsid w:val="005427A7"/>
    <w:rsid w:val="0054287E"/>
    <w:rsid w:val="00542BF3"/>
    <w:rsid w:val="00542C4C"/>
    <w:rsid w:val="005430CD"/>
    <w:rsid w:val="005433E1"/>
    <w:rsid w:val="00543CB1"/>
    <w:rsid w:val="00543CDB"/>
    <w:rsid w:val="00543D1E"/>
    <w:rsid w:val="00543D4B"/>
    <w:rsid w:val="00543EF9"/>
    <w:rsid w:val="00543F07"/>
    <w:rsid w:val="00544152"/>
    <w:rsid w:val="0054417F"/>
    <w:rsid w:val="005441C9"/>
    <w:rsid w:val="0054434E"/>
    <w:rsid w:val="0054435C"/>
    <w:rsid w:val="0054440E"/>
    <w:rsid w:val="00544690"/>
    <w:rsid w:val="00544D5C"/>
    <w:rsid w:val="00544DD6"/>
    <w:rsid w:val="00544E3D"/>
    <w:rsid w:val="0054519E"/>
    <w:rsid w:val="005451F7"/>
    <w:rsid w:val="005457C8"/>
    <w:rsid w:val="00546221"/>
    <w:rsid w:val="005463D6"/>
    <w:rsid w:val="005464A8"/>
    <w:rsid w:val="00546633"/>
    <w:rsid w:val="005466E4"/>
    <w:rsid w:val="0054690A"/>
    <w:rsid w:val="00546C7F"/>
    <w:rsid w:val="00546D8D"/>
    <w:rsid w:val="00546EAD"/>
    <w:rsid w:val="0054724D"/>
    <w:rsid w:val="005473F4"/>
    <w:rsid w:val="0054771F"/>
    <w:rsid w:val="0054774F"/>
    <w:rsid w:val="00547784"/>
    <w:rsid w:val="005479DE"/>
    <w:rsid w:val="00547F42"/>
    <w:rsid w:val="00547FCA"/>
    <w:rsid w:val="00547FCF"/>
    <w:rsid w:val="0055030F"/>
    <w:rsid w:val="00550369"/>
    <w:rsid w:val="00550398"/>
    <w:rsid w:val="005505D6"/>
    <w:rsid w:val="00550613"/>
    <w:rsid w:val="00550678"/>
    <w:rsid w:val="0055081B"/>
    <w:rsid w:val="00550928"/>
    <w:rsid w:val="00550C44"/>
    <w:rsid w:val="00550D1F"/>
    <w:rsid w:val="00550FD2"/>
    <w:rsid w:val="00551002"/>
    <w:rsid w:val="005511E6"/>
    <w:rsid w:val="005516F7"/>
    <w:rsid w:val="00551B1B"/>
    <w:rsid w:val="00551B35"/>
    <w:rsid w:val="00551C16"/>
    <w:rsid w:val="00551C4B"/>
    <w:rsid w:val="00551F78"/>
    <w:rsid w:val="005520D7"/>
    <w:rsid w:val="00552756"/>
    <w:rsid w:val="005529CE"/>
    <w:rsid w:val="00552AC0"/>
    <w:rsid w:val="00552D6E"/>
    <w:rsid w:val="005532EE"/>
    <w:rsid w:val="00553654"/>
    <w:rsid w:val="00553704"/>
    <w:rsid w:val="0055373C"/>
    <w:rsid w:val="00553816"/>
    <w:rsid w:val="00553E64"/>
    <w:rsid w:val="00553FC6"/>
    <w:rsid w:val="005541F5"/>
    <w:rsid w:val="00554654"/>
    <w:rsid w:val="00554B22"/>
    <w:rsid w:val="00554C90"/>
    <w:rsid w:val="00554F3A"/>
    <w:rsid w:val="00555288"/>
    <w:rsid w:val="00555581"/>
    <w:rsid w:val="005555AE"/>
    <w:rsid w:val="0055587D"/>
    <w:rsid w:val="00555957"/>
    <w:rsid w:val="0055596C"/>
    <w:rsid w:val="00555E85"/>
    <w:rsid w:val="00555FD9"/>
    <w:rsid w:val="005564D4"/>
    <w:rsid w:val="005565AA"/>
    <w:rsid w:val="00556606"/>
    <w:rsid w:val="005566DD"/>
    <w:rsid w:val="00556792"/>
    <w:rsid w:val="00556DB6"/>
    <w:rsid w:val="00556E78"/>
    <w:rsid w:val="00556F53"/>
    <w:rsid w:val="005570A9"/>
    <w:rsid w:val="005574EC"/>
    <w:rsid w:val="00557566"/>
    <w:rsid w:val="0055764B"/>
    <w:rsid w:val="0055785A"/>
    <w:rsid w:val="00557BE6"/>
    <w:rsid w:val="00557C32"/>
    <w:rsid w:val="00560067"/>
    <w:rsid w:val="005600C2"/>
    <w:rsid w:val="005602C3"/>
    <w:rsid w:val="0056076C"/>
    <w:rsid w:val="00560DCF"/>
    <w:rsid w:val="00560EF5"/>
    <w:rsid w:val="00560FF9"/>
    <w:rsid w:val="005616BA"/>
    <w:rsid w:val="005616FB"/>
    <w:rsid w:val="00561904"/>
    <w:rsid w:val="0056190A"/>
    <w:rsid w:val="00561984"/>
    <w:rsid w:val="00562397"/>
    <w:rsid w:val="005624B0"/>
    <w:rsid w:val="005625FA"/>
    <w:rsid w:val="00562624"/>
    <w:rsid w:val="005627C1"/>
    <w:rsid w:val="0056282C"/>
    <w:rsid w:val="0056296A"/>
    <w:rsid w:val="00562989"/>
    <w:rsid w:val="00562A92"/>
    <w:rsid w:val="005631F3"/>
    <w:rsid w:val="00563489"/>
    <w:rsid w:val="00563658"/>
    <w:rsid w:val="005640C2"/>
    <w:rsid w:val="005643FE"/>
    <w:rsid w:val="0056455C"/>
    <w:rsid w:val="0056468E"/>
    <w:rsid w:val="005646CD"/>
    <w:rsid w:val="00564836"/>
    <w:rsid w:val="005649BF"/>
    <w:rsid w:val="00564BEC"/>
    <w:rsid w:val="00564CA3"/>
    <w:rsid w:val="0056506C"/>
    <w:rsid w:val="0056515D"/>
    <w:rsid w:val="0056532C"/>
    <w:rsid w:val="005653AE"/>
    <w:rsid w:val="00565582"/>
    <w:rsid w:val="0056561C"/>
    <w:rsid w:val="00565B0E"/>
    <w:rsid w:val="00565DCE"/>
    <w:rsid w:val="00565FCF"/>
    <w:rsid w:val="005665D7"/>
    <w:rsid w:val="0056678E"/>
    <w:rsid w:val="00566833"/>
    <w:rsid w:val="00566BDF"/>
    <w:rsid w:val="00566C6D"/>
    <w:rsid w:val="00566DC1"/>
    <w:rsid w:val="0056761E"/>
    <w:rsid w:val="00567849"/>
    <w:rsid w:val="00567974"/>
    <w:rsid w:val="00567A3C"/>
    <w:rsid w:val="00567A49"/>
    <w:rsid w:val="00567B94"/>
    <w:rsid w:val="005702CA"/>
    <w:rsid w:val="0057037E"/>
    <w:rsid w:val="00570915"/>
    <w:rsid w:val="00570D71"/>
    <w:rsid w:val="00570D74"/>
    <w:rsid w:val="00570E3E"/>
    <w:rsid w:val="00570EF3"/>
    <w:rsid w:val="00571058"/>
    <w:rsid w:val="005710F3"/>
    <w:rsid w:val="00571165"/>
    <w:rsid w:val="00571407"/>
    <w:rsid w:val="00571545"/>
    <w:rsid w:val="00571563"/>
    <w:rsid w:val="00571573"/>
    <w:rsid w:val="00572215"/>
    <w:rsid w:val="005723C2"/>
    <w:rsid w:val="005729C2"/>
    <w:rsid w:val="00572E13"/>
    <w:rsid w:val="00573152"/>
    <w:rsid w:val="0057319E"/>
    <w:rsid w:val="00573226"/>
    <w:rsid w:val="005732B2"/>
    <w:rsid w:val="005733C1"/>
    <w:rsid w:val="00573573"/>
    <w:rsid w:val="005737C8"/>
    <w:rsid w:val="00573D02"/>
    <w:rsid w:val="005741DA"/>
    <w:rsid w:val="00574210"/>
    <w:rsid w:val="0057441F"/>
    <w:rsid w:val="00574749"/>
    <w:rsid w:val="005749AF"/>
    <w:rsid w:val="005749D1"/>
    <w:rsid w:val="00574A20"/>
    <w:rsid w:val="005750A2"/>
    <w:rsid w:val="00575340"/>
    <w:rsid w:val="00575498"/>
    <w:rsid w:val="0057572C"/>
    <w:rsid w:val="00575894"/>
    <w:rsid w:val="00575AB3"/>
    <w:rsid w:val="00575AD9"/>
    <w:rsid w:val="00575BBC"/>
    <w:rsid w:val="00575BD7"/>
    <w:rsid w:val="00575C81"/>
    <w:rsid w:val="00575FAD"/>
    <w:rsid w:val="0057621D"/>
    <w:rsid w:val="00576226"/>
    <w:rsid w:val="00576998"/>
    <w:rsid w:val="00576BEF"/>
    <w:rsid w:val="005771ED"/>
    <w:rsid w:val="00577319"/>
    <w:rsid w:val="005773D3"/>
    <w:rsid w:val="005779B7"/>
    <w:rsid w:val="005779DC"/>
    <w:rsid w:val="00577B88"/>
    <w:rsid w:val="00577C2D"/>
    <w:rsid w:val="00580B6B"/>
    <w:rsid w:val="00580B87"/>
    <w:rsid w:val="00580DAC"/>
    <w:rsid w:val="00581051"/>
    <w:rsid w:val="0058136E"/>
    <w:rsid w:val="005820F3"/>
    <w:rsid w:val="0058229E"/>
    <w:rsid w:val="005822B2"/>
    <w:rsid w:val="005823D5"/>
    <w:rsid w:val="00582C94"/>
    <w:rsid w:val="00583055"/>
    <w:rsid w:val="00583323"/>
    <w:rsid w:val="005833FC"/>
    <w:rsid w:val="00583917"/>
    <w:rsid w:val="00583944"/>
    <w:rsid w:val="00583B17"/>
    <w:rsid w:val="00583D89"/>
    <w:rsid w:val="00584185"/>
    <w:rsid w:val="005841FF"/>
    <w:rsid w:val="00584712"/>
    <w:rsid w:val="00584845"/>
    <w:rsid w:val="00584A3A"/>
    <w:rsid w:val="00584A69"/>
    <w:rsid w:val="00584AC3"/>
    <w:rsid w:val="00584AE3"/>
    <w:rsid w:val="00584B23"/>
    <w:rsid w:val="00584BCA"/>
    <w:rsid w:val="00585122"/>
    <w:rsid w:val="0058530E"/>
    <w:rsid w:val="00585328"/>
    <w:rsid w:val="0058559D"/>
    <w:rsid w:val="005856DE"/>
    <w:rsid w:val="005859E3"/>
    <w:rsid w:val="00585BB2"/>
    <w:rsid w:val="00585E7E"/>
    <w:rsid w:val="00585EB7"/>
    <w:rsid w:val="0058632E"/>
    <w:rsid w:val="00586364"/>
    <w:rsid w:val="00586546"/>
    <w:rsid w:val="0058688C"/>
    <w:rsid w:val="00586A20"/>
    <w:rsid w:val="00586B16"/>
    <w:rsid w:val="00586BE4"/>
    <w:rsid w:val="00586F28"/>
    <w:rsid w:val="005871C3"/>
    <w:rsid w:val="005876A7"/>
    <w:rsid w:val="00587BE6"/>
    <w:rsid w:val="00587D9E"/>
    <w:rsid w:val="005901C6"/>
    <w:rsid w:val="0059023E"/>
    <w:rsid w:val="005902AF"/>
    <w:rsid w:val="005902CC"/>
    <w:rsid w:val="005903CD"/>
    <w:rsid w:val="005906FE"/>
    <w:rsid w:val="00590B28"/>
    <w:rsid w:val="00590B8A"/>
    <w:rsid w:val="00590BA2"/>
    <w:rsid w:val="00590ECC"/>
    <w:rsid w:val="0059102A"/>
    <w:rsid w:val="005911BD"/>
    <w:rsid w:val="0059127A"/>
    <w:rsid w:val="00591636"/>
    <w:rsid w:val="005920C9"/>
    <w:rsid w:val="0059234A"/>
    <w:rsid w:val="005925AA"/>
    <w:rsid w:val="00592B85"/>
    <w:rsid w:val="00593B65"/>
    <w:rsid w:val="00593CE3"/>
    <w:rsid w:val="00594154"/>
    <w:rsid w:val="0059420B"/>
    <w:rsid w:val="0059438A"/>
    <w:rsid w:val="005943A7"/>
    <w:rsid w:val="00594816"/>
    <w:rsid w:val="0059490E"/>
    <w:rsid w:val="00594910"/>
    <w:rsid w:val="005951C5"/>
    <w:rsid w:val="00595343"/>
    <w:rsid w:val="0059594C"/>
    <w:rsid w:val="00595C4E"/>
    <w:rsid w:val="00595ED5"/>
    <w:rsid w:val="00596183"/>
    <w:rsid w:val="005961BA"/>
    <w:rsid w:val="00596206"/>
    <w:rsid w:val="005964CB"/>
    <w:rsid w:val="00596ABD"/>
    <w:rsid w:val="00596D3E"/>
    <w:rsid w:val="00596DFB"/>
    <w:rsid w:val="00596EB7"/>
    <w:rsid w:val="005971FC"/>
    <w:rsid w:val="00597320"/>
    <w:rsid w:val="00597335"/>
    <w:rsid w:val="00597385"/>
    <w:rsid w:val="00597511"/>
    <w:rsid w:val="0059764C"/>
    <w:rsid w:val="00597895"/>
    <w:rsid w:val="00597A30"/>
    <w:rsid w:val="00597A3B"/>
    <w:rsid w:val="00597B87"/>
    <w:rsid w:val="00597C0B"/>
    <w:rsid w:val="00597EDB"/>
    <w:rsid w:val="005A0222"/>
    <w:rsid w:val="005A030F"/>
    <w:rsid w:val="005A07ED"/>
    <w:rsid w:val="005A0873"/>
    <w:rsid w:val="005A08AC"/>
    <w:rsid w:val="005A0D06"/>
    <w:rsid w:val="005A0D21"/>
    <w:rsid w:val="005A1117"/>
    <w:rsid w:val="005A1550"/>
    <w:rsid w:val="005A1642"/>
    <w:rsid w:val="005A1645"/>
    <w:rsid w:val="005A1915"/>
    <w:rsid w:val="005A193E"/>
    <w:rsid w:val="005A1A59"/>
    <w:rsid w:val="005A1C1F"/>
    <w:rsid w:val="005A1EF2"/>
    <w:rsid w:val="005A221A"/>
    <w:rsid w:val="005A271A"/>
    <w:rsid w:val="005A2743"/>
    <w:rsid w:val="005A27A4"/>
    <w:rsid w:val="005A27F6"/>
    <w:rsid w:val="005A2936"/>
    <w:rsid w:val="005A2A2A"/>
    <w:rsid w:val="005A2F77"/>
    <w:rsid w:val="005A300B"/>
    <w:rsid w:val="005A33AA"/>
    <w:rsid w:val="005A3408"/>
    <w:rsid w:val="005A38A6"/>
    <w:rsid w:val="005A3B39"/>
    <w:rsid w:val="005A3B9A"/>
    <w:rsid w:val="005A3D13"/>
    <w:rsid w:val="005A453D"/>
    <w:rsid w:val="005A4598"/>
    <w:rsid w:val="005A4B5E"/>
    <w:rsid w:val="005A4B7D"/>
    <w:rsid w:val="005A4E2D"/>
    <w:rsid w:val="005A506D"/>
    <w:rsid w:val="005A534C"/>
    <w:rsid w:val="005A536D"/>
    <w:rsid w:val="005A5566"/>
    <w:rsid w:val="005A5660"/>
    <w:rsid w:val="005A5736"/>
    <w:rsid w:val="005A5E13"/>
    <w:rsid w:val="005A5F8A"/>
    <w:rsid w:val="005A66F1"/>
    <w:rsid w:val="005A67FA"/>
    <w:rsid w:val="005A6884"/>
    <w:rsid w:val="005A6CB2"/>
    <w:rsid w:val="005A6D9A"/>
    <w:rsid w:val="005A6DF8"/>
    <w:rsid w:val="005A6E75"/>
    <w:rsid w:val="005A6F15"/>
    <w:rsid w:val="005A7020"/>
    <w:rsid w:val="005A7FD6"/>
    <w:rsid w:val="005B0302"/>
    <w:rsid w:val="005B156C"/>
    <w:rsid w:val="005B18A5"/>
    <w:rsid w:val="005B1970"/>
    <w:rsid w:val="005B1B5A"/>
    <w:rsid w:val="005B1B63"/>
    <w:rsid w:val="005B1D31"/>
    <w:rsid w:val="005B1DDB"/>
    <w:rsid w:val="005B236C"/>
    <w:rsid w:val="005B2B66"/>
    <w:rsid w:val="005B2E29"/>
    <w:rsid w:val="005B319B"/>
    <w:rsid w:val="005B33BD"/>
    <w:rsid w:val="005B3556"/>
    <w:rsid w:val="005B3753"/>
    <w:rsid w:val="005B38E5"/>
    <w:rsid w:val="005B38F2"/>
    <w:rsid w:val="005B3B5D"/>
    <w:rsid w:val="005B4116"/>
    <w:rsid w:val="005B41D7"/>
    <w:rsid w:val="005B4820"/>
    <w:rsid w:val="005B4839"/>
    <w:rsid w:val="005B4A4E"/>
    <w:rsid w:val="005B4B67"/>
    <w:rsid w:val="005B4C02"/>
    <w:rsid w:val="005B5068"/>
    <w:rsid w:val="005B50AB"/>
    <w:rsid w:val="005B53E6"/>
    <w:rsid w:val="005B554D"/>
    <w:rsid w:val="005B5819"/>
    <w:rsid w:val="005B5A53"/>
    <w:rsid w:val="005B5D1C"/>
    <w:rsid w:val="005B6430"/>
    <w:rsid w:val="005B6431"/>
    <w:rsid w:val="005B66E4"/>
    <w:rsid w:val="005B6746"/>
    <w:rsid w:val="005B6C5E"/>
    <w:rsid w:val="005B6DE2"/>
    <w:rsid w:val="005B6E6C"/>
    <w:rsid w:val="005B70AB"/>
    <w:rsid w:val="005B712A"/>
    <w:rsid w:val="005B71D7"/>
    <w:rsid w:val="005B72E7"/>
    <w:rsid w:val="005B7340"/>
    <w:rsid w:val="005B745A"/>
    <w:rsid w:val="005B74E5"/>
    <w:rsid w:val="005B79D8"/>
    <w:rsid w:val="005B7AEB"/>
    <w:rsid w:val="005B7F63"/>
    <w:rsid w:val="005B7F7D"/>
    <w:rsid w:val="005B7FEA"/>
    <w:rsid w:val="005C0099"/>
    <w:rsid w:val="005C0329"/>
    <w:rsid w:val="005C04A1"/>
    <w:rsid w:val="005C08A7"/>
    <w:rsid w:val="005C08FD"/>
    <w:rsid w:val="005C0CE4"/>
    <w:rsid w:val="005C0E0D"/>
    <w:rsid w:val="005C11D4"/>
    <w:rsid w:val="005C11DD"/>
    <w:rsid w:val="005C12BF"/>
    <w:rsid w:val="005C1447"/>
    <w:rsid w:val="005C14E4"/>
    <w:rsid w:val="005C15B8"/>
    <w:rsid w:val="005C160B"/>
    <w:rsid w:val="005C1948"/>
    <w:rsid w:val="005C1BD1"/>
    <w:rsid w:val="005C1C4A"/>
    <w:rsid w:val="005C1F76"/>
    <w:rsid w:val="005C2444"/>
    <w:rsid w:val="005C2470"/>
    <w:rsid w:val="005C2743"/>
    <w:rsid w:val="005C27C0"/>
    <w:rsid w:val="005C2DE6"/>
    <w:rsid w:val="005C2F75"/>
    <w:rsid w:val="005C321E"/>
    <w:rsid w:val="005C3526"/>
    <w:rsid w:val="005C3536"/>
    <w:rsid w:val="005C36FA"/>
    <w:rsid w:val="005C3CF1"/>
    <w:rsid w:val="005C4335"/>
    <w:rsid w:val="005C461D"/>
    <w:rsid w:val="005C47ED"/>
    <w:rsid w:val="005C49D6"/>
    <w:rsid w:val="005C4D21"/>
    <w:rsid w:val="005C4D99"/>
    <w:rsid w:val="005C58A1"/>
    <w:rsid w:val="005C5E23"/>
    <w:rsid w:val="005C5FE6"/>
    <w:rsid w:val="005C6178"/>
    <w:rsid w:val="005C6616"/>
    <w:rsid w:val="005C667F"/>
    <w:rsid w:val="005C67AC"/>
    <w:rsid w:val="005C6E6A"/>
    <w:rsid w:val="005C70FD"/>
    <w:rsid w:val="005C72AB"/>
    <w:rsid w:val="005C7587"/>
    <w:rsid w:val="005C763B"/>
    <w:rsid w:val="005C78B2"/>
    <w:rsid w:val="005C7A29"/>
    <w:rsid w:val="005C7CF8"/>
    <w:rsid w:val="005C7FA9"/>
    <w:rsid w:val="005D0047"/>
    <w:rsid w:val="005D049B"/>
    <w:rsid w:val="005D0589"/>
    <w:rsid w:val="005D067C"/>
    <w:rsid w:val="005D07C3"/>
    <w:rsid w:val="005D080A"/>
    <w:rsid w:val="005D0956"/>
    <w:rsid w:val="005D0EC3"/>
    <w:rsid w:val="005D101F"/>
    <w:rsid w:val="005D1137"/>
    <w:rsid w:val="005D13A4"/>
    <w:rsid w:val="005D141D"/>
    <w:rsid w:val="005D17EA"/>
    <w:rsid w:val="005D1A0F"/>
    <w:rsid w:val="005D1F17"/>
    <w:rsid w:val="005D2277"/>
    <w:rsid w:val="005D2286"/>
    <w:rsid w:val="005D22CE"/>
    <w:rsid w:val="005D22E7"/>
    <w:rsid w:val="005D23F5"/>
    <w:rsid w:val="005D2405"/>
    <w:rsid w:val="005D265F"/>
    <w:rsid w:val="005D2D05"/>
    <w:rsid w:val="005D2E77"/>
    <w:rsid w:val="005D2E7E"/>
    <w:rsid w:val="005D2FE1"/>
    <w:rsid w:val="005D306F"/>
    <w:rsid w:val="005D30F3"/>
    <w:rsid w:val="005D313D"/>
    <w:rsid w:val="005D3602"/>
    <w:rsid w:val="005D3716"/>
    <w:rsid w:val="005D3A14"/>
    <w:rsid w:val="005D3FBF"/>
    <w:rsid w:val="005D402F"/>
    <w:rsid w:val="005D4064"/>
    <w:rsid w:val="005D4294"/>
    <w:rsid w:val="005D42E0"/>
    <w:rsid w:val="005D4364"/>
    <w:rsid w:val="005D4D78"/>
    <w:rsid w:val="005D5100"/>
    <w:rsid w:val="005D537A"/>
    <w:rsid w:val="005D547D"/>
    <w:rsid w:val="005D5B1C"/>
    <w:rsid w:val="005D5C21"/>
    <w:rsid w:val="005D5F4C"/>
    <w:rsid w:val="005D663B"/>
    <w:rsid w:val="005D6AF7"/>
    <w:rsid w:val="005D6F33"/>
    <w:rsid w:val="005D756F"/>
    <w:rsid w:val="005D7AFD"/>
    <w:rsid w:val="005D7EAD"/>
    <w:rsid w:val="005E00E0"/>
    <w:rsid w:val="005E0144"/>
    <w:rsid w:val="005E041A"/>
    <w:rsid w:val="005E054E"/>
    <w:rsid w:val="005E0DA6"/>
    <w:rsid w:val="005E1073"/>
    <w:rsid w:val="005E13BD"/>
    <w:rsid w:val="005E1587"/>
    <w:rsid w:val="005E1D4C"/>
    <w:rsid w:val="005E1E54"/>
    <w:rsid w:val="005E2132"/>
    <w:rsid w:val="005E22E1"/>
    <w:rsid w:val="005E22F8"/>
    <w:rsid w:val="005E23D7"/>
    <w:rsid w:val="005E2613"/>
    <w:rsid w:val="005E27CF"/>
    <w:rsid w:val="005E28DB"/>
    <w:rsid w:val="005E29A1"/>
    <w:rsid w:val="005E2F03"/>
    <w:rsid w:val="005E3170"/>
    <w:rsid w:val="005E31DA"/>
    <w:rsid w:val="005E3204"/>
    <w:rsid w:val="005E3315"/>
    <w:rsid w:val="005E35EC"/>
    <w:rsid w:val="005E3B0D"/>
    <w:rsid w:val="005E40A4"/>
    <w:rsid w:val="005E40CB"/>
    <w:rsid w:val="005E4525"/>
    <w:rsid w:val="005E4686"/>
    <w:rsid w:val="005E4690"/>
    <w:rsid w:val="005E4928"/>
    <w:rsid w:val="005E4B8E"/>
    <w:rsid w:val="005E4D18"/>
    <w:rsid w:val="005E52C5"/>
    <w:rsid w:val="005E5C6E"/>
    <w:rsid w:val="005E5DE7"/>
    <w:rsid w:val="005E6051"/>
    <w:rsid w:val="005E6083"/>
    <w:rsid w:val="005E63DA"/>
    <w:rsid w:val="005E65F5"/>
    <w:rsid w:val="005E66C2"/>
    <w:rsid w:val="005E6970"/>
    <w:rsid w:val="005E6CEA"/>
    <w:rsid w:val="005E70FE"/>
    <w:rsid w:val="005E71A8"/>
    <w:rsid w:val="005E77BC"/>
    <w:rsid w:val="005E7806"/>
    <w:rsid w:val="005E7A21"/>
    <w:rsid w:val="005E7CD7"/>
    <w:rsid w:val="005F0516"/>
    <w:rsid w:val="005F0B2B"/>
    <w:rsid w:val="005F0E77"/>
    <w:rsid w:val="005F10E0"/>
    <w:rsid w:val="005F1176"/>
    <w:rsid w:val="005F1617"/>
    <w:rsid w:val="005F161C"/>
    <w:rsid w:val="005F1918"/>
    <w:rsid w:val="005F1C21"/>
    <w:rsid w:val="005F1C63"/>
    <w:rsid w:val="005F1FFE"/>
    <w:rsid w:val="005F2042"/>
    <w:rsid w:val="005F257D"/>
    <w:rsid w:val="005F25AE"/>
    <w:rsid w:val="005F27BA"/>
    <w:rsid w:val="005F2C76"/>
    <w:rsid w:val="005F2EE8"/>
    <w:rsid w:val="005F2F08"/>
    <w:rsid w:val="005F303A"/>
    <w:rsid w:val="005F3045"/>
    <w:rsid w:val="005F31F9"/>
    <w:rsid w:val="005F3439"/>
    <w:rsid w:val="005F3849"/>
    <w:rsid w:val="005F388E"/>
    <w:rsid w:val="005F39AD"/>
    <w:rsid w:val="005F3A00"/>
    <w:rsid w:val="005F3A2D"/>
    <w:rsid w:val="005F3CD7"/>
    <w:rsid w:val="005F3D1A"/>
    <w:rsid w:val="005F3D2D"/>
    <w:rsid w:val="005F3E82"/>
    <w:rsid w:val="005F4184"/>
    <w:rsid w:val="005F4895"/>
    <w:rsid w:val="005F49D4"/>
    <w:rsid w:val="005F4E3B"/>
    <w:rsid w:val="005F4E9D"/>
    <w:rsid w:val="005F5131"/>
    <w:rsid w:val="005F51A6"/>
    <w:rsid w:val="005F51E6"/>
    <w:rsid w:val="005F51E8"/>
    <w:rsid w:val="005F55FD"/>
    <w:rsid w:val="005F569C"/>
    <w:rsid w:val="005F5A23"/>
    <w:rsid w:val="005F5C25"/>
    <w:rsid w:val="005F5D76"/>
    <w:rsid w:val="005F63A2"/>
    <w:rsid w:val="005F68F2"/>
    <w:rsid w:val="005F6934"/>
    <w:rsid w:val="005F6A46"/>
    <w:rsid w:val="005F6F25"/>
    <w:rsid w:val="005F75AD"/>
    <w:rsid w:val="005F7906"/>
    <w:rsid w:val="005F7BA4"/>
    <w:rsid w:val="0060075F"/>
    <w:rsid w:val="00600CC0"/>
    <w:rsid w:val="00600CC7"/>
    <w:rsid w:val="00600FEA"/>
    <w:rsid w:val="00601265"/>
    <w:rsid w:val="006014C0"/>
    <w:rsid w:val="0060161D"/>
    <w:rsid w:val="00601712"/>
    <w:rsid w:val="0060183F"/>
    <w:rsid w:val="00601C92"/>
    <w:rsid w:val="00601CE1"/>
    <w:rsid w:val="00601D45"/>
    <w:rsid w:val="00602150"/>
    <w:rsid w:val="00602231"/>
    <w:rsid w:val="0060236C"/>
    <w:rsid w:val="006023BB"/>
    <w:rsid w:val="006023C7"/>
    <w:rsid w:val="006023CD"/>
    <w:rsid w:val="006024CE"/>
    <w:rsid w:val="00602615"/>
    <w:rsid w:val="00602717"/>
    <w:rsid w:val="00602E2A"/>
    <w:rsid w:val="00602FD4"/>
    <w:rsid w:val="006040FC"/>
    <w:rsid w:val="00604167"/>
    <w:rsid w:val="0060427C"/>
    <w:rsid w:val="00604623"/>
    <w:rsid w:val="006048E0"/>
    <w:rsid w:val="00604D86"/>
    <w:rsid w:val="00604E6A"/>
    <w:rsid w:val="00604F7C"/>
    <w:rsid w:val="00605000"/>
    <w:rsid w:val="0060503B"/>
    <w:rsid w:val="00605304"/>
    <w:rsid w:val="00605375"/>
    <w:rsid w:val="00605458"/>
    <w:rsid w:val="006057A2"/>
    <w:rsid w:val="00605AFC"/>
    <w:rsid w:val="00605B57"/>
    <w:rsid w:val="0060600D"/>
    <w:rsid w:val="0060648F"/>
    <w:rsid w:val="006067BF"/>
    <w:rsid w:val="00606A94"/>
    <w:rsid w:val="00606C2C"/>
    <w:rsid w:val="00606D61"/>
    <w:rsid w:val="00606DE8"/>
    <w:rsid w:val="00607138"/>
    <w:rsid w:val="006077F5"/>
    <w:rsid w:val="00607A95"/>
    <w:rsid w:val="00607AF8"/>
    <w:rsid w:val="00607AFF"/>
    <w:rsid w:val="00607B2D"/>
    <w:rsid w:val="00607C5B"/>
    <w:rsid w:val="00607C8B"/>
    <w:rsid w:val="00607F74"/>
    <w:rsid w:val="00607F90"/>
    <w:rsid w:val="00610178"/>
    <w:rsid w:val="00610427"/>
    <w:rsid w:val="00610429"/>
    <w:rsid w:val="006104CA"/>
    <w:rsid w:val="006108E9"/>
    <w:rsid w:val="00610CD5"/>
    <w:rsid w:val="006114BE"/>
    <w:rsid w:val="00611763"/>
    <w:rsid w:val="006119F1"/>
    <w:rsid w:val="00611DA6"/>
    <w:rsid w:val="0061207F"/>
    <w:rsid w:val="00612189"/>
    <w:rsid w:val="006123A4"/>
    <w:rsid w:val="006125AE"/>
    <w:rsid w:val="006129B1"/>
    <w:rsid w:val="00612A59"/>
    <w:rsid w:val="00612BC8"/>
    <w:rsid w:val="00612DF9"/>
    <w:rsid w:val="00612E23"/>
    <w:rsid w:val="00612F87"/>
    <w:rsid w:val="0061321C"/>
    <w:rsid w:val="00613288"/>
    <w:rsid w:val="00613334"/>
    <w:rsid w:val="0061335B"/>
    <w:rsid w:val="00613471"/>
    <w:rsid w:val="00613508"/>
    <w:rsid w:val="00613646"/>
    <w:rsid w:val="00613913"/>
    <w:rsid w:val="00613C0B"/>
    <w:rsid w:val="00613D16"/>
    <w:rsid w:val="00614288"/>
    <w:rsid w:val="00614401"/>
    <w:rsid w:val="00614424"/>
    <w:rsid w:val="006148EF"/>
    <w:rsid w:val="00614906"/>
    <w:rsid w:val="00614B99"/>
    <w:rsid w:val="00614F82"/>
    <w:rsid w:val="00615094"/>
    <w:rsid w:val="006152A2"/>
    <w:rsid w:val="006153F1"/>
    <w:rsid w:val="00615A74"/>
    <w:rsid w:val="00615B3F"/>
    <w:rsid w:val="00615D3C"/>
    <w:rsid w:val="00615DA9"/>
    <w:rsid w:val="00615DB9"/>
    <w:rsid w:val="00615F3E"/>
    <w:rsid w:val="00616124"/>
    <w:rsid w:val="00616183"/>
    <w:rsid w:val="006161E1"/>
    <w:rsid w:val="00616809"/>
    <w:rsid w:val="006168D7"/>
    <w:rsid w:val="00616C84"/>
    <w:rsid w:val="00616E1B"/>
    <w:rsid w:val="00617455"/>
    <w:rsid w:val="006176D1"/>
    <w:rsid w:val="00617FAD"/>
    <w:rsid w:val="006208C9"/>
    <w:rsid w:val="00620A88"/>
    <w:rsid w:val="00620D3F"/>
    <w:rsid w:val="00620D8F"/>
    <w:rsid w:val="00620FFE"/>
    <w:rsid w:val="00621246"/>
    <w:rsid w:val="00621454"/>
    <w:rsid w:val="0062152B"/>
    <w:rsid w:val="006219BE"/>
    <w:rsid w:val="00621AED"/>
    <w:rsid w:val="00621B0B"/>
    <w:rsid w:val="00621CB4"/>
    <w:rsid w:val="006221C9"/>
    <w:rsid w:val="0062235D"/>
    <w:rsid w:val="00622369"/>
    <w:rsid w:val="006224A3"/>
    <w:rsid w:val="00622515"/>
    <w:rsid w:val="00622858"/>
    <w:rsid w:val="00622A17"/>
    <w:rsid w:val="00622B6D"/>
    <w:rsid w:val="00622FF0"/>
    <w:rsid w:val="00623693"/>
    <w:rsid w:val="00623A59"/>
    <w:rsid w:val="00623A83"/>
    <w:rsid w:val="00623BE9"/>
    <w:rsid w:val="00623DEB"/>
    <w:rsid w:val="006242F8"/>
    <w:rsid w:val="00624BAF"/>
    <w:rsid w:val="00624CD5"/>
    <w:rsid w:val="006250A8"/>
    <w:rsid w:val="00625325"/>
    <w:rsid w:val="006256DE"/>
    <w:rsid w:val="00625D8B"/>
    <w:rsid w:val="00625DF8"/>
    <w:rsid w:val="00625EA7"/>
    <w:rsid w:val="006260C6"/>
    <w:rsid w:val="006260DD"/>
    <w:rsid w:val="00626365"/>
    <w:rsid w:val="006264AD"/>
    <w:rsid w:val="006264C7"/>
    <w:rsid w:val="00626607"/>
    <w:rsid w:val="00626B6A"/>
    <w:rsid w:val="00626D53"/>
    <w:rsid w:val="00626FEE"/>
    <w:rsid w:val="0062742B"/>
    <w:rsid w:val="0062748C"/>
    <w:rsid w:val="0062783B"/>
    <w:rsid w:val="0062796A"/>
    <w:rsid w:val="00627FDD"/>
    <w:rsid w:val="006301C8"/>
    <w:rsid w:val="00630964"/>
    <w:rsid w:val="00630A90"/>
    <w:rsid w:val="00630E90"/>
    <w:rsid w:val="00631012"/>
    <w:rsid w:val="006311E0"/>
    <w:rsid w:val="006312C9"/>
    <w:rsid w:val="00631BC5"/>
    <w:rsid w:val="0063242B"/>
    <w:rsid w:val="0063250F"/>
    <w:rsid w:val="00632AE6"/>
    <w:rsid w:val="00632BC8"/>
    <w:rsid w:val="00632C35"/>
    <w:rsid w:val="00632DD9"/>
    <w:rsid w:val="00632E09"/>
    <w:rsid w:val="00632F1D"/>
    <w:rsid w:val="00633172"/>
    <w:rsid w:val="00633208"/>
    <w:rsid w:val="006335D6"/>
    <w:rsid w:val="006335EA"/>
    <w:rsid w:val="006337E5"/>
    <w:rsid w:val="00633C88"/>
    <w:rsid w:val="00633DA2"/>
    <w:rsid w:val="00633ED6"/>
    <w:rsid w:val="00633EED"/>
    <w:rsid w:val="00633F26"/>
    <w:rsid w:val="00634185"/>
    <w:rsid w:val="006341F2"/>
    <w:rsid w:val="00634693"/>
    <w:rsid w:val="00634793"/>
    <w:rsid w:val="0063495E"/>
    <w:rsid w:val="00634A79"/>
    <w:rsid w:val="00634B8F"/>
    <w:rsid w:val="00634C33"/>
    <w:rsid w:val="00634D9B"/>
    <w:rsid w:val="00634F25"/>
    <w:rsid w:val="00635267"/>
    <w:rsid w:val="00635843"/>
    <w:rsid w:val="00635A4A"/>
    <w:rsid w:val="00635CEF"/>
    <w:rsid w:val="00636911"/>
    <w:rsid w:val="00636F8F"/>
    <w:rsid w:val="00637079"/>
    <w:rsid w:val="0063710B"/>
    <w:rsid w:val="0063734A"/>
    <w:rsid w:val="0063755B"/>
    <w:rsid w:val="006375A4"/>
    <w:rsid w:val="006379A7"/>
    <w:rsid w:val="00637B99"/>
    <w:rsid w:val="00637C10"/>
    <w:rsid w:val="00637DA9"/>
    <w:rsid w:val="00637EF2"/>
    <w:rsid w:val="0064009A"/>
    <w:rsid w:val="00640758"/>
    <w:rsid w:val="006408B8"/>
    <w:rsid w:val="00641275"/>
    <w:rsid w:val="006416A3"/>
    <w:rsid w:val="00641AFB"/>
    <w:rsid w:val="00641D77"/>
    <w:rsid w:val="00641F45"/>
    <w:rsid w:val="006420C5"/>
    <w:rsid w:val="00642150"/>
    <w:rsid w:val="0064224D"/>
    <w:rsid w:val="0064226B"/>
    <w:rsid w:val="00642313"/>
    <w:rsid w:val="00642351"/>
    <w:rsid w:val="00642448"/>
    <w:rsid w:val="00642727"/>
    <w:rsid w:val="00642912"/>
    <w:rsid w:val="00642978"/>
    <w:rsid w:val="00642D2D"/>
    <w:rsid w:val="00643021"/>
    <w:rsid w:val="00643204"/>
    <w:rsid w:val="0064336D"/>
    <w:rsid w:val="0064370A"/>
    <w:rsid w:val="0064390A"/>
    <w:rsid w:val="006439D5"/>
    <w:rsid w:val="00643A8F"/>
    <w:rsid w:val="00643CE7"/>
    <w:rsid w:val="00643D3C"/>
    <w:rsid w:val="00643F32"/>
    <w:rsid w:val="00643FF6"/>
    <w:rsid w:val="00644214"/>
    <w:rsid w:val="006444F6"/>
    <w:rsid w:val="00644BD3"/>
    <w:rsid w:val="00644F02"/>
    <w:rsid w:val="00645B51"/>
    <w:rsid w:val="00645BED"/>
    <w:rsid w:val="00645EDB"/>
    <w:rsid w:val="00646286"/>
    <w:rsid w:val="00646637"/>
    <w:rsid w:val="0064678F"/>
    <w:rsid w:val="0064695D"/>
    <w:rsid w:val="00646EA6"/>
    <w:rsid w:val="00647333"/>
    <w:rsid w:val="0064740D"/>
    <w:rsid w:val="0064758E"/>
    <w:rsid w:val="00647970"/>
    <w:rsid w:val="00647CDA"/>
    <w:rsid w:val="00647ED9"/>
    <w:rsid w:val="006501AD"/>
    <w:rsid w:val="00650452"/>
    <w:rsid w:val="0065068E"/>
    <w:rsid w:val="006506B3"/>
    <w:rsid w:val="006507CC"/>
    <w:rsid w:val="00650984"/>
    <w:rsid w:val="00650D19"/>
    <w:rsid w:val="00650DB8"/>
    <w:rsid w:val="0065132E"/>
    <w:rsid w:val="006515C6"/>
    <w:rsid w:val="00651683"/>
    <w:rsid w:val="00651913"/>
    <w:rsid w:val="00651D02"/>
    <w:rsid w:val="00651EC0"/>
    <w:rsid w:val="00652325"/>
    <w:rsid w:val="00652326"/>
    <w:rsid w:val="00652591"/>
    <w:rsid w:val="0065269E"/>
    <w:rsid w:val="00652B6B"/>
    <w:rsid w:val="00652BA1"/>
    <w:rsid w:val="00652C0E"/>
    <w:rsid w:val="00653224"/>
    <w:rsid w:val="006532B3"/>
    <w:rsid w:val="0065383E"/>
    <w:rsid w:val="00653A1D"/>
    <w:rsid w:val="00653F79"/>
    <w:rsid w:val="00653FD2"/>
    <w:rsid w:val="00654021"/>
    <w:rsid w:val="0065413A"/>
    <w:rsid w:val="00654762"/>
    <w:rsid w:val="006549D8"/>
    <w:rsid w:val="006549FD"/>
    <w:rsid w:val="00654B3F"/>
    <w:rsid w:val="00654CB3"/>
    <w:rsid w:val="00654D3A"/>
    <w:rsid w:val="00654DFD"/>
    <w:rsid w:val="00654F2B"/>
    <w:rsid w:val="0065521B"/>
    <w:rsid w:val="0065526A"/>
    <w:rsid w:val="00655462"/>
    <w:rsid w:val="0065587B"/>
    <w:rsid w:val="00655D89"/>
    <w:rsid w:val="00655E6F"/>
    <w:rsid w:val="00656686"/>
    <w:rsid w:val="006566EA"/>
    <w:rsid w:val="0065678C"/>
    <w:rsid w:val="00656A75"/>
    <w:rsid w:val="00656C7B"/>
    <w:rsid w:val="00657367"/>
    <w:rsid w:val="006574E8"/>
    <w:rsid w:val="0065772B"/>
    <w:rsid w:val="006577FB"/>
    <w:rsid w:val="00657C78"/>
    <w:rsid w:val="00657C8C"/>
    <w:rsid w:val="0066016A"/>
    <w:rsid w:val="0066019E"/>
    <w:rsid w:val="00660502"/>
    <w:rsid w:val="00660516"/>
    <w:rsid w:val="00660A0F"/>
    <w:rsid w:val="00660A5C"/>
    <w:rsid w:val="00660C0C"/>
    <w:rsid w:val="006615A1"/>
    <w:rsid w:val="00661A33"/>
    <w:rsid w:val="00661D86"/>
    <w:rsid w:val="0066208F"/>
    <w:rsid w:val="00662286"/>
    <w:rsid w:val="006624D0"/>
    <w:rsid w:val="0066257F"/>
    <w:rsid w:val="00662616"/>
    <w:rsid w:val="00662688"/>
    <w:rsid w:val="006627C4"/>
    <w:rsid w:val="00662FFB"/>
    <w:rsid w:val="00663454"/>
    <w:rsid w:val="006639F6"/>
    <w:rsid w:val="00663A82"/>
    <w:rsid w:val="00663C6B"/>
    <w:rsid w:val="00663CF6"/>
    <w:rsid w:val="00663DA7"/>
    <w:rsid w:val="00663E7A"/>
    <w:rsid w:val="00663F12"/>
    <w:rsid w:val="006640B6"/>
    <w:rsid w:val="006640BC"/>
    <w:rsid w:val="00664130"/>
    <w:rsid w:val="006644D4"/>
    <w:rsid w:val="006646AE"/>
    <w:rsid w:val="0066472A"/>
    <w:rsid w:val="00664B37"/>
    <w:rsid w:val="00665B06"/>
    <w:rsid w:val="00665DF6"/>
    <w:rsid w:val="00666036"/>
    <w:rsid w:val="0066648F"/>
    <w:rsid w:val="0066672C"/>
    <w:rsid w:val="00666DCF"/>
    <w:rsid w:val="00666F0A"/>
    <w:rsid w:val="006679DD"/>
    <w:rsid w:val="00667E20"/>
    <w:rsid w:val="00670265"/>
    <w:rsid w:val="00670652"/>
    <w:rsid w:val="00670699"/>
    <w:rsid w:val="00670B27"/>
    <w:rsid w:val="00670C14"/>
    <w:rsid w:val="00670E28"/>
    <w:rsid w:val="00670E61"/>
    <w:rsid w:val="00671089"/>
    <w:rsid w:val="006710CD"/>
    <w:rsid w:val="00671131"/>
    <w:rsid w:val="00671720"/>
    <w:rsid w:val="00671C1F"/>
    <w:rsid w:val="006721E2"/>
    <w:rsid w:val="00672467"/>
    <w:rsid w:val="0067267C"/>
    <w:rsid w:val="006726C2"/>
    <w:rsid w:val="00672AEE"/>
    <w:rsid w:val="00672B16"/>
    <w:rsid w:val="00672B18"/>
    <w:rsid w:val="00672C85"/>
    <w:rsid w:val="006730D4"/>
    <w:rsid w:val="00673215"/>
    <w:rsid w:val="00673442"/>
    <w:rsid w:val="00673516"/>
    <w:rsid w:val="0067397D"/>
    <w:rsid w:val="006739CB"/>
    <w:rsid w:val="00673A16"/>
    <w:rsid w:val="00673BC7"/>
    <w:rsid w:val="00673D87"/>
    <w:rsid w:val="00673DEB"/>
    <w:rsid w:val="00673DFB"/>
    <w:rsid w:val="00673EEB"/>
    <w:rsid w:val="006745C5"/>
    <w:rsid w:val="00674C88"/>
    <w:rsid w:val="00674E57"/>
    <w:rsid w:val="00674FA9"/>
    <w:rsid w:val="0067528D"/>
    <w:rsid w:val="0067543A"/>
    <w:rsid w:val="006756F1"/>
    <w:rsid w:val="00675727"/>
    <w:rsid w:val="00675908"/>
    <w:rsid w:val="006760DA"/>
    <w:rsid w:val="0067617F"/>
    <w:rsid w:val="006762C7"/>
    <w:rsid w:val="00676427"/>
    <w:rsid w:val="00676783"/>
    <w:rsid w:val="006768ED"/>
    <w:rsid w:val="00676952"/>
    <w:rsid w:val="00676A61"/>
    <w:rsid w:val="006776A4"/>
    <w:rsid w:val="00677B2A"/>
    <w:rsid w:val="00677ECC"/>
    <w:rsid w:val="00677EE1"/>
    <w:rsid w:val="0068006C"/>
    <w:rsid w:val="00680245"/>
    <w:rsid w:val="006802FC"/>
    <w:rsid w:val="00680304"/>
    <w:rsid w:val="00680588"/>
    <w:rsid w:val="00680636"/>
    <w:rsid w:val="00680782"/>
    <w:rsid w:val="00680798"/>
    <w:rsid w:val="00680A08"/>
    <w:rsid w:val="00680E1D"/>
    <w:rsid w:val="00681631"/>
    <w:rsid w:val="00681643"/>
    <w:rsid w:val="00681679"/>
    <w:rsid w:val="00681836"/>
    <w:rsid w:val="00681968"/>
    <w:rsid w:val="00681993"/>
    <w:rsid w:val="00681D32"/>
    <w:rsid w:val="0068207A"/>
    <w:rsid w:val="006820D1"/>
    <w:rsid w:val="00682122"/>
    <w:rsid w:val="006821D1"/>
    <w:rsid w:val="006824DF"/>
    <w:rsid w:val="00682704"/>
    <w:rsid w:val="00682A69"/>
    <w:rsid w:val="00682B43"/>
    <w:rsid w:val="00682BCC"/>
    <w:rsid w:val="00682E97"/>
    <w:rsid w:val="00683648"/>
    <w:rsid w:val="00683828"/>
    <w:rsid w:val="00683A4B"/>
    <w:rsid w:val="00683BE3"/>
    <w:rsid w:val="00683C2D"/>
    <w:rsid w:val="00683DBF"/>
    <w:rsid w:val="00683DC3"/>
    <w:rsid w:val="00683DE3"/>
    <w:rsid w:val="00683EFA"/>
    <w:rsid w:val="00684049"/>
    <w:rsid w:val="0068466D"/>
    <w:rsid w:val="00684836"/>
    <w:rsid w:val="00684852"/>
    <w:rsid w:val="00684A5B"/>
    <w:rsid w:val="00684DA3"/>
    <w:rsid w:val="00684F36"/>
    <w:rsid w:val="006854E7"/>
    <w:rsid w:val="0068550B"/>
    <w:rsid w:val="006857DC"/>
    <w:rsid w:val="00685806"/>
    <w:rsid w:val="0068606C"/>
    <w:rsid w:val="00686633"/>
    <w:rsid w:val="00686D7E"/>
    <w:rsid w:val="00686E4F"/>
    <w:rsid w:val="00687155"/>
    <w:rsid w:val="00687451"/>
    <w:rsid w:val="006874A6"/>
    <w:rsid w:val="00687562"/>
    <w:rsid w:val="00687565"/>
    <w:rsid w:val="0068765E"/>
    <w:rsid w:val="00687722"/>
    <w:rsid w:val="00687C34"/>
    <w:rsid w:val="00687EA2"/>
    <w:rsid w:val="00687EED"/>
    <w:rsid w:val="00687F61"/>
    <w:rsid w:val="00687FA7"/>
    <w:rsid w:val="00690825"/>
    <w:rsid w:val="00690ABC"/>
    <w:rsid w:val="00690BA3"/>
    <w:rsid w:val="00690BF4"/>
    <w:rsid w:val="00690F8A"/>
    <w:rsid w:val="006910C3"/>
    <w:rsid w:val="006910CD"/>
    <w:rsid w:val="0069168D"/>
    <w:rsid w:val="006916BA"/>
    <w:rsid w:val="006919EF"/>
    <w:rsid w:val="00691BA4"/>
    <w:rsid w:val="00691C09"/>
    <w:rsid w:val="00691F8F"/>
    <w:rsid w:val="00692471"/>
    <w:rsid w:val="006927C2"/>
    <w:rsid w:val="00692881"/>
    <w:rsid w:val="00692B02"/>
    <w:rsid w:val="00692C83"/>
    <w:rsid w:val="00692CF8"/>
    <w:rsid w:val="00692EF4"/>
    <w:rsid w:val="006930DB"/>
    <w:rsid w:val="00693399"/>
    <w:rsid w:val="00693507"/>
    <w:rsid w:val="006935F3"/>
    <w:rsid w:val="0069384A"/>
    <w:rsid w:val="00693957"/>
    <w:rsid w:val="00693B55"/>
    <w:rsid w:val="00693DB8"/>
    <w:rsid w:val="00693E9A"/>
    <w:rsid w:val="00693F57"/>
    <w:rsid w:val="0069402C"/>
    <w:rsid w:val="00694147"/>
    <w:rsid w:val="0069427C"/>
    <w:rsid w:val="0069472E"/>
    <w:rsid w:val="00694D30"/>
    <w:rsid w:val="00694E2E"/>
    <w:rsid w:val="00694FB6"/>
    <w:rsid w:val="006956B3"/>
    <w:rsid w:val="00695784"/>
    <w:rsid w:val="00695928"/>
    <w:rsid w:val="00695F75"/>
    <w:rsid w:val="00695F79"/>
    <w:rsid w:val="0069601C"/>
    <w:rsid w:val="00696082"/>
    <w:rsid w:val="00696186"/>
    <w:rsid w:val="0069634C"/>
    <w:rsid w:val="006969C4"/>
    <w:rsid w:val="00696AFE"/>
    <w:rsid w:val="00696C8C"/>
    <w:rsid w:val="00696CC0"/>
    <w:rsid w:val="0069717C"/>
    <w:rsid w:val="00697208"/>
    <w:rsid w:val="0069727D"/>
    <w:rsid w:val="006973BB"/>
    <w:rsid w:val="0069786C"/>
    <w:rsid w:val="006979DE"/>
    <w:rsid w:val="006A00C7"/>
    <w:rsid w:val="006A0469"/>
    <w:rsid w:val="006A063F"/>
    <w:rsid w:val="006A0652"/>
    <w:rsid w:val="006A07FD"/>
    <w:rsid w:val="006A0AD0"/>
    <w:rsid w:val="006A0CB9"/>
    <w:rsid w:val="006A0ED3"/>
    <w:rsid w:val="006A10D6"/>
    <w:rsid w:val="006A16BF"/>
    <w:rsid w:val="006A17F8"/>
    <w:rsid w:val="006A1B6A"/>
    <w:rsid w:val="006A1BCE"/>
    <w:rsid w:val="006A242C"/>
    <w:rsid w:val="006A24D4"/>
    <w:rsid w:val="006A2693"/>
    <w:rsid w:val="006A29E2"/>
    <w:rsid w:val="006A2CC3"/>
    <w:rsid w:val="006A2CF2"/>
    <w:rsid w:val="006A2FC1"/>
    <w:rsid w:val="006A3122"/>
    <w:rsid w:val="006A37CE"/>
    <w:rsid w:val="006A3A19"/>
    <w:rsid w:val="006A3AE9"/>
    <w:rsid w:val="006A3B7D"/>
    <w:rsid w:val="006A3C51"/>
    <w:rsid w:val="006A4234"/>
    <w:rsid w:val="006A4503"/>
    <w:rsid w:val="006A4762"/>
    <w:rsid w:val="006A4862"/>
    <w:rsid w:val="006A493F"/>
    <w:rsid w:val="006A4C28"/>
    <w:rsid w:val="006A4D14"/>
    <w:rsid w:val="006A4D73"/>
    <w:rsid w:val="006A50FC"/>
    <w:rsid w:val="006A51EA"/>
    <w:rsid w:val="006A574B"/>
    <w:rsid w:val="006A57B5"/>
    <w:rsid w:val="006A5AAF"/>
    <w:rsid w:val="006A5B99"/>
    <w:rsid w:val="006A5E9E"/>
    <w:rsid w:val="006A658D"/>
    <w:rsid w:val="006A68A8"/>
    <w:rsid w:val="006A698A"/>
    <w:rsid w:val="006A6A3B"/>
    <w:rsid w:val="006A6C5B"/>
    <w:rsid w:val="006A6EAB"/>
    <w:rsid w:val="006A6FE1"/>
    <w:rsid w:val="006A7098"/>
    <w:rsid w:val="006A7194"/>
    <w:rsid w:val="006A72F5"/>
    <w:rsid w:val="006A73B4"/>
    <w:rsid w:val="006A7865"/>
    <w:rsid w:val="006A7B62"/>
    <w:rsid w:val="006A7BFC"/>
    <w:rsid w:val="006A7C43"/>
    <w:rsid w:val="006A7C75"/>
    <w:rsid w:val="006B05D4"/>
    <w:rsid w:val="006B09DB"/>
    <w:rsid w:val="006B0A0E"/>
    <w:rsid w:val="006B0A7A"/>
    <w:rsid w:val="006B0F65"/>
    <w:rsid w:val="006B1022"/>
    <w:rsid w:val="006B14DB"/>
    <w:rsid w:val="006B1654"/>
    <w:rsid w:val="006B194D"/>
    <w:rsid w:val="006B1BF5"/>
    <w:rsid w:val="006B221B"/>
    <w:rsid w:val="006B2310"/>
    <w:rsid w:val="006B23C1"/>
    <w:rsid w:val="006B23E1"/>
    <w:rsid w:val="006B249E"/>
    <w:rsid w:val="006B2880"/>
    <w:rsid w:val="006B28AD"/>
    <w:rsid w:val="006B2990"/>
    <w:rsid w:val="006B2B9B"/>
    <w:rsid w:val="006B2BDC"/>
    <w:rsid w:val="006B2C87"/>
    <w:rsid w:val="006B3111"/>
    <w:rsid w:val="006B34F1"/>
    <w:rsid w:val="006B385A"/>
    <w:rsid w:val="006B3959"/>
    <w:rsid w:val="006B3CCE"/>
    <w:rsid w:val="006B3F39"/>
    <w:rsid w:val="006B4048"/>
    <w:rsid w:val="006B420F"/>
    <w:rsid w:val="006B4359"/>
    <w:rsid w:val="006B443C"/>
    <w:rsid w:val="006B4776"/>
    <w:rsid w:val="006B4A6B"/>
    <w:rsid w:val="006B4D7B"/>
    <w:rsid w:val="006B4E55"/>
    <w:rsid w:val="006B5481"/>
    <w:rsid w:val="006B5581"/>
    <w:rsid w:val="006B597E"/>
    <w:rsid w:val="006B6055"/>
    <w:rsid w:val="006B609B"/>
    <w:rsid w:val="006B60F7"/>
    <w:rsid w:val="006B6198"/>
    <w:rsid w:val="006B6296"/>
    <w:rsid w:val="006B6376"/>
    <w:rsid w:val="006B659F"/>
    <w:rsid w:val="006B6AC2"/>
    <w:rsid w:val="006B6BD2"/>
    <w:rsid w:val="006B6D55"/>
    <w:rsid w:val="006B6DE5"/>
    <w:rsid w:val="006B6ECC"/>
    <w:rsid w:val="006B70B3"/>
    <w:rsid w:val="006B71B5"/>
    <w:rsid w:val="006B72C4"/>
    <w:rsid w:val="006B7B4C"/>
    <w:rsid w:val="006B7B50"/>
    <w:rsid w:val="006B7C10"/>
    <w:rsid w:val="006B7FA5"/>
    <w:rsid w:val="006C009A"/>
    <w:rsid w:val="006C099C"/>
    <w:rsid w:val="006C0A61"/>
    <w:rsid w:val="006C0F79"/>
    <w:rsid w:val="006C16D4"/>
    <w:rsid w:val="006C1A27"/>
    <w:rsid w:val="006C1A6C"/>
    <w:rsid w:val="006C1F29"/>
    <w:rsid w:val="006C2477"/>
    <w:rsid w:val="006C2B54"/>
    <w:rsid w:val="006C2C00"/>
    <w:rsid w:val="006C3318"/>
    <w:rsid w:val="006C334E"/>
    <w:rsid w:val="006C3440"/>
    <w:rsid w:val="006C34B5"/>
    <w:rsid w:val="006C34E5"/>
    <w:rsid w:val="006C3528"/>
    <w:rsid w:val="006C370D"/>
    <w:rsid w:val="006C3963"/>
    <w:rsid w:val="006C3975"/>
    <w:rsid w:val="006C3E0A"/>
    <w:rsid w:val="006C4530"/>
    <w:rsid w:val="006C4565"/>
    <w:rsid w:val="006C4ACB"/>
    <w:rsid w:val="006C4D58"/>
    <w:rsid w:val="006C4EF8"/>
    <w:rsid w:val="006C5CA8"/>
    <w:rsid w:val="006C5EDF"/>
    <w:rsid w:val="006C6142"/>
    <w:rsid w:val="006C6291"/>
    <w:rsid w:val="006C6407"/>
    <w:rsid w:val="006C6571"/>
    <w:rsid w:val="006C6601"/>
    <w:rsid w:val="006C6685"/>
    <w:rsid w:val="006C671E"/>
    <w:rsid w:val="006C6CBD"/>
    <w:rsid w:val="006C6FFE"/>
    <w:rsid w:val="006C7019"/>
    <w:rsid w:val="006C70DD"/>
    <w:rsid w:val="006C7398"/>
    <w:rsid w:val="006C75A1"/>
    <w:rsid w:val="006C781D"/>
    <w:rsid w:val="006C792C"/>
    <w:rsid w:val="006C7946"/>
    <w:rsid w:val="006C7984"/>
    <w:rsid w:val="006C7E15"/>
    <w:rsid w:val="006D0A6F"/>
    <w:rsid w:val="006D0E4B"/>
    <w:rsid w:val="006D10C1"/>
    <w:rsid w:val="006D111A"/>
    <w:rsid w:val="006D12DC"/>
    <w:rsid w:val="006D1302"/>
    <w:rsid w:val="006D14A1"/>
    <w:rsid w:val="006D16E1"/>
    <w:rsid w:val="006D1A36"/>
    <w:rsid w:val="006D1A9E"/>
    <w:rsid w:val="006D1B19"/>
    <w:rsid w:val="006D1CF7"/>
    <w:rsid w:val="006D21D5"/>
    <w:rsid w:val="006D223D"/>
    <w:rsid w:val="006D2288"/>
    <w:rsid w:val="006D22D1"/>
    <w:rsid w:val="006D234B"/>
    <w:rsid w:val="006D2C06"/>
    <w:rsid w:val="006D308C"/>
    <w:rsid w:val="006D30FB"/>
    <w:rsid w:val="006D35FA"/>
    <w:rsid w:val="006D3987"/>
    <w:rsid w:val="006D3A91"/>
    <w:rsid w:val="006D4127"/>
    <w:rsid w:val="006D4382"/>
    <w:rsid w:val="006D49AF"/>
    <w:rsid w:val="006D49B2"/>
    <w:rsid w:val="006D4C17"/>
    <w:rsid w:val="006D4C19"/>
    <w:rsid w:val="006D4D8F"/>
    <w:rsid w:val="006D4E21"/>
    <w:rsid w:val="006D4E9F"/>
    <w:rsid w:val="006D52B5"/>
    <w:rsid w:val="006D55BA"/>
    <w:rsid w:val="006D56F5"/>
    <w:rsid w:val="006D56FF"/>
    <w:rsid w:val="006D58DD"/>
    <w:rsid w:val="006D5914"/>
    <w:rsid w:val="006D5A8B"/>
    <w:rsid w:val="006D61E4"/>
    <w:rsid w:val="006D6212"/>
    <w:rsid w:val="006D623D"/>
    <w:rsid w:val="006D6341"/>
    <w:rsid w:val="006D6480"/>
    <w:rsid w:val="006D6589"/>
    <w:rsid w:val="006D678B"/>
    <w:rsid w:val="006D69B6"/>
    <w:rsid w:val="006D6C09"/>
    <w:rsid w:val="006D70AE"/>
    <w:rsid w:val="006D727B"/>
    <w:rsid w:val="006D72CC"/>
    <w:rsid w:val="006D7793"/>
    <w:rsid w:val="006D78AD"/>
    <w:rsid w:val="006D7A6C"/>
    <w:rsid w:val="006D7D9C"/>
    <w:rsid w:val="006E0004"/>
    <w:rsid w:val="006E01F3"/>
    <w:rsid w:val="006E0D5F"/>
    <w:rsid w:val="006E0E72"/>
    <w:rsid w:val="006E0F78"/>
    <w:rsid w:val="006E10DA"/>
    <w:rsid w:val="006E118A"/>
    <w:rsid w:val="006E11CF"/>
    <w:rsid w:val="006E16B6"/>
    <w:rsid w:val="006E1790"/>
    <w:rsid w:val="006E2033"/>
    <w:rsid w:val="006E23DE"/>
    <w:rsid w:val="006E24D8"/>
    <w:rsid w:val="006E2EF0"/>
    <w:rsid w:val="006E2F34"/>
    <w:rsid w:val="006E2FB7"/>
    <w:rsid w:val="006E3050"/>
    <w:rsid w:val="006E3276"/>
    <w:rsid w:val="006E34F3"/>
    <w:rsid w:val="006E3753"/>
    <w:rsid w:val="006E376C"/>
    <w:rsid w:val="006E4042"/>
    <w:rsid w:val="006E4269"/>
    <w:rsid w:val="006E42FC"/>
    <w:rsid w:val="006E454C"/>
    <w:rsid w:val="006E4803"/>
    <w:rsid w:val="006E4FA7"/>
    <w:rsid w:val="006E50FD"/>
    <w:rsid w:val="006E519B"/>
    <w:rsid w:val="006E529A"/>
    <w:rsid w:val="006E53A4"/>
    <w:rsid w:val="006E53FB"/>
    <w:rsid w:val="006E5409"/>
    <w:rsid w:val="006E541F"/>
    <w:rsid w:val="006E556E"/>
    <w:rsid w:val="006E55E2"/>
    <w:rsid w:val="006E5746"/>
    <w:rsid w:val="006E58FB"/>
    <w:rsid w:val="006E5A0C"/>
    <w:rsid w:val="006E5C28"/>
    <w:rsid w:val="006E60B4"/>
    <w:rsid w:val="006E638C"/>
    <w:rsid w:val="006E6659"/>
    <w:rsid w:val="006E66E7"/>
    <w:rsid w:val="006E6AC4"/>
    <w:rsid w:val="006E6B06"/>
    <w:rsid w:val="006E6C6D"/>
    <w:rsid w:val="006E6CA1"/>
    <w:rsid w:val="006E6D07"/>
    <w:rsid w:val="006E70F7"/>
    <w:rsid w:val="006E7578"/>
    <w:rsid w:val="006E7637"/>
    <w:rsid w:val="006E7C04"/>
    <w:rsid w:val="006E7C64"/>
    <w:rsid w:val="006E7D64"/>
    <w:rsid w:val="006E7DD5"/>
    <w:rsid w:val="006E7F5D"/>
    <w:rsid w:val="006E7F6C"/>
    <w:rsid w:val="006F0408"/>
    <w:rsid w:val="006F07FA"/>
    <w:rsid w:val="006F0955"/>
    <w:rsid w:val="006F0A99"/>
    <w:rsid w:val="006F0AFC"/>
    <w:rsid w:val="006F1215"/>
    <w:rsid w:val="006F12F1"/>
    <w:rsid w:val="006F1451"/>
    <w:rsid w:val="006F15D7"/>
    <w:rsid w:val="006F27F2"/>
    <w:rsid w:val="006F2957"/>
    <w:rsid w:val="006F3236"/>
    <w:rsid w:val="006F3968"/>
    <w:rsid w:val="006F3B3C"/>
    <w:rsid w:val="006F3EEE"/>
    <w:rsid w:val="006F3F31"/>
    <w:rsid w:val="006F4353"/>
    <w:rsid w:val="006F4490"/>
    <w:rsid w:val="006F44E7"/>
    <w:rsid w:val="006F4B08"/>
    <w:rsid w:val="006F4D84"/>
    <w:rsid w:val="006F4D9E"/>
    <w:rsid w:val="006F4DDE"/>
    <w:rsid w:val="006F5053"/>
    <w:rsid w:val="006F50B0"/>
    <w:rsid w:val="006F5268"/>
    <w:rsid w:val="006F52BE"/>
    <w:rsid w:val="006F532E"/>
    <w:rsid w:val="006F555F"/>
    <w:rsid w:val="006F5FA7"/>
    <w:rsid w:val="006F610E"/>
    <w:rsid w:val="006F6153"/>
    <w:rsid w:val="006F61DB"/>
    <w:rsid w:val="006F6607"/>
    <w:rsid w:val="006F66F7"/>
    <w:rsid w:val="006F6855"/>
    <w:rsid w:val="006F6EB9"/>
    <w:rsid w:val="006F6EF7"/>
    <w:rsid w:val="006F6F43"/>
    <w:rsid w:val="006F72C2"/>
    <w:rsid w:val="006F72F0"/>
    <w:rsid w:val="006F755C"/>
    <w:rsid w:val="006F799D"/>
    <w:rsid w:val="006F7D08"/>
    <w:rsid w:val="006F7F07"/>
    <w:rsid w:val="0070007B"/>
    <w:rsid w:val="007002C6"/>
    <w:rsid w:val="00700A9C"/>
    <w:rsid w:val="00700AA2"/>
    <w:rsid w:val="00700D25"/>
    <w:rsid w:val="00700FA1"/>
    <w:rsid w:val="0070102F"/>
    <w:rsid w:val="007012B8"/>
    <w:rsid w:val="00701FBD"/>
    <w:rsid w:val="00702333"/>
    <w:rsid w:val="007025EA"/>
    <w:rsid w:val="00702644"/>
    <w:rsid w:val="00702674"/>
    <w:rsid w:val="0070286D"/>
    <w:rsid w:val="00702999"/>
    <w:rsid w:val="00702D2E"/>
    <w:rsid w:val="00702EB7"/>
    <w:rsid w:val="00702EE2"/>
    <w:rsid w:val="00702F37"/>
    <w:rsid w:val="007033FE"/>
    <w:rsid w:val="0070382E"/>
    <w:rsid w:val="00703A13"/>
    <w:rsid w:val="00703AD2"/>
    <w:rsid w:val="00703B48"/>
    <w:rsid w:val="00703B65"/>
    <w:rsid w:val="00703DA9"/>
    <w:rsid w:val="00703DB5"/>
    <w:rsid w:val="00703EE5"/>
    <w:rsid w:val="00703FDD"/>
    <w:rsid w:val="0070407D"/>
    <w:rsid w:val="0070476F"/>
    <w:rsid w:val="00704DBF"/>
    <w:rsid w:val="0070510C"/>
    <w:rsid w:val="007052D1"/>
    <w:rsid w:val="00705A76"/>
    <w:rsid w:val="00705C73"/>
    <w:rsid w:val="007067DB"/>
    <w:rsid w:val="007069BF"/>
    <w:rsid w:val="00706DE9"/>
    <w:rsid w:val="00707069"/>
    <w:rsid w:val="00707352"/>
    <w:rsid w:val="00707DAB"/>
    <w:rsid w:val="0071009D"/>
    <w:rsid w:val="00710180"/>
    <w:rsid w:val="0071029F"/>
    <w:rsid w:val="0071051F"/>
    <w:rsid w:val="0071053E"/>
    <w:rsid w:val="007107FB"/>
    <w:rsid w:val="00710AC9"/>
    <w:rsid w:val="00710AD2"/>
    <w:rsid w:val="00710DDA"/>
    <w:rsid w:val="00710E15"/>
    <w:rsid w:val="007110FC"/>
    <w:rsid w:val="00711863"/>
    <w:rsid w:val="00711942"/>
    <w:rsid w:val="00711C08"/>
    <w:rsid w:val="00711D63"/>
    <w:rsid w:val="00711E84"/>
    <w:rsid w:val="00712512"/>
    <w:rsid w:val="00712611"/>
    <w:rsid w:val="007128F2"/>
    <w:rsid w:val="00712944"/>
    <w:rsid w:val="00712AB4"/>
    <w:rsid w:val="007130C1"/>
    <w:rsid w:val="00713243"/>
    <w:rsid w:val="007132D0"/>
    <w:rsid w:val="007133F2"/>
    <w:rsid w:val="00713845"/>
    <w:rsid w:val="007139EA"/>
    <w:rsid w:val="00713B1C"/>
    <w:rsid w:val="00713F56"/>
    <w:rsid w:val="007143FF"/>
    <w:rsid w:val="0071443C"/>
    <w:rsid w:val="00714594"/>
    <w:rsid w:val="00714B11"/>
    <w:rsid w:val="00714B46"/>
    <w:rsid w:val="00714D01"/>
    <w:rsid w:val="00714F3F"/>
    <w:rsid w:val="00714F70"/>
    <w:rsid w:val="0071512B"/>
    <w:rsid w:val="00715A5B"/>
    <w:rsid w:val="00715CCF"/>
    <w:rsid w:val="00715F5B"/>
    <w:rsid w:val="00716262"/>
    <w:rsid w:val="007162DD"/>
    <w:rsid w:val="007163AB"/>
    <w:rsid w:val="007164E3"/>
    <w:rsid w:val="0071652E"/>
    <w:rsid w:val="0071657D"/>
    <w:rsid w:val="00716759"/>
    <w:rsid w:val="007169C4"/>
    <w:rsid w:val="00717127"/>
    <w:rsid w:val="00717422"/>
    <w:rsid w:val="007175E7"/>
    <w:rsid w:val="007176E7"/>
    <w:rsid w:val="00717745"/>
    <w:rsid w:val="00717C4D"/>
    <w:rsid w:val="00717DE8"/>
    <w:rsid w:val="00720699"/>
    <w:rsid w:val="00720853"/>
    <w:rsid w:val="0072093C"/>
    <w:rsid w:val="00720A2B"/>
    <w:rsid w:val="00720A61"/>
    <w:rsid w:val="00720DAB"/>
    <w:rsid w:val="00720EC0"/>
    <w:rsid w:val="00720F9B"/>
    <w:rsid w:val="0072103A"/>
    <w:rsid w:val="007211F5"/>
    <w:rsid w:val="007211FC"/>
    <w:rsid w:val="00721575"/>
    <w:rsid w:val="0072183C"/>
    <w:rsid w:val="007218C5"/>
    <w:rsid w:val="0072201F"/>
    <w:rsid w:val="0072217B"/>
    <w:rsid w:val="00722440"/>
    <w:rsid w:val="00722457"/>
    <w:rsid w:val="0072292D"/>
    <w:rsid w:val="00722952"/>
    <w:rsid w:val="00722B8F"/>
    <w:rsid w:val="00722D6D"/>
    <w:rsid w:val="007230EC"/>
    <w:rsid w:val="007231FE"/>
    <w:rsid w:val="00723405"/>
    <w:rsid w:val="0072361C"/>
    <w:rsid w:val="0072368D"/>
    <w:rsid w:val="007236B9"/>
    <w:rsid w:val="007238B5"/>
    <w:rsid w:val="00723BA9"/>
    <w:rsid w:val="00723EFD"/>
    <w:rsid w:val="0072402F"/>
    <w:rsid w:val="0072410E"/>
    <w:rsid w:val="0072439E"/>
    <w:rsid w:val="00724A89"/>
    <w:rsid w:val="00724AA6"/>
    <w:rsid w:val="00724EF8"/>
    <w:rsid w:val="00725404"/>
    <w:rsid w:val="0072571A"/>
    <w:rsid w:val="00725A20"/>
    <w:rsid w:val="00725AF0"/>
    <w:rsid w:val="00726039"/>
    <w:rsid w:val="0072669A"/>
    <w:rsid w:val="00726B7E"/>
    <w:rsid w:val="00727165"/>
    <w:rsid w:val="00727642"/>
    <w:rsid w:val="00727777"/>
    <w:rsid w:val="00727935"/>
    <w:rsid w:val="00727BB4"/>
    <w:rsid w:val="00727ED2"/>
    <w:rsid w:val="00727FFD"/>
    <w:rsid w:val="0073010B"/>
    <w:rsid w:val="0073019C"/>
    <w:rsid w:val="007305B6"/>
    <w:rsid w:val="00730A5B"/>
    <w:rsid w:val="00730C9A"/>
    <w:rsid w:val="00730ECA"/>
    <w:rsid w:val="00731411"/>
    <w:rsid w:val="0073188A"/>
    <w:rsid w:val="007319FE"/>
    <w:rsid w:val="00731DE2"/>
    <w:rsid w:val="00731F2B"/>
    <w:rsid w:val="00731F4F"/>
    <w:rsid w:val="007321A8"/>
    <w:rsid w:val="0073252F"/>
    <w:rsid w:val="0073262A"/>
    <w:rsid w:val="00732680"/>
    <w:rsid w:val="007329DA"/>
    <w:rsid w:val="00732A16"/>
    <w:rsid w:val="00732B85"/>
    <w:rsid w:val="00732C7A"/>
    <w:rsid w:val="00732EBD"/>
    <w:rsid w:val="00732F8F"/>
    <w:rsid w:val="00733200"/>
    <w:rsid w:val="0073320D"/>
    <w:rsid w:val="0073335D"/>
    <w:rsid w:val="00733382"/>
    <w:rsid w:val="007336BF"/>
    <w:rsid w:val="007336F5"/>
    <w:rsid w:val="00733701"/>
    <w:rsid w:val="007339BC"/>
    <w:rsid w:val="00733E88"/>
    <w:rsid w:val="00733EEA"/>
    <w:rsid w:val="007340FE"/>
    <w:rsid w:val="007342FE"/>
    <w:rsid w:val="007345D0"/>
    <w:rsid w:val="00734ABA"/>
    <w:rsid w:val="00734AC9"/>
    <w:rsid w:val="007355E8"/>
    <w:rsid w:val="007357C9"/>
    <w:rsid w:val="00735990"/>
    <w:rsid w:val="00735C3E"/>
    <w:rsid w:val="00735D26"/>
    <w:rsid w:val="00735E1A"/>
    <w:rsid w:val="00735FBD"/>
    <w:rsid w:val="00736133"/>
    <w:rsid w:val="00736434"/>
    <w:rsid w:val="007368ED"/>
    <w:rsid w:val="0073696C"/>
    <w:rsid w:val="00736A8C"/>
    <w:rsid w:val="00736AEC"/>
    <w:rsid w:val="00736BD6"/>
    <w:rsid w:val="00736FD0"/>
    <w:rsid w:val="00737159"/>
    <w:rsid w:val="0073727C"/>
    <w:rsid w:val="007375B6"/>
    <w:rsid w:val="0073768C"/>
    <w:rsid w:val="00737ADE"/>
    <w:rsid w:val="00737B2E"/>
    <w:rsid w:val="00737E30"/>
    <w:rsid w:val="00740067"/>
    <w:rsid w:val="007408E5"/>
    <w:rsid w:val="00740BB2"/>
    <w:rsid w:val="00740CBC"/>
    <w:rsid w:val="00740E2E"/>
    <w:rsid w:val="007410BA"/>
    <w:rsid w:val="007411F5"/>
    <w:rsid w:val="00741283"/>
    <w:rsid w:val="007414C4"/>
    <w:rsid w:val="0074159F"/>
    <w:rsid w:val="00741BFB"/>
    <w:rsid w:val="00741C8A"/>
    <w:rsid w:val="00741D07"/>
    <w:rsid w:val="0074264A"/>
    <w:rsid w:val="007429C8"/>
    <w:rsid w:val="00742ABD"/>
    <w:rsid w:val="00743393"/>
    <w:rsid w:val="007433E8"/>
    <w:rsid w:val="007433E9"/>
    <w:rsid w:val="007436B0"/>
    <w:rsid w:val="00743D31"/>
    <w:rsid w:val="00743D3D"/>
    <w:rsid w:val="00743F4B"/>
    <w:rsid w:val="00744158"/>
    <w:rsid w:val="0074450C"/>
    <w:rsid w:val="0074463C"/>
    <w:rsid w:val="00744E95"/>
    <w:rsid w:val="007452DB"/>
    <w:rsid w:val="007454F6"/>
    <w:rsid w:val="00745527"/>
    <w:rsid w:val="00745911"/>
    <w:rsid w:val="00745B28"/>
    <w:rsid w:val="00745B2D"/>
    <w:rsid w:val="00745B69"/>
    <w:rsid w:val="00745BE5"/>
    <w:rsid w:val="00745C7D"/>
    <w:rsid w:val="00745EA9"/>
    <w:rsid w:val="00746059"/>
    <w:rsid w:val="007460C6"/>
    <w:rsid w:val="00746120"/>
    <w:rsid w:val="00746184"/>
    <w:rsid w:val="0074625B"/>
    <w:rsid w:val="00746384"/>
    <w:rsid w:val="007463CA"/>
    <w:rsid w:val="0074675C"/>
    <w:rsid w:val="00746B09"/>
    <w:rsid w:val="00746C37"/>
    <w:rsid w:val="00746D13"/>
    <w:rsid w:val="00746ED6"/>
    <w:rsid w:val="00746F4E"/>
    <w:rsid w:val="00747071"/>
    <w:rsid w:val="00747676"/>
    <w:rsid w:val="00747A50"/>
    <w:rsid w:val="00747DB4"/>
    <w:rsid w:val="00747FFA"/>
    <w:rsid w:val="007503D6"/>
    <w:rsid w:val="0075092D"/>
    <w:rsid w:val="007509DA"/>
    <w:rsid w:val="007511F8"/>
    <w:rsid w:val="007512A1"/>
    <w:rsid w:val="007512B6"/>
    <w:rsid w:val="00751512"/>
    <w:rsid w:val="0075160C"/>
    <w:rsid w:val="007517EE"/>
    <w:rsid w:val="0075205B"/>
    <w:rsid w:val="00752563"/>
    <w:rsid w:val="007526A1"/>
    <w:rsid w:val="007528AC"/>
    <w:rsid w:val="00752B73"/>
    <w:rsid w:val="00752BB0"/>
    <w:rsid w:val="00752D2D"/>
    <w:rsid w:val="00752FCB"/>
    <w:rsid w:val="00753075"/>
    <w:rsid w:val="00753359"/>
    <w:rsid w:val="007535F8"/>
    <w:rsid w:val="007538EC"/>
    <w:rsid w:val="00753C13"/>
    <w:rsid w:val="00753DB8"/>
    <w:rsid w:val="00753E2A"/>
    <w:rsid w:val="0075413E"/>
    <w:rsid w:val="00754A63"/>
    <w:rsid w:val="00754FCD"/>
    <w:rsid w:val="007553BE"/>
    <w:rsid w:val="0075624C"/>
    <w:rsid w:val="007562E0"/>
    <w:rsid w:val="007563E5"/>
    <w:rsid w:val="00756706"/>
    <w:rsid w:val="00756901"/>
    <w:rsid w:val="00756933"/>
    <w:rsid w:val="00756BE7"/>
    <w:rsid w:val="00756CAA"/>
    <w:rsid w:val="00756D50"/>
    <w:rsid w:val="00756DB0"/>
    <w:rsid w:val="007570BE"/>
    <w:rsid w:val="007570BF"/>
    <w:rsid w:val="0075711C"/>
    <w:rsid w:val="007572BC"/>
    <w:rsid w:val="007573C9"/>
    <w:rsid w:val="0075754A"/>
    <w:rsid w:val="00757598"/>
    <w:rsid w:val="00757D0F"/>
    <w:rsid w:val="0076063B"/>
    <w:rsid w:val="007606F0"/>
    <w:rsid w:val="007607CC"/>
    <w:rsid w:val="0076083F"/>
    <w:rsid w:val="007608C5"/>
    <w:rsid w:val="00760AA1"/>
    <w:rsid w:val="00760AF0"/>
    <w:rsid w:val="00760DFD"/>
    <w:rsid w:val="0076109B"/>
    <w:rsid w:val="00761122"/>
    <w:rsid w:val="007615C9"/>
    <w:rsid w:val="00761B3D"/>
    <w:rsid w:val="00761E08"/>
    <w:rsid w:val="00762222"/>
    <w:rsid w:val="00762308"/>
    <w:rsid w:val="00762644"/>
    <w:rsid w:val="00762796"/>
    <w:rsid w:val="00762817"/>
    <w:rsid w:val="00762B99"/>
    <w:rsid w:val="00762BE2"/>
    <w:rsid w:val="00762C6D"/>
    <w:rsid w:val="00762DC7"/>
    <w:rsid w:val="00762FD6"/>
    <w:rsid w:val="00762FD9"/>
    <w:rsid w:val="00762FF6"/>
    <w:rsid w:val="00763103"/>
    <w:rsid w:val="00763212"/>
    <w:rsid w:val="0076326E"/>
    <w:rsid w:val="00763631"/>
    <w:rsid w:val="0076367A"/>
    <w:rsid w:val="0076377E"/>
    <w:rsid w:val="00763F76"/>
    <w:rsid w:val="007645F4"/>
    <w:rsid w:val="007647F5"/>
    <w:rsid w:val="00764B3C"/>
    <w:rsid w:val="00764C88"/>
    <w:rsid w:val="00764DAE"/>
    <w:rsid w:val="00764F09"/>
    <w:rsid w:val="00764F7F"/>
    <w:rsid w:val="0076504A"/>
    <w:rsid w:val="007653F7"/>
    <w:rsid w:val="00765423"/>
    <w:rsid w:val="00765FE4"/>
    <w:rsid w:val="00766160"/>
    <w:rsid w:val="007663AF"/>
    <w:rsid w:val="007665DA"/>
    <w:rsid w:val="00766858"/>
    <w:rsid w:val="00766BEF"/>
    <w:rsid w:val="00766F96"/>
    <w:rsid w:val="0076728C"/>
    <w:rsid w:val="00767456"/>
    <w:rsid w:val="007674A6"/>
    <w:rsid w:val="0076774E"/>
    <w:rsid w:val="007678BC"/>
    <w:rsid w:val="007704F6"/>
    <w:rsid w:val="007705D1"/>
    <w:rsid w:val="0077086A"/>
    <w:rsid w:val="00770AA8"/>
    <w:rsid w:val="00770ECC"/>
    <w:rsid w:val="00770FB6"/>
    <w:rsid w:val="00771431"/>
    <w:rsid w:val="00771589"/>
    <w:rsid w:val="0077162A"/>
    <w:rsid w:val="00771D12"/>
    <w:rsid w:val="00771E7D"/>
    <w:rsid w:val="00772072"/>
    <w:rsid w:val="00772302"/>
    <w:rsid w:val="0077230E"/>
    <w:rsid w:val="00772540"/>
    <w:rsid w:val="0077274E"/>
    <w:rsid w:val="00772987"/>
    <w:rsid w:val="007729DB"/>
    <w:rsid w:val="00772BCD"/>
    <w:rsid w:val="00772C66"/>
    <w:rsid w:val="00772C89"/>
    <w:rsid w:val="00772D34"/>
    <w:rsid w:val="007736DA"/>
    <w:rsid w:val="00773B7D"/>
    <w:rsid w:val="00773D77"/>
    <w:rsid w:val="00773EA0"/>
    <w:rsid w:val="007745FD"/>
    <w:rsid w:val="00774605"/>
    <w:rsid w:val="007747F0"/>
    <w:rsid w:val="007748C3"/>
    <w:rsid w:val="00774C09"/>
    <w:rsid w:val="00774F47"/>
    <w:rsid w:val="0077512D"/>
    <w:rsid w:val="00775402"/>
    <w:rsid w:val="00775445"/>
    <w:rsid w:val="007754C9"/>
    <w:rsid w:val="0077563C"/>
    <w:rsid w:val="00775650"/>
    <w:rsid w:val="00775709"/>
    <w:rsid w:val="007759DB"/>
    <w:rsid w:val="00775CE2"/>
    <w:rsid w:val="0077626C"/>
    <w:rsid w:val="007763B6"/>
    <w:rsid w:val="007764CF"/>
    <w:rsid w:val="00776962"/>
    <w:rsid w:val="00776EC1"/>
    <w:rsid w:val="00777140"/>
    <w:rsid w:val="00777CC7"/>
    <w:rsid w:val="00777E6A"/>
    <w:rsid w:val="00777F22"/>
    <w:rsid w:val="007801ED"/>
    <w:rsid w:val="00780867"/>
    <w:rsid w:val="00780FBC"/>
    <w:rsid w:val="00781015"/>
    <w:rsid w:val="00781039"/>
    <w:rsid w:val="007813AA"/>
    <w:rsid w:val="0078141F"/>
    <w:rsid w:val="007814B0"/>
    <w:rsid w:val="00781520"/>
    <w:rsid w:val="0078169E"/>
    <w:rsid w:val="0078251C"/>
    <w:rsid w:val="00782669"/>
    <w:rsid w:val="0078289F"/>
    <w:rsid w:val="00782999"/>
    <w:rsid w:val="00782D06"/>
    <w:rsid w:val="00782EB6"/>
    <w:rsid w:val="00782FD8"/>
    <w:rsid w:val="00783081"/>
    <w:rsid w:val="00783468"/>
    <w:rsid w:val="00783786"/>
    <w:rsid w:val="007837D1"/>
    <w:rsid w:val="00783D15"/>
    <w:rsid w:val="007840E7"/>
    <w:rsid w:val="0078421B"/>
    <w:rsid w:val="007845F6"/>
    <w:rsid w:val="00784AB3"/>
    <w:rsid w:val="00784C42"/>
    <w:rsid w:val="00784E1A"/>
    <w:rsid w:val="00785209"/>
    <w:rsid w:val="007852F9"/>
    <w:rsid w:val="00785693"/>
    <w:rsid w:val="007856DF"/>
    <w:rsid w:val="00785AD4"/>
    <w:rsid w:val="00785B17"/>
    <w:rsid w:val="00785C9E"/>
    <w:rsid w:val="007860CA"/>
    <w:rsid w:val="0078618A"/>
    <w:rsid w:val="0078644A"/>
    <w:rsid w:val="007864CB"/>
    <w:rsid w:val="00786731"/>
    <w:rsid w:val="007868E3"/>
    <w:rsid w:val="007869B7"/>
    <w:rsid w:val="00786A50"/>
    <w:rsid w:val="00786A98"/>
    <w:rsid w:val="00786BC6"/>
    <w:rsid w:val="00786DCE"/>
    <w:rsid w:val="00787015"/>
    <w:rsid w:val="0078718C"/>
    <w:rsid w:val="00787216"/>
    <w:rsid w:val="00787300"/>
    <w:rsid w:val="00787382"/>
    <w:rsid w:val="00787B21"/>
    <w:rsid w:val="00787C53"/>
    <w:rsid w:val="00787EAF"/>
    <w:rsid w:val="00790037"/>
    <w:rsid w:val="00790316"/>
    <w:rsid w:val="007904CA"/>
    <w:rsid w:val="00790764"/>
    <w:rsid w:val="007907ED"/>
    <w:rsid w:val="00790B7A"/>
    <w:rsid w:val="00790E48"/>
    <w:rsid w:val="00791453"/>
    <w:rsid w:val="00791780"/>
    <w:rsid w:val="0079195C"/>
    <w:rsid w:val="00791B3D"/>
    <w:rsid w:val="00791B47"/>
    <w:rsid w:val="00791ED4"/>
    <w:rsid w:val="00792023"/>
    <w:rsid w:val="007922DF"/>
    <w:rsid w:val="00792481"/>
    <w:rsid w:val="00792489"/>
    <w:rsid w:val="007925F6"/>
    <w:rsid w:val="007927B9"/>
    <w:rsid w:val="00792844"/>
    <w:rsid w:val="00792852"/>
    <w:rsid w:val="00792C2A"/>
    <w:rsid w:val="00793021"/>
    <w:rsid w:val="007934CE"/>
    <w:rsid w:val="007937CD"/>
    <w:rsid w:val="0079392B"/>
    <w:rsid w:val="00793944"/>
    <w:rsid w:val="0079396F"/>
    <w:rsid w:val="00793B2B"/>
    <w:rsid w:val="00793BAB"/>
    <w:rsid w:val="00793BC5"/>
    <w:rsid w:val="00793C50"/>
    <w:rsid w:val="00793DEA"/>
    <w:rsid w:val="00793E85"/>
    <w:rsid w:val="007942AD"/>
    <w:rsid w:val="007943DD"/>
    <w:rsid w:val="007945B1"/>
    <w:rsid w:val="00794607"/>
    <w:rsid w:val="00794667"/>
    <w:rsid w:val="007954CB"/>
    <w:rsid w:val="0079578C"/>
    <w:rsid w:val="007959A2"/>
    <w:rsid w:val="00796339"/>
    <w:rsid w:val="00796676"/>
    <w:rsid w:val="0079668F"/>
    <w:rsid w:val="00796A6C"/>
    <w:rsid w:val="00796B2C"/>
    <w:rsid w:val="00796DF2"/>
    <w:rsid w:val="00796ED4"/>
    <w:rsid w:val="00796F77"/>
    <w:rsid w:val="00797263"/>
    <w:rsid w:val="007973A3"/>
    <w:rsid w:val="007976D3"/>
    <w:rsid w:val="00797981"/>
    <w:rsid w:val="00797E53"/>
    <w:rsid w:val="007A0033"/>
    <w:rsid w:val="007A03B5"/>
    <w:rsid w:val="007A043F"/>
    <w:rsid w:val="007A0497"/>
    <w:rsid w:val="007A049D"/>
    <w:rsid w:val="007A0523"/>
    <w:rsid w:val="007A053B"/>
    <w:rsid w:val="007A066D"/>
    <w:rsid w:val="007A06E1"/>
    <w:rsid w:val="007A106B"/>
    <w:rsid w:val="007A12E8"/>
    <w:rsid w:val="007A13F1"/>
    <w:rsid w:val="007A155C"/>
    <w:rsid w:val="007A15E9"/>
    <w:rsid w:val="007A1683"/>
    <w:rsid w:val="007A16AE"/>
    <w:rsid w:val="007A193E"/>
    <w:rsid w:val="007A1D16"/>
    <w:rsid w:val="007A1EF9"/>
    <w:rsid w:val="007A1FF5"/>
    <w:rsid w:val="007A2325"/>
    <w:rsid w:val="007A2360"/>
    <w:rsid w:val="007A272B"/>
    <w:rsid w:val="007A2999"/>
    <w:rsid w:val="007A2CB3"/>
    <w:rsid w:val="007A2DD6"/>
    <w:rsid w:val="007A338D"/>
    <w:rsid w:val="007A363F"/>
    <w:rsid w:val="007A3879"/>
    <w:rsid w:val="007A3E2B"/>
    <w:rsid w:val="007A45C7"/>
    <w:rsid w:val="007A4AB4"/>
    <w:rsid w:val="007A4EEB"/>
    <w:rsid w:val="007A50EE"/>
    <w:rsid w:val="007A5415"/>
    <w:rsid w:val="007A5557"/>
    <w:rsid w:val="007A55F7"/>
    <w:rsid w:val="007A5638"/>
    <w:rsid w:val="007A57AE"/>
    <w:rsid w:val="007A57E1"/>
    <w:rsid w:val="007A58D9"/>
    <w:rsid w:val="007A5B57"/>
    <w:rsid w:val="007A5C2D"/>
    <w:rsid w:val="007A5C8E"/>
    <w:rsid w:val="007A630E"/>
    <w:rsid w:val="007A637C"/>
    <w:rsid w:val="007A64FE"/>
    <w:rsid w:val="007A6BE1"/>
    <w:rsid w:val="007A6C61"/>
    <w:rsid w:val="007A6DA3"/>
    <w:rsid w:val="007A723F"/>
    <w:rsid w:val="007A7246"/>
    <w:rsid w:val="007A74B7"/>
    <w:rsid w:val="007A7738"/>
    <w:rsid w:val="007A782F"/>
    <w:rsid w:val="007A784B"/>
    <w:rsid w:val="007A7ADF"/>
    <w:rsid w:val="007A7CE2"/>
    <w:rsid w:val="007A7E66"/>
    <w:rsid w:val="007A7E7F"/>
    <w:rsid w:val="007A7FC0"/>
    <w:rsid w:val="007B0087"/>
    <w:rsid w:val="007B0464"/>
    <w:rsid w:val="007B0548"/>
    <w:rsid w:val="007B058F"/>
    <w:rsid w:val="007B06FF"/>
    <w:rsid w:val="007B0CDD"/>
    <w:rsid w:val="007B0E3C"/>
    <w:rsid w:val="007B11E6"/>
    <w:rsid w:val="007B14BB"/>
    <w:rsid w:val="007B14BF"/>
    <w:rsid w:val="007B17DF"/>
    <w:rsid w:val="007B1983"/>
    <w:rsid w:val="007B1C75"/>
    <w:rsid w:val="007B1CCB"/>
    <w:rsid w:val="007B1EE0"/>
    <w:rsid w:val="007B2411"/>
    <w:rsid w:val="007B297F"/>
    <w:rsid w:val="007B2AB4"/>
    <w:rsid w:val="007B2AB6"/>
    <w:rsid w:val="007B2B03"/>
    <w:rsid w:val="007B2B26"/>
    <w:rsid w:val="007B2C5B"/>
    <w:rsid w:val="007B2EE8"/>
    <w:rsid w:val="007B2F66"/>
    <w:rsid w:val="007B3080"/>
    <w:rsid w:val="007B3137"/>
    <w:rsid w:val="007B3620"/>
    <w:rsid w:val="007B364E"/>
    <w:rsid w:val="007B36D5"/>
    <w:rsid w:val="007B3731"/>
    <w:rsid w:val="007B3771"/>
    <w:rsid w:val="007B48C9"/>
    <w:rsid w:val="007B493F"/>
    <w:rsid w:val="007B4CE4"/>
    <w:rsid w:val="007B4CF3"/>
    <w:rsid w:val="007B4D7A"/>
    <w:rsid w:val="007B4DF1"/>
    <w:rsid w:val="007B4FB1"/>
    <w:rsid w:val="007B5025"/>
    <w:rsid w:val="007B5105"/>
    <w:rsid w:val="007B554B"/>
    <w:rsid w:val="007B593C"/>
    <w:rsid w:val="007B5A02"/>
    <w:rsid w:val="007B5EFC"/>
    <w:rsid w:val="007B610D"/>
    <w:rsid w:val="007B63F4"/>
    <w:rsid w:val="007B6986"/>
    <w:rsid w:val="007B6992"/>
    <w:rsid w:val="007B6BA6"/>
    <w:rsid w:val="007B7139"/>
    <w:rsid w:val="007B78F4"/>
    <w:rsid w:val="007B7FF8"/>
    <w:rsid w:val="007C06E7"/>
    <w:rsid w:val="007C0922"/>
    <w:rsid w:val="007C0EA8"/>
    <w:rsid w:val="007C106E"/>
    <w:rsid w:val="007C1163"/>
    <w:rsid w:val="007C11CB"/>
    <w:rsid w:val="007C1412"/>
    <w:rsid w:val="007C1576"/>
    <w:rsid w:val="007C1730"/>
    <w:rsid w:val="007C1854"/>
    <w:rsid w:val="007C1EDA"/>
    <w:rsid w:val="007C243D"/>
    <w:rsid w:val="007C2504"/>
    <w:rsid w:val="007C253E"/>
    <w:rsid w:val="007C256D"/>
    <w:rsid w:val="007C2884"/>
    <w:rsid w:val="007C2D5E"/>
    <w:rsid w:val="007C30DB"/>
    <w:rsid w:val="007C34BC"/>
    <w:rsid w:val="007C37B3"/>
    <w:rsid w:val="007C39B2"/>
    <w:rsid w:val="007C3A25"/>
    <w:rsid w:val="007C3A92"/>
    <w:rsid w:val="007C3E04"/>
    <w:rsid w:val="007C3F82"/>
    <w:rsid w:val="007C40D7"/>
    <w:rsid w:val="007C42A2"/>
    <w:rsid w:val="007C4354"/>
    <w:rsid w:val="007C4462"/>
    <w:rsid w:val="007C47B3"/>
    <w:rsid w:val="007C4AF1"/>
    <w:rsid w:val="007C4B88"/>
    <w:rsid w:val="007C4DC4"/>
    <w:rsid w:val="007C4DD0"/>
    <w:rsid w:val="007C53A7"/>
    <w:rsid w:val="007C57CE"/>
    <w:rsid w:val="007C5918"/>
    <w:rsid w:val="007C5BB3"/>
    <w:rsid w:val="007C5E35"/>
    <w:rsid w:val="007C5E97"/>
    <w:rsid w:val="007C60C0"/>
    <w:rsid w:val="007C627F"/>
    <w:rsid w:val="007C6DA1"/>
    <w:rsid w:val="007C6DA4"/>
    <w:rsid w:val="007C6E93"/>
    <w:rsid w:val="007C70A7"/>
    <w:rsid w:val="007C735E"/>
    <w:rsid w:val="007C7461"/>
    <w:rsid w:val="007C76EA"/>
    <w:rsid w:val="007C7789"/>
    <w:rsid w:val="007C7AB0"/>
    <w:rsid w:val="007C7B7B"/>
    <w:rsid w:val="007D05F2"/>
    <w:rsid w:val="007D0A51"/>
    <w:rsid w:val="007D0C6D"/>
    <w:rsid w:val="007D0CCA"/>
    <w:rsid w:val="007D139A"/>
    <w:rsid w:val="007D1457"/>
    <w:rsid w:val="007D17D1"/>
    <w:rsid w:val="007D18B9"/>
    <w:rsid w:val="007D18D6"/>
    <w:rsid w:val="007D1B6E"/>
    <w:rsid w:val="007D1BA9"/>
    <w:rsid w:val="007D21AF"/>
    <w:rsid w:val="007D22BA"/>
    <w:rsid w:val="007D2589"/>
    <w:rsid w:val="007D25F9"/>
    <w:rsid w:val="007D2649"/>
    <w:rsid w:val="007D26F1"/>
    <w:rsid w:val="007D2A5C"/>
    <w:rsid w:val="007D2DDB"/>
    <w:rsid w:val="007D2FFC"/>
    <w:rsid w:val="007D317E"/>
    <w:rsid w:val="007D36BC"/>
    <w:rsid w:val="007D3800"/>
    <w:rsid w:val="007D3869"/>
    <w:rsid w:val="007D3A53"/>
    <w:rsid w:val="007D3AF5"/>
    <w:rsid w:val="007D3EAF"/>
    <w:rsid w:val="007D3F97"/>
    <w:rsid w:val="007D3FDE"/>
    <w:rsid w:val="007D41AF"/>
    <w:rsid w:val="007D455D"/>
    <w:rsid w:val="007D49A8"/>
    <w:rsid w:val="007D4D6D"/>
    <w:rsid w:val="007D4FED"/>
    <w:rsid w:val="007D53B9"/>
    <w:rsid w:val="007D568A"/>
    <w:rsid w:val="007D5CE9"/>
    <w:rsid w:val="007D600B"/>
    <w:rsid w:val="007D6429"/>
    <w:rsid w:val="007D64A8"/>
    <w:rsid w:val="007D6558"/>
    <w:rsid w:val="007D65E9"/>
    <w:rsid w:val="007D65F1"/>
    <w:rsid w:val="007D67EC"/>
    <w:rsid w:val="007D6BC6"/>
    <w:rsid w:val="007D6D22"/>
    <w:rsid w:val="007D6FDA"/>
    <w:rsid w:val="007D72CB"/>
    <w:rsid w:val="007D7379"/>
    <w:rsid w:val="007D747D"/>
    <w:rsid w:val="007D7516"/>
    <w:rsid w:val="007D75A8"/>
    <w:rsid w:val="007D7937"/>
    <w:rsid w:val="007D7AF6"/>
    <w:rsid w:val="007D7EAE"/>
    <w:rsid w:val="007E0076"/>
    <w:rsid w:val="007E03C5"/>
    <w:rsid w:val="007E0CFF"/>
    <w:rsid w:val="007E0ED3"/>
    <w:rsid w:val="007E0F40"/>
    <w:rsid w:val="007E1355"/>
    <w:rsid w:val="007E13CA"/>
    <w:rsid w:val="007E1557"/>
    <w:rsid w:val="007E1BA5"/>
    <w:rsid w:val="007E2535"/>
    <w:rsid w:val="007E2CA6"/>
    <w:rsid w:val="007E2F9A"/>
    <w:rsid w:val="007E2FD4"/>
    <w:rsid w:val="007E305B"/>
    <w:rsid w:val="007E368F"/>
    <w:rsid w:val="007E387B"/>
    <w:rsid w:val="007E394C"/>
    <w:rsid w:val="007E39E6"/>
    <w:rsid w:val="007E39F3"/>
    <w:rsid w:val="007E3A0D"/>
    <w:rsid w:val="007E3C11"/>
    <w:rsid w:val="007E3E0F"/>
    <w:rsid w:val="007E3E63"/>
    <w:rsid w:val="007E4069"/>
    <w:rsid w:val="007E40C5"/>
    <w:rsid w:val="007E415D"/>
    <w:rsid w:val="007E41E2"/>
    <w:rsid w:val="007E4229"/>
    <w:rsid w:val="007E454B"/>
    <w:rsid w:val="007E4593"/>
    <w:rsid w:val="007E4A2A"/>
    <w:rsid w:val="007E4B95"/>
    <w:rsid w:val="007E4BA0"/>
    <w:rsid w:val="007E4F89"/>
    <w:rsid w:val="007E4FE2"/>
    <w:rsid w:val="007E5014"/>
    <w:rsid w:val="007E51D1"/>
    <w:rsid w:val="007E5288"/>
    <w:rsid w:val="007E55C0"/>
    <w:rsid w:val="007E566A"/>
    <w:rsid w:val="007E5742"/>
    <w:rsid w:val="007E625F"/>
    <w:rsid w:val="007E643B"/>
    <w:rsid w:val="007E67A3"/>
    <w:rsid w:val="007E6A39"/>
    <w:rsid w:val="007E6EC3"/>
    <w:rsid w:val="007E7043"/>
    <w:rsid w:val="007E76A9"/>
    <w:rsid w:val="007E7C22"/>
    <w:rsid w:val="007E7CB0"/>
    <w:rsid w:val="007E7EF4"/>
    <w:rsid w:val="007F002B"/>
    <w:rsid w:val="007F01D9"/>
    <w:rsid w:val="007F02FB"/>
    <w:rsid w:val="007F06D7"/>
    <w:rsid w:val="007F06F0"/>
    <w:rsid w:val="007F0BE1"/>
    <w:rsid w:val="007F1202"/>
    <w:rsid w:val="007F14CB"/>
    <w:rsid w:val="007F16B1"/>
    <w:rsid w:val="007F1978"/>
    <w:rsid w:val="007F1AC5"/>
    <w:rsid w:val="007F1CCB"/>
    <w:rsid w:val="007F1D3E"/>
    <w:rsid w:val="007F254D"/>
    <w:rsid w:val="007F26AD"/>
    <w:rsid w:val="007F2784"/>
    <w:rsid w:val="007F28D6"/>
    <w:rsid w:val="007F2D07"/>
    <w:rsid w:val="007F2ED2"/>
    <w:rsid w:val="007F2F62"/>
    <w:rsid w:val="007F2FD4"/>
    <w:rsid w:val="007F309F"/>
    <w:rsid w:val="007F30D0"/>
    <w:rsid w:val="007F3CF8"/>
    <w:rsid w:val="007F3D73"/>
    <w:rsid w:val="007F424A"/>
    <w:rsid w:val="007F443E"/>
    <w:rsid w:val="007F469E"/>
    <w:rsid w:val="007F480A"/>
    <w:rsid w:val="007F4856"/>
    <w:rsid w:val="007F489F"/>
    <w:rsid w:val="007F4A20"/>
    <w:rsid w:val="007F4B10"/>
    <w:rsid w:val="007F4DC2"/>
    <w:rsid w:val="007F52AD"/>
    <w:rsid w:val="007F5542"/>
    <w:rsid w:val="007F573C"/>
    <w:rsid w:val="007F58C4"/>
    <w:rsid w:val="007F5D5C"/>
    <w:rsid w:val="007F6095"/>
    <w:rsid w:val="007F61D0"/>
    <w:rsid w:val="007F6264"/>
    <w:rsid w:val="007F6362"/>
    <w:rsid w:val="007F6458"/>
    <w:rsid w:val="007F655F"/>
    <w:rsid w:val="007F666F"/>
    <w:rsid w:val="007F673A"/>
    <w:rsid w:val="007F679D"/>
    <w:rsid w:val="007F67C2"/>
    <w:rsid w:val="007F69C9"/>
    <w:rsid w:val="007F6B93"/>
    <w:rsid w:val="007F6BCE"/>
    <w:rsid w:val="007F6EF3"/>
    <w:rsid w:val="007F6F50"/>
    <w:rsid w:val="007F7464"/>
    <w:rsid w:val="007F7A3C"/>
    <w:rsid w:val="007F7B8F"/>
    <w:rsid w:val="008001CC"/>
    <w:rsid w:val="008001EF"/>
    <w:rsid w:val="00800354"/>
    <w:rsid w:val="008003B6"/>
    <w:rsid w:val="008006C3"/>
    <w:rsid w:val="0080073F"/>
    <w:rsid w:val="0080078D"/>
    <w:rsid w:val="00800963"/>
    <w:rsid w:val="00800A0A"/>
    <w:rsid w:val="00800CCC"/>
    <w:rsid w:val="008010F0"/>
    <w:rsid w:val="00801354"/>
    <w:rsid w:val="0080136D"/>
    <w:rsid w:val="008013F8"/>
    <w:rsid w:val="008014A6"/>
    <w:rsid w:val="008015CA"/>
    <w:rsid w:val="008018A0"/>
    <w:rsid w:val="008018BA"/>
    <w:rsid w:val="00801A22"/>
    <w:rsid w:val="008023AE"/>
    <w:rsid w:val="00802870"/>
    <w:rsid w:val="00802930"/>
    <w:rsid w:val="00802941"/>
    <w:rsid w:val="00802CAB"/>
    <w:rsid w:val="00802FD5"/>
    <w:rsid w:val="0080301A"/>
    <w:rsid w:val="0080315C"/>
    <w:rsid w:val="0080324F"/>
    <w:rsid w:val="008034D1"/>
    <w:rsid w:val="00803588"/>
    <w:rsid w:val="008037D1"/>
    <w:rsid w:val="008037F9"/>
    <w:rsid w:val="008038F3"/>
    <w:rsid w:val="00803AC9"/>
    <w:rsid w:val="00803C04"/>
    <w:rsid w:val="00803CAA"/>
    <w:rsid w:val="00803E3D"/>
    <w:rsid w:val="0080400D"/>
    <w:rsid w:val="0080410C"/>
    <w:rsid w:val="008044BF"/>
    <w:rsid w:val="00804846"/>
    <w:rsid w:val="00804D90"/>
    <w:rsid w:val="00804EA0"/>
    <w:rsid w:val="0080500C"/>
    <w:rsid w:val="00805436"/>
    <w:rsid w:val="008058F3"/>
    <w:rsid w:val="0080598F"/>
    <w:rsid w:val="00805AA8"/>
    <w:rsid w:val="00805B3F"/>
    <w:rsid w:val="00805BFA"/>
    <w:rsid w:val="00805C01"/>
    <w:rsid w:val="00805CFC"/>
    <w:rsid w:val="00805E00"/>
    <w:rsid w:val="0080656B"/>
    <w:rsid w:val="00806575"/>
    <w:rsid w:val="00806578"/>
    <w:rsid w:val="0080673A"/>
    <w:rsid w:val="00806C99"/>
    <w:rsid w:val="00806DDB"/>
    <w:rsid w:val="00806E5D"/>
    <w:rsid w:val="00806E88"/>
    <w:rsid w:val="00806ED4"/>
    <w:rsid w:val="008079B6"/>
    <w:rsid w:val="008079C0"/>
    <w:rsid w:val="008079FC"/>
    <w:rsid w:val="00807BDD"/>
    <w:rsid w:val="008102C7"/>
    <w:rsid w:val="008103E2"/>
    <w:rsid w:val="008105C9"/>
    <w:rsid w:val="00810689"/>
    <w:rsid w:val="00810A3A"/>
    <w:rsid w:val="00810C5C"/>
    <w:rsid w:val="00810D0F"/>
    <w:rsid w:val="00811135"/>
    <w:rsid w:val="00811452"/>
    <w:rsid w:val="0081176C"/>
    <w:rsid w:val="0081190B"/>
    <w:rsid w:val="00811BFC"/>
    <w:rsid w:val="00811CE6"/>
    <w:rsid w:val="0081204E"/>
    <w:rsid w:val="0081244C"/>
    <w:rsid w:val="00812A6E"/>
    <w:rsid w:val="00812E94"/>
    <w:rsid w:val="008133E2"/>
    <w:rsid w:val="008137A6"/>
    <w:rsid w:val="008137DC"/>
    <w:rsid w:val="00813886"/>
    <w:rsid w:val="00813B48"/>
    <w:rsid w:val="00813C1A"/>
    <w:rsid w:val="00813C2D"/>
    <w:rsid w:val="00813DA6"/>
    <w:rsid w:val="00813E3A"/>
    <w:rsid w:val="0081406A"/>
    <w:rsid w:val="00814390"/>
    <w:rsid w:val="00814407"/>
    <w:rsid w:val="00814483"/>
    <w:rsid w:val="0081450A"/>
    <w:rsid w:val="00814584"/>
    <w:rsid w:val="00814660"/>
    <w:rsid w:val="00814A29"/>
    <w:rsid w:val="00814AF0"/>
    <w:rsid w:val="00814D26"/>
    <w:rsid w:val="0081528A"/>
    <w:rsid w:val="008152C8"/>
    <w:rsid w:val="00815AAA"/>
    <w:rsid w:val="00815B7F"/>
    <w:rsid w:val="00816019"/>
    <w:rsid w:val="0081607E"/>
    <w:rsid w:val="008161E7"/>
    <w:rsid w:val="008163B8"/>
    <w:rsid w:val="00816566"/>
    <w:rsid w:val="00816580"/>
    <w:rsid w:val="00816884"/>
    <w:rsid w:val="00816F8B"/>
    <w:rsid w:val="00817123"/>
    <w:rsid w:val="00817598"/>
    <w:rsid w:val="0081789A"/>
    <w:rsid w:val="00817DB7"/>
    <w:rsid w:val="00817F35"/>
    <w:rsid w:val="00820207"/>
    <w:rsid w:val="0082029C"/>
    <w:rsid w:val="008204AF"/>
    <w:rsid w:val="00820743"/>
    <w:rsid w:val="00820778"/>
    <w:rsid w:val="00820A7B"/>
    <w:rsid w:val="00820C71"/>
    <w:rsid w:val="00820D89"/>
    <w:rsid w:val="008210E8"/>
    <w:rsid w:val="0082138E"/>
    <w:rsid w:val="008214C0"/>
    <w:rsid w:val="0082165B"/>
    <w:rsid w:val="00821AF0"/>
    <w:rsid w:val="00821BFA"/>
    <w:rsid w:val="00821C3C"/>
    <w:rsid w:val="0082229E"/>
    <w:rsid w:val="00822354"/>
    <w:rsid w:val="0082254D"/>
    <w:rsid w:val="00822810"/>
    <w:rsid w:val="00822903"/>
    <w:rsid w:val="0082290B"/>
    <w:rsid w:val="00822B0D"/>
    <w:rsid w:val="00822B15"/>
    <w:rsid w:val="00822B74"/>
    <w:rsid w:val="008231B6"/>
    <w:rsid w:val="008233AF"/>
    <w:rsid w:val="008233CC"/>
    <w:rsid w:val="00823690"/>
    <w:rsid w:val="0082387B"/>
    <w:rsid w:val="00823AE3"/>
    <w:rsid w:val="00823BCA"/>
    <w:rsid w:val="00823C67"/>
    <w:rsid w:val="00823E23"/>
    <w:rsid w:val="00824426"/>
    <w:rsid w:val="0082448F"/>
    <w:rsid w:val="008245C4"/>
    <w:rsid w:val="00824724"/>
    <w:rsid w:val="00824DAA"/>
    <w:rsid w:val="0082509E"/>
    <w:rsid w:val="0082544D"/>
    <w:rsid w:val="0082576E"/>
    <w:rsid w:val="008257DF"/>
    <w:rsid w:val="00825924"/>
    <w:rsid w:val="00825A5F"/>
    <w:rsid w:val="00825B4A"/>
    <w:rsid w:val="008262F1"/>
    <w:rsid w:val="008263A4"/>
    <w:rsid w:val="00826631"/>
    <w:rsid w:val="0082706C"/>
    <w:rsid w:val="00827439"/>
    <w:rsid w:val="00827490"/>
    <w:rsid w:val="008274BF"/>
    <w:rsid w:val="008274EA"/>
    <w:rsid w:val="008274FB"/>
    <w:rsid w:val="00827621"/>
    <w:rsid w:val="008278A3"/>
    <w:rsid w:val="008278DC"/>
    <w:rsid w:val="0082795F"/>
    <w:rsid w:val="008279DF"/>
    <w:rsid w:val="00827AD2"/>
    <w:rsid w:val="00827D43"/>
    <w:rsid w:val="00827F54"/>
    <w:rsid w:val="00830281"/>
    <w:rsid w:val="00830355"/>
    <w:rsid w:val="00830490"/>
    <w:rsid w:val="008305CD"/>
    <w:rsid w:val="00830630"/>
    <w:rsid w:val="008306EB"/>
    <w:rsid w:val="00830710"/>
    <w:rsid w:val="008308CB"/>
    <w:rsid w:val="00830B11"/>
    <w:rsid w:val="00830E5E"/>
    <w:rsid w:val="0083112B"/>
    <w:rsid w:val="008312F6"/>
    <w:rsid w:val="00831395"/>
    <w:rsid w:val="00831446"/>
    <w:rsid w:val="00831BD6"/>
    <w:rsid w:val="00831FCC"/>
    <w:rsid w:val="008321CC"/>
    <w:rsid w:val="008322BA"/>
    <w:rsid w:val="00832953"/>
    <w:rsid w:val="00832F8A"/>
    <w:rsid w:val="0083308F"/>
    <w:rsid w:val="00833165"/>
    <w:rsid w:val="00833196"/>
    <w:rsid w:val="008331DA"/>
    <w:rsid w:val="008334E8"/>
    <w:rsid w:val="008336F2"/>
    <w:rsid w:val="00833B1B"/>
    <w:rsid w:val="00833C8B"/>
    <w:rsid w:val="00833C99"/>
    <w:rsid w:val="00833F7E"/>
    <w:rsid w:val="00833FD2"/>
    <w:rsid w:val="0083445B"/>
    <w:rsid w:val="0083454F"/>
    <w:rsid w:val="008349AE"/>
    <w:rsid w:val="00834AD9"/>
    <w:rsid w:val="00834BCD"/>
    <w:rsid w:val="00834CA5"/>
    <w:rsid w:val="00834F45"/>
    <w:rsid w:val="00834F4F"/>
    <w:rsid w:val="00835319"/>
    <w:rsid w:val="0083588C"/>
    <w:rsid w:val="008359B5"/>
    <w:rsid w:val="00835B58"/>
    <w:rsid w:val="00835E10"/>
    <w:rsid w:val="00836084"/>
    <w:rsid w:val="0083637D"/>
    <w:rsid w:val="008364B0"/>
    <w:rsid w:val="0083695D"/>
    <w:rsid w:val="00836F51"/>
    <w:rsid w:val="00836F8D"/>
    <w:rsid w:val="00836FAF"/>
    <w:rsid w:val="00837163"/>
    <w:rsid w:val="008371D9"/>
    <w:rsid w:val="00837334"/>
    <w:rsid w:val="008373C9"/>
    <w:rsid w:val="0083748C"/>
    <w:rsid w:val="0083788C"/>
    <w:rsid w:val="00837988"/>
    <w:rsid w:val="00837BAC"/>
    <w:rsid w:val="00837ED6"/>
    <w:rsid w:val="00837F1A"/>
    <w:rsid w:val="00837FDB"/>
    <w:rsid w:val="0084024C"/>
    <w:rsid w:val="00840518"/>
    <w:rsid w:val="0084057C"/>
    <w:rsid w:val="008408C8"/>
    <w:rsid w:val="008408E8"/>
    <w:rsid w:val="0084090A"/>
    <w:rsid w:val="00840E0F"/>
    <w:rsid w:val="008410B3"/>
    <w:rsid w:val="008415B6"/>
    <w:rsid w:val="008424C2"/>
    <w:rsid w:val="0084263D"/>
    <w:rsid w:val="008426AD"/>
    <w:rsid w:val="00842707"/>
    <w:rsid w:val="00842828"/>
    <w:rsid w:val="00842C78"/>
    <w:rsid w:val="00843520"/>
    <w:rsid w:val="00843793"/>
    <w:rsid w:val="0084383D"/>
    <w:rsid w:val="00843C30"/>
    <w:rsid w:val="00843C63"/>
    <w:rsid w:val="00843CD8"/>
    <w:rsid w:val="00843D08"/>
    <w:rsid w:val="00844022"/>
    <w:rsid w:val="008440A6"/>
    <w:rsid w:val="008443F2"/>
    <w:rsid w:val="0084476C"/>
    <w:rsid w:val="00844950"/>
    <w:rsid w:val="008449DB"/>
    <w:rsid w:val="00844B32"/>
    <w:rsid w:val="00844D35"/>
    <w:rsid w:val="0084506B"/>
    <w:rsid w:val="00845A8A"/>
    <w:rsid w:val="008461AC"/>
    <w:rsid w:val="008461D9"/>
    <w:rsid w:val="00846295"/>
    <w:rsid w:val="00846497"/>
    <w:rsid w:val="00846990"/>
    <w:rsid w:val="00846E04"/>
    <w:rsid w:val="00846EE8"/>
    <w:rsid w:val="00847202"/>
    <w:rsid w:val="00847490"/>
    <w:rsid w:val="008475E3"/>
    <w:rsid w:val="00847A1B"/>
    <w:rsid w:val="00847BF7"/>
    <w:rsid w:val="008502C9"/>
    <w:rsid w:val="008502DD"/>
    <w:rsid w:val="00850B0B"/>
    <w:rsid w:val="00850B95"/>
    <w:rsid w:val="00850C84"/>
    <w:rsid w:val="0085159D"/>
    <w:rsid w:val="0085160E"/>
    <w:rsid w:val="00851768"/>
    <w:rsid w:val="00851796"/>
    <w:rsid w:val="008517C2"/>
    <w:rsid w:val="00851821"/>
    <w:rsid w:val="00851BE5"/>
    <w:rsid w:val="00851BFB"/>
    <w:rsid w:val="00851D09"/>
    <w:rsid w:val="0085210B"/>
    <w:rsid w:val="008521F8"/>
    <w:rsid w:val="0085251B"/>
    <w:rsid w:val="008525BC"/>
    <w:rsid w:val="008526EC"/>
    <w:rsid w:val="00852924"/>
    <w:rsid w:val="00852984"/>
    <w:rsid w:val="00852AB2"/>
    <w:rsid w:val="0085377F"/>
    <w:rsid w:val="00853881"/>
    <w:rsid w:val="008538AB"/>
    <w:rsid w:val="00853CCE"/>
    <w:rsid w:val="00853DD1"/>
    <w:rsid w:val="008540F6"/>
    <w:rsid w:val="008544F1"/>
    <w:rsid w:val="0085453A"/>
    <w:rsid w:val="0085454D"/>
    <w:rsid w:val="008545EC"/>
    <w:rsid w:val="008546AC"/>
    <w:rsid w:val="00854EEC"/>
    <w:rsid w:val="008550B8"/>
    <w:rsid w:val="00855119"/>
    <w:rsid w:val="00855175"/>
    <w:rsid w:val="00855374"/>
    <w:rsid w:val="008558E4"/>
    <w:rsid w:val="00855D34"/>
    <w:rsid w:val="00855D98"/>
    <w:rsid w:val="00855E16"/>
    <w:rsid w:val="008560AD"/>
    <w:rsid w:val="00856163"/>
    <w:rsid w:val="00856300"/>
    <w:rsid w:val="0085663A"/>
    <w:rsid w:val="00856F95"/>
    <w:rsid w:val="00857034"/>
    <w:rsid w:val="00857106"/>
    <w:rsid w:val="0085722B"/>
    <w:rsid w:val="008572B0"/>
    <w:rsid w:val="008576FA"/>
    <w:rsid w:val="008577BF"/>
    <w:rsid w:val="00857F91"/>
    <w:rsid w:val="0086010A"/>
    <w:rsid w:val="008602CA"/>
    <w:rsid w:val="0086060E"/>
    <w:rsid w:val="00860815"/>
    <w:rsid w:val="008608A3"/>
    <w:rsid w:val="00860A07"/>
    <w:rsid w:val="00860C4B"/>
    <w:rsid w:val="00860E92"/>
    <w:rsid w:val="00861348"/>
    <w:rsid w:val="008614A8"/>
    <w:rsid w:val="00861BB6"/>
    <w:rsid w:val="00862153"/>
    <w:rsid w:val="008622AB"/>
    <w:rsid w:val="0086232C"/>
    <w:rsid w:val="00862334"/>
    <w:rsid w:val="008623EF"/>
    <w:rsid w:val="00862431"/>
    <w:rsid w:val="008627D1"/>
    <w:rsid w:val="0086286D"/>
    <w:rsid w:val="0086289A"/>
    <w:rsid w:val="0086297D"/>
    <w:rsid w:val="00862A35"/>
    <w:rsid w:val="0086377E"/>
    <w:rsid w:val="00863941"/>
    <w:rsid w:val="00863BD8"/>
    <w:rsid w:val="00863BEF"/>
    <w:rsid w:val="00863C88"/>
    <w:rsid w:val="008649CD"/>
    <w:rsid w:val="00864B5A"/>
    <w:rsid w:val="00864D30"/>
    <w:rsid w:val="00864F73"/>
    <w:rsid w:val="00864FB4"/>
    <w:rsid w:val="00864FDF"/>
    <w:rsid w:val="00864FE2"/>
    <w:rsid w:val="008652ED"/>
    <w:rsid w:val="008656C7"/>
    <w:rsid w:val="008656D5"/>
    <w:rsid w:val="008656DD"/>
    <w:rsid w:val="008656EC"/>
    <w:rsid w:val="0086575E"/>
    <w:rsid w:val="00865DD0"/>
    <w:rsid w:val="008661C7"/>
    <w:rsid w:val="00866450"/>
    <w:rsid w:val="00866655"/>
    <w:rsid w:val="00866C53"/>
    <w:rsid w:val="00866D8B"/>
    <w:rsid w:val="00866DF3"/>
    <w:rsid w:val="00866F56"/>
    <w:rsid w:val="0086744F"/>
    <w:rsid w:val="008675A0"/>
    <w:rsid w:val="00867757"/>
    <w:rsid w:val="008679A0"/>
    <w:rsid w:val="00867A3D"/>
    <w:rsid w:val="00870096"/>
    <w:rsid w:val="008702FE"/>
    <w:rsid w:val="0087072C"/>
    <w:rsid w:val="00870744"/>
    <w:rsid w:val="00870F15"/>
    <w:rsid w:val="00870FF9"/>
    <w:rsid w:val="00871026"/>
    <w:rsid w:val="00871458"/>
    <w:rsid w:val="00871492"/>
    <w:rsid w:val="00871612"/>
    <w:rsid w:val="008716B5"/>
    <w:rsid w:val="008718B3"/>
    <w:rsid w:val="00871A13"/>
    <w:rsid w:val="00871C3A"/>
    <w:rsid w:val="00871DC0"/>
    <w:rsid w:val="00871F89"/>
    <w:rsid w:val="00872306"/>
    <w:rsid w:val="00872752"/>
    <w:rsid w:val="00872BA5"/>
    <w:rsid w:val="008732B3"/>
    <w:rsid w:val="00873A05"/>
    <w:rsid w:val="00873C39"/>
    <w:rsid w:val="00873CB5"/>
    <w:rsid w:val="00874009"/>
    <w:rsid w:val="00874444"/>
    <w:rsid w:val="00874B20"/>
    <w:rsid w:val="00874DA3"/>
    <w:rsid w:val="00874FC3"/>
    <w:rsid w:val="008755DC"/>
    <w:rsid w:val="00875D79"/>
    <w:rsid w:val="00875D9F"/>
    <w:rsid w:val="00875E15"/>
    <w:rsid w:val="00876158"/>
    <w:rsid w:val="008762C2"/>
    <w:rsid w:val="008763A0"/>
    <w:rsid w:val="008767B0"/>
    <w:rsid w:val="00876845"/>
    <w:rsid w:val="00876F2F"/>
    <w:rsid w:val="00877073"/>
    <w:rsid w:val="00877724"/>
    <w:rsid w:val="00877C9E"/>
    <w:rsid w:val="00877D63"/>
    <w:rsid w:val="00877E39"/>
    <w:rsid w:val="00880237"/>
    <w:rsid w:val="00880434"/>
    <w:rsid w:val="0088060D"/>
    <w:rsid w:val="00880E53"/>
    <w:rsid w:val="00880E5A"/>
    <w:rsid w:val="00880F8C"/>
    <w:rsid w:val="008811E8"/>
    <w:rsid w:val="008819D0"/>
    <w:rsid w:val="00881A61"/>
    <w:rsid w:val="00881A70"/>
    <w:rsid w:val="00881B2B"/>
    <w:rsid w:val="0088200F"/>
    <w:rsid w:val="008820ED"/>
    <w:rsid w:val="008829E8"/>
    <w:rsid w:val="00882AB3"/>
    <w:rsid w:val="00882AC6"/>
    <w:rsid w:val="00882BFB"/>
    <w:rsid w:val="00883012"/>
    <w:rsid w:val="00883200"/>
    <w:rsid w:val="008836CC"/>
    <w:rsid w:val="008842C4"/>
    <w:rsid w:val="00884620"/>
    <w:rsid w:val="00884861"/>
    <w:rsid w:val="00884FF3"/>
    <w:rsid w:val="0088550D"/>
    <w:rsid w:val="00885B52"/>
    <w:rsid w:val="00885BB9"/>
    <w:rsid w:val="00885FED"/>
    <w:rsid w:val="0088661D"/>
    <w:rsid w:val="00886641"/>
    <w:rsid w:val="008867DE"/>
    <w:rsid w:val="00886CBC"/>
    <w:rsid w:val="00886DFF"/>
    <w:rsid w:val="0088712B"/>
    <w:rsid w:val="0088721A"/>
    <w:rsid w:val="008876B7"/>
    <w:rsid w:val="0088771F"/>
    <w:rsid w:val="00887728"/>
    <w:rsid w:val="00887BC7"/>
    <w:rsid w:val="00887EA4"/>
    <w:rsid w:val="00887EC5"/>
    <w:rsid w:val="008901B8"/>
    <w:rsid w:val="00890E88"/>
    <w:rsid w:val="00891003"/>
    <w:rsid w:val="008910A4"/>
    <w:rsid w:val="0089131B"/>
    <w:rsid w:val="008914BC"/>
    <w:rsid w:val="00891E08"/>
    <w:rsid w:val="00891E18"/>
    <w:rsid w:val="00891EB7"/>
    <w:rsid w:val="008927E9"/>
    <w:rsid w:val="00892A31"/>
    <w:rsid w:val="00892F59"/>
    <w:rsid w:val="00893028"/>
    <w:rsid w:val="008935AE"/>
    <w:rsid w:val="008937BF"/>
    <w:rsid w:val="00893C50"/>
    <w:rsid w:val="00893D94"/>
    <w:rsid w:val="00894139"/>
    <w:rsid w:val="00894622"/>
    <w:rsid w:val="00894B17"/>
    <w:rsid w:val="00894B73"/>
    <w:rsid w:val="00894BAA"/>
    <w:rsid w:val="00894F5E"/>
    <w:rsid w:val="00895517"/>
    <w:rsid w:val="008955C2"/>
    <w:rsid w:val="00895609"/>
    <w:rsid w:val="00895CEE"/>
    <w:rsid w:val="00895E8F"/>
    <w:rsid w:val="00895FBA"/>
    <w:rsid w:val="008960B8"/>
    <w:rsid w:val="0089633B"/>
    <w:rsid w:val="0089637C"/>
    <w:rsid w:val="0089663B"/>
    <w:rsid w:val="008967C3"/>
    <w:rsid w:val="008972A5"/>
    <w:rsid w:val="00897702"/>
    <w:rsid w:val="00897C5C"/>
    <w:rsid w:val="00897F91"/>
    <w:rsid w:val="00897FD9"/>
    <w:rsid w:val="008A026E"/>
    <w:rsid w:val="008A0292"/>
    <w:rsid w:val="008A077F"/>
    <w:rsid w:val="008A084E"/>
    <w:rsid w:val="008A08B5"/>
    <w:rsid w:val="008A0973"/>
    <w:rsid w:val="008A0BEE"/>
    <w:rsid w:val="008A0BF7"/>
    <w:rsid w:val="008A0CFB"/>
    <w:rsid w:val="008A0FE8"/>
    <w:rsid w:val="008A1008"/>
    <w:rsid w:val="008A158D"/>
    <w:rsid w:val="008A1F98"/>
    <w:rsid w:val="008A224B"/>
    <w:rsid w:val="008A2265"/>
    <w:rsid w:val="008A232F"/>
    <w:rsid w:val="008A28A3"/>
    <w:rsid w:val="008A2A4E"/>
    <w:rsid w:val="008A2B95"/>
    <w:rsid w:val="008A2BA9"/>
    <w:rsid w:val="008A37A0"/>
    <w:rsid w:val="008A383E"/>
    <w:rsid w:val="008A3B3E"/>
    <w:rsid w:val="008A3BEA"/>
    <w:rsid w:val="008A3CD9"/>
    <w:rsid w:val="008A3DDA"/>
    <w:rsid w:val="008A3E31"/>
    <w:rsid w:val="008A3E81"/>
    <w:rsid w:val="008A402F"/>
    <w:rsid w:val="008A4246"/>
    <w:rsid w:val="008A4270"/>
    <w:rsid w:val="008A42FE"/>
    <w:rsid w:val="008A448F"/>
    <w:rsid w:val="008A45C8"/>
    <w:rsid w:val="008A45FF"/>
    <w:rsid w:val="008A4682"/>
    <w:rsid w:val="008A47C8"/>
    <w:rsid w:val="008A47F2"/>
    <w:rsid w:val="008A48B9"/>
    <w:rsid w:val="008A4929"/>
    <w:rsid w:val="008A4B58"/>
    <w:rsid w:val="008A4D8C"/>
    <w:rsid w:val="008A508C"/>
    <w:rsid w:val="008A514D"/>
    <w:rsid w:val="008A527A"/>
    <w:rsid w:val="008A59F3"/>
    <w:rsid w:val="008A5A2B"/>
    <w:rsid w:val="008A5B60"/>
    <w:rsid w:val="008A5B78"/>
    <w:rsid w:val="008A5BCA"/>
    <w:rsid w:val="008A5C25"/>
    <w:rsid w:val="008A5D9E"/>
    <w:rsid w:val="008A5F8D"/>
    <w:rsid w:val="008A6417"/>
    <w:rsid w:val="008A65BC"/>
    <w:rsid w:val="008A68D3"/>
    <w:rsid w:val="008A698E"/>
    <w:rsid w:val="008A71AC"/>
    <w:rsid w:val="008A73DC"/>
    <w:rsid w:val="008A7427"/>
    <w:rsid w:val="008A754D"/>
    <w:rsid w:val="008A7671"/>
    <w:rsid w:val="008A79E9"/>
    <w:rsid w:val="008A7B69"/>
    <w:rsid w:val="008A7BB2"/>
    <w:rsid w:val="008A7ECA"/>
    <w:rsid w:val="008B00C0"/>
    <w:rsid w:val="008B056F"/>
    <w:rsid w:val="008B0594"/>
    <w:rsid w:val="008B0A5E"/>
    <w:rsid w:val="008B0B70"/>
    <w:rsid w:val="008B0D21"/>
    <w:rsid w:val="008B103B"/>
    <w:rsid w:val="008B129B"/>
    <w:rsid w:val="008B12CE"/>
    <w:rsid w:val="008B1348"/>
    <w:rsid w:val="008B1B43"/>
    <w:rsid w:val="008B1DCE"/>
    <w:rsid w:val="008B1FB0"/>
    <w:rsid w:val="008B2691"/>
    <w:rsid w:val="008B2752"/>
    <w:rsid w:val="008B2815"/>
    <w:rsid w:val="008B292D"/>
    <w:rsid w:val="008B2ACC"/>
    <w:rsid w:val="008B2BC5"/>
    <w:rsid w:val="008B2C7B"/>
    <w:rsid w:val="008B2E1D"/>
    <w:rsid w:val="008B2F83"/>
    <w:rsid w:val="008B3495"/>
    <w:rsid w:val="008B36AB"/>
    <w:rsid w:val="008B3AE8"/>
    <w:rsid w:val="008B3DCC"/>
    <w:rsid w:val="008B3F4B"/>
    <w:rsid w:val="008B42B1"/>
    <w:rsid w:val="008B4319"/>
    <w:rsid w:val="008B441D"/>
    <w:rsid w:val="008B4511"/>
    <w:rsid w:val="008B4A9C"/>
    <w:rsid w:val="008B4D26"/>
    <w:rsid w:val="008B4D89"/>
    <w:rsid w:val="008B556E"/>
    <w:rsid w:val="008B59DC"/>
    <w:rsid w:val="008B5ADF"/>
    <w:rsid w:val="008B5DBA"/>
    <w:rsid w:val="008B63AE"/>
    <w:rsid w:val="008B685F"/>
    <w:rsid w:val="008B688B"/>
    <w:rsid w:val="008B6A94"/>
    <w:rsid w:val="008B6B00"/>
    <w:rsid w:val="008B6CA2"/>
    <w:rsid w:val="008B6E0A"/>
    <w:rsid w:val="008B6F0D"/>
    <w:rsid w:val="008B7010"/>
    <w:rsid w:val="008B70D2"/>
    <w:rsid w:val="008B7218"/>
    <w:rsid w:val="008B7376"/>
    <w:rsid w:val="008B755A"/>
    <w:rsid w:val="008B782A"/>
    <w:rsid w:val="008C01EA"/>
    <w:rsid w:val="008C0203"/>
    <w:rsid w:val="008C0628"/>
    <w:rsid w:val="008C07F3"/>
    <w:rsid w:val="008C0DDB"/>
    <w:rsid w:val="008C1423"/>
    <w:rsid w:val="008C17EB"/>
    <w:rsid w:val="008C1A03"/>
    <w:rsid w:val="008C1A7C"/>
    <w:rsid w:val="008C2073"/>
    <w:rsid w:val="008C244F"/>
    <w:rsid w:val="008C26FE"/>
    <w:rsid w:val="008C2946"/>
    <w:rsid w:val="008C30D2"/>
    <w:rsid w:val="008C30F2"/>
    <w:rsid w:val="008C34D1"/>
    <w:rsid w:val="008C3532"/>
    <w:rsid w:val="008C367A"/>
    <w:rsid w:val="008C36AE"/>
    <w:rsid w:val="008C38C1"/>
    <w:rsid w:val="008C3A04"/>
    <w:rsid w:val="008C3AB3"/>
    <w:rsid w:val="008C3BF9"/>
    <w:rsid w:val="008C3DB7"/>
    <w:rsid w:val="008C41CF"/>
    <w:rsid w:val="008C41F6"/>
    <w:rsid w:val="008C437D"/>
    <w:rsid w:val="008C4661"/>
    <w:rsid w:val="008C49A4"/>
    <w:rsid w:val="008C4B49"/>
    <w:rsid w:val="008C4C75"/>
    <w:rsid w:val="008C4F74"/>
    <w:rsid w:val="008C4FBE"/>
    <w:rsid w:val="008C518A"/>
    <w:rsid w:val="008C5630"/>
    <w:rsid w:val="008C56E6"/>
    <w:rsid w:val="008C59E6"/>
    <w:rsid w:val="008C5A41"/>
    <w:rsid w:val="008C5A53"/>
    <w:rsid w:val="008C5AAF"/>
    <w:rsid w:val="008C5BE4"/>
    <w:rsid w:val="008C5CE7"/>
    <w:rsid w:val="008C5FBE"/>
    <w:rsid w:val="008C6047"/>
    <w:rsid w:val="008C621E"/>
    <w:rsid w:val="008C64FF"/>
    <w:rsid w:val="008C65BA"/>
    <w:rsid w:val="008C66EF"/>
    <w:rsid w:val="008C6726"/>
    <w:rsid w:val="008C6B2C"/>
    <w:rsid w:val="008C6CD3"/>
    <w:rsid w:val="008C6D40"/>
    <w:rsid w:val="008C6EF4"/>
    <w:rsid w:val="008C7003"/>
    <w:rsid w:val="008C70C0"/>
    <w:rsid w:val="008C7113"/>
    <w:rsid w:val="008C71A9"/>
    <w:rsid w:val="008C78BF"/>
    <w:rsid w:val="008C7B50"/>
    <w:rsid w:val="008D053D"/>
    <w:rsid w:val="008D06A8"/>
    <w:rsid w:val="008D0971"/>
    <w:rsid w:val="008D09F2"/>
    <w:rsid w:val="008D0A70"/>
    <w:rsid w:val="008D0C63"/>
    <w:rsid w:val="008D0C7B"/>
    <w:rsid w:val="008D0E82"/>
    <w:rsid w:val="008D15D1"/>
    <w:rsid w:val="008D16C1"/>
    <w:rsid w:val="008D16C2"/>
    <w:rsid w:val="008D1EA6"/>
    <w:rsid w:val="008D1F17"/>
    <w:rsid w:val="008D1F41"/>
    <w:rsid w:val="008D2203"/>
    <w:rsid w:val="008D2414"/>
    <w:rsid w:val="008D27F2"/>
    <w:rsid w:val="008D358E"/>
    <w:rsid w:val="008D35FB"/>
    <w:rsid w:val="008D38D2"/>
    <w:rsid w:val="008D3C67"/>
    <w:rsid w:val="008D3E5F"/>
    <w:rsid w:val="008D3FB8"/>
    <w:rsid w:val="008D40B2"/>
    <w:rsid w:val="008D4386"/>
    <w:rsid w:val="008D43B4"/>
    <w:rsid w:val="008D43D8"/>
    <w:rsid w:val="008D4502"/>
    <w:rsid w:val="008D4589"/>
    <w:rsid w:val="008D4CC4"/>
    <w:rsid w:val="008D4CEB"/>
    <w:rsid w:val="008D5043"/>
    <w:rsid w:val="008D5166"/>
    <w:rsid w:val="008D5219"/>
    <w:rsid w:val="008D528E"/>
    <w:rsid w:val="008D55F4"/>
    <w:rsid w:val="008D572B"/>
    <w:rsid w:val="008D579B"/>
    <w:rsid w:val="008D592C"/>
    <w:rsid w:val="008D5E48"/>
    <w:rsid w:val="008D6197"/>
    <w:rsid w:val="008D623B"/>
    <w:rsid w:val="008D63F4"/>
    <w:rsid w:val="008D698B"/>
    <w:rsid w:val="008D6990"/>
    <w:rsid w:val="008D69C4"/>
    <w:rsid w:val="008D6D46"/>
    <w:rsid w:val="008D6E38"/>
    <w:rsid w:val="008D6E57"/>
    <w:rsid w:val="008D701A"/>
    <w:rsid w:val="008D7399"/>
    <w:rsid w:val="008D75D1"/>
    <w:rsid w:val="008D793B"/>
    <w:rsid w:val="008D7B89"/>
    <w:rsid w:val="008D7EF6"/>
    <w:rsid w:val="008E0146"/>
    <w:rsid w:val="008E0161"/>
    <w:rsid w:val="008E0577"/>
    <w:rsid w:val="008E0DCC"/>
    <w:rsid w:val="008E106D"/>
    <w:rsid w:val="008E1236"/>
    <w:rsid w:val="008E132C"/>
    <w:rsid w:val="008E14BD"/>
    <w:rsid w:val="008E1679"/>
    <w:rsid w:val="008E1A1A"/>
    <w:rsid w:val="008E1E12"/>
    <w:rsid w:val="008E2048"/>
    <w:rsid w:val="008E2244"/>
    <w:rsid w:val="008E2346"/>
    <w:rsid w:val="008E23A6"/>
    <w:rsid w:val="008E2584"/>
    <w:rsid w:val="008E2935"/>
    <w:rsid w:val="008E2E04"/>
    <w:rsid w:val="008E2EF7"/>
    <w:rsid w:val="008E3268"/>
    <w:rsid w:val="008E3496"/>
    <w:rsid w:val="008E3711"/>
    <w:rsid w:val="008E379D"/>
    <w:rsid w:val="008E37C4"/>
    <w:rsid w:val="008E3DB4"/>
    <w:rsid w:val="008E408E"/>
    <w:rsid w:val="008E40CE"/>
    <w:rsid w:val="008E4282"/>
    <w:rsid w:val="008E46FC"/>
    <w:rsid w:val="008E4A32"/>
    <w:rsid w:val="008E4B4A"/>
    <w:rsid w:val="008E4E16"/>
    <w:rsid w:val="008E4E9E"/>
    <w:rsid w:val="008E5116"/>
    <w:rsid w:val="008E51E4"/>
    <w:rsid w:val="008E5728"/>
    <w:rsid w:val="008E576D"/>
    <w:rsid w:val="008E5934"/>
    <w:rsid w:val="008E5B93"/>
    <w:rsid w:val="008E5C58"/>
    <w:rsid w:val="008E5ECA"/>
    <w:rsid w:val="008E5FAB"/>
    <w:rsid w:val="008E6390"/>
    <w:rsid w:val="008E67AB"/>
    <w:rsid w:val="008E6B1A"/>
    <w:rsid w:val="008E70B0"/>
    <w:rsid w:val="008E7426"/>
    <w:rsid w:val="008E76B6"/>
    <w:rsid w:val="008E7762"/>
    <w:rsid w:val="008E7A15"/>
    <w:rsid w:val="008E7A61"/>
    <w:rsid w:val="008E7B3B"/>
    <w:rsid w:val="008E7D71"/>
    <w:rsid w:val="008E7E00"/>
    <w:rsid w:val="008F0023"/>
    <w:rsid w:val="008F02D3"/>
    <w:rsid w:val="008F02DD"/>
    <w:rsid w:val="008F0546"/>
    <w:rsid w:val="008F05DF"/>
    <w:rsid w:val="008F085A"/>
    <w:rsid w:val="008F0A78"/>
    <w:rsid w:val="008F0B67"/>
    <w:rsid w:val="008F0BA4"/>
    <w:rsid w:val="008F0C26"/>
    <w:rsid w:val="008F1027"/>
    <w:rsid w:val="008F10E5"/>
    <w:rsid w:val="008F112F"/>
    <w:rsid w:val="008F1512"/>
    <w:rsid w:val="008F15DF"/>
    <w:rsid w:val="008F15EC"/>
    <w:rsid w:val="008F1C63"/>
    <w:rsid w:val="008F2082"/>
    <w:rsid w:val="008F218A"/>
    <w:rsid w:val="008F223A"/>
    <w:rsid w:val="008F299F"/>
    <w:rsid w:val="008F2A40"/>
    <w:rsid w:val="008F2B47"/>
    <w:rsid w:val="008F3986"/>
    <w:rsid w:val="008F3A2E"/>
    <w:rsid w:val="008F3A4C"/>
    <w:rsid w:val="008F3AEE"/>
    <w:rsid w:val="008F3CD1"/>
    <w:rsid w:val="008F3D5F"/>
    <w:rsid w:val="008F4086"/>
    <w:rsid w:val="008F416F"/>
    <w:rsid w:val="008F46D6"/>
    <w:rsid w:val="008F4794"/>
    <w:rsid w:val="008F4826"/>
    <w:rsid w:val="008F4919"/>
    <w:rsid w:val="008F4EE7"/>
    <w:rsid w:val="008F4FE4"/>
    <w:rsid w:val="008F514D"/>
    <w:rsid w:val="008F5152"/>
    <w:rsid w:val="008F5614"/>
    <w:rsid w:val="008F569D"/>
    <w:rsid w:val="008F5EB8"/>
    <w:rsid w:val="008F5EE0"/>
    <w:rsid w:val="008F638B"/>
    <w:rsid w:val="008F6A5A"/>
    <w:rsid w:val="008F6AD1"/>
    <w:rsid w:val="008F6C48"/>
    <w:rsid w:val="008F6D0A"/>
    <w:rsid w:val="008F70BD"/>
    <w:rsid w:val="008F715E"/>
    <w:rsid w:val="008F7203"/>
    <w:rsid w:val="008F75EC"/>
    <w:rsid w:val="008F76D1"/>
    <w:rsid w:val="008F77A2"/>
    <w:rsid w:val="008F79E1"/>
    <w:rsid w:val="008F7F1A"/>
    <w:rsid w:val="008F7FDA"/>
    <w:rsid w:val="00900039"/>
    <w:rsid w:val="009001F9"/>
    <w:rsid w:val="00900282"/>
    <w:rsid w:val="009004B4"/>
    <w:rsid w:val="00900938"/>
    <w:rsid w:val="00900AA0"/>
    <w:rsid w:val="00900D5C"/>
    <w:rsid w:val="00901735"/>
    <w:rsid w:val="0090186B"/>
    <w:rsid w:val="00901995"/>
    <w:rsid w:val="00901C1E"/>
    <w:rsid w:val="00901DF5"/>
    <w:rsid w:val="00901EFE"/>
    <w:rsid w:val="009025C1"/>
    <w:rsid w:val="009025F1"/>
    <w:rsid w:val="009025FA"/>
    <w:rsid w:val="00902DD0"/>
    <w:rsid w:val="00902DD9"/>
    <w:rsid w:val="00903656"/>
    <w:rsid w:val="00903CBD"/>
    <w:rsid w:val="00903ECA"/>
    <w:rsid w:val="00903FC3"/>
    <w:rsid w:val="00904583"/>
    <w:rsid w:val="00904687"/>
    <w:rsid w:val="009049DD"/>
    <w:rsid w:val="00904A77"/>
    <w:rsid w:val="00904C36"/>
    <w:rsid w:val="0090573F"/>
    <w:rsid w:val="00905AD0"/>
    <w:rsid w:val="00905BC5"/>
    <w:rsid w:val="00905E0D"/>
    <w:rsid w:val="00906073"/>
    <w:rsid w:val="0090611F"/>
    <w:rsid w:val="00906268"/>
    <w:rsid w:val="0090665F"/>
    <w:rsid w:val="00906832"/>
    <w:rsid w:val="00906BC0"/>
    <w:rsid w:val="00907028"/>
    <w:rsid w:val="00907318"/>
    <w:rsid w:val="0090763F"/>
    <w:rsid w:val="00907C4F"/>
    <w:rsid w:val="00910053"/>
    <w:rsid w:val="009102C1"/>
    <w:rsid w:val="009104C4"/>
    <w:rsid w:val="009105F7"/>
    <w:rsid w:val="0091060C"/>
    <w:rsid w:val="0091075E"/>
    <w:rsid w:val="0091080C"/>
    <w:rsid w:val="00910939"/>
    <w:rsid w:val="009109DC"/>
    <w:rsid w:val="00910DDE"/>
    <w:rsid w:val="00910E24"/>
    <w:rsid w:val="0091116E"/>
    <w:rsid w:val="009111F6"/>
    <w:rsid w:val="00911217"/>
    <w:rsid w:val="00911339"/>
    <w:rsid w:val="00911350"/>
    <w:rsid w:val="00911A62"/>
    <w:rsid w:val="009121FC"/>
    <w:rsid w:val="00912317"/>
    <w:rsid w:val="0091231D"/>
    <w:rsid w:val="00912338"/>
    <w:rsid w:val="009124C4"/>
    <w:rsid w:val="00912806"/>
    <w:rsid w:val="009129A3"/>
    <w:rsid w:val="00912DC4"/>
    <w:rsid w:val="00912E74"/>
    <w:rsid w:val="0091316D"/>
    <w:rsid w:val="00913259"/>
    <w:rsid w:val="009134E4"/>
    <w:rsid w:val="00913AEF"/>
    <w:rsid w:val="0091436B"/>
    <w:rsid w:val="009146C4"/>
    <w:rsid w:val="009147EE"/>
    <w:rsid w:val="00914886"/>
    <w:rsid w:val="009149D0"/>
    <w:rsid w:val="009149FD"/>
    <w:rsid w:val="00914B60"/>
    <w:rsid w:val="00914E16"/>
    <w:rsid w:val="009151C2"/>
    <w:rsid w:val="0091524A"/>
    <w:rsid w:val="0091533E"/>
    <w:rsid w:val="0091590F"/>
    <w:rsid w:val="0091592D"/>
    <w:rsid w:val="009163B1"/>
    <w:rsid w:val="009165C5"/>
    <w:rsid w:val="00916E47"/>
    <w:rsid w:val="00916E70"/>
    <w:rsid w:val="0091734F"/>
    <w:rsid w:val="009173A7"/>
    <w:rsid w:val="0091747C"/>
    <w:rsid w:val="009174AF"/>
    <w:rsid w:val="00917515"/>
    <w:rsid w:val="009175C9"/>
    <w:rsid w:val="009178A7"/>
    <w:rsid w:val="0091791F"/>
    <w:rsid w:val="0091798C"/>
    <w:rsid w:val="009179FA"/>
    <w:rsid w:val="00917D14"/>
    <w:rsid w:val="00917E25"/>
    <w:rsid w:val="00920201"/>
    <w:rsid w:val="00920310"/>
    <w:rsid w:val="00920346"/>
    <w:rsid w:val="009204C1"/>
    <w:rsid w:val="00920517"/>
    <w:rsid w:val="0092056B"/>
    <w:rsid w:val="009205F1"/>
    <w:rsid w:val="0092060A"/>
    <w:rsid w:val="0092077A"/>
    <w:rsid w:val="00920CCB"/>
    <w:rsid w:val="00921390"/>
    <w:rsid w:val="0092184D"/>
    <w:rsid w:val="0092197E"/>
    <w:rsid w:val="009219CA"/>
    <w:rsid w:val="00921F50"/>
    <w:rsid w:val="00922489"/>
    <w:rsid w:val="0092280E"/>
    <w:rsid w:val="0092283F"/>
    <w:rsid w:val="0092295E"/>
    <w:rsid w:val="00922E33"/>
    <w:rsid w:val="00922EDC"/>
    <w:rsid w:val="00922F55"/>
    <w:rsid w:val="00923590"/>
    <w:rsid w:val="00923A38"/>
    <w:rsid w:val="00923F1B"/>
    <w:rsid w:val="0092419C"/>
    <w:rsid w:val="00924DDE"/>
    <w:rsid w:val="009254D3"/>
    <w:rsid w:val="00925700"/>
    <w:rsid w:val="00925962"/>
    <w:rsid w:val="00925AB8"/>
    <w:rsid w:val="00925CDC"/>
    <w:rsid w:val="00925CFB"/>
    <w:rsid w:val="00926146"/>
    <w:rsid w:val="009262C2"/>
    <w:rsid w:val="00926632"/>
    <w:rsid w:val="00926939"/>
    <w:rsid w:val="009273BD"/>
    <w:rsid w:val="00927413"/>
    <w:rsid w:val="009274F1"/>
    <w:rsid w:val="00927659"/>
    <w:rsid w:val="0092774D"/>
    <w:rsid w:val="009277A7"/>
    <w:rsid w:val="009277CB"/>
    <w:rsid w:val="009278AF"/>
    <w:rsid w:val="00927946"/>
    <w:rsid w:val="00927CE6"/>
    <w:rsid w:val="00930210"/>
    <w:rsid w:val="00930934"/>
    <w:rsid w:val="009309CC"/>
    <w:rsid w:val="00930B67"/>
    <w:rsid w:val="009313AF"/>
    <w:rsid w:val="0093146C"/>
    <w:rsid w:val="0093150B"/>
    <w:rsid w:val="009315D2"/>
    <w:rsid w:val="00931C77"/>
    <w:rsid w:val="00931ED4"/>
    <w:rsid w:val="00932445"/>
    <w:rsid w:val="009329E4"/>
    <w:rsid w:val="00932D05"/>
    <w:rsid w:val="00932EDA"/>
    <w:rsid w:val="00932F28"/>
    <w:rsid w:val="00933BCC"/>
    <w:rsid w:val="00933CCF"/>
    <w:rsid w:val="00933D04"/>
    <w:rsid w:val="00933D2E"/>
    <w:rsid w:val="00933D6C"/>
    <w:rsid w:val="00933D73"/>
    <w:rsid w:val="00933F12"/>
    <w:rsid w:val="00934295"/>
    <w:rsid w:val="0093445A"/>
    <w:rsid w:val="0093506D"/>
    <w:rsid w:val="009353E2"/>
    <w:rsid w:val="0093547F"/>
    <w:rsid w:val="0093552E"/>
    <w:rsid w:val="009356C0"/>
    <w:rsid w:val="009356CC"/>
    <w:rsid w:val="009359BA"/>
    <w:rsid w:val="00935A1D"/>
    <w:rsid w:val="00935A25"/>
    <w:rsid w:val="0093606A"/>
    <w:rsid w:val="009361E5"/>
    <w:rsid w:val="00936371"/>
    <w:rsid w:val="00936B3E"/>
    <w:rsid w:val="00936C16"/>
    <w:rsid w:val="00936CBD"/>
    <w:rsid w:val="00936D9C"/>
    <w:rsid w:val="009373F0"/>
    <w:rsid w:val="009377AA"/>
    <w:rsid w:val="00937A4F"/>
    <w:rsid w:val="00937CFA"/>
    <w:rsid w:val="00940009"/>
    <w:rsid w:val="0094043B"/>
    <w:rsid w:val="009405BC"/>
    <w:rsid w:val="009409F1"/>
    <w:rsid w:val="00940B9F"/>
    <w:rsid w:val="00940BA3"/>
    <w:rsid w:val="00940F5E"/>
    <w:rsid w:val="0094140E"/>
    <w:rsid w:val="00941776"/>
    <w:rsid w:val="00941C9C"/>
    <w:rsid w:val="00942083"/>
    <w:rsid w:val="0094222E"/>
    <w:rsid w:val="00942314"/>
    <w:rsid w:val="00942461"/>
    <w:rsid w:val="00942590"/>
    <w:rsid w:val="009425DE"/>
    <w:rsid w:val="00942749"/>
    <w:rsid w:val="00942975"/>
    <w:rsid w:val="00942CE8"/>
    <w:rsid w:val="00942CED"/>
    <w:rsid w:val="009432F7"/>
    <w:rsid w:val="00943300"/>
    <w:rsid w:val="0094341D"/>
    <w:rsid w:val="009434C9"/>
    <w:rsid w:val="009435E4"/>
    <w:rsid w:val="009438FA"/>
    <w:rsid w:val="00943A56"/>
    <w:rsid w:val="00943CA2"/>
    <w:rsid w:val="00944057"/>
    <w:rsid w:val="00944782"/>
    <w:rsid w:val="0094496C"/>
    <w:rsid w:val="009449A4"/>
    <w:rsid w:val="00944D97"/>
    <w:rsid w:val="00944ECA"/>
    <w:rsid w:val="0094527F"/>
    <w:rsid w:val="009453F2"/>
    <w:rsid w:val="00945A6E"/>
    <w:rsid w:val="00945BC3"/>
    <w:rsid w:val="00945CCE"/>
    <w:rsid w:val="00945D6D"/>
    <w:rsid w:val="009468CA"/>
    <w:rsid w:val="009468DB"/>
    <w:rsid w:val="00946AE3"/>
    <w:rsid w:val="00946E24"/>
    <w:rsid w:val="00946EBB"/>
    <w:rsid w:val="00946F5E"/>
    <w:rsid w:val="009473A2"/>
    <w:rsid w:val="00947EB1"/>
    <w:rsid w:val="0095000A"/>
    <w:rsid w:val="00950049"/>
    <w:rsid w:val="0095020C"/>
    <w:rsid w:val="00950554"/>
    <w:rsid w:val="00950A13"/>
    <w:rsid w:val="00950C0B"/>
    <w:rsid w:val="00950D34"/>
    <w:rsid w:val="0095109B"/>
    <w:rsid w:val="0095115D"/>
    <w:rsid w:val="009511EE"/>
    <w:rsid w:val="009515E4"/>
    <w:rsid w:val="00951653"/>
    <w:rsid w:val="00951747"/>
    <w:rsid w:val="009517E5"/>
    <w:rsid w:val="009517F9"/>
    <w:rsid w:val="0095193D"/>
    <w:rsid w:val="00951C6E"/>
    <w:rsid w:val="00951DE6"/>
    <w:rsid w:val="009521C9"/>
    <w:rsid w:val="00952A43"/>
    <w:rsid w:val="00952A9C"/>
    <w:rsid w:val="00952DC1"/>
    <w:rsid w:val="0095340A"/>
    <w:rsid w:val="009534C9"/>
    <w:rsid w:val="0095391A"/>
    <w:rsid w:val="00953ED1"/>
    <w:rsid w:val="00953FDC"/>
    <w:rsid w:val="009543B0"/>
    <w:rsid w:val="0095467C"/>
    <w:rsid w:val="009547F2"/>
    <w:rsid w:val="009548AC"/>
    <w:rsid w:val="00954A7A"/>
    <w:rsid w:val="00954E1E"/>
    <w:rsid w:val="009550AA"/>
    <w:rsid w:val="00955A90"/>
    <w:rsid w:val="00955ADD"/>
    <w:rsid w:val="00955C9F"/>
    <w:rsid w:val="00955E3F"/>
    <w:rsid w:val="00955E72"/>
    <w:rsid w:val="00956B50"/>
    <w:rsid w:val="00956F04"/>
    <w:rsid w:val="00957189"/>
    <w:rsid w:val="0095756A"/>
    <w:rsid w:val="00957664"/>
    <w:rsid w:val="00957885"/>
    <w:rsid w:val="009578B0"/>
    <w:rsid w:val="00957937"/>
    <w:rsid w:val="00957956"/>
    <w:rsid w:val="00957AE0"/>
    <w:rsid w:val="00957D69"/>
    <w:rsid w:val="00957DF3"/>
    <w:rsid w:val="0096055A"/>
    <w:rsid w:val="00960744"/>
    <w:rsid w:val="009610DA"/>
    <w:rsid w:val="009618E2"/>
    <w:rsid w:val="00961C10"/>
    <w:rsid w:val="00961E3A"/>
    <w:rsid w:val="00961EED"/>
    <w:rsid w:val="0096235A"/>
    <w:rsid w:val="009623CE"/>
    <w:rsid w:val="009625BD"/>
    <w:rsid w:val="009630E5"/>
    <w:rsid w:val="009632FE"/>
    <w:rsid w:val="0096340C"/>
    <w:rsid w:val="00963A3D"/>
    <w:rsid w:val="00963E57"/>
    <w:rsid w:val="0096487F"/>
    <w:rsid w:val="0096511E"/>
    <w:rsid w:val="0096512D"/>
    <w:rsid w:val="009651A2"/>
    <w:rsid w:val="00965239"/>
    <w:rsid w:val="00965456"/>
    <w:rsid w:val="00965847"/>
    <w:rsid w:val="00965C4E"/>
    <w:rsid w:val="00965DC8"/>
    <w:rsid w:val="00965FEB"/>
    <w:rsid w:val="0096666C"/>
    <w:rsid w:val="00966BA9"/>
    <w:rsid w:val="00966DF2"/>
    <w:rsid w:val="00966F08"/>
    <w:rsid w:val="0096735A"/>
    <w:rsid w:val="0096758D"/>
    <w:rsid w:val="0096773A"/>
    <w:rsid w:val="00967752"/>
    <w:rsid w:val="00967E13"/>
    <w:rsid w:val="00967E2D"/>
    <w:rsid w:val="00967FCE"/>
    <w:rsid w:val="00970160"/>
    <w:rsid w:val="009703B8"/>
    <w:rsid w:val="00970713"/>
    <w:rsid w:val="00970897"/>
    <w:rsid w:val="00970AF7"/>
    <w:rsid w:val="00970BF9"/>
    <w:rsid w:val="00970C2C"/>
    <w:rsid w:val="00970CF7"/>
    <w:rsid w:val="009712C3"/>
    <w:rsid w:val="009715E6"/>
    <w:rsid w:val="0097189D"/>
    <w:rsid w:val="00971934"/>
    <w:rsid w:val="00971E66"/>
    <w:rsid w:val="009727FB"/>
    <w:rsid w:val="009729C6"/>
    <w:rsid w:val="009731A3"/>
    <w:rsid w:val="0097335A"/>
    <w:rsid w:val="00973495"/>
    <w:rsid w:val="009734BC"/>
    <w:rsid w:val="0097378F"/>
    <w:rsid w:val="0097385A"/>
    <w:rsid w:val="009738F1"/>
    <w:rsid w:val="009738F8"/>
    <w:rsid w:val="00973BFE"/>
    <w:rsid w:val="00973CE3"/>
    <w:rsid w:val="0097409A"/>
    <w:rsid w:val="00974153"/>
    <w:rsid w:val="00974269"/>
    <w:rsid w:val="00974E1C"/>
    <w:rsid w:val="009754B1"/>
    <w:rsid w:val="0097596F"/>
    <w:rsid w:val="00975B26"/>
    <w:rsid w:val="00975BB0"/>
    <w:rsid w:val="00975EBB"/>
    <w:rsid w:val="00975F0C"/>
    <w:rsid w:val="00976038"/>
    <w:rsid w:val="00976722"/>
    <w:rsid w:val="00976830"/>
    <w:rsid w:val="00976B45"/>
    <w:rsid w:val="00976FBA"/>
    <w:rsid w:val="00977338"/>
    <w:rsid w:val="009773C0"/>
    <w:rsid w:val="00977417"/>
    <w:rsid w:val="0097749A"/>
    <w:rsid w:val="009775EB"/>
    <w:rsid w:val="0097786D"/>
    <w:rsid w:val="009779F2"/>
    <w:rsid w:val="00977AA8"/>
    <w:rsid w:val="00977BE3"/>
    <w:rsid w:val="00977C4A"/>
    <w:rsid w:val="00977C95"/>
    <w:rsid w:val="00977D82"/>
    <w:rsid w:val="00977EEE"/>
    <w:rsid w:val="0098021C"/>
    <w:rsid w:val="00980245"/>
    <w:rsid w:val="00980906"/>
    <w:rsid w:val="00980973"/>
    <w:rsid w:val="00980E79"/>
    <w:rsid w:val="00980F32"/>
    <w:rsid w:val="00981437"/>
    <w:rsid w:val="009816E6"/>
    <w:rsid w:val="009819DD"/>
    <w:rsid w:val="00981BF7"/>
    <w:rsid w:val="00981DD9"/>
    <w:rsid w:val="00981E38"/>
    <w:rsid w:val="00982176"/>
    <w:rsid w:val="009821B5"/>
    <w:rsid w:val="00982408"/>
    <w:rsid w:val="00982445"/>
    <w:rsid w:val="009824DA"/>
    <w:rsid w:val="009825C6"/>
    <w:rsid w:val="00982985"/>
    <w:rsid w:val="00982AF1"/>
    <w:rsid w:val="00982D9C"/>
    <w:rsid w:val="009830B2"/>
    <w:rsid w:val="009832D3"/>
    <w:rsid w:val="00983305"/>
    <w:rsid w:val="009833F2"/>
    <w:rsid w:val="009834F1"/>
    <w:rsid w:val="0098358A"/>
    <w:rsid w:val="009837F3"/>
    <w:rsid w:val="00983957"/>
    <w:rsid w:val="00983CBE"/>
    <w:rsid w:val="0098415D"/>
    <w:rsid w:val="00984288"/>
    <w:rsid w:val="0098467A"/>
    <w:rsid w:val="0098469A"/>
    <w:rsid w:val="0098470E"/>
    <w:rsid w:val="00984724"/>
    <w:rsid w:val="0098476D"/>
    <w:rsid w:val="009849FE"/>
    <w:rsid w:val="00984A93"/>
    <w:rsid w:val="00984D54"/>
    <w:rsid w:val="009857EC"/>
    <w:rsid w:val="0098592D"/>
    <w:rsid w:val="00985BED"/>
    <w:rsid w:val="00986279"/>
    <w:rsid w:val="009865C4"/>
    <w:rsid w:val="009869E9"/>
    <w:rsid w:val="00986FB9"/>
    <w:rsid w:val="00987611"/>
    <w:rsid w:val="0098782E"/>
    <w:rsid w:val="00987B01"/>
    <w:rsid w:val="009903E5"/>
    <w:rsid w:val="009904F9"/>
    <w:rsid w:val="00990518"/>
    <w:rsid w:val="00990772"/>
    <w:rsid w:val="009908F6"/>
    <w:rsid w:val="009909D2"/>
    <w:rsid w:val="00990A42"/>
    <w:rsid w:val="00990AFF"/>
    <w:rsid w:val="009910DC"/>
    <w:rsid w:val="00991163"/>
    <w:rsid w:val="0099119D"/>
    <w:rsid w:val="009914CF"/>
    <w:rsid w:val="009915E5"/>
    <w:rsid w:val="00991E5A"/>
    <w:rsid w:val="0099250C"/>
    <w:rsid w:val="0099253A"/>
    <w:rsid w:val="0099261C"/>
    <w:rsid w:val="00992867"/>
    <w:rsid w:val="00992919"/>
    <w:rsid w:val="009929AD"/>
    <w:rsid w:val="00992B5D"/>
    <w:rsid w:val="00992CB2"/>
    <w:rsid w:val="009931C3"/>
    <w:rsid w:val="00993284"/>
    <w:rsid w:val="0099346D"/>
    <w:rsid w:val="009939BF"/>
    <w:rsid w:val="009939F4"/>
    <w:rsid w:val="00993A8F"/>
    <w:rsid w:val="00993AA3"/>
    <w:rsid w:val="00993AA4"/>
    <w:rsid w:val="00993D09"/>
    <w:rsid w:val="00993EC5"/>
    <w:rsid w:val="00994192"/>
    <w:rsid w:val="0099458E"/>
    <w:rsid w:val="00994A1A"/>
    <w:rsid w:val="00994B8D"/>
    <w:rsid w:val="00994BA9"/>
    <w:rsid w:val="00994C2F"/>
    <w:rsid w:val="00994CB6"/>
    <w:rsid w:val="009953EE"/>
    <w:rsid w:val="0099549B"/>
    <w:rsid w:val="00995579"/>
    <w:rsid w:val="00995E24"/>
    <w:rsid w:val="009965AF"/>
    <w:rsid w:val="009965EF"/>
    <w:rsid w:val="009967CB"/>
    <w:rsid w:val="00996D08"/>
    <w:rsid w:val="00996D28"/>
    <w:rsid w:val="00996E27"/>
    <w:rsid w:val="009971AF"/>
    <w:rsid w:val="00997385"/>
    <w:rsid w:val="0099761F"/>
    <w:rsid w:val="00997775"/>
    <w:rsid w:val="009978AE"/>
    <w:rsid w:val="00997A21"/>
    <w:rsid w:val="00997BF5"/>
    <w:rsid w:val="00997C78"/>
    <w:rsid w:val="00997CA0"/>
    <w:rsid w:val="009A003F"/>
    <w:rsid w:val="009A066A"/>
    <w:rsid w:val="009A0938"/>
    <w:rsid w:val="009A0B19"/>
    <w:rsid w:val="009A0B8E"/>
    <w:rsid w:val="009A0E84"/>
    <w:rsid w:val="009A0EA8"/>
    <w:rsid w:val="009A12A2"/>
    <w:rsid w:val="009A13F1"/>
    <w:rsid w:val="009A1461"/>
    <w:rsid w:val="009A156F"/>
    <w:rsid w:val="009A17BC"/>
    <w:rsid w:val="009A18F5"/>
    <w:rsid w:val="009A1ADE"/>
    <w:rsid w:val="009A1AFF"/>
    <w:rsid w:val="009A1D1A"/>
    <w:rsid w:val="009A1D6F"/>
    <w:rsid w:val="009A1DCC"/>
    <w:rsid w:val="009A1F37"/>
    <w:rsid w:val="009A1FD9"/>
    <w:rsid w:val="009A2090"/>
    <w:rsid w:val="009A2302"/>
    <w:rsid w:val="009A283F"/>
    <w:rsid w:val="009A29CC"/>
    <w:rsid w:val="009A2BA0"/>
    <w:rsid w:val="009A2C6C"/>
    <w:rsid w:val="009A2D4B"/>
    <w:rsid w:val="009A2F0E"/>
    <w:rsid w:val="009A38D4"/>
    <w:rsid w:val="009A4535"/>
    <w:rsid w:val="009A4782"/>
    <w:rsid w:val="009A4891"/>
    <w:rsid w:val="009A4972"/>
    <w:rsid w:val="009A50F3"/>
    <w:rsid w:val="009A5321"/>
    <w:rsid w:val="009A5348"/>
    <w:rsid w:val="009A55F8"/>
    <w:rsid w:val="009A59DF"/>
    <w:rsid w:val="009A68D9"/>
    <w:rsid w:val="009A6962"/>
    <w:rsid w:val="009A6D33"/>
    <w:rsid w:val="009A6D7B"/>
    <w:rsid w:val="009A6FF2"/>
    <w:rsid w:val="009A7278"/>
    <w:rsid w:val="009A75EE"/>
    <w:rsid w:val="009A775D"/>
    <w:rsid w:val="009A7971"/>
    <w:rsid w:val="009A79FC"/>
    <w:rsid w:val="009A7AEB"/>
    <w:rsid w:val="009B04C3"/>
    <w:rsid w:val="009B0500"/>
    <w:rsid w:val="009B07F8"/>
    <w:rsid w:val="009B080B"/>
    <w:rsid w:val="009B0938"/>
    <w:rsid w:val="009B099C"/>
    <w:rsid w:val="009B0A16"/>
    <w:rsid w:val="009B0D0E"/>
    <w:rsid w:val="009B0E6E"/>
    <w:rsid w:val="009B1567"/>
    <w:rsid w:val="009B192E"/>
    <w:rsid w:val="009B1A01"/>
    <w:rsid w:val="009B1EE3"/>
    <w:rsid w:val="009B20BF"/>
    <w:rsid w:val="009B20EC"/>
    <w:rsid w:val="009B2223"/>
    <w:rsid w:val="009B2556"/>
    <w:rsid w:val="009B28A1"/>
    <w:rsid w:val="009B2A0D"/>
    <w:rsid w:val="009B2BCF"/>
    <w:rsid w:val="009B31A8"/>
    <w:rsid w:val="009B33D9"/>
    <w:rsid w:val="009B3762"/>
    <w:rsid w:val="009B39E6"/>
    <w:rsid w:val="009B3E4B"/>
    <w:rsid w:val="009B3EB4"/>
    <w:rsid w:val="009B4118"/>
    <w:rsid w:val="009B459F"/>
    <w:rsid w:val="009B4BD3"/>
    <w:rsid w:val="009B4CBA"/>
    <w:rsid w:val="009B4EBC"/>
    <w:rsid w:val="009B5048"/>
    <w:rsid w:val="009B5070"/>
    <w:rsid w:val="009B5075"/>
    <w:rsid w:val="009B51E8"/>
    <w:rsid w:val="009B56F7"/>
    <w:rsid w:val="009B580E"/>
    <w:rsid w:val="009B5C8D"/>
    <w:rsid w:val="009B5F4A"/>
    <w:rsid w:val="009B6046"/>
    <w:rsid w:val="009B638E"/>
    <w:rsid w:val="009B6598"/>
    <w:rsid w:val="009B6860"/>
    <w:rsid w:val="009B73D1"/>
    <w:rsid w:val="009B7476"/>
    <w:rsid w:val="009B753C"/>
    <w:rsid w:val="009B766B"/>
    <w:rsid w:val="009B7D6F"/>
    <w:rsid w:val="009C02BC"/>
    <w:rsid w:val="009C0D7D"/>
    <w:rsid w:val="009C12D6"/>
    <w:rsid w:val="009C1861"/>
    <w:rsid w:val="009C1AA8"/>
    <w:rsid w:val="009C2686"/>
    <w:rsid w:val="009C2BD1"/>
    <w:rsid w:val="009C2DB0"/>
    <w:rsid w:val="009C2DE0"/>
    <w:rsid w:val="009C30B8"/>
    <w:rsid w:val="009C31C5"/>
    <w:rsid w:val="009C37E8"/>
    <w:rsid w:val="009C38CD"/>
    <w:rsid w:val="009C3BC6"/>
    <w:rsid w:val="009C3E4E"/>
    <w:rsid w:val="009C3EE1"/>
    <w:rsid w:val="009C408A"/>
    <w:rsid w:val="009C42CF"/>
    <w:rsid w:val="009C4452"/>
    <w:rsid w:val="009C452C"/>
    <w:rsid w:val="009C4C6C"/>
    <w:rsid w:val="009C4F11"/>
    <w:rsid w:val="009C50B8"/>
    <w:rsid w:val="009C5140"/>
    <w:rsid w:val="009C54E4"/>
    <w:rsid w:val="009C5B3C"/>
    <w:rsid w:val="009C5B55"/>
    <w:rsid w:val="009C5DA1"/>
    <w:rsid w:val="009C5F58"/>
    <w:rsid w:val="009C613E"/>
    <w:rsid w:val="009C615F"/>
    <w:rsid w:val="009C6200"/>
    <w:rsid w:val="009C62E6"/>
    <w:rsid w:val="009C643C"/>
    <w:rsid w:val="009C675F"/>
    <w:rsid w:val="009C6B2E"/>
    <w:rsid w:val="009C70F2"/>
    <w:rsid w:val="009C720D"/>
    <w:rsid w:val="009C729A"/>
    <w:rsid w:val="009C72CA"/>
    <w:rsid w:val="009C7B38"/>
    <w:rsid w:val="009C7C30"/>
    <w:rsid w:val="009C7D24"/>
    <w:rsid w:val="009C7E46"/>
    <w:rsid w:val="009D086F"/>
    <w:rsid w:val="009D08CE"/>
    <w:rsid w:val="009D0CCE"/>
    <w:rsid w:val="009D0D33"/>
    <w:rsid w:val="009D1007"/>
    <w:rsid w:val="009D14B2"/>
    <w:rsid w:val="009D16C8"/>
    <w:rsid w:val="009D1783"/>
    <w:rsid w:val="009D1BDE"/>
    <w:rsid w:val="009D1C96"/>
    <w:rsid w:val="009D1CB2"/>
    <w:rsid w:val="009D1D9B"/>
    <w:rsid w:val="009D1E9A"/>
    <w:rsid w:val="009D27CB"/>
    <w:rsid w:val="009D2800"/>
    <w:rsid w:val="009D2843"/>
    <w:rsid w:val="009D28F3"/>
    <w:rsid w:val="009D2BE6"/>
    <w:rsid w:val="009D3248"/>
    <w:rsid w:val="009D3355"/>
    <w:rsid w:val="009D3422"/>
    <w:rsid w:val="009D3560"/>
    <w:rsid w:val="009D364C"/>
    <w:rsid w:val="009D3705"/>
    <w:rsid w:val="009D3A0D"/>
    <w:rsid w:val="009D3FDB"/>
    <w:rsid w:val="009D44F4"/>
    <w:rsid w:val="009D47F6"/>
    <w:rsid w:val="009D49C7"/>
    <w:rsid w:val="009D4AA4"/>
    <w:rsid w:val="009D4C8F"/>
    <w:rsid w:val="009D4E12"/>
    <w:rsid w:val="009D4FDD"/>
    <w:rsid w:val="009D505D"/>
    <w:rsid w:val="009D5156"/>
    <w:rsid w:val="009D5275"/>
    <w:rsid w:val="009D532C"/>
    <w:rsid w:val="009D5D6A"/>
    <w:rsid w:val="009D5E48"/>
    <w:rsid w:val="009D6077"/>
    <w:rsid w:val="009D607A"/>
    <w:rsid w:val="009D6244"/>
    <w:rsid w:val="009D6487"/>
    <w:rsid w:val="009D65F9"/>
    <w:rsid w:val="009D6791"/>
    <w:rsid w:val="009D6BBF"/>
    <w:rsid w:val="009D6C68"/>
    <w:rsid w:val="009D6D28"/>
    <w:rsid w:val="009D6E04"/>
    <w:rsid w:val="009D7052"/>
    <w:rsid w:val="009D7CD1"/>
    <w:rsid w:val="009D7EF8"/>
    <w:rsid w:val="009E0197"/>
    <w:rsid w:val="009E0C24"/>
    <w:rsid w:val="009E0F0C"/>
    <w:rsid w:val="009E0FB0"/>
    <w:rsid w:val="009E127B"/>
    <w:rsid w:val="009E137A"/>
    <w:rsid w:val="009E1384"/>
    <w:rsid w:val="009E15A3"/>
    <w:rsid w:val="009E1913"/>
    <w:rsid w:val="009E1B71"/>
    <w:rsid w:val="009E1CCC"/>
    <w:rsid w:val="009E20EE"/>
    <w:rsid w:val="009E218D"/>
    <w:rsid w:val="009E248F"/>
    <w:rsid w:val="009E25DF"/>
    <w:rsid w:val="009E269F"/>
    <w:rsid w:val="009E26C9"/>
    <w:rsid w:val="009E27A7"/>
    <w:rsid w:val="009E2806"/>
    <w:rsid w:val="009E32AD"/>
    <w:rsid w:val="009E3379"/>
    <w:rsid w:val="009E366C"/>
    <w:rsid w:val="009E38C7"/>
    <w:rsid w:val="009E3AB2"/>
    <w:rsid w:val="009E3ABF"/>
    <w:rsid w:val="009E3B9D"/>
    <w:rsid w:val="009E4001"/>
    <w:rsid w:val="009E4319"/>
    <w:rsid w:val="009E437E"/>
    <w:rsid w:val="009E4854"/>
    <w:rsid w:val="009E489B"/>
    <w:rsid w:val="009E4E49"/>
    <w:rsid w:val="009E522C"/>
    <w:rsid w:val="009E5444"/>
    <w:rsid w:val="009E5521"/>
    <w:rsid w:val="009E58F4"/>
    <w:rsid w:val="009E5B30"/>
    <w:rsid w:val="009E5CD8"/>
    <w:rsid w:val="009E5CE2"/>
    <w:rsid w:val="009E6441"/>
    <w:rsid w:val="009E6639"/>
    <w:rsid w:val="009E66AC"/>
    <w:rsid w:val="009E68CA"/>
    <w:rsid w:val="009E68CE"/>
    <w:rsid w:val="009E69A3"/>
    <w:rsid w:val="009E6A2D"/>
    <w:rsid w:val="009E6C2B"/>
    <w:rsid w:val="009E6CAE"/>
    <w:rsid w:val="009E6CC1"/>
    <w:rsid w:val="009E6CC5"/>
    <w:rsid w:val="009E731E"/>
    <w:rsid w:val="009E736D"/>
    <w:rsid w:val="009E73BE"/>
    <w:rsid w:val="009E73D8"/>
    <w:rsid w:val="009E7CC8"/>
    <w:rsid w:val="009E7E19"/>
    <w:rsid w:val="009E7E44"/>
    <w:rsid w:val="009F02A4"/>
    <w:rsid w:val="009F05D8"/>
    <w:rsid w:val="009F08E8"/>
    <w:rsid w:val="009F1049"/>
    <w:rsid w:val="009F12D3"/>
    <w:rsid w:val="009F1F32"/>
    <w:rsid w:val="009F2094"/>
    <w:rsid w:val="009F21AC"/>
    <w:rsid w:val="009F21E7"/>
    <w:rsid w:val="009F2317"/>
    <w:rsid w:val="009F26F9"/>
    <w:rsid w:val="009F2777"/>
    <w:rsid w:val="009F2A8E"/>
    <w:rsid w:val="009F2B19"/>
    <w:rsid w:val="009F2D00"/>
    <w:rsid w:val="009F2F0A"/>
    <w:rsid w:val="009F2F16"/>
    <w:rsid w:val="009F307F"/>
    <w:rsid w:val="009F30D4"/>
    <w:rsid w:val="009F3117"/>
    <w:rsid w:val="009F3165"/>
    <w:rsid w:val="009F31A0"/>
    <w:rsid w:val="009F322C"/>
    <w:rsid w:val="009F32AF"/>
    <w:rsid w:val="009F350A"/>
    <w:rsid w:val="009F37D6"/>
    <w:rsid w:val="009F47F5"/>
    <w:rsid w:val="009F4BBA"/>
    <w:rsid w:val="009F5158"/>
    <w:rsid w:val="009F524C"/>
    <w:rsid w:val="009F52A4"/>
    <w:rsid w:val="009F5341"/>
    <w:rsid w:val="009F565D"/>
    <w:rsid w:val="009F58C6"/>
    <w:rsid w:val="009F5A9A"/>
    <w:rsid w:val="009F5E14"/>
    <w:rsid w:val="009F62DF"/>
    <w:rsid w:val="009F64B3"/>
    <w:rsid w:val="009F690A"/>
    <w:rsid w:val="009F6E69"/>
    <w:rsid w:val="009F6ED8"/>
    <w:rsid w:val="009F6FC6"/>
    <w:rsid w:val="009F700D"/>
    <w:rsid w:val="009F70F8"/>
    <w:rsid w:val="009F776A"/>
    <w:rsid w:val="009F7E2D"/>
    <w:rsid w:val="009F7F95"/>
    <w:rsid w:val="009F7FF5"/>
    <w:rsid w:val="00A00088"/>
    <w:rsid w:val="00A00236"/>
    <w:rsid w:val="00A0051F"/>
    <w:rsid w:val="00A00659"/>
    <w:rsid w:val="00A00827"/>
    <w:rsid w:val="00A009EC"/>
    <w:rsid w:val="00A009F6"/>
    <w:rsid w:val="00A00A07"/>
    <w:rsid w:val="00A01103"/>
    <w:rsid w:val="00A013F2"/>
    <w:rsid w:val="00A01684"/>
    <w:rsid w:val="00A016E2"/>
    <w:rsid w:val="00A01D71"/>
    <w:rsid w:val="00A01E5C"/>
    <w:rsid w:val="00A01F8F"/>
    <w:rsid w:val="00A01FD4"/>
    <w:rsid w:val="00A02171"/>
    <w:rsid w:val="00A021A0"/>
    <w:rsid w:val="00A024A3"/>
    <w:rsid w:val="00A024B5"/>
    <w:rsid w:val="00A02584"/>
    <w:rsid w:val="00A027A1"/>
    <w:rsid w:val="00A027E9"/>
    <w:rsid w:val="00A02AA5"/>
    <w:rsid w:val="00A02D53"/>
    <w:rsid w:val="00A02DA7"/>
    <w:rsid w:val="00A02DE5"/>
    <w:rsid w:val="00A0354D"/>
    <w:rsid w:val="00A03FD9"/>
    <w:rsid w:val="00A041DF"/>
    <w:rsid w:val="00A0477B"/>
    <w:rsid w:val="00A0483A"/>
    <w:rsid w:val="00A04946"/>
    <w:rsid w:val="00A04AF6"/>
    <w:rsid w:val="00A04C41"/>
    <w:rsid w:val="00A0512B"/>
    <w:rsid w:val="00A051A6"/>
    <w:rsid w:val="00A0538B"/>
    <w:rsid w:val="00A053FB"/>
    <w:rsid w:val="00A05511"/>
    <w:rsid w:val="00A05C2C"/>
    <w:rsid w:val="00A05DBD"/>
    <w:rsid w:val="00A05E19"/>
    <w:rsid w:val="00A05ECC"/>
    <w:rsid w:val="00A06254"/>
    <w:rsid w:val="00A062D0"/>
    <w:rsid w:val="00A062DD"/>
    <w:rsid w:val="00A0665F"/>
    <w:rsid w:val="00A06956"/>
    <w:rsid w:val="00A06965"/>
    <w:rsid w:val="00A0697F"/>
    <w:rsid w:val="00A069D5"/>
    <w:rsid w:val="00A06D4D"/>
    <w:rsid w:val="00A07151"/>
    <w:rsid w:val="00A071D4"/>
    <w:rsid w:val="00A073B6"/>
    <w:rsid w:val="00A0742D"/>
    <w:rsid w:val="00A0756E"/>
    <w:rsid w:val="00A077A0"/>
    <w:rsid w:val="00A0783A"/>
    <w:rsid w:val="00A078C7"/>
    <w:rsid w:val="00A07C6F"/>
    <w:rsid w:val="00A07CDA"/>
    <w:rsid w:val="00A1000F"/>
    <w:rsid w:val="00A101C7"/>
    <w:rsid w:val="00A1023B"/>
    <w:rsid w:val="00A10DAE"/>
    <w:rsid w:val="00A10DFB"/>
    <w:rsid w:val="00A10E9C"/>
    <w:rsid w:val="00A11308"/>
    <w:rsid w:val="00A115D6"/>
    <w:rsid w:val="00A117B3"/>
    <w:rsid w:val="00A11955"/>
    <w:rsid w:val="00A11B64"/>
    <w:rsid w:val="00A11E1D"/>
    <w:rsid w:val="00A11E3E"/>
    <w:rsid w:val="00A11EB3"/>
    <w:rsid w:val="00A11FA0"/>
    <w:rsid w:val="00A11FF5"/>
    <w:rsid w:val="00A120FA"/>
    <w:rsid w:val="00A12574"/>
    <w:rsid w:val="00A125E0"/>
    <w:rsid w:val="00A126FC"/>
    <w:rsid w:val="00A12B4E"/>
    <w:rsid w:val="00A12D12"/>
    <w:rsid w:val="00A12E34"/>
    <w:rsid w:val="00A12F6A"/>
    <w:rsid w:val="00A13047"/>
    <w:rsid w:val="00A13139"/>
    <w:rsid w:val="00A13571"/>
    <w:rsid w:val="00A13637"/>
    <w:rsid w:val="00A138A3"/>
    <w:rsid w:val="00A1398D"/>
    <w:rsid w:val="00A13A77"/>
    <w:rsid w:val="00A13D3A"/>
    <w:rsid w:val="00A13F0A"/>
    <w:rsid w:val="00A14242"/>
    <w:rsid w:val="00A142F7"/>
    <w:rsid w:val="00A1432B"/>
    <w:rsid w:val="00A1443B"/>
    <w:rsid w:val="00A147FE"/>
    <w:rsid w:val="00A1492A"/>
    <w:rsid w:val="00A14BF9"/>
    <w:rsid w:val="00A14D95"/>
    <w:rsid w:val="00A14EC9"/>
    <w:rsid w:val="00A14F70"/>
    <w:rsid w:val="00A151FD"/>
    <w:rsid w:val="00A15299"/>
    <w:rsid w:val="00A15847"/>
    <w:rsid w:val="00A1586A"/>
    <w:rsid w:val="00A15A2A"/>
    <w:rsid w:val="00A15CDF"/>
    <w:rsid w:val="00A160AB"/>
    <w:rsid w:val="00A162B4"/>
    <w:rsid w:val="00A16B92"/>
    <w:rsid w:val="00A16CC1"/>
    <w:rsid w:val="00A16CE2"/>
    <w:rsid w:val="00A16E6F"/>
    <w:rsid w:val="00A171BE"/>
    <w:rsid w:val="00A173BD"/>
    <w:rsid w:val="00A176EE"/>
    <w:rsid w:val="00A1773D"/>
    <w:rsid w:val="00A17968"/>
    <w:rsid w:val="00A202D1"/>
    <w:rsid w:val="00A20322"/>
    <w:rsid w:val="00A209DB"/>
    <w:rsid w:val="00A20B07"/>
    <w:rsid w:val="00A21100"/>
    <w:rsid w:val="00A21343"/>
    <w:rsid w:val="00A213E8"/>
    <w:rsid w:val="00A214A7"/>
    <w:rsid w:val="00A215B8"/>
    <w:rsid w:val="00A2160C"/>
    <w:rsid w:val="00A21B54"/>
    <w:rsid w:val="00A220D1"/>
    <w:rsid w:val="00A2213E"/>
    <w:rsid w:val="00A22990"/>
    <w:rsid w:val="00A22E90"/>
    <w:rsid w:val="00A2326B"/>
    <w:rsid w:val="00A23926"/>
    <w:rsid w:val="00A239DF"/>
    <w:rsid w:val="00A23BEF"/>
    <w:rsid w:val="00A23C98"/>
    <w:rsid w:val="00A23D21"/>
    <w:rsid w:val="00A23ECC"/>
    <w:rsid w:val="00A24053"/>
    <w:rsid w:val="00A24383"/>
    <w:rsid w:val="00A249BA"/>
    <w:rsid w:val="00A24FE6"/>
    <w:rsid w:val="00A2590A"/>
    <w:rsid w:val="00A25AD0"/>
    <w:rsid w:val="00A25C93"/>
    <w:rsid w:val="00A26314"/>
    <w:rsid w:val="00A2646A"/>
    <w:rsid w:val="00A266A3"/>
    <w:rsid w:val="00A2687A"/>
    <w:rsid w:val="00A269E5"/>
    <w:rsid w:val="00A2748C"/>
    <w:rsid w:val="00A274C9"/>
    <w:rsid w:val="00A27573"/>
    <w:rsid w:val="00A275CA"/>
    <w:rsid w:val="00A27BCB"/>
    <w:rsid w:val="00A27C57"/>
    <w:rsid w:val="00A27C65"/>
    <w:rsid w:val="00A301E0"/>
    <w:rsid w:val="00A30235"/>
    <w:rsid w:val="00A30461"/>
    <w:rsid w:val="00A30590"/>
    <w:rsid w:val="00A3064A"/>
    <w:rsid w:val="00A30937"/>
    <w:rsid w:val="00A31174"/>
    <w:rsid w:val="00A3121B"/>
    <w:rsid w:val="00A31547"/>
    <w:rsid w:val="00A315E6"/>
    <w:rsid w:val="00A317F2"/>
    <w:rsid w:val="00A318E8"/>
    <w:rsid w:val="00A319BC"/>
    <w:rsid w:val="00A31C04"/>
    <w:rsid w:val="00A31E2E"/>
    <w:rsid w:val="00A31E86"/>
    <w:rsid w:val="00A31EC3"/>
    <w:rsid w:val="00A31F12"/>
    <w:rsid w:val="00A322D1"/>
    <w:rsid w:val="00A3252E"/>
    <w:rsid w:val="00A325C3"/>
    <w:rsid w:val="00A3297D"/>
    <w:rsid w:val="00A32C3C"/>
    <w:rsid w:val="00A32F58"/>
    <w:rsid w:val="00A3337A"/>
    <w:rsid w:val="00A3357E"/>
    <w:rsid w:val="00A33935"/>
    <w:rsid w:val="00A341CE"/>
    <w:rsid w:val="00A34420"/>
    <w:rsid w:val="00A34651"/>
    <w:rsid w:val="00A34659"/>
    <w:rsid w:val="00A3480E"/>
    <w:rsid w:val="00A34C69"/>
    <w:rsid w:val="00A34D12"/>
    <w:rsid w:val="00A3515C"/>
    <w:rsid w:val="00A35A8A"/>
    <w:rsid w:val="00A35ECA"/>
    <w:rsid w:val="00A36119"/>
    <w:rsid w:val="00A361AE"/>
    <w:rsid w:val="00A3642A"/>
    <w:rsid w:val="00A364C2"/>
    <w:rsid w:val="00A367E6"/>
    <w:rsid w:val="00A3680A"/>
    <w:rsid w:val="00A36CD9"/>
    <w:rsid w:val="00A3706F"/>
    <w:rsid w:val="00A371A5"/>
    <w:rsid w:val="00A371F5"/>
    <w:rsid w:val="00A375B4"/>
    <w:rsid w:val="00A3785A"/>
    <w:rsid w:val="00A37C18"/>
    <w:rsid w:val="00A37CAE"/>
    <w:rsid w:val="00A37F12"/>
    <w:rsid w:val="00A37F6A"/>
    <w:rsid w:val="00A37FBF"/>
    <w:rsid w:val="00A400EC"/>
    <w:rsid w:val="00A4013B"/>
    <w:rsid w:val="00A40211"/>
    <w:rsid w:val="00A40357"/>
    <w:rsid w:val="00A40503"/>
    <w:rsid w:val="00A405EE"/>
    <w:rsid w:val="00A40890"/>
    <w:rsid w:val="00A40B4A"/>
    <w:rsid w:val="00A40F0E"/>
    <w:rsid w:val="00A40FBB"/>
    <w:rsid w:val="00A41095"/>
    <w:rsid w:val="00A4126A"/>
    <w:rsid w:val="00A414DB"/>
    <w:rsid w:val="00A4170A"/>
    <w:rsid w:val="00A41718"/>
    <w:rsid w:val="00A41902"/>
    <w:rsid w:val="00A41A75"/>
    <w:rsid w:val="00A4267D"/>
    <w:rsid w:val="00A4284A"/>
    <w:rsid w:val="00A42985"/>
    <w:rsid w:val="00A42B0E"/>
    <w:rsid w:val="00A42B7B"/>
    <w:rsid w:val="00A42E40"/>
    <w:rsid w:val="00A42EBF"/>
    <w:rsid w:val="00A42F8C"/>
    <w:rsid w:val="00A434DC"/>
    <w:rsid w:val="00A435A9"/>
    <w:rsid w:val="00A435D2"/>
    <w:rsid w:val="00A436C1"/>
    <w:rsid w:val="00A436CE"/>
    <w:rsid w:val="00A43C86"/>
    <w:rsid w:val="00A43D37"/>
    <w:rsid w:val="00A43E58"/>
    <w:rsid w:val="00A4420A"/>
    <w:rsid w:val="00A44243"/>
    <w:rsid w:val="00A4426F"/>
    <w:rsid w:val="00A44349"/>
    <w:rsid w:val="00A447A5"/>
    <w:rsid w:val="00A44C32"/>
    <w:rsid w:val="00A44D0B"/>
    <w:rsid w:val="00A44EAB"/>
    <w:rsid w:val="00A44F63"/>
    <w:rsid w:val="00A44F8F"/>
    <w:rsid w:val="00A45046"/>
    <w:rsid w:val="00A4534C"/>
    <w:rsid w:val="00A4535D"/>
    <w:rsid w:val="00A4537B"/>
    <w:rsid w:val="00A453AF"/>
    <w:rsid w:val="00A45713"/>
    <w:rsid w:val="00A4574D"/>
    <w:rsid w:val="00A457FD"/>
    <w:rsid w:val="00A45C02"/>
    <w:rsid w:val="00A460A7"/>
    <w:rsid w:val="00A4628E"/>
    <w:rsid w:val="00A46301"/>
    <w:rsid w:val="00A469D5"/>
    <w:rsid w:val="00A46A9B"/>
    <w:rsid w:val="00A4700E"/>
    <w:rsid w:val="00A470F8"/>
    <w:rsid w:val="00A4719C"/>
    <w:rsid w:val="00A4778E"/>
    <w:rsid w:val="00A4792B"/>
    <w:rsid w:val="00A47ACA"/>
    <w:rsid w:val="00A47BF2"/>
    <w:rsid w:val="00A47D89"/>
    <w:rsid w:val="00A5024C"/>
    <w:rsid w:val="00A506A6"/>
    <w:rsid w:val="00A50A1F"/>
    <w:rsid w:val="00A50A33"/>
    <w:rsid w:val="00A51172"/>
    <w:rsid w:val="00A51222"/>
    <w:rsid w:val="00A5122E"/>
    <w:rsid w:val="00A5139B"/>
    <w:rsid w:val="00A519F7"/>
    <w:rsid w:val="00A51A38"/>
    <w:rsid w:val="00A51E3D"/>
    <w:rsid w:val="00A51F73"/>
    <w:rsid w:val="00A521A0"/>
    <w:rsid w:val="00A52439"/>
    <w:rsid w:val="00A525A0"/>
    <w:rsid w:val="00A52770"/>
    <w:rsid w:val="00A528C4"/>
    <w:rsid w:val="00A52F2C"/>
    <w:rsid w:val="00A52F55"/>
    <w:rsid w:val="00A5301D"/>
    <w:rsid w:val="00A53137"/>
    <w:rsid w:val="00A532B1"/>
    <w:rsid w:val="00A532CB"/>
    <w:rsid w:val="00A536B6"/>
    <w:rsid w:val="00A5372D"/>
    <w:rsid w:val="00A54110"/>
    <w:rsid w:val="00A5423B"/>
    <w:rsid w:val="00A544BE"/>
    <w:rsid w:val="00A544D9"/>
    <w:rsid w:val="00A54528"/>
    <w:rsid w:val="00A5485D"/>
    <w:rsid w:val="00A54969"/>
    <w:rsid w:val="00A54A1F"/>
    <w:rsid w:val="00A54BF9"/>
    <w:rsid w:val="00A55023"/>
    <w:rsid w:val="00A550CA"/>
    <w:rsid w:val="00A553A1"/>
    <w:rsid w:val="00A555CE"/>
    <w:rsid w:val="00A555DB"/>
    <w:rsid w:val="00A556EB"/>
    <w:rsid w:val="00A5583C"/>
    <w:rsid w:val="00A55A86"/>
    <w:rsid w:val="00A55B08"/>
    <w:rsid w:val="00A55C1A"/>
    <w:rsid w:val="00A55F74"/>
    <w:rsid w:val="00A56239"/>
    <w:rsid w:val="00A56299"/>
    <w:rsid w:val="00A56506"/>
    <w:rsid w:val="00A56569"/>
    <w:rsid w:val="00A5691B"/>
    <w:rsid w:val="00A56A23"/>
    <w:rsid w:val="00A56DEE"/>
    <w:rsid w:val="00A57558"/>
    <w:rsid w:val="00A57596"/>
    <w:rsid w:val="00A57999"/>
    <w:rsid w:val="00A57A1C"/>
    <w:rsid w:val="00A57A9B"/>
    <w:rsid w:val="00A57AAC"/>
    <w:rsid w:val="00A57C7D"/>
    <w:rsid w:val="00A57CB4"/>
    <w:rsid w:val="00A57E3C"/>
    <w:rsid w:val="00A60535"/>
    <w:rsid w:val="00A60A00"/>
    <w:rsid w:val="00A60A7F"/>
    <w:rsid w:val="00A60AD6"/>
    <w:rsid w:val="00A60CE3"/>
    <w:rsid w:val="00A60DCC"/>
    <w:rsid w:val="00A612E2"/>
    <w:rsid w:val="00A61427"/>
    <w:rsid w:val="00A61628"/>
    <w:rsid w:val="00A617A1"/>
    <w:rsid w:val="00A61870"/>
    <w:rsid w:val="00A618E7"/>
    <w:rsid w:val="00A61A08"/>
    <w:rsid w:val="00A61CDF"/>
    <w:rsid w:val="00A6214E"/>
    <w:rsid w:val="00A62307"/>
    <w:rsid w:val="00A6240F"/>
    <w:rsid w:val="00A628EB"/>
    <w:rsid w:val="00A62966"/>
    <w:rsid w:val="00A62F30"/>
    <w:rsid w:val="00A631BB"/>
    <w:rsid w:val="00A63265"/>
    <w:rsid w:val="00A63293"/>
    <w:rsid w:val="00A632DC"/>
    <w:rsid w:val="00A63489"/>
    <w:rsid w:val="00A639CB"/>
    <w:rsid w:val="00A63D2C"/>
    <w:rsid w:val="00A63FF6"/>
    <w:rsid w:val="00A64386"/>
    <w:rsid w:val="00A64417"/>
    <w:rsid w:val="00A644D8"/>
    <w:rsid w:val="00A64A18"/>
    <w:rsid w:val="00A64DDC"/>
    <w:rsid w:val="00A64E3A"/>
    <w:rsid w:val="00A64FCE"/>
    <w:rsid w:val="00A65066"/>
    <w:rsid w:val="00A6540B"/>
    <w:rsid w:val="00A65414"/>
    <w:rsid w:val="00A6570C"/>
    <w:rsid w:val="00A65904"/>
    <w:rsid w:val="00A65A8B"/>
    <w:rsid w:val="00A66278"/>
    <w:rsid w:val="00A664A1"/>
    <w:rsid w:val="00A665E5"/>
    <w:rsid w:val="00A6660F"/>
    <w:rsid w:val="00A66699"/>
    <w:rsid w:val="00A667D7"/>
    <w:rsid w:val="00A66ABD"/>
    <w:rsid w:val="00A67277"/>
    <w:rsid w:val="00A672AB"/>
    <w:rsid w:val="00A6778A"/>
    <w:rsid w:val="00A70230"/>
    <w:rsid w:val="00A706E2"/>
    <w:rsid w:val="00A70722"/>
    <w:rsid w:val="00A708B6"/>
    <w:rsid w:val="00A70995"/>
    <w:rsid w:val="00A70B93"/>
    <w:rsid w:val="00A70D95"/>
    <w:rsid w:val="00A70E76"/>
    <w:rsid w:val="00A70F8F"/>
    <w:rsid w:val="00A71070"/>
    <w:rsid w:val="00A71164"/>
    <w:rsid w:val="00A712D3"/>
    <w:rsid w:val="00A71308"/>
    <w:rsid w:val="00A71468"/>
    <w:rsid w:val="00A71765"/>
    <w:rsid w:val="00A717FC"/>
    <w:rsid w:val="00A72347"/>
    <w:rsid w:val="00A724DB"/>
    <w:rsid w:val="00A7288D"/>
    <w:rsid w:val="00A72C4E"/>
    <w:rsid w:val="00A732C2"/>
    <w:rsid w:val="00A7331B"/>
    <w:rsid w:val="00A73798"/>
    <w:rsid w:val="00A73860"/>
    <w:rsid w:val="00A738C6"/>
    <w:rsid w:val="00A73903"/>
    <w:rsid w:val="00A73EF3"/>
    <w:rsid w:val="00A74360"/>
    <w:rsid w:val="00A745DC"/>
    <w:rsid w:val="00A7475C"/>
    <w:rsid w:val="00A74945"/>
    <w:rsid w:val="00A74BBB"/>
    <w:rsid w:val="00A74C44"/>
    <w:rsid w:val="00A74D6A"/>
    <w:rsid w:val="00A74E8E"/>
    <w:rsid w:val="00A752E8"/>
    <w:rsid w:val="00A757B9"/>
    <w:rsid w:val="00A75D02"/>
    <w:rsid w:val="00A75FD9"/>
    <w:rsid w:val="00A7619A"/>
    <w:rsid w:val="00A762B4"/>
    <w:rsid w:val="00A762D0"/>
    <w:rsid w:val="00A76465"/>
    <w:rsid w:val="00A7688E"/>
    <w:rsid w:val="00A7690A"/>
    <w:rsid w:val="00A76BB6"/>
    <w:rsid w:val="00A76BE9"/>
    <w:rsid w:val="00A76D76"/>
    <w:rsid w:val="00A76E42"/>
    <w:rsid w:val="00A76EF9"/>
    <w:rsid w:val="00A76F03"/>
    <w:rsid w:val="00A77038"/>
    <w:rsid w:val="00A77684"/>
    <w:rsid w:val="00A77988"/>
    <w:rsid w:val="00A77DC7"/>
    <w:rsid w:val="00A80206"/>
    <w:rsid w:val="00A80320"/>
    <w:rsid w:val="00A80324"/>
    <w:rsid w:val="00A804EC"/>
    <w:rsid w:val="00A80714"/>
    <w:rsid w:val="00A80EA5"/>
    <w:rsid w:val="00A80ED5"/>
    <w:rsid w:val="00A81057"/>
    <w:rsid w:val="00A81062"/>
    <w:rsid w:val="00A8128C"/>
    <w:rsid w:val="00A81301"/>
    <w:rsid w:val="00A819FA"/>
    <w:rsid w:val="00A81CF6"/>
    <w:rsid w:val="00A81DC6"/>
    <w:rsid w:val="00A81DF5"/>
    <w:rsid w:val="00A81EDB"/>
    <w:rsid w:val="00A820F3"/>
    <w:rsid w:val="00A821B6"/>
    <w:rsid w:val="00A82936"/>
    <w:rsid w:val="00A82ABD"/>
    <w:rsid w:val="00A82EB7"/>
    <w:rsid w:val="00A82F34"/>
    <w:rsid w:val="00A82F78"/>
    <w:rsid w:val="00A8300D"/>
    <w:rsid w:val="00A830E0"/>
    <w:rsid w:val="00A831CC"/>
    <w:rsid w:val="00A8362B"/>
    <w:rsid w:val="00A83E69"/>
    <w:rsid w:val="00A83FEE"/>
    <w:rsid w:val="00A84004"/>
    <w:rsid w:val="00A84019"/>
    <w:rsid w:val="00A8406B"/>
    <w:rsid w:val="00A840F9"/>
    <w:rsid w:val="00A84779"/>
    <w:rsid w:val="00A84A3C"/>
    <w:rsid w:val="00A85128"/>
    <w:rsid w:val="00A8563E"/>
    <w:rsid w:val="00A85849"/>
    <w:rsid w:val="00A8596A"/>
    <w:rsid w:val="00A85E23"/>
    <w:rsid w:val="00A85F03"/>
    <w:rsid w:val="00A86238"/>
    <w:rsid w:val="00A867F5"/>
    <w:rsid w:val="00A8682E"/>
    <w:rsid w:val="00A86AE8"/>
    <w:rsid w:val="00A86B24"/>
    <w:rsid w:val="00A86BA0"/>
    <w:rsid w:val="00A86E9E"/>
    <w:rsid w:val="00A87522"/>
    <w:rsid w:val="00A87AB7"/>
    <w:rsid w:val="00A87B92"/>
    <w:rsid w:val="00A87CF5"/>
    <w:rsid w:val="00A87FE8"/>
    <w:rsid w:val="00A9081D"/>
    <w:rsid w:val="00A90A9F"/>
    <w:rsid w:val="00A90CB8"/>
    <w:rsid w:val="00A90FAE"/>
    <w:rsid w:val="00A9160F"/>
    <w:rsid w:val="00A917AC"/>
    <w:rsid w:val="00A91861"/>
    <w:rsid w:val="00A91CE4"/>
    <w:rsid w:val="00A91E5A"/>
    <w:rsid w:val="00A920EB"/>
    <w:rsid w:val="00A92210"/>
    <w:rsid w:val="00A92269"/>
    <w:rsid w:val="00A922CE"/>
    <w:rsid w:val="00A9257B"/>
    <w:rsid w:val="00A92712"/>
    <w:rsid w:val="00A929D4"/>
    <w:rsid w:val="00A92A91"/>
    <w:rsid w:val="00A92CB8"/>
    <w:rsid w:val="00A92E9A"/>
    <w:rsid w:val="00A93284"/>
    <w:rsid w:val="00A934CE"/>
    <w:rsid w:val="00A935EF"/>
    <w:rsid w:val="00A938E2"/>
    <w:rsid w:val="00A93966"/>
    <w:rsid w:val="00A94270"/>
    <w:rsid w:val="00A94B59"/>
    <w:rsid w:val="00A94E1E"/>
    <w:rsid w:val="00A95020"/>
    <w:rsid w:val="00A9505A"/>
    <w:rsid w:val="00A9520D"/>
    <w:rsid w:val="00A95220"/>
    <w:rsid w:val="00A95477"/>
    <w:rsid w:val="00A95537"/>
    <w:rsid w:val="00A95AAE"/>
    <w:rsid w:val="00A95BE7"/>
    <w:rsid w:val="00A95D41"/>
    <w:rsid w:val="00A95E23"/>
    <w:rsid w:val="00A961AB"/>
    <w:rsid w:val="00A963DF"/>
    <w:rsid w:val="00A964CF"/>
    <w:rsid w:val="00A9654D"/>
    <w:rsid w:val="00A96861"/>
    <w:rsid w:val="00A96ACD"/>
    <w:rsid w:val="00A96ECA"/>
    <w:rsid w:val="00A975F4"/>
    <w:rsid w:val="00A97750"/>
    <w:rsid w:val="00A97775"/>
    <w:rsid w:val="00A97A19"/>
    <w:rsid w:val="00A97B1A"/>
    <w:rsid w:val="00AA0039"/>
    <w:rsid w:val="00AA04AD"/>
    <w:rsid w:val="00AA0A13"/>
    <w:rsid w:val="00AA0BB8"/>
    <w:rsid w:val="00AA0E17"/>
    <w:rsid w:val="00AA0E22"/>
    <w:rsid w:val="00AA0F6D"/>
    <w:rsid w:val="00AA1519"/>
    <w:rsid w:val="00AA1920"/>
    <w:rsid w:val="00AA1C60"/>
    <w:rsid w:val="00AA1DAE"/>
    <w:rsid w:val="00AA2027"/>
    <w:rsid w:val="00AA2AF4"/>
    <w:rsid w:val="00AA2F2E"/>
    <w:rsid w:val="00AA2F85"/>
    <w:rsid w:val="00AA3224"/>
    <w:rsid w:val="00AA393D"/>
    <w:rsid w:val="00AA3967"/>
    <w:rsid w:val="00AA3AB9"/>
    <w:rsid w:val="00AA3C31"/>
    <w:rsid w:val="00AA3FF3"/>
    <w:rsid w:val="00AA4268"/>
    <w:rsid w:val="00AA44AB"/>
    <w:rsid w:val="00AA4C0C"/>
    <w:rsid w:val="00AA512C"/>
    <w:rsid w:val="00AA51FA"/>
    <w:rsid w:val="00AA528D"/>
    <w:rsid w:val="00AA61B9"/>
    <w:rsid w:val="00AA6C92"/>
    <w:rsid w:val="00AA6F0B"/>
    <w:rsid w:val="00AA6FC2"/>
    <w:rsid w:val="00AA718B"/>
    <w:rsid w:val="00AA7662"/>
    <w:rsid w:val="00AA793D"/>
    <w:rsid w:val="00AA79B8"/>
    <w:rsid w:val="00AA7B6B"/>
    <w:rsid w:val="00AA7CD7"/>
    <w:rsid w:val="00AB0324"/>
    <w:rsid w:val="00AB05B4"/>
    <w:rsid w:val="00AB071E"/>
    <w:rsid w:val="00AB07FD"/>
    <w:rsid w:val="00AB0A53"/>
    <w:rsid w:val="00AB0AC4"/>
    <w:rsid w:val="00AB1163"/>
    <w:rsid w:val="00AB14B7"/>
    <w:rsid w:val="00AB1904"/>
    <w:rsid w:val="00AB1E25"/>
    <w:rsid w:val="00AB20A2"/>
    <w:rsid w:val="00AB2190"/>
    <w:rsid w:val="00AB22FF"/>
    <w:rsid w:val="00AB24C1"/>
    <w:rsid w:val="00AB24F8"/>
    <w:rsid w:val="00AB264B"/>
    <w:rsid w:val="00AB27AC"/>
    <w:rsid w:val="00AB29A5"/>
    <w:rsid w:val="00AB29F5"/>
    <w:rsid w:val="00AB2D0C"/>
    <w:rsid w:val="00AB2DD4"/>
    <w:rsid w:val="00AB306F"/>
    <w:rsid w:val="00AB32C6"/>
    <w:rsid w:val="00AB33AF"/>
    <w:rsid w:val="00AB3C0B"/>
    <w:rsid w:val="00AB3D1D"/>
    <w:rsid w:val="00AB3FC2"/>
    <w:rsid w:val="00AB40E2"/>
    <w:rsid w:val="00AB42D5"/>
    <w:rsid w:val="00AB4308"/>
    <w:rsid w:val="00AB43C4"/>
    <w:rsid w:val="00AB4EC2"/>
    <w:rsid w:val="00AB5066"/>
    <w:rsid w:val="00AB577F"/>
    <w:rsid w:val="00AB5956"/>
    <w:rsid w:val="00AB5D78"/>
    <w:rsid w:val="00AB6336"/>
    <w:rsid w:val="00AB633E"/>
    <w:rsid w:val="00AB6943"/>
    <w:rsid w:val="00AB6963"/>
    <w:rsid w:val="00AB6B96"/>
    <w:rsid w:val="00AB6DFD"/>
    <w:rsid w:val="00AB70CA"/>
    <w:rsid w:val="00AB7262"/>
    <w:rsid w:val="00AB75B2"/>
    <w:rsid w:val="00AB75BB"/>
    <w:rsid w:val="00AB77FA"/>
    <w:rsid w:val="00AB786A"/>
    <w:rsid w:val="00AB78DA"/>
    <w:rsid w:val="00AB7A60"/>
    <w:rsid w:val="00AC04DC"/>
    <w:rsid w:val="00AC0541"/>
    <w:rsid w:val="00AC0920"/>
    <w:rsid w:val="00AC0D1A"/>
    <w:rsid w:val="00AC0F2B"/>
    <w:rsid w:val="00AC137B"/>
    <w:rsid w:val="00AC1CF0"/>
    <w:rsid w:val="00AC1EE4"/>
    <w:rsid w:val="00AC1FBB"/>
    <w:rsid w:val="00AC21A0"/>
    <w:rsid w:val="00AC2218"/>
    <w:rsid w:val="00AC26A8"/>
    <w:rsid w:val="00AC297D"/>
    <w:rsid w:val="00AC2CC2"/>
    <w:rsid w:val="00AC3041"/>
    <w:rsid w:val="00AC3436"/>
    <w:rsid w:val="00AC3496"/>
    <w:rsid w:val="00AC374F"/>
    <w:rsid w:val="00AC3A89"/>
    <w:rsid w:val="00AC3D34"/>
    <w:rsid w:val="00AC3F90"/>
    <w:rsid w:val="00AC4086"/>
    <w:rsid w:val="00AC4099"/>
    <w:rsid w:val="00AC40AB"/>
    <w:rsid w:val="00AC48AE"/>
    <w:rsid w:val="00AC493C"/>
    <w:rsid w:val="00AC4CA1"/>
    <w:rsid w:val="00AC517C"/>
    <w:rsid w:val="00AC533F"/>
    <w:rsid w:val="00AC5D30"/>
    <w:rsid w:val="00AC5D53"/>
    <w:rsid w:val="00AC5D78"/>
    <w:rsid w:val="00AC5F3A"/>
    <w:rsid w:val="00AC63C7"/>
    <w:rsid w:val="00AC67AA"/>
    <w:rsid w:val="00AC6A0D"/>
    <w:rsid w:val="00AC6CE3"/>
    <w:rsid w:val="00AC6ED1"/>
    <w:rsid w:val="00AC6FBF"/>
    <w:rsid w:val="00AC727C"/>
    <w:rsid w:val="00AC72FE"/>
    <w:rsid w:val="00AC785C"/>
    <w:rsid w:val="00AC796A"/>
    <w:rsid w:val="00AD04B1"/>
    <w:rsid w:val="00AD0666"/>
    <w:rsid w:val="00AD0758"/>
    <w:rsid w:val="00AD089A"/>
    <w:rsid w:val="00AD0A19"/>
    <w:rsid w:val="00AD0A52"/>
    <w:rsid w:val="00AD0AE7"/>
    <w:rsid w:val="00AD0CA0"/>
    <w:rsid w:val="00AD0D0C"/>
    <w:rsid w:val="00AD0DB9"/>
    <w:rsid w:val="00AD0DCE"/>
    <w:rsid w:val="00AD1019"/>
    <w:rsid w:val="00AD114D"/>
    <w:rsid w:val="00AD116F"/>
    <w:rsid w:val="00AD194C"/>
    <w:rsid w:val="00AD1A4C"/>
    <w:rsid w:val="00AD1B9F"/>
    <w:rsid w:val="00AD1E93"/>
    <w:rsid w:val="00AD1F60"/>
    <w:rsid w:val="00AD233B"/>
    <w:rsid w:val="00AD2766"/>
    <w:rsid w:val="00AD27D9"/>
    <w:rsid w:val="00AD285D"/>
    <w:rsid w:val="00AD2BE0"/>
    <w:rsid w:val="00AD2D8E"/>
    <w:rsid w:val="00AD312F"/>
    <w:rsid w:val="00AD368F"/>
    <w:rsid w:val="00AD3DDE"/>
    <w:rsid w:val="00AD3F02"/>
    <w:rsid w:val="00AD414D"/>
    <w:rsid w:val="00AD42B6"/>
    <w:rsid w:val="00AD4378"/>
    <w:rsid w:val="00AD47DA"/>
    <w:rsid w:val="00AD4858"/>
    <w:rsid w:val="00AD4A89"/>
    <w:rsid w:val="00AD4BC0"/>
    <w:rsid w:val="00AD5003"/>
    <w:rsid w:val="00AD51D2"/>
    <w:rsid w:val="00AD52F6"/>
    <w:rsid w:val="00AD5325"/>
    <w:rsid w:val="00AD5534"/>
    <w:rsid w:val="00AD55DC"/>
    <w:rsid w:val="00AD56F8"/>
    <w:rsid w:val="00AD5760"/>
    <w:rsid w:val="00AD59FA"/>
    <w:rsid w:val="00AD620A"/>
    <w:rsid w:val="00AD66D5"/>
    <w:rsid w:val="00AD6741"/>
    <w:rsid w:val="00AD6E4B"/>
    <w:rsid w:val="00AD6F4F"/>
    <w:rsid w:val="00AD768F"/>
    <w:rsid w:val="00AD797D"/>
    <w:rsid w:val="00AD7FD6"/>
    <w:rsid w:val="00AE0558"/>
    <w:rsid w:val="00AE062E"/>
    <w:rsid w:val="00AE08B6"/>
    <w:rsid w:val="00AE0C34"/>
    <w:rsid w:val="00AE1048"/>
    <w:rsid w:val="00AE1449"/>
    <w:rsid w:val="00AE1985"/>
    <w:rsid w:val="00AE1D77"/>
    <w:rsid w:val="00AE1DBF"/>
    <w:rsid w:val="00AE1E6E"/>
    <w:rsid w:val="00AE22C1"/>
    <w:rsid w:val="00AE23A0"/>
    <w:rsid w:val="00AE2613"/>
    <w:rsid w:val="00AE2642"/>
    <w:rsid w:val="00AE2660"/>
    <w:rsid w:val="00AE26F4"/>
    <w:rsid w:val="00AE2832"/>
    <w:rsid w:val="00AE2A01"/>
    <w:rsid w:val="00AE2DDC"/>
    <w:rsid w:val="00AE2EC0"/>
    <w:rsid w:val="00AE2EF8"/>
    <w:rsid w:val="00AE339C"/>
    <w:rsid w:val="00AE3F3E"/>
    <w:rsid w:val="00AE400B"/>
    <w:rsid w:val="00AE408D"/>
    <w:rsid w:val="00AE43BB"/>
    <w:rsid w:val="00AE459F"/>
    <w:rsid w:val="00AE4839"/>
    <w:rsid w:val="00AE49F5"/>
    <w:rsid w:val="00AE4B95"/>
    <w:rsid w:val="00AE4C70"/>
    <w:rsid w:val="00AE4F3D"/>
    <w:rsid w:val="00AE5055"/>
    <w:rsid w:val="00AE5252"/>
    <w:rsid w:val="00AE5274"/>
    <w:rsid w:val="00AE52B8"/>
    <w:rsid w:val="00AE5673"/>
    <w:rsid w:val="00AE5A7A"/>
    <w:rsid w:val="00AE5CF9"/>
    <w:rsid w:val="00AE5F5B"/>
    <w:rsid w:val="00AE6001"/>
    <w:rsid w:val="00AE606A"/>
    <w:rsid w:val="00AE61A8"/>
    <w:rsid w:val="00AE62CF"/>
    <w:rsid w:val="00AE650B"/>
    <w:rsid w:val="00AE6A3B"/>
    <w:rsid w:val="00AE747F"/>
    <w:rsid w:val="00AE7771"/>
    <w:rsid w:val="00AE7914"/>
    <w:rsid w:val="00AE7C01"/>
    <w:rsid w:val="00AF024A"/>
    <w:rsid w:val="00AF05F6"/>
    <w:rsid w:val="00AF07A9"/>
    <w:rsid w:val="00AF0944"/>
    <w:rsid w:val="00AF0BD4"/>
    <w:rsid w:val="00AF0CEC"/>
    <w:rsid w:val="00AF10F0"/>
    <w:rsid w:val="00AF1259"/>
    <w:rsid w:val="00AF153A"/>
    <w:rsid w:val="00AF184F"/>
    <w:rsid w:val="00AF1A6F"/>
    <w:rsid w:val="00AF1AB4"/>
    <w:rsid w:val="00AF1ACB"/>
    <w:rsid w:val="00AF1E0D"/>
    <w:rsid w:val="00AF1E8B"/>
    <w:rsid w:val="00AF32CC"/>
    <w:rsid w:val="00AF3858"/>
    <w:rsid w:val="00AF3939"/>
    <w:rsid w:val="00AF393C"/>
    <w:rsid w:val="00AF4474"/>
    <w:rsid w:val="00AF45E1"/>
    <w:rsid w:val="00AF4CFE"/>
    <w:rsid w:val="00AF58F0"/>
    <w:rsid w:val="00AF5C0B"/>
    <w:rsid w:val="00AF5E42"/>
    <w:rsid w:val="00AF5E74"/>
    <w:rsid w:val="00AF5EA7"/>
    <w:rsid w:val="00AF62FC"/>
    <w:rsid w:val="00AF64AC"/>
    <w:rsid w:val="00AF652E"/>
    <w:rsid w:val="00AF65FB"/>
    <w:rsid w:val="00AF69DC"/>
    <w:rsid w:val="00AF6CC0"/>
    <w:rsid w:val="00AF73B7"/>
    <w:rsid w:val="00AF78A1"/>
    <w:rsid w:val="00AF7B95"/>
    <w:rsid w:val="00AF7D7A"/>
    <w:rsid w:val="00AF7F37"/>
    <w:rsid w:val="00AF7F38"/>
    <w:rsid w:val="00B001D9"/>
    <w:rsid w:val="00B00205"/>
    <w:rsid w:val="00B00220"/>
    <w:rsid w:val="00B00543"/>
    <w:rsid w:val="00B00640"/>
    <w:rsid w:val="00B006B2"/>
    <w:rsid w:val="00B00992"/>
    <w:rsid w:val="00B00E1C"/>
    <w:rsid w:val="00B00ECA"/>
    <w:rsid w:val="00B01217"/>
    <w:rsid w:val="00B012C6"/>
    <w:rsid w:val="00B013B0"/>
    <w:rsid w:val="00B0142C"/>
    <w:rsid w:val="00B01603"/>
    <w:rsid w:val="00B01740"/>
    <w:rsid w:val="00B01CC6"/>
    <w:rsid w:val="00B01ED4"/>
    <w:rsid w:val="00B01F76"/>
    <w:rsid w:val="00B0223B"/>
    <w:rsid w:val="00B023F3"/>
    <w:rsid w:val="00B024C7"/>
    <w:rsid w:val="00B024F8"/>
    <w:rsid w:val="00B02577"/>
    <w:rsid w:val="00B029CD"/>
    <w:rsid w:val="00B02C55"/>
    <w:rsid w:val="00B02CEF"/>
    <w:rsid w:val="00B02D3A"/>
    <w:rsid w:val="00B0327A"/>
    <w:rsid w:val="00B03396"/>
    <w:rsid w:val="00B033C2"/>
    <w:rsid w:val="00B0347B"/>
    <w:rsid w:val="00B03607"/>
    <w:rsid w:val="00B03717"/>
    <w:rsid w:val="00B03CA2"/>
    <w:rsid w:val="00B045F7"/>
    <w:rsid w:val="00B046B4"/>
    <w:rsid w:val="00B04B51"/>
    <w:rsid w:val="00B04BE1"/>
    <w:rsid w:val="00B04CC5"/>
    <w:rsid w:val="00B04DF0"/>
    <w:rsid w:val="00B04F0F"/>
    <w:rsid w:val="00B05062"/>
    <w:rsid w:val="00B05075"/>
    <w:rsid w:val="00B056D4"/>
    <w:rsid w:val="00B059E6"/>
    <w:rsid w:val="00B05B60"/>
    <w:rsid w:val="00B05B9F"/>
    <w:rsid w:val="00B05BA3"/>
    <w:rsid w:val="00B05F23"/>
    <w:rsid w:val="00B06180"/>
    <w:rsid w:val="00B0662C"/>
    <w:rsid w:val="00B0663E"/>
    <w:rsid w:val="00B06801"/>
    <w:rsid w:val="00B06838"/>
    <w:rsid w:val="00B06956"/>
    <w:rsid w:val="00B06FD1"/>
    <w:rsid w:val="00B0717D"/>
    <w:rsid w:val="00B073AE"/>
    <w:rsid w:val="00B075F4"/>
    <w:rsid w:val="00B07665"/>
    <w:rsid w:val="00B07A75"/>
    <w:rsid w:val="00B07B59"/>
    <w:rsid w:val="00B10052"/>
    <w:rsid w:val="00B105DB"/>
    <w:rsid w:val="00B10A32"/>
    <w:rsid w:val="00B10AAB"/>
    <w:rsid w:val="00B10B01"/>
    <w:rsid w:val="00B10B3D"/>
    <w:rsid w:val="00B10C12"/>
    <w:rsid w:val="00B10F7B"/>
    <w:rsid w:val="00B10FFF"/>
    <w:rsid w:val="00B1139A"/>
    <w:rsid w:val="00B114B9"/>
    <w:rsid w:val="00B116A1"/>
    <w:rsid w:val="00B116D9"/>
    <w:rsid w:val="00B119FC"/>
    <w:rsid w:val="00B11AF1"/>
    <w:rsid w:val="00B11B69"/>
    <w:rsid w:val="00B11DB4"/>
    <w:rsid w:val="00B120FC"/>
    <w:rsid w:val="00B1216B"/>
    <w:rsid w:val="00B121A6"/>
    <w:rsid w:val="00B1296D"/>
    <w:rsid w:val="00B12A28"/>
    <w:rsid w:val="00B12F19"/>
    <w:rsid w:val="00B13140"/>
    <w:rsid w:val="00B13197"/>
    <w:rsid w:val="00B13C4B"/>
    <w:rsid w:val="00B13C54"/>
    <w:rsid w:val="00B13E64"/>
    <w:rsid w:val="00B14177"/>
    <w:rsid w:val="00B1421E"/>
    <w:rsid w:val="00B1436F"/>
    <w:rsid w:val="00B143B0"/>
    <w:rsid w:val="00B14A6F"/>
    <w:rsid w:val="00B14A75"/>
    <w:rsid w:val="00B14AC3"/>
    <w:rsid w:val="00B14E1D"/>
    <w:rsid w:val="00B1502D"/>
    <w:rsid w:val="00B150EA"/>
    <w:rsid w:val="00B15596"/>
    <w:rsid w:val="00B155E2"/>
    <w:rsid w:val="00B155F0"/>
    <w:rsid w:val="00B156F4"/>
    <w:rsid w:val="00B1617F"/>
    <w:rsid w:val="00B16823"/>
    <w:rsid w:val="00B16F12"/>
    <w:rsid w:val="00B1708A"/>
    <w:rsid w:val="00B172CE"/>
    <w:rsid w:val="00B17504"/>
    <w:rsid w:val="00B17BD5"/>
    <w:rsid w:val="00B17C05"/>
    <w:rsid w:val="00B17C5E"/>
    <w:rsid w:val="00B17F62"/>
    <w:rsid w:val="00B17F9F"/>
    <w:rsid w:val="00B201D0"/>
    <w:rsid w:val="00B2033B"/>
    <w:rsid w:val="00B203DF"/>
    <w:rsid w:val="00B204DD"/>
    <w:rsid w:val="00B20683"/>
    <w:rsid w:val="00B2070E"/>
    <w:rsid w:val="00B20828"/>
    <w:rsid w:val="00B20986"/>
    <w:rsid w:val="00B209A1"/>
    <w:rsid w:val="00B20BD6"/>
    <w:rsid w:val="00B20D3C"/>
    <w:rsid w:val="00B20DC7"/>
    <w:rsid w:val="00B20EA4"/>
    <w:rsid w:val="00B2103F"/>
    <w:rsid w:val="00B21110"/>
    <w:rsid w:val="00B21283"/>
    <w:rsid w:val="00B21514"/>
    <w:rsid w:val="00B215D9"/>
    <w:rsid w:val="00B2186E"/>
    <w:rsid w:val="00B21AD0"/>
    <w:rsid w:val="00B21CA1"/>
    <w:rsid w:val="00B21DBA"/>
    <w:rsid w:val="00B220EC"/>
    <w:rsid w:val="00B2289C"/>
    <w:rsid w:val="00B22CBB"/>
    <w:rsid w:val="00B22D4F"/>
    <w:rsid w:val="00B22E5C"/>
    <w:rsid w:val="00B22E87"/>
    <w:rsid w:val="00B22F82"/>
    <w:rsid w:val="00B23281"/>
    <w:rsid w:val="00B233BC"/>
    <w:rsid w:val="00B23409"/>
    <w:rsid w:val="00B23457"/>
    <w:rsid w:val="00B2386E"/>
    <w:rsid w:val="00B23B95"/>
    <w:rsid w:val="00B23BEA"/>
    <w:rsid w:val="00B23CA6"/>
    <w:rsid w:val="00B23E8F"/>
    <w:rsid w:val="00B23E9A"/>
    <w:rsid w:val="00B240B8"/>
    <w:rsid w:val="00B24178"/>
    <w:rsid w:val="00B24400"/>
    <w:rsid w:val="00B24592"/>
    <w:rsid w:val="00B245D0"/>
    <w:rsid w:val="00B24858"/>
    <w:rsid w:val="00B24912"/>
    <w:rsid w:val="00B24D37"/>
    <w:rsid w:val="00B24D7C"/>
    <w:rsid w:val="00B24DF1"/>
    <w:rsid w:val="00B24E1C"/>
    <w:rsid w:val="00B252F4"/>
    <w:rsid w:val="00B25621"/>
    <w:rsid w:val="00B2568B"/>
    <w:rsid w:val="00B2570E"/>
    <w:rsid w:val="00B25E9D"/>
    <w:rsid w:val="00B26071"/>
    <w:rsid w:val="00B261E3"/>
    <w:rsid w:val="00B26783"/>
    <w:rsid w:val="00B26BA8"/>
    <w:rsid w:val="00B26DB8"/>
    <w:rsid w:val="00B27797"/>
    <w:rsid w:val="00B27E07"/>
    <w:rsid w:val="00B30174"/>
    <w:rsid w:val="00B301A5"/>
    <w:rsid w:val="00B3028F"/>
    <w:rsid w:val="00B30474"/>
    <w:rsid w:val="00B30575"/>
    <w:rsid w:val="00B30776"/>
    <w:rsid w:val="00B3077B"/>
    <w:rsid w:val="00B30ADF"/>
    <w:rsid w:val="00B30BAB"/>
    <w:rsid w:val="00B30D87"/>
    <w:rsid w:val="00B30F5D"/>
    <w:rsid w:val="00B310F4"/>
    <w:rsid w:val="00B315C3"/>
    <w:rsid w:val="00B31A32"/>
    <w:rsid w:val="00B31BB1"/>
    <w:rsid w:val="00B31F0F"/>
    <w:rsid w:val="00B320B8"/>
    <w:rsid w:val="00B322A2"/>
    <w:rsid w:val="00B322FF"/>
    <w:rsid w:val="00B3287D"/>
    <w:rsid w:val="00B32AE5"/>
    <w:rsid w:val="00B32D41"/>
    <w:rsid w:val="00B32ECC"/>
    <w:rsid w:val="00B3329D"/>
    <w:rsid w:val="00B33315"/>
    <w:rsid w:val="00B33333"/>
    <w:rsid w:val="00B335D6"/>
    <w:rsid w:val="00B33879"/>
    <w:rsid w:val="00B33B02"/>
    <w:rsid w:val="00B33B90"/>
    <w:rsid w:val="00B33BC6"/>
    <w:rsid w:val="00B33C55"/>
    <w:rsid w:val="00B33ECA"/>
    <w:rsid w:val="00B347F9"/>
    <w:rsid w:val="00B349D5"/>
    <w:rsid w:val="00B34F37"/>
    <w:rsid w:val="00B34F94"/>
    <w:rsid w:val="00B35104"/>
    <w:rsid w:val="00B3535E"/>
    <w:rsid w:val="00B356A0"/>
    <w:rsid w:val="00B35988"/>
    <w:rsid w:val="00B35C93"/>
    <w:rsid w:val="00B36284"/>
    <w:rsid w:val="00B366FD"/>
    <w:rsid w:val="00B367D0"/>
    <w:rsid w:val="00B36939"/>
    <w:rsid w:val="00B3697F"/>
    <w:rsid w:val="00B36BA3"/>
    <w:rsid w:val="00B37011"/>
    <w:rsid w:val="00B37028"/>
    <w:rsid w:val="00B3711C"/>
    <w:rsid w:val="00B3765B"/>
    <w:rsid w:val="00B37B32"/>
    <w:rsid w:val="00B37D0F"/>
    <w:rsid w:val="00B37DC4"/>
    <w:rsid w:val="00B37EC5"/>
    <w:rsid w:val="00B37FE2"/>
    <w:rsid w:val="00B401B7"/>
    <w:rsid w:val="00B401C3"/>
    <w:rsid w:val="00B4029C"/>
    <w:rsid w:val="00B40372"/>
    <w:rsid w:val="00B40623"/>
    <w:rsid w:val="00B40AD0"/>
    <w:rsid w:val="00B40D7D"/>
    <w:rsid w:val="00B40FDE"/>
    <w:rsid w:val="00B4102E"/>
    <w:rsid w:val="00B41201"/>
    <w:rsid w:val="00B417A8"/>
    <w:rsid w:val="00B41D6B"/>
    <w:rsid w:val="00B420DC"/>
    <w:rsid w:val="00B42366"/>
    <w:rsid w:val="00B42380"/>
    <w:rsid w:val="00B42459"/>
    <w:rsid w:val="00B4271E"/>
    <w:rsid w:val="00B4298F"/>
    <w:rsid w:val="00B42A36"/>
    <w:rsid w:val="00B4304E"/>
    <w:rsid w:val="00B430CA"/>
    <w:rsid w:val="00B432E0"/>
    <w:rsid w:val="00B43753"/>
    <w:rsid w:val="00B43B65"/>
    <w:rsid w:val="00B43BDE"/>
    <w:rsid w:val="00B43CFC"/>
    <w:rsid w:val="00B43D63"/>
    <w:rsid w:val="00B43DE8"/>
    <w:rsid w:val="00B44199"/>
    <w:rsid w:val="00B441B9"/>
    <w:rsid w:val="00B44240"/>
    <w:rsid w:val="00B44B0D"/>
    <w:rsid w:val="00B44ED9"/>
    <w:rsid w:val="00B453BD"/>
    <w:rsid w:val="00B455A9"/>
    <w:rsid w:val="00B4586A"/>
    <w:rsid w:val="00B45A4A"/>
    <w:rsid w:val="00B45A85"/>
    <w:rsid w:val="00B45BB3"/>
    <w:rsid w:val="00B45C9D"/>
    <w:rsid w:val="00B45CBF"/>
    <w:rsid w:val="00B45F0A"/>
    <w:rsid w:val="00B45FF0"/>
    <w:rsid w:val="00B463EF"/>
    <w:rsid w:val="00B465A8"/>
    <w:rsid w:val="00B46E8B"/>
    <w:rsid w:val="00B46F21"/>
    <w:rsid w:val="00B4705F"/>
    <w:rsid w:val="00B47406"/>
    <w:rsid w:val="00B476F7"/>
    <w:rsid w:val="00B47A67"/>
    <w:rsid w:val="00B47D0A"/>
    <w:rsid w:val="00B47D8C"/>
    <w:rsid w:val="00B5025F"/>
    <w:rsid w:val="00B506B7"/>
    <w:rsid w:val="00B50AD3"/>
    <w:rsid w:val="00B51222"/>
    <w:rsid w:val="00B51334"/>
    <w:rsid w:val="00B516D5"/>
    <w:rsid w:val="00B51996"/>
    <w:rsid w:val="00B51C91"/>
    <w:rsid w:val="00B51CAF"/>
    <w:rsid w:val="00B520AA"/>
    <w:rsid w:val="00B52136"/>
    <w:rsid w:val="00B5247A"/>
    <w:rsid w:val="00B52554"/>
    <w:rsid w:val="00B526DA"/>
    <w:rsid w:val="00B527D9"/>
    <w:rsid w:val="00B52877"/>
    <w:rsid w:val="00B528F1"/>
    <w:rsid w:val="00B52A15"/>
    <w:rsid w:val="00B52BEC"/>
    <w:rsid w:val="00B52E07"/>
    <w:rsid w:val="00B52F0C"/>
    <w:rsid w:val="00B53119"/>
    <w:rsid w:val="00B53504"/>
    <w:rsid w:val="00B53569"/>
    <w:rsid w:val="00B535A8"/>
    <w:rsid w:val="00B53A75"/>
    <w:rsid w:val="00B53AF2"/>
    <w:rsid w:val="00B53B06"/>
    <w:rsid w:val="00B53C7F"/>
    <w:rsid w:val="00B53CE4"/>
    <w:rsid w:val="00B540A4"/>
    <w:rsid w:val="00B540CE"/>
    <w:rsid w:val="00B541ED"/>
    <w:rsid w:val="00B543E3"/>
    <w:rsid w:val="00B54527"/>
    <w:rsid w:val="00B54649"/>
    <w:rsid w:val="00B546F9"/>
    <w:rsid w:val="00B54839"/>
    <w:rsid w:val="00B549D1"/>
    <w:rsid w:val="00B54AC2"/>
    <w:rsid w:val="00B54C56"/>
    <w:rsid w:val="00B54F65"/>
    <w:rsid w:val="00B5542D"/>
    <w:rsid w:val="00B5571D"/>
    <w:rsid w:val="00B558D4"/>
    <w:rsid w:val="00B55905"/>
    <w:rsid w:val="00B55B36"/>
    <w:rsid w:val="00B55CDB"/>
    <w:rsid w:val="00B55CDF"/>
    <w:rsid w:val="00B564DA"/>
    <w:rsid w:val="00B5694E"/>
    <w:rsid w:val="00B569C6"/>
    <w:rsid w:val="00B56C3E"/>
    <w:rsid w:val="00B5705F"/>
    <w:rsid w:val="00B57566"/>
    <w:rsid w:val="00B576AC"/>
    <w:rsid w:val="00B57D5C"/>
    <w:rsid w:val="00B57D8F"/>
    <w:rsid w:val="00B57F3B"/>
    <w:rsid w:val="00B605DD"/>
    <w:rsid w:val="00B60703"/>
    <w:rsid w:val="00B60937"/>
    <w:rsid w:val="00B609D0"/>
    <w:rsid w:val="00B60ACB"/>
    <w:rsid w:val="00B60D9B"/>
    <w:rsid w:val="00B60D9D"/>
    <w:rsid w:val="00B60F27"/>
    <w:rsid w:val="00B611E1"/>
    <w:rsid w:val="00B611E9"/>
    <w:rsid w:val="00B61437"/>
    <w:rsid w:val="00B61540"/>
    <w:rsid w:val="00B616D1"/>
    <w:rsid w:val="00B6172D"/>
    <w:rsid w:val="00B61EB3"/>
    <w:rsid w:val="00B6205D"/>
    <w:rsid w:val="00B621E0"/>
    <w:rsid w:val="00B62462"/>
    <w:rsid w:val="00B62498"/>
    <w:rsid w:val="00B624CE"/>
    <w:rsid w:val="00B62986"/>
    <w:rsid w:val="00B62BB9"/>
    <w:rsid w:val="00B62C22"/>
    <w:rsid w:val="00B62F92"/>
    <w:rsid w:val="00B63012"/>
    <w:rsid w:val="00B63060"/>
    <w:rsid w:val="00B630D0"/>
    <w:rsid w:val="00B63495"/>
    <w:rsid w:val="00B640AE"/>
    <w:rsid w:val="00B64105"/>
    <w:rsid w:val="00B64306"/>
    <w:rsid w:val="00B64361"/>
    <w:rsid w:val="00B64525"/>
    <w:rsid w:val="00B64604"/>
    <w:rsid w:val="00B64807"/>
    <w:rsid w:val="00B649F3"/>
    <w:rsid w:val="00B64A9A"/>
    <w:rsid w:val="00B64D47"/>
    <w:rsid w:val="00B64EFF"/>
    <w:rsid w:val="00B64FE9"/>
    <w:rsid w:val="00B65014"/>
    <w:rsid w:val="00B65212"/>
    <w:rsid w:val="00B6530D"/>
    <w:rsid w:val="00B6535A"/>
    <w:rsid w:val="00B654CF"/>
    <w:rsid w:val="00B65899"/>
    <w:rsid w:val="00B658CD"/>
    <w:rsid w:val="00B658D3"/>
    <w:rsid w:val="00B65B05"/>
    <w:rsid w:val="00B65D11"/>
    <w:rsid w:val="00B65E03"/>
    <w:rsid w:val="00B66053"/>
    <w:rsid w:val="00B66555"/>
    <w:rsid w:val="00B66638"/>
    <w:rsid w:val="00B66834"/>
    <w:rsid w:val="00B66B15"/>
    <w:rsid w:val="00B67115"/>
    <w:rsid w:val="00B671AB"/>
    <w:rsid w:val="00B67377"/>
    <w:rsid w:val="00B67545"/>
    <w:rsid w:val="00B67A4E"/>
    <w:rsid w:val="00B67C1A"/>
    <w:rsid w:val="00B709F6"/>
    <w:rsid w:val="00B70C60"/>
    <w:rsid w:val="00B70DC5"/>
    <w:rsid w:val="00B70E98"/>
    <w:rsid w:val="00B70F1F"/>
    <w:rsid w:val="00B70F44"/>
    <w:rsid w:val="00B71308"/>
    <w:rsid w:val="00B71651"/>
    <w:rsid w:val="00B71717"/>
    <w:rsid w:val="00B71CB4"/>
    <w:rsid w:val="00B7208D"/>
    <w:rsid w:val="00B72207"/>
    <w:rsid w:val="00B7253C"/>
    <w:rsid w:val="00B72770"/>
    <w:rsid w:val="00B7281D"/>
    <w:rsid w:val="00B72B19"/>
    <w:rsid w:val="00B72B1E"/>
    <w:rsid w:val="00B72EDE"/>
    <w:rsid w:val="00B73058"/>
    <w:rsid w:val="00B73603"/>
    <w:rsid w:val="00B73C7B"/>
    <w:rsid w:val="00B73CF4"/>
    <w:rsid w:val="00B743FC"/>
    <w:rsid w:val="00B7465D"/>
    <w:rsid w:val="00B74818"/>
    <w:rsid w:val="00B7493D"/>
    <w:rsid w:val="00B74B07"/>
    <w:rsid w:val="00B74C18"/>
    <w:rsid w:val="00B74C70"/>
    <w:rsid w:val="00B74DE7"/>
    <w:rsid w:val="00B75287"/>
    <w:rsid w:val="00B752AC"/>
    <w:rsid w:val="00B755A9"/>
    <w:rsid w:val="00B75A83"/>
    <w:rsid w:val="00B75CFE"/>
    <w:rsid w:val="00B75F2B"/>
    <w:rsid w:val="00B762FA"/>
    <w:rsid w:val="00B763BC"/>
    <w:rsid w:val="00B767DD"/>
    <w:rsid w:val="00B7694B"/>
    <w:rsid w:val="00B76DA0"/>
    <w:rsid w:val="00B772CB"/>
    <w:rsid w:val="00B774C3"/>
    <w:rsid w:val="00B7750B"/>
    <w:rsid w:val="00B77625"/>
    <w:rsid w:val="00B77A71"/>
    <w:rsid w:val="00B77AF8"/>
    <w:rsid w:val="00B802A8"/>
    <w:rsid w:val="00B8048C"/>
    <w:rsid w:val="00B8055F"/>
    <w:rsid w:val="00B80B5F"/>
    <w:rsid w:val="00B80D78"/>
    <w:rsid w:val="00B8171A"/>
    <w:rsid w:val="00B819E8"/>
    <w:rsid w:val="00B81BCD"/>
    <w:rsid w:val="00B81E1B"/>
    <w:rsid w:val="00B8222C"/>
    <w:rsid w:val="00B82319"/>
    <w:rsid w:val="00B82BAE"/>
    <w:rsid w:val="00B82C90"/>
    <w:rsid w:val="00B82CC5"/>
    <w:rsid w:val="00B8307E"/>
    <w:rsid w:val="00B830CC"/>
    <w:rsid w:val="00B832EA"/>
    <w:rsid w:val="00B83313"/>
    <w:rsid w:val="00B833F6"/>
    <w:rsid w:val="00B83517"/>
    <w:rsid w:val="00B83620"/>
    <w:rsid w:val="00B83AB4"/>
    <w:rsid w:val="00B83C0B"/>
    <w:rsid w:val="00B83F4A"/>
    <w:rsid w:val="00B840E5"/>
    <w:rsid w:val="00B84266"/>
    <w:rsid w:val="00B849C6"/>
    <w:rsid w:val="00B849E1"/>
    <w:rsid w:val="00B84E21"/>
    <w:rsid w:val="00B85AC1"/>
    <w:rsid w:val="00B85C76"/>
    <w:rsid w:val="00B85D17"/>
    <w:rsid w:val="00B85E1A"/>
    <w:rsid w:val="00B85E81"/>
    <w:rsid w:val="00B86136"/>
    <w:rsid w:val="00B8633E"/>
    <w:rsid w:val="00B86522"/>
    <w:rsid w:val="00B86528"/>
    <w:rsid w:val="00B8685B"/>
    <w:rsid w:val="00B86DAF"/>
    <w:rsid w:val="00B86F59"/>
    <w:rsid w:val="00B8710D"/>
    <w:rsid w:val="00B874E1"/>
    <w:rsid w:val="00B87711"/>
    <w:rsid w:val="00B8776A"/>
    <w:rsid w:val="00B878C5"/>
    <w:rsid w:val="00B879A1"/>
    <w:rsid w:val="00B90018"/>
    <w:rsid w:val="00B906FF"/>
    <w:rsid w:val="00B909D6"/>
    <w:rsid w:val="00B90ECB"/>
    <w:rsid w:val="00B90FD6"/>
    <w:rsid w:val="00B91251"/>
    <w:rsid w:val="00B91A19"/>
    <w:rsid w:val="00B91AB4"/>
    <w:rsid w:val="00B921C7"/>
    <w:rsid w:val="00B926CE"/>
    <w:rsid w:val="00B928DD"/>
    <w:rsid w:val="00B92979"/>
    <w:rsid w:val="00B92982"/>
    <w:rsid w:val="00B93100"/>
    <w:rsid w:val="00B9324F"/>
    <w:rsid w:val="00B933AE"/>
    <w:rsid w:val="00B9341A"/>
    <w:rsid w:val="00B937EC"/>
    <w:rsid w:val="00B939F8"/>
    <w:rsid w:val="00B93BE4"/>
    <w:rsid w:val="00B94261"/>
    <w:rsid w:val="00B9436B"/>
    <w:rsid w:val="00B9450C"/>
    <w:rsid w:val="00B9465A"/>
    <w:rsid w:val="00B94716"/>
    <w:rsid w:val="00B94904"/>
    <w:rsid w:val="00B94A26"/>
    <w:rsid w:val="00B94BC4"/>
    <w:rsid w:val="00B94BF3"/>
    <w:rsid w:val="00B94E62"/>
    <w:rsid w:val="00B94F47"/>
    <w:rsid w:val="00B95095"/>
    <w:rsid w:val="00B95191"/>
    <w:rsid w:val="00B951E2"/>
    <w:rsid w:val="00B9534C"/>
    <w:rsid w:val="00B957A6"/>
    <w:rsid w:val="00B957C5"/>
    <w:rsid w:val="00B95993"/>
    <w:rsid w:val="00B95B2A"/>
    <w:rsid w:val="00B95E06"/>
    <w:rsid w:val="00B95FFA"/>
    <w:rsid w:val="00B961E7"/>
    <w:rsid w:val="00B963DA"/>
    <w:rsid w:val="00B963DF"/>
    <w:rsid w:val="00B9689C"/>
    <w:rsid w:val="00B96C0D"/>
    <w:rsid w:val="00B96D38"/>
    <w:rsid w:val="00B97132"/>
    <w:rsid w:val="00B97141"/>
    <w:rsid w:val="00B971FC"/>
    <w:rsid w:val="00B9729D"/>
    <w:rsid w:val="00B9738C"/>
    <w:rsid w:val="00B97706"/>
    <w:rsid w:val="00B97A95"/>
    <w:rsid w:val="00B97C31"/>
    <w:rsid w:val="00B97D7E"/>
    <w:rsid w:val="00B97F72"/>
    <w:rsid w:val="00BA009D"/>
    <w:rsid w:val="00BA0392"/>
    <w:rsid w:val="00BA0421"/>
    <w:rsid w:val="00BA0452"/>
    <w:rsid w:val="00BA052D"/>
    <w:rsid w:val="00BA0762"/>
    <w:rsid w:val="00BA0A79"/>
    <w:rsid w:val="00BA0E0E"/>
    <w:rsid w:val="00BA0E33"/>
    <w:rsid w:val="00BA11BF"/>
    <w:rsid w:val="00BA134D"/>
    <w:rsid w:val="00BA1EA6"/>
    <w:rsid w:val="00BA2067"/>
    <w:rsid w:val="00BA21F2"/>
    <w:rsid w:val="00BA22FF"/>
    <w:rsid w:val="00BA23A8"/>
    <w:rsid w:val="00BA247A"/>
    <w:rsid w:val="00BA2F5F"/>
    <w:rsid w:val="00BA36DE"/>
    <w:rsid w:val="00BA36F6"/>
    <w:rsid w:val="00BA37DB"/>
    <w:rsid w:val="00BA381B"/>
    <w:rsid w:val="00BA3A62"/>
    <w:rsid w:val="00BA41DA"/>
    <w:rsid w:val="00BA4532"/>
    <w:rsid w:val="00BA45FB"/>
    <w:rsid w:val="00BA47CC"/>
    <w:rsid w:val="00BA53D7"/>
    <w:rsid w:val="00BA5948"/>
    <w:rsid w:val="00BA5C6E"/>
    <w:rsid w:val="00BA5EDF"/>
    <w:rsid w:val="00BA620C"/>
    <w:rsid w:val="00BA625E"/>
    <w:rsid w:val="00BA64A3"/>
    <w:rsid w:val="00BA6608"/>
    <w:rsid w:val="00BA680C"/>
    <w:rsid w:val="00BA68CE"/>
    <w:rsid w:val="00BA692A"/>
    <w:rsid w:val="00BA6C53"/>
    <w:rsid w:val="00BA6C8E"/>
    <w:rsid w:val="00BA6DE7"/>
    <w:rsid w:val="00BA78AC"/>
    <w:rsid w:val="00BA7BA3"/>
    <w:rsid w:val="00BA7BB1"/>
    <w:rsid w:val="00BA7BC7"/>
    <w:rsid w:val="00BA7C6F"/>
    <w:rsid w:val="00BA7D0C"/>
    <w:rsid w:val="00BB0163"/>
    <w:rsid w:val="00BB09A4"/>
    <w:rsid w:val="00BB0C18"/>
    <w:rsid w:val="00BB0DB0"/>
    <w:rsid w:val="00BB0E1D"/>
    <w:rsid w:val="00BB0FB7"/>
    <w:rsid w:val="00BB103E"/>
    <w:rsid w:val="00BB1642"/>
    <w:rsid w:val="00BB16C9"/>
    <w:rsid w:val="00BB17FE"/>
    <w:rsid w:val="00BB18BA"/>
    <w:rsid w:val="00BB1C77"/>
    <w:rsid w:val="00BB1CB1"/>
    <w:rsid w:val="00BB1DDE"/>
    <w:rsid w:val="00BB29B9"/>
    <w:rsid w:val="00BB2A35"/>
    <w:rsid w:val="00BB2B4A"/>
    <w:rsid w:val="00BB2B87"/>
    <w:rsid w:val="00BB31A3"/>
    <w:rsid w:val="00BB3504"/>
    <w:rsid w:val="00BB39B0"/>
    <w:rsid w:val="00BB39BC"/>
    <w:rsid w:val="00BB4015"/>
    <w:rsid w:val="00BB47F1"/>
    <w:rsid w:val="00BB4F46"/>
    <w:rsid w:val="00BB500B"/>
    <w:rsid w:val="00BB5082"/>
    <w:rsid w:val="00BB5248"/>
    <w:rsid w:val="00BB567C"/>
    <w:rsid w:val="00BB5905"/>
    <w:rsid w:val="00BB5BBC"/>
    <w:rsid w:val="00BB6198"/>
    <w:rsid w:val="00BB6365"/>
    <w:rsid w:val="00BB64BF"/>
    <w:rsid w:val="00BB65A2"/>
    <w:rsid w:val="00BB663A"/>
    <w:rsid w:val="00BB6A34"/>
    <w:rsid w:val="00BB6C9D"/>
    <w:rsid w:val="00BB6ED6"/>
    <w:rsid w:val="00BB73BE"/>
    <w:rsid w:val="00BB7A99"/>
    <w:rsid w:val="00BB7BE0"/>
    <w:rsid w:val="00BB7CCF"/>
    <w:rsid w:val="00BB7FFE"/>
    <w:rsid w:val="00BC03D8"/>
    <w:rsid w:val="00BC0788"/>
    <w:rsid w:val="00BC0C8D"/>
    <w:rsid w:val="00BC0CC1"/>
    <w:rsid w:val="00BC1560"/>
    <w:rsid w:val="00BC159E"/>
    <w:rsid w:val="00BC168C"/>
    <w:rsid w:val="00BC176A"/>
    <w:rsid w:val="00BC1B87"/>
    <w:rsid w:val="00BC1E8E"/>
    <w:rsid w:val="00BC20C5"/>
    <w:rsid w:val="00BC2270"/>
    <w:rsid w:val="00BC2425"/>
    <w:rsid w:val="00BC24AB"/>
    <w:rsid w:val="00BC25D4"/>
    <w:rsid w:val="00BC25FC"/>
    <w:rsid w:val="00BC2A57"/>
    <w:rsid w:val="00BC2F58"/>
    <w:rsid w:val="00BC309D"/>
    <w:rsid w:val="00BC3145"/>
    <w:rsid w:val="00BC3456"/>
    <w:rsid w:val="00BC360D"/>
    <w:rsid w:val="00BC361C"/>
    <w:rsid w:val="00BC385D"/>
    <w:rsid w:val="00BC3B19"/>
    <w:rsid w:val="00BC3B35"/>
    <w:rsid w:val="00BC3D4F"/>
    <w:rsid w:val="00BC4071"/>
    <w:rsid w:val="00BC4159"/>
    <w:rsid w:val="00BC41AB"/>
    <w:rsid w:val="00BC45B5"/>
    <w:rsid w:val="00BC48BD"/>
    <w:rsid w:val="00BC49B1"/>
    <w:rsid w:val="00BC49B7"/>
    <w:rsid w:val="00BC4C0A"/>
    <w:rsid w:val="00BC4D84"/>
    <w:rsid w:val="00BC4FC9"/>
    <w:rsid w:val="00BC50DA"/>
    <w:rsid w:val="00BC54A6"/>
    <w:rsid w:val="00BC5636"/>
    <w:rsid w:val="00BC580F"/>
    <w:rsid w:val="00BC5982"/>
    <w:rsid w:val="00BC5ACC"/>
    <w:rsid w:val="00BC5B46"/>
    <w:rsid w:val="00BC5D24"/>
    <w:rsid w:val="00BC5FF9"/>
    <w:rsid w:val="00BC60A9"/>
    <w:rsid w:val="00BC6526"/>
    <w:rsid w:val="00BC657E"/>
    <w:rsid w:val="00BC6848"/>
    <w:rsid w:val="00BC6DF3"/>
    <w:rsid w:val="00BC6E72"/>
    <w:rsid w:val="00BC70C6"/>
    <w:rsid w:val="00BC7476"/>
    <w:rsid w:val="00BC772E"/>
    <w:rsid w:val="00BC7918"/>
    <w:rsid w:val="00BC7B2D"/>
    <w:rsid w:val="00BC7B36"/>
    <w:rsid w:val="00BC7C05"/>
    <w:rsid w:val="00BC7C5A"/>
    <w:rsid w:val="00BC7E2E"/>
    <w:rsid w:val="00BD03AB"/>
    <w:rsid w:val="00BD03D5"/>
    <w:rsid w:val="00BD064D"/>
    <w:rsid w:val="00BD06D6"/>
    <w:rsid w:val="00BD06F1"/>
    <w:rsid w:val="00BD0931"/>
    <w:rsid w:val="00BD0A76"/>
    <w:rsid w:val="00BD0AFA"/>
    <w:rsid w:val="00BD0B2C"/>
    <w:rsid w:val="00BD0B2E"/>
    <w:rsid w:val="00BD0CC8"/>
    <w:rsid w:val="00BD0E1C"/>
    <w:rsid w:val="00BD1366"/>
    <w:rsid w:val="00BD1519"/>
    <w:rsid w:val="00BD174F"/>
    <w:rsid w:val="00BD181A"/>
    <w:rsid w:val="00BD1B2F"/>
    <w:rsid w:val="00BD1BBB"/>
    <w:rsid w:val="00BD1BCE"/>
    <w:rsid w:val="00BD1C86"/>
    <w:rsid w:val="00BD1EBF"/>
    <w:rsid w:val="00BD20AE"/>
    <w:rsid w:val="00BD215E"/>
    <w:rsid w:val="00BD21EF"/>
    <w:rsid w:val="00BD22D2"/>
    <w:rsid w:val="00BD24E9"/>
    <w:rsid w:val="00BD273D"/>
    <w:rsid w:val="00BD280E"/>
    <w:rsid w:val="00BD2CCB"/>
    <w:rsid w:val="00BD2F20"/>
    <w:rsid w:val="00BD2FB4"/>
    <w:rsid w:val="00BD30A3"/>
    <w:rsid w:val="00BD383A"/>
    <w:rsid w:val="00BD38D0"/>
    <w:rsid w:val="00BD3981"/>
    <w:rsid w:val="00BD3E1F"/>
    <w:rsid w:val="00BD4382"/>
    <w:rsid w:val="00BD4435"/>
    <w:rsid w:val="00BD4577"/>
    <w:rsid w:val="00BD49E7"/>
    <w:rsid w:val="00BD49F5"/>
    <w:rsid w:val="00BD4CA1"/>
    <w:rsid w:val="00BD51DF"/>
    <w:rsid w:val="00BD520B"/>
    <w:rsid w:val="00BD533B"/>
    <w:rsid w:val="00BD56AD"/>
    <w:rsid w:val="00BD56C4"/>
    <w:rsid w:val="00BD5EB7"/>
    <w:rsid w:val="00BD60E2"/>
    <w:rsid w:val="00BD63A0"/>
    <w:rsid w:val="00BD63BB"/>
    <w:rsid w:val="00BD676E"/>
    <w:rsid w:val="00BD67FE"/>
    <w:rsid w:val="00BD6B27"/>
    <w:rsid w:val="00BD6DF1"/>
    <w:rsid w:val="00BD6F6E"/>
    <w:rsid w:val="00BD7078"/>
    <w:rsid w:val="00BD71B7"/>
    <w:rsid w:val="00BD74AB"/>
    <w:rsid w:val="00BD7623"/>
    <w:rsid w:val="00BD7845"/>
    <w:rsid w:val="00BD79F0"/>
    <w:rsid w:val="00BD7B2A"/>
    <w:rsid w:val="00BD7B43"/>
    <w:rsid w:val="00BD7B53"/>
    <w:rsid w:val="00BD7C59"/>
    <w:rsid w:val="00BD7EA4"/>
    <w:rsid w:val="00BE0487"/>
    <w:rsid w:val="00BE053D"/>
    <w:rsid w:val="00BE0E37"/>
    <w:rsid w:val="00BE12B8"/>
    <w:rsid w:val="00BE1694"/>
    <w:rsid w:val="00BE1B11"/>
    <w:rsid w:val="00BE1FDD"/>
    <w:rsid w:val="00BE2077"/>
    <w:rsid w:val="00BE244F"/>
    <w:rsid w:val="00BE249C"/>
    <w:rsid w:val="00BE2559"/>
    <w:rsid w:val="00BE2688"/>
    <w:rsid w:val="00BE28ED"/>
    <w:rsid w:val="00BE29D4"/>
    <w:rsid w:val="00BE2DD3"/>
    <w:rsid w:val="00BE2FCE"/>
    <w:rsid w:val="00BE326B"/>
    <w:rsid w:val="00BE32BA"/>
    <w:rsid w:val="00BE3A14"/>
    <w:rsid w:val="00BE4267"/>
    <w:rsid w:val="00BE4797"/>
    <w:rsid w:val="00BE47F8"/>
    <w:rsid w:val="00BE4814"/>
    <w:rsid w:val="00BE4986"/>
    <w:rsid w:val="00BE4B4A"/>
    <w:rsid w:val="00BE4B65"/>
    <w:rsid w:val="00BE4C42"/>
    <w:rsid w:val="00BE4D6E"/>
    <w:rsid w:val="00BE518A"/>
    <w:rsid w:val="00BE51FB"/>
    <w:rsid w:val="00BE568A"/>
    <w:rsid w:val="00BE57B6"/>
    <w:rsid w:val="00BE58D0"/>
    <w:rsid w:val="00BE5B1F"/>
    <w:rsid w:val="00BE5C91"/>
    <w:rsid w:val="00BE5D6B"/>
    <w:rsid w:val="00BE5E9F"/>
    <w:rsid w:val="00BE6000"/>
    <w:rsid w:val="00BE6124"/>
    <w:rsid w:val="00BE6322"/>
    <w:rsid w:val="00BE6397"/>
    <w:rsid w:val="00BE63BC"/>
    <w:rsid w:val="00BE65E9"/>
    <w:rsid w:val="00BE6693"/>
    <w:rsid w:val="00BE6A89"/>
    <w:rsid w:val="00BE6B7F"/>
    <w:rsid w:val="00BE6DE2"/>
    <w:rsid w:val="00BE7052"/>
    <w:rsid w:val="00BE7054"/>
    <w:rsid w:val="00BE7186"/>
    <w:rsid w:val="00BE7427"/>
    <w:rsid w:val="00BE78B1"/>
    <w:rsid w:val="00BE797C"/>
    <w:rsid w:val="00BE797D"/>
    <w:rsid w:val="00BE7D3C"/>
    <w:rsid w:val="00BF004B"/>
    <w:rsid w:val="00BF032D"/>
    <w:rsid w:val="00BF08A9"/>
    <w:rsid w:val="00BF0D3B"/>
    <w:rsid w:val="00BF0DFA"/>
    <w:rsid w:val="00BF0E13"/>
    <w:rsid w:val="00BF0F89"/>
    <w:rsid w:val="00BF1052"/>
    <w:rsid w:val="00BF1165"/>
    <w:rsid w:val="00BF1207"/>
    <w:rsid w:val="00BF1354"/>
    <w:rsid w:val="00BF14B0"/>
    <w:rsid w:val="00BF14FA"/>
    <w:rsid w:val="00BF16BE"/>
    <w:rsid w:val="00BF175C"/>
    <w:rsid w:val="00BF19CF"/>
    <w:rsid w:val="00BF1A0D"/>
    <w:rsid w:val="00BF1A26"/>
    <w:rsid w:val="00BF1A69"/>
    <w:rsid w:val="00BF1BAF"/>
    <w:rsid w:val="00BF1DC9"/>
    <w:rsid w:val="00BF239D"/>
    <w:rsid w:val="00BF25EB"/>
    <w:rsid w:val="00BF29FA"/>
    <w:rsid w:val="00BF2C88"/>
    <w:rsid w:val="00BF2CF7"/>
    <w:rsid w:val="00BF2DB6"/>
    <w:rsid w:val="00BF2F32"/>
    <w:rsid w:val="00BF2FF4"/>
    <w:rsid w:val="00BF3739"/>
    <w:rsid w:val="00BF3831"/>
    <w:rsid w:val="00BF3A90"/>
    <w:rsid w:val="00BF4088"/>
    <w:rsid w:val="00BF415A"/>
    <w:rsid w:val="00BF4282"/>
    <w:rsid w:val="00BF4523"/>
    <w:rsid w:val="00BF474C"/>
    <w:rsid w:val="00BF476E"/>
    <w:rsid w:val="00BF479D"/>
    <w:rsid w:val="00BF4A83"/>
    <w:rsid w:val="00BF4B96"/>
    <w:rsid w:val="00BF4CC0"/>
    <w:rsid w:val="00BF55A3"/>
    <w:rsid w:val="00BF5E2A"/>
    <w:rsid w:val="00BF5F76"/>
    <w:rsid w:val="00BF5FF8"/>
    <w:rsid w:val="00BF63D2"/>
    <w:rsid w:val="00BF6469"/>
    <w:rsid w:val="00BF64CE"/>
    <w:rsid w:val="00BF64EA"/>
    <w:rsid w:val="00BF66D6"/>
    <w:rsid w:val="00BF67CD"/>
    <w:rsid w:val="00BF6853"/>
    <w:rsid w:val="00BF6987"/>
    <w:rsid w:val="00BF6D10"/>
    <w:rsid w:val="00BF6D1D"/>
    <w:rsid w:val="00BF6EE4"/>
    <w:rsid w:val="00BF70E2"/>
    <w:rsid w:val="00BF74C7"/>
    <w:rsid w:val="00BF752D"/>
    <w:rsid w:val="00BF760F"/>
    <w:rsid w:val="00BF7715"/>
    <w:rsid w:val="00BF7829"/>
    <w:rsid w:val="00BF78E9"/>
    <w:rsid w:val="00C00237"/>
    <w:rsid w:val="00C00712"/>
    <w:rsid w:val="00C0080A"/>
    <w:rsid w:val="00C00A44"/>
    <w:rsid w:val="00C01032"/>
    <w:rsid w:val="00C011EF"/>
    <w:rsid w:val="00C01209"/>
    <w:rsid w:val="00C01344"/>
    <w:rsid w:val="00C01610"/>
    <w:rsid w:val="00C016E6"/>
    <w:rsid w:val="00C017D2"/>
    <w:rsid w:val="00C01904"/>
    <w:rsid w:val="00C019DD"/>
    <w:rsid w:val="00C01BA4"/>
    <w:rsid w:val="00C01C4F"/>
    <w:rsid w:val="00C01FBB"/>
    <w:rsid w:val="00C01FEE"/>
    <w:rsid w:val="00C02412"/>
    <w:rsid w:val="00C02414"/>
    <w:rsid w:val="00C02475"/>
    <w:rsid w:val="00C029FA"/>
    <w:rsid w:val="00C02B07"/>
    <w:rsid w:val="00C02B7D"/>
    <w:rsid w:val="00C02CD8"/>
    <w:rsid w:val="00C02F8B"/>
    <w:rsid w:val="00C030D6"/>
    <w:rsid w:val="00C0321B"/>
    <w:rsid w:val="00C0344F"/>
    <w:rsid w:val="00C03A4B"/>
    <w:rsid w:val="00C03D7B"/>
    <w:rsid w:val="00C03EAE"/>
    <w:rsid w:val="00C03EF7"/>
    <w:rsid w:val="00C046D5"/>
    <w:rsid w:val="00C04E12"/>
    <w:rsid w:val="00C0507F"/>
    <w:rsid w:val="00C057F1"/>
    <w:rsid w:val="00C0594B"/>
    <w:rsid w:val="00C05EB1"/>
    <w:rsid w:val="00C0621E"/>
    <w:rsid w:val="00C063E5"/>
    <w:rsid w:val="00C06477"/>
    <w:rsid w:val="00C06625"/>
    <w:rsid w:val="00C06E92"/>
    <w:rsid w:val="00C07276"/>
    <w:rsid w:val="00C072E8"/>
    <w:rsid w:val="00C07368"/>
    <w:rsid w:val="00C07963"/>
    <w:rsid w:val="00C07BEE"/>
    <w:rsid w:val="00C07DF8"/>
    <w:rsid w:val="00C1032E"/>
    <w:rsid w:val="00C103C0"/>
    <w:rsid w:val="00C10673"/>
    <w:rsid w:val="00C10B44"/>
    <w:rsid w:val="00C10F5E"/>
    <w:rsid w:val="00C10FDD"/>
    <w:rsid w:val="00C1107B"/>
    <w:rsid w:val="00C115DE"/>
    <w:rsid w:val="00C1173A"/>
    <w:rsid w:val="00C11B37"/>
    <w:rsid w:val="00C11CE8"/>
    <w:rsid w:val="00C120A9"/>
    <w:rsid w:val="00C1222A"/>
    <w:rsid w:val="00C122CE"/>
    <w:rsid w:val="00C12413"/>
    <w:rsid w:val="00C125A9"/>
    <w:rsid w:val="00C12AC5"/>
    <w:rsid w:val="00C12C5E"/>
    <w:rsid w:val="00C13010"/>
    <w:rsid w:val="00C1319B"/>
    <w:rsid w:val="00C1365E"/>
    <w:rsid w:val="00C13ACD"/>
    <w:rsid w:val="00C1410D"/>
    <w:rsid w:val="00C14356"/>
    <w:rsid w:val="00C1451C"/>
    <w:rsid w:val="00C14523"/>
    <w:rsid w:val="00C1469B"/>
    <w:rsid w:val="00C14A9B"/>
    <w:rsid w:val="00C14BFE"/>
    <w:rsid w:val="00C14DBA"/>
    <w:rsid w:val="00C15185"/>
    <w:rsid w:val="00C15354"/>
    <w:rsid w:val="00C153A9"/>
    <w:rsid w:val="00C157FD"/>
    <w:rsid w:val="00C15CA1"/>
    <w:rsid w:val="00C15E76"/>
    <w:rsid w:val="00C15E9D"/>
    <w:rsid w:val="00C1601A"/>
    <w:rsid w:val="00C16056"/>
    <w:rsid w:val="00C160DF"/>
    <w:rsid w:val="00C16156"/>
    <w:rsid w:val="00C1623C"/>
    <w:rsid w:val="00C16595"/>
    <w:rsid w:val="00C16AE1"/>
    <w:rsid w:val="00C16B04"/>
    <w:rsid w:val="00C16BD4"/>
    <w:rsid w:val="00C16D21"/>
    <w:rsid w:val="00C171AA"/>
    <w:rsid w:val="00C172CC"/>
    <w:rsid w:val="00C17308"/>
    <w:rsid w:val="00C173BD"/>
    <w:rsid w:val="00C17467"/>
    <w:rsid w:val="00C17739"/>
    <w:rsid w:val="00C178F6"/>
    <w:rsid w:val="00C17A36"/>
    <w:rsid w:val="00C17A60"/>
    <w:rsid w:val="00C17B38"/>
    <w:rsid w:val="00C17CD7"/>
    <w:rsid w:val="00C17F4C"/>
    <w:rsid w:val="00C20177"/>
    <w:rsid w:val="00C201B0"/>
    <w:rsid w:val="00C2155F"/>
    <w:rsid w:val="00C2167F"/>
    <w:rsid w:val="00C21A8D"/>
    <w:rsid w:val="00C21AD9"/>
    <w:rsid w:val="00C21B6F"/>
    <w:rsid w:val="00C21D45"/>
    <w:rsid w:val="00C222D0"/>
    <w:rsid w:val="00C2238D"/>
    <w:rsid w:val="00C22643"/>
    <w:rsid w:val="00C227BE"/>
    <w:rsid w:val="00C22960"/>
    <w:rsid w:val="00C22B4F"/>
    <w:rsid w:val="00C22B98"/>
    <w:rsid w:val="00C23263"/>
    <w:rsid w:val="00C235D4"/>
    <w:rsid w:val="00C23634"/>
    <w:rsid w:val="00C23A67"/>
    <w:rsid w:val="00C23C2A"/>
    <w:rsid w:val="00C23D46"/>
    <w:rsid w:val="00C240A0"/>
    <w:rsid w:val="00C245CB"/>
    <w:rsid w:val="00C2471C"/>
    <w:rsid w:val="00C248EB"/>
    <w:rsid w:val="00C24975"/>
    <w:rsid w:val="00C249B3"/>
    <w:rsid w:val="00C2548B"/>
    <w:rsid w:val="00C258D5"/>
    <w:rsid w:val="00C2598D"/>
    <w:rsid w:val="00C25A34"/>
    <w:rsid w:val="00C25C16"/>
    <w:rsid w:val="00C2601D"/>
    <w:rsid w:val="00C26132"/>
    <w:rsid w:val="00C263FE"/>
    <w:rsid w:val="00C2641F"/>
    <w:rsid w:val="00C266CF"/>
    <w:rsid w:val="00C26A91"/>
    <w:rsid w:val="00C27246"/>
    <w:rsid w:val="00C2790E"/>
    <w:rsid w:val="00C279DC"/>
    <w:rsid w:val="00C3029C"/>
    <w:rsid w:val="00C308E7"/>
    <w:rsid w:val="00C30BD2"/>
    <w:rsid w:val="00C30CAE"/>
    <w:rsid w:val="00C30DE0"/>
    <w:rsid w:val="00C3115A"/>
    <w:rsid w:val="00C31176"/>
    <w:rsid w:val="00C311EC"/>
    <w:rsid w:val="00C3120C"/>
    <w:rsid w:val="00C31296"/>
    <w:rsid w:val="00C313E4"/>
    <w:rsid w:val="00C316B5"/>
    <w:rsid w:val="00C31C21"/>
    <w:rsid w:val="00C31C5F"/>
    <w:rsid w:val="00C31F93"/>
    <w:rsid w:val="00C31FFD"/>
    <w:rsid w:val="00C321BD"/>
    <w:rsid w:val="00C3220E"/>
    <w:rsid w:val="00C325DD"/>
    <w:rsid w:val="00C327CC"/>
    <w:rsid w:val="00C32911"/>
    <w:rsid w:val="00C32B0D"/>
    <w:rsid w:val="00C32D4F"/>
    <w:rsid w:val="00C33453"/>
    <w:rsid w:val="00C336BA"/>
    <w:rsid w:val="00C336F4"/>
    <w:rsid w:val="00C3383B"/>
    <w:rsid w:val="00C33871"/>
    <w:rsid w:val="00C33885"/>
    <w:rsid w:val="00C33A92"/>
    <w:rsid w:val="00C33E4E"/>
    <w:rsid w:val="00C33F36"/>
    <w:rsid w:val="00C34043"/>
    <w:rsid w:val="00C34114"/>
    <w:rsid w:val="00C343BC"/>
    <w:rsid w:val="00C345B5"/>
    <w:rsid w:val="00C34C4A"/>
    <w:rsid w:val="00C34CB3"/>
    <w:rsid w:val="00C34CBF"/>
    <w:rsid w:val="00C34CD0"/>
    <w:rsid w:val="00C34EF0"/>
    <w:rsid w:val="00C35151"/>
    <w:rsid w:val="00C3553F"/>
    <w:rsid w:val="00C3554F"/>
    <w:rsid w:val="00C35AC0"/>
    <w:rsid w:val="00C360DC"/>
    <w:rsid w:val="00C3634D"/>
    <w:rsid w:val="00C367C3"/>
    <w:rsid w:val="00C36A04"/>
    <w:rsid w:val="00C36A1F"/>
    <w:rsid w:val="00C36A4F"/>
    <w:rsid w:val="00C36B48"/>
    <w:rsid w:val="00C36E1D"/>
    <w:rsid w:val="00C36EF2"/>
    <w:rsid w:val="00C3701C"/>
    <w:rsid w:val="00C37667"/>
    <w:rsid w:val="00C376C6"/>
    <w:rsid w:val="00C37937"/>
    <w:rsid w:val="00C37CF9"/>
    <w:rsid w:val="00C37E7F"/>
    <w:rsid w:val="00C40362"/>
    <w:rsid w:val="00C40425"/>
    <w:rsid w:val="00C407D8"/>
    <w:rsid w:val="00C40886"/>
    <w:rsid w:val="00C40964"/>
    <w:rsid w:val="00C40B56"/>
    <w:rsid w:val="00C40F68"/>
    <w:rsid w:val="00C41201"/>
    <w:rsid w:val="00C41327"/>
    <w:rsid w:val="00C414F5"/>
    <w:rsid w:val="00C4162A"/>
    <w:rsid w:val="00C4171E"/>
    <w:rsid w:val="00C41945"/>
    <w:rsid w:val="00C41C34"/>
    <w:rsid w:val="00C41F95"/>
    <w:rsid w:val="00C421C2"/>
    <w:rsid w:val="00C4312F"/>
    <w:rsid w:val="00C4324F"/>
    <w:rsid w:val="00C432FF"/>
    <w:rsid w:val="00C43423"/>
    <w:rsid w:val="00C43560"/>
    <w:rsid w:val="00C43580"/>
    <w:rsid w:val="00C43B2E"/>
    <w:rsid w:val="00C43FF4"/>
    <w:rsid w:val="00C44690"/>
    <w:rsid w:val="00C447BB"/>
    <w:rsid w:val="00C44AC9"/>
    <w:rsid w:val="00C44BCD"/>
    <w:rsid w:val="00C45151"/>
    <w:rsid w:val="00C45241"/>
    <w:rsid w:val="00C4531F"/>
    <w:rsid w:val="00C4555D"/>
    <w:rsid w:val="00C45FD5"/>
    <w:rsid w:val="00C46350"/>
    <w:rsid w:val="00C466C3"/>
    <w:rsid w:val="00C46B2A"/>
    <w:rsid w:val="00C46BF9"/>
    <w:rsid w:val="00C46D0E"/>
    <w:rsid w:val="00C46EE2"/>
    <w:rsid w:val="00C46F77"/>
    <w:rsid w:val="00C471C2"/>
    <w:rsid w:val="00C47404"/>
    <w:rsid w:val="00C47489"/>
    <w:rsid w:val="00C47567"/>
    <w:rsid w:val="00C475C6"/>
    <w:rsid w:val="00C47817"/>
    <w:rsid w:val="00C47C2D"/>
    <w:rsid w:val="00C47D49"/>
    <w:rsid w:val="00C47EFF"/>
    <w:rsid w:val="00C500C0"/>
    <w:rsid w:val="00C5011A"/>
    <w:rsid w:val="00C503FF"/>
    <w:rsid w:val="00C50653"/>
    <w:rsid w:val="00C50852"/>
    <w:rsid w:val="00C50863"/>
    <w:rsid w:val="00C50B72"/>
    <w:rsid w:val="00C50C02"/>
    <w:rsid w:val="00C5164A"/>
    <w:rsid w:val="00C51661"/>
    <w:rsid w:val="00C51663"/>
    <w:rsid w:val="00C516BE"/>
    <w:rsid w:val="00C51859"/>
    <w:rsid w:val="00C51A24"/>
    <w:rsid w:val="00C51AD6"/>
    <w:rsid w:val="00C51AF9"/>
    <w:rsid w:val="00C51D41"/>
    <w:rsid w:val="00C51E9B"/>
    <w:rsid w:val="00C520F5"/>
    <w:rsid w:val="00C5239D"/>
    <w:rsid w:val="00C523C4"/>
    <w:rsid w:val="00C525FD"/>
    <w:rsid w:val="00C52610"/>
    <w:rsid w:val="00C529C6"/>
    <w:rsid w:val="00C52CE9"/>
    <w:rsid w:val="00C53010"/>
    <w:rsid w:val="00C531D3"/>
    <w:rsid w:val="00C533A2"/>
    <w:rsid w:val="00C533F1"/>
    <w:rsid w:val="00C53582"/>
    <w:rsid w:val="00C53742"/>
    <w:rsid w:val="00C53764"/>
    <w:rsid w:val="00C5413D"/>
    <w:rsid w:val="00C5461A"/>
    <w:rsid w:val="00C54714"/>
    <w:rsid w:val="00C54954"/>
    <w:rsid w:val="00C54D2E"/>
    <w:rsid w:val="00C54EAB"/>
    <w:rsid w:val="00C54F6F"/>
    <w:rsid w:val="00C54F7E"/>
    <w:rsid w:val="00C55383"/>
    <w:rsid w:val="00C5541A"/>
    <w:rsid w:val="00C556B3"/>
    <w:rsid w:val="00C55E5B"/>
    <w:rsid w:val="00C55EDE"/>
    <w:rsid w:val="00C55F2C"/>
    <w:rsid w:val="00C56019"/>
    <w:rsid w:val="00C56608"/>
    <w:rsid w:val="00C566BC"/>
    <w:rsid w:val="00C56798"/>
    <w:rsid w:val="00C567BC"/>
    <w:rsid w:val="00C56954"/>
    <w:rsid w:val="00C56956"/>
    <w:rsid w:val="00C56990"/>
    <w:rsid w:val="00C569BE"/>
    <w:rsid w:val="00C56B24"/>
    <w:rsid w:val="00C56DFA"/>
    <w:rsid w:val="00C56F2B"/>
    <w:rsid w:val="00C57119"/>
    <w:rsid w:val="00C571FE"/>
    <w:rsid w:val="00C574A4"/>
    <w:rsid w:val="00C57B6A"/>
    <w:rsid w:val="00C57E46"/>
    <w:rsid w:val="00C57F43"/>
    <w:rsid w:val="00C60378"/>
    <w:rsid w:val="00C6073F"/>
    <w:rsid w:val="00C6094D"/>
    <w:rsid w:val="00C611AA"/>
    <w:rsid w:val="00C6131A"/>
    <w:rsid w:val="00C61815"/>
    <w:rsid w:val="00C618B7"/>
    <w:rsid w:val="00C61E75"/>
    <w:rsid w:val="00C621DF"/>
    <w:rsid w:val="00C62511"/>
    <w:rsid w:val="00C62AFB"/>
    <w:rsid w:val="00C62D7D"/>
    <w:rsid w:val="00C62E2E"/>
    <w:rsid w:val="00C62E80"/>
    <w:rsid w:val="00C62F3E"/>
    <w:rsid w:val="00C63247"/>
    <w:rsid w:val="00C63B5B"/>
    <w:rsid w:val="00C63BBE"/>
    <w:rsid w:val="00C63C00"/>
    <w:rsid w:val="00C64174"/>
    <w:rsid w:val="00C6429A"/>
    <w:rsid w:val="00C6497F"/>
    <w:rsid w:val="00C64A49"/>
    <w:rsid w:val="00C64B46"/>
    <w:rsid w:val="00C64C09"/>
    <w:rsid w:val="00C64DE2"/>
    <w:rsid w:val="00C64F0F"/>
    <w:rsid w:val="00C654F0"/>
    <w:rsid w:val="00C6584A"/>
    <w:rsid w:val="00C658FD"/>
    <w:rsid w:val="00C65F98"/>
    <w:rsid w:val="00C65FEC"/>
    <w:rsid w:val="00C661B4"/>
    <w:rsid w:val="00C667C5"/>
    <w:rsid w:val="00C668BE"/>
    <w:rsid w:val="00C66912"/>
    <w:rsid w:val="00C669AF"/>
    <w:rsid w:val="00C66A03"/>
    <w:rsid w:val="00C66AB0"/>
    <w:rsid w:val="00C66B1B"/>
    <w:rsid w:val="00C66C28"/>
    <w:rsid w:val="00C66C8E"/>
    <w:rsid w:val="00C6710D"/>
    <w:rsid w:val="00C67177"/>
    <w:rsid w:val="00C6720A"/>
    <w:rsid w:val="00C6744F"/>
    <w:rsid w:val="00C67502"/>
    <w:rsid w:val="00C677A7"/>
    <w:rsid w:val="00C678C1"/>
    <w:rsid w:val="00C67A3A"/>
    <w:rsid w:val="00C67A4E"/>
    <w:rsid w:val="00C67BB1"/>
    <w:rsid w:val="00C67BCD"/>
    <w:rsid w:val="00C67F4C"/>
    <w:rsid w:val="00C7025D"/>
    <w:rsid w:val="00C702CF"/>
    <w:rsid w:val="00C70488"/>
    <w:rsid w:val="00C704DD"/>
    <w:rsid w:val="00C708E4"/>
    <w:rsid w:val="00C7094E"/>
    <w:rsid w:val="00C70AD1"/>
    <w:rsid w:val="00C70D43"/>
    <w:rsid w:val="00C71074"/>
    <w:rsid w:val="00C7111D"/>
    <w:rsid w:val="00C711C2"/>
    <w:rsid w:val="00C716D6"/>
    <w:rsid w:val="00C71870"/>
    <w:rsid w:val="00C71888"/>
    <w:rsid w:val="00C71F64"/>
    <w:rsid w:val="00C71F6B"/>
    <w:rsid w:val="00C725BF"/>
    <w:rsid w:val="00C72674"/>
    <w:rsid w:val="00C729E9"/>
    <w:rsid w:val="00C72B2E"/>
    <w:rsid w:val="00C72DDA"/>
    <w:rsid w:val="00C72FDA"/>
    <w:rsid w:val="00C730FE"/>
    <w:rsid w:val="00C7371F"/>
    <w:rsid w:val="00C73922"/>
    <w:rsid w:val="00C740FB"/>
    <w:rsid w:val="00C74151"/>
    <w:rsid w:val="00C7428E"/>
    <w:rsid w:val="00C74967"/>
    <w:rsid w:val="00C74B63"/>
    <w:rsid w:val="00C74DB8"/>
    <w:rsid w:val="00C74F1A"/>
    <w:rsid w:val="00C750C9"/>
    <w:rsid w:val="00C75557"/>
    <w:rsid w:val="00C75D06"/>
    <w:rsid w:val="00C762F5"/>
    <w:rsid w:val="00C76332"/>
    <w:rsid w:val="00C7669A"/>
    <w:rsid w:val="00C76863"/>
    <w:rsid w:val="00C7691E"/>
    <w:rsid w:val="00C76E02"/>
    <w:rsid w:val="00C770F9"/>
    <w:rsid w:val="00C77254"/>
    <w:rsid w:val="00C773B6"/>
    <w:rsid w:val="00C773EC"/>
    <w:rsid w:val="00C773EF"/>
    <w:rsid w:val="00C77740"/>
    <w:rsid w:val="00C77E5C"/>
    <w:rsid w:val="00C77E66"/>
    <w:rsid w:val="00C77E8F"/>
    <w:rsid w:val="00C77F75"/>
    <w:rsid w:val="00C80071"/>
    <w:rsid w:val="00C80552"/>
    <w:rsid w:val="00C808F9"/>
    <w:rsid w:val="00C80FE7"/>
    <w:rsid w:val="00C81157"/>
    <w:rsid w:val="00C811EF"/>
    <w:rsid w:val="00C8123B"/>
    <w:rsid w:val="00C8125A"/>
    <w:rsid w:val="00C81591"/>
    <w:rsid w:val="00C815FA"/>
    <w:rsid w:val="00C81738"/>
    <w:rsid w:val="00C8196C"/>
    <w:rsid w:val="00C819B0"/>
    <w:rsid w:val="00C81BC0"/>
    <w:rsid w:val="00C81C5B"/>
    <w:rsid w:val="00C81E0C"/>
    <w:rsid w:val="00C81FEA"/>
    <w:rsid w:val="00C82043"/>
    <w:rsid w:val="00C821E1"/>
    <w:rsid w:val="00C82346"/>
    <w:rsid w:val="00C82375"/>
    <w:rsid w:val="00C82688"/>
    <w:rsid w:val="00C8268B"/>
    <w:rsid w:val="00C826CB"/>
    <w:rsid w:val="00C8278B"/>
    <w:rsid w:val="00C82970"/>
    <w:rsid w:val="00C82B3F"/>
    <w:rsid w:val="00C82D17"/>
    <w:rsid w:val="00C82E5F"/>
    <w:rsid w:val="00C82F0E"/>
    <w:rsid w:val="00C831F1"/>
    <w:rsid w:val="00C835DE"/>
    <w:rsid w:val="00C83756"/>
    <w:rsid w:val="00C8389F"/>
    <w:rsid w:val="00C83E76"/>
    <w:rsid w:val="00C83FAD"/>
    <w:rsid w:val="00C8458B"/>
    <w:rsid w:val="00C846FE"/>
    <w:rsid w:val="00C84AF2"/>
    <w:rsid w:val="00C8509D"/>
    <w:rsid w:val="00C85389"/>
    <w:rsid w:val="00C85471"/>
    <w:rsid w:val="00C85565"/>
    <w:rsid w:val="00C8595C"/>
    <w:rsid w:val="00C85C9C"/>
    <w:rsid w:val="00C85F1A"/>
    <w:rsid w:val="00C85F6B"/>
    <w:rsid w:val="00C861F1"/>
    <w:rsid w:val="00C868D9"/>
    <w:rsid w:val="00C869B2"/>
    <w:rsid w:val="00C86A99"/>
    <w:rsid w:val="00C86FBE"/>
    <w:rsid w:val="00C86FD9"/>
    <w:rsid w:val="00C871A0"/>
    <w:rsid w:val="00C871FD"/>
    <w:rsid w:val="00C87575"/>
    <w:rsid w:val="00C87886"/>
    <w:rsid w:val="00C87C83"/>
    <w:rsid w:val="00C90262"/>
    <w:rsid w:val="00C90BEC"/>
    <w:rsid w:val="00C90D65"/>
    <w:rsid w:val="00C90F98"/>
    <w:rsid w:val="00C910C5"/>
    <w:rsid w:val="00C9126D"/>
    <w:rsid w:val="00C9143E"/>
    <w:rsid w:val="00C914C4"/>
    <w:rsid w:val="00C91695"/>
    <w:rsid w:val="00C9194B"/>
    <w:rsid w:val="00C91A4B"/>
    <w:rsid w:val="00C91AE3"/>
    <w:rsid w:val="00C91B71"/>
    <w:rsid w:val="00C91C72"/>
    <w:rsid w:val="00C91D16"/>
    <w:rsid w:val="00C923A0"/>
    <w:rsid w:val="00C923A2"/>
    <w:rsid w:val="00C924B5"/>
    <w:rsid w:val="00C92C62"/>
    <w:rsid w:val="00C92DDF"/>
    <w:rsid w:val="00C92E5A"/>
    <w:rsid w:val="00C93134"/>
    <w:rsid w:val="00C932B4"/>
    <w:rsid w:val="00C93418"/>
    <w:rsid w:val="00C93976"/>
    <w:rsid w:val="00C93E21"/>
    <w:rsid w:val="00C93ECE"/>
    <w:rsid w:val="00C940C5"/>
    <w:rsid w:val="00C941AE"/>
    <w:rsid w:val="00C942D6"/>
    <w:rsid w:val="00C943DD"/>
    <w:rsid w:val="00C94947"/>
    <w:rsid w:val="00C951CF"/>
    <w:rsid w:val="00C953F7"/>
    <w:rsid w:val="00C9551D"/>
    <w:rsid w:val="00C95774"/>
    <w:rsid w:val="00C95866"/>
    <w:rsid w:val="00C95BC0"/>
    <w:rsid w:val="00C96042"/>
    <w:rsid w:val="00C96165"/>
    <w:rsid w:val="00C961DB"/>
    <w:rsid w:val="00C96274"/>
    <w:rsid w:val="00C963C6"/>
    <w:rsid w:val="00C96707"/>
    <w:rsid w:val="00C96920"/>
    <w:rsid w:val="00C96A6C"/>
    <w:rsid w:val="00C96AF4"/>
    <w:rsid w:val="00C96D12"/>
    <w:rsid w:val="00C96D35"/>
    <w:rsid w:val="00C973A5"/>
    <w:rsid w:val="00C975BA"/>
    <w:rsid w:val="00C97638"/>
    <w:rsid w:val="00C97942"/>
    <w:rsid w:val="00C97E8D"/>
    <w:rsid w:val="00C97FB3"/>
    <w:rsid w:val="00CA0079"/>
    <w:rsid w:val="00CA01E5"/>
    <w:rsid w:val="00CA024E"/>
    <w:rsid w:val="00CA03F0"/>
    <w:rsid w:val="00CA0CFC"/>
    <w:rsid w:val="00CA0DDF"/>
    <w:rsid w:val="00CA0FBE"/>
    <w:rsid w:val="00CA1007"/>
    <w:rsid w:val="00CA10BC"/>
    <w:rsid w:val="00CA1385"/>
    <w:rsid w:val="00CA15D4"/>
    <w:rsid w:val="00CA15FD"/>
    <w:rsid w:val="00CA1AC5"/>
    <w:rsid w:val="00CA1C16"/>
    <w:rsid w:val="00CA1EB2"/>
    <w:rsid w:val="00CA205B"/>
    <w:rsid w:val="00CA2185"/>
    <w:rsid w:val="00CA26A4"/>
    <w:rsid w:val="00CA2957"/>
    <w:rsid w:val="00CA2B10"/>
    <w:rsid w:val="00CA2DB6"/>
    <w:rsid w:val="00CA2E44"/>
    <w:rsid w:val="00CA2F80"/>
    <w:rsid w:val="00CA308F"/>
    <w:rsid w:val="00CA31CE"/>
    <w:rsid w:val="00CA320C"/>
    <w:rsid w:val="00CA37DA"/>
    <w:rsid w:val="00CA39C8"/>
    <w:rsid w:val="00CA3C21"/>
    <w:rsid w:val="00CA4320"/>
    <w:rsid w:val="00CA4573"/>
    <w:rsid w:val="00CA4C79"/>
    <w:rsid w:val="00CA4D62"/>
    <w:rsid w:val="00CA4D77"/>
    <w:rsid w:val="00CA4DDD"/>
    <w:rsid w:val="00CA550A"/>
    <w:rsid w:val="00CA559E"/>
    <w:rsid w:val="00CA5634"/>
    <w:rsid w:val="00CA5708"/>
    <w:rsid w:val="00CA5788"/>
    <w:rsid w:val="00CA5883"/>
    <w:rsid w:val="00CA5E00"/>
    <w:rsid w:val="00CA5F0B"/>
    <w:rsid w:val="00CA619B"/>
    <w:rsid w:val="00CA61EC"/>
    <w:rsid w:val="00CA6438"/>
    <w:rsid w:val="00CA6538"/>
    <w:rsid w:val="00CA6EE0"/>
    <w:rsid w:val="00CA6FCD"/>
    <w:rsid w:val="00CA7075"/>
    <w:rsid w:val="00CA7707"/>
    <w:rsid w:val="00CA77B0"/>
    <w:rsid w:val="00CA798E"/>
    <w:rsid w:val="00CA7C33"/>
    <w:rsid w:val="00CA7D99"/>
    <w:rsid w:val="00CA7DA6"/>
    <w:rsid w:val="00CA7E12"/>
    <w:rsid w:val="00CA7EBC"/>
    <w:rsid w:val="00CA7ED2"/>
    <w:rsid w:val="00CB00BB"/>
    <w:rsid w:val="00CB0451"/>
    <w:rsid w:val="00CB0683"/>
    <w:rsid w:val="00CB0882"/>
    <w:rsid w:val="00CB091F"/>
    <w:rsid w:val="00CB0D11"/>
    <w:rsid w:val="00CB0D30"/>
    <w:rsid w:val="00CB10C2"/>
    <w:rsid w:val="00CB1279"/>
    <w:rsid w:val="00CB158F"/>
    <w:rsid w:val="00CB1D00"/>
    <w:rsid w:val="00CB1DC7"/>
    <w:rsid w:val="00CB1E1A"/>
    <w:rsid w:val="00CB1FEF"/>
    <w:rsid w:val="00CB20D5"/>
    <w:rsid w:val="00CB22A3"/>
    <w:rsid w:val="00CB24FA"/>
    <w:rsid w:val="00CB25EC"/>
    <w:rsid w:val="00CB25F5"/>
    <w:rsid w:val="00CB297F"/>
    <w:rsid w:val="00CB2C23"/>
    <w:rsid w:val="00CB2F42"/>
    <w:rsid w:val="00CB3195"/>
    <w:rsid w:val="00CB361F"/>
    <w:rsid w:val="00CB36FF"/>
    <w:rsid w:val="00CB390F"/>
    <w:rsid w:val="00CB3A48"/>
    <w:rsid w:val="00CB3FA0"/>
    <w:rsid w:val="00CB3FB5"/>
    <w:rsid w:val="00CB41D1"/>
    <w:rsid w:val="00CB4321"/>
    <w:rsid w:val="00CB496D"/>
    <w:rsid w:val="00CB4A07"/>
    <w:rsid w:val="00CB4E2A"/>
    <w:rsid w:val="00CB4ECC"/>
    <w:rsid w:val="00CB4FB6"/>
    <w:rsid w:val="00CB51D9"/>
    <w:rsid w:val="00CB55F5"/>
    <w:rsid w:val="00CB56C7"/>
    <w:rsid w:val="00CB56F1"/>
    <w:rsid w:val="00CB5800"/>
    <w:rsid w:val="00CB5931"/>
    <w:rsid w:val="00CB5D2C"/>
    <w:rsid w:val="00CB5EBE"/>
    <w:rsid w:val="00CB5F1A"/>
    <w:rsid w:val="00CB616A"/>
    <w:rsid w:val="00CB6289"/>
    <w:rsid w:val="00CB62B4"/>
    <w:rsid w:val="00CB69F9"/>
    <w:rsid w:val="00CB702D"/>
    <w:rsid w:val="00CB70C4"/>
    <w:rsid w:val="00CB7188"/>
    <w:rsid w:val="00CB71DB"/>
    <w:rsid w:val="00CB7A61"/>
    <w:rsid w:val="00CB7AFA"/>
    <w:rsid w:val="00CB7E3E"/>
    <w:rsid w:val="00CC0088"/>
    <w:rsid w:val="00CC0314"/>
    <w:rsid w:val="00CC034E"/>
    <w:rsid w:val="00CC05A1"/>
    <w:rsid w:val="00CC0658"/>
    <w:rsid w:val="00CC0B20"/>
    <w:rsid w:val="00CC0C54"/>
    <w:rsid w:val="00CC1012"/>
    <w:rsid w:val="00CC122D"/>
    <w:rsid w:val="00CC128F"/>
    <w:rsid w:val="00CC15CD"/>
    <w:rsid w:val="00CC1D6D"/>
    <w:rsid w:val="00CC1D70"/>
    <w:rsid w:val="00CC23AD"/>
    <w:rsid w:val="00CC23C9"/>
    <w:rsid w:val="00CC24DF"/>
    <w:rsid w:val="00CC2599"/>
    <w:rsid w:val="00CC2849"/>
    <w:rsid w:val="00CC28A7"/>
    <w:rsid w:val="00CC28E4"/>
    <w:rsid w:val="00CC292E"/>
    <w:rsid w:val="00CC2DD8"/>
    <w:rsid w:val="00CC2E30"/>
    <w:rsid w:val="00CC3243"/>
    <w:rsid w:val="00CC324E"/>
    <w:rsid w:val="00CC34DF"/>
    <w:rsid w:val="00CC3760"/>
    <w:rsid w:val="00CC3899"/>
    <w:rsid w:val="00CC3A4B"/>
    <w:rsid w:val="00CC3EDD"/>
    <w:rsid w:val="00CC40DD"/>
    <w:rsid w:val="00CC41B9"/>
    <w:rsid w:val="00CC463F"/>
    <w:rsid w:val="00CC48A0"/>
    <w:rsid w:val="00CC49A2"/>
    <w:rsid w:val="00CC4C32"/>
    <w:rsid w:val="00CC4DAC"/>
    <w:rsid w:val="00CC50C9"/>
    <w:rsid w:val="00CC51EF"/>
    <w:rsid w:val="00CC52EA"/>
    <w:rsid w:val="00CC5543"/>
    <w:rsid w:val="00CC5E96"/>
    <w:rsid w:val="00CC6152"/>
    <w:rsid w:val="00CC64E5"/>
    <w:rsid w:val="00CC6525"/>
    <w:rsid w:val="00CC68A3"/>
    <w:rsid w:val="00CC6B66"/>
    <w:rsid w:val="00CC6CEC"/>
    <w:rsid w:val="00CC70FC"/>
    <w:rsid w:val="00CC72D3"/>
    <w:rsid w:val="00CC77EC"/>
    <w:rsid w:val="00CC77F3"/>
    <w:rsid w:val="00CC7C7A"/>
    <w:rsid w:val="00CD03C6"/>
    <w:rsid w:val="00CD04E0"/>
    <w:rsid w:val="00CD0538"/>
    <w:rsid w:val="00CD0A4C"/>
    <w:rsid w:val="00CD0B87"/>
    <w:rsid w:val="00CD0E28"/>
    <w:rsid w:val="00CD108A"/>
    <w:rsid w:val="00CD1611"/>
    <w:rsid w:val="00CD169E"/>
    <w:rsid w:val="00CD184B"/>
    <w:rsid w:val="00CD18B9"/>
    <w:rsid w:val="00CD1973"/>
    <w:rsid w:val="00CD197B"/>
    <w:rsid w:val="00CD1A2B"/>
    <w:rsid w:val="00CD1AA5"/>
    <w:rsid w:val="00CD1CA4"/>
    <w:rsid w:val="00CD1E45"/>
    <w:rsid w:val="00CD1FC3"/>
    <w:rsid w:val="00CD1FC5"/>
    <w:rsid w:val="00CD21E6"/>
    <w:rsid w:val="00CD23C6"/>
    <w:rsid w:val="00CD2622"/>
    <w:rsid w:val="00CD26A0"/>
    <w:rsid w:val="00CD278B"/>
    <w:rsid w:val="00CD29D2"/>
    <w:rsid w:val="00CD2A02"/>
    <w:rsid w:val="00CD2B4F"/>
    <w:rsid w:val="00CD2C61"/>
    <w:rsid w:val="00CD30B8"/>
    <w:rsid w:val="00CD30D3"/>
    <w:rsid w:val="00CD3145"/>
    <w:rsid w:val="00CD3204"/>
    <w:rsid w:val="00CD33BB"/>
    <w:rsid w:val="00CD36AC"/>
    <w:rsid w:val="00CD373E"/>
    <w:rsid w:val="00CD3818"/>
    <w:rsid w:val="00CD3CB3"/>
    <w:rsid w:val="00CD3E1A"/>
    <w:rsid w:val="00CD3F9A"/>
    <w:rsid w:val="00CD426A"/>
    <w:rsid w:val="00CD44E5"/>
    <w:rsid w:val="00CD4650"/>
    <w:rsid w:val="00CD4BB3"/>
    <w:rsid w:val="00CD4ECA"/>
    <w:rsid w:val="00CD4FAD"/>
    <w:rsid w:val="00CD5050"/>
    <w:rsid w:val="00CD5445"/>
    <w:rsid w:val="00CD56B6"/>
    <w:rsid w:val="00CD58A7"/>
    <w:rsid w:val="00CD5C2A"/>
    <w:rsid w:val="00CD5C70"/>
    <w:rsid w:val="00CD5E74"/>
    <w:rsid w:val="00CD627F"/>
    <w:rsid w:val="00CD62FB"/>
    <w:rsid w:val="00CD6315"/>
    <w:rsid w:val="00CD6607"/>
    <w:rsid w:val="00CD672B"/>
    <w:rsid w:val="00CD67A1"/>
    <w:rsid w:val="00CD6F70"/>
    <w:rsid w:val="00CD7051"/>
    <w:rsid w:val="00CD71BD"/>
    <w:rsid w:val="00CD7257"/>
    <w:rsid w:val="00CD727E"/>
    <w:rsid w:val="00CD7732"/>
    <w:rsid w:val="00CD7B9A"/>
    <w:rsid w:val="00CD7D48"/>
    <w:rsid w:val="00CE014E"/>
    <w:rsid w:val="00CE02F7"/>
    <w:rsid w:val="00CE0555"/>
    <w:rsid w:val="00CE0BF3"/>
    <w:rsid w:val="00CE0CEC"/>
    <w:rsid w:val="00CE0FDA"/>
    <w:rsid w:val="00CE10E3"/>
    <w:rsid w:val="00CE11B5"/>
    <w:rsid w:val="00CE15E3"/>
    <w:rsid w:val="00CE18BD"/>
    <w:rsid w:val="00CE1A9A"/>
    <w:rsid w:val="00CE2162"/>
    <w:rsid w:val="00CE2455"/>
    <w:rsid w:val="00CE2648"/>
    <w:rsid w:val="00CE2793"/>
    <w:rsid w:val="00CE27E0"/>
    <w:rsid w:val="00CE299E"/>
    <w:rsid w:val="00CE2AE3"/>
    <w:rsid w:val="00CE321C"/>
    <w:rsid w:val="00CE3422"/>
    <w:rsid w:val="00CE36A3"/>
    <w:rsid w:val="00CE3CEB"/>
    <w:rsid w:val="00CE4455"/>
    <w:rsid w:val="00CE4458"/>
    <w:rsid w:val="00CE4548"/>
    <w:rsid w:val="00CE49A4"/>
    <w:rsid w:val="00CE4A29"/>
    <w:rsid w:val="00CE4A3C"/>
    <w:rsid w:val="00CE4A59"/>
    <w:rsid w:val="00CE4AF5"/>
    <w:rsid w:val="00CE4BB5"/>
    <w:rsid w:val="00CE4BC3"/>
    <w:rsid w:val="00CE4BCC"/>
    <w:rsid w:val="00CE4F68"/>
    <w:rsid w:val="00CE5033"/>
    <w:rsid w:val="00CE526E"/>
    <w:rsid w:val="00CE536E"/>
    <w:rsid w:val="00CE561D"/>
    <w:rsid w:val="00CE5815"/>
    <w:rsid w:val="00CE5A2D"/>
    <w:rsid w:val="00CE5D50"/>
    <w:rsid w:val="00CE5F37"/>
    <w:rsid w:val="00CE5F84"/>
    <w:rsid w:val="00CE63DE"/>
    <w:rsid w:val="00CE673E"/>
    <w:rsid w:val="00CE6B9E"/>
    <w:rsid w:val="00CE6DD9"/>
    <w:rsid w:val="00CE6E4C"/>
    <w:rsid w:val="00CE6F29"/>
    <w:rsid w:val="00CE7006"/>
    <w:rsid w:val="00CE7244"/>
    <w:rsid w:val="00CE73BB"/>
    <w:rsid w:val="00CE7489"/>
    <w:rsid w:val="00CE7556"/>
    <w:rsid w:val="00CE78CC"/>
    <w:rsid w:val="00CE790E"/>
    <w:rsid w:val="00CE7910"/>
    <w:rsid w:val="00CE79B3"/>
    <w:rsid w:val="00CE7B18"/>
    <w:rsid w:val="00CE7C87"/>
    <w:rsid w:val="00CE7C88"/>
    <w:rsid w:val="00CE7E40"/>
    <w:rsid w:val="00CE7E85"/>
    <w:rsid w:val="00CE7EB8"/>
    <w:rsid w:val="00CF0016"/>
    <w:rsid w:val="00CF014B"/>
    <w:rsid w:val="00CF0335"/>
    <w:rsid w:val="00CF0422"/>
    <w:rsid w:val="00CF11E0"/>
    <w:rsid w:val="00CF1233"/>
    <w:rsid w:val="00CF149B"/>
    <w:rsid w:val="00CF1526"/>
    <w:rsid w:val="00CF154B"/>
    <w:rsid w:val="00CF15C4"/>
    <w:rsid w:val="00CF16DE"/>
    <w:rsid w:val="00CF1769"/>
    <w:rsid w:val="00CF17CD"/>
    <w:rsid w:val="00CF17EE"/>
    <w:rsid w:val="00CF1DA0"/>
    <w:rsid w:val="00CF1DF2"/>
    <w:rsid w:val="00CF1EA3"/>
    <w:rsid w:val="00CF1F7D"/>
    <w:rsid w:val="00CF1FC5"/>
    <w:rsid w:val="00CF20D3"/>
    <w:rsid w:val="00CF21A0"/>
    <w:rsid w:val="00CF25F7"/>
    <w:rsid w:val="00CF26E1"/>
    <w:rsid w:val="00CF2A86"/>
    <w:rsid w:val="00CF32CA"/>
    <w:rsid w:val="00CF3C7C"/>
    <w:rsid w:val="00CF3D13"/>
    <w:rsid w:val="00CF3DD3"/>
    <w:rsid w:val="00CF3EA7"/>
    <w:rsid w:val="00CF3F39"/>
    <w:rsid w:val="00CF447A"/>
    <w:rsid w:val="00CF468E"/>
    <w:rsid w:val="00CF4A25"/>
    <w:rsid w:val="00CF4A8F"/>
    <w:rsid w:val="00CF4ADE"/>
    <w:rsid w:val="00CF4C83"/>
    <w:rsid w:val="00CF4CE7"/>
    <w:rsid w:val="00CF4E43"/>
    <w:rsid w:val="00CF523F"/>
    <w:rsid w:val="00CF527A"/>
    <w:rsid w:val="00CF57A6"/>
    <w:rsid w:val="00CF5A77"/>
    <w:rsid w:val="00CF5D8D"/>
    <w:rsid w:val="00CF5FF2"/>
    <w:rsid w:val="00CF6B2B"/>
    <w:rsid w:val="00CF715A"/>
    <w:rsid w:val="00CF724D"/>
    <w:rsid w:val="00CF770A"/>
    <w:rsid w:val="00CF7CA9"/>
    <w:rsid w:val="00D001AD"/>
    <w:rsid w:val="00D005E3"/>
    <w:rsid w:val="00D00A7F"/>
    <w:rsid w:val="00D00C2B"/>
    <w:rsid w:val="00D00CFE"/>
    <w:rsid w:val="00D01086"/>
    <w:rsid w:val="00D01497"/>
    <w:rsid w:val="00D01846"/>
    <w:rsid w:val="00D01AE5"/>
    <w:rsid w:val="00D01BE1"/>
    <w:rsid w:val="00D01F04"/>
    <w:rsid w:val="00D02163"/>
    <w:rsid w:val="00D023DB"/>
    <w:rsid w:val="00D024E1"/>
    <w:rsid w:val="00D02744"/>
    <w:rsid w:val="00D02786"/>
    <w:rsid w:val="00D0290F"/>
    <w:rsid w:val="00D02ADF"/>
    <w:rsid w:val="00D02C76"/>
    <w:rsid w:val="00D02E4E"/>
    <w:rsid w:val="00D02E61"/>
    <w:rsid w:val="00D02ECC"/>
    <w:rsid w:val="00D02F32"/>
    <w:rsid w:val="00D030F0"/>
    <w:rsid w:val="00D03199"/>
    <w:rsid w:val="00D03386"/>
    <w:rsid w:val="00D03508"/>
    <w:rsid w:val="00D03982"/>
    <w:rsid w:val="00D03C8D"/>
    <w:rsid w:val="00D040FA"/>
    <w:rsid w:val="00D041C5"/>
    <w:rsid w:val="00D04961"/>
    <w:rsid w:val="00D04AED"/>
    <w:rsid w:val="00D052D5"/>
    <w:rsid w:val="00D05760"/>
    <w:rsid w:val="00D05D53"/>
    <w:rsid w:val="00D06223"/>
    <w:rsid w:val="00D06A63"/>
    <w:rsid w:val="00D06A80"/>
    <w:rsid w:val="00D06AF9"/>
    <w:rsid w:val="00D0700C"/>
    <w:rsid w:val="00D0702C"/>
    <w:rsid w:val="00D0746F"/>
    <w:rsid w:val="00D075E5"/>
    <w:rsid w:val="00D075FC"/>
    <w:rsid w:val="00D07BCA"/>
    <w:rsid w:val="00D07BF2"/>
    <w:rsid w:val="00D07C5C"/>
    <w:rsid w:val="00D07EC0"/>
    <w:rsid w:val="00D1031D"/>
    <w:rsid w:val="00D10654"/>
    <w:rsid w:val="00D10695"/>
    <w:rsid w:val="00D10BD5"/>
    <w:rsid w:val="00D10CFF"/>
    <w:rsid w:val="00D1167C"/>
    <w:rsid w:val="00D117BA"/>
    <w:rsid w:val="00D11806"/>
    <w:rsid w:val="00D1180F"/>
    <w:rsid w:val="00D11BF8"/>
    <w:rsid w:val="00D11CBD"/>
    <w:rsid w:val="00D11ECC"/>
    <w:rsid w:val="00D12098"/>
    <w:rsid w:val="00D12710"/>
    <w:rsid w:val="00D12897"/>
    <w:rsid w:val="00D12F65"/>
    <w:rsid w:val="00D134B6"/>
    <w:rsid w:val="00D13825"/>
    <w:rsid w:val="00D13B1E"/>
    <w:rsid w:val="00D13D2C"/>
    <w:rsid w:val="00D13E64"/>
    <w:rsid w:val="00D13F3A"/>
    <w:rsid w:val="00D13FF7"/>
    <w:rsid w:val="00D144BD"/>
    <w:rsid w:val="00D14A22"/>
    <w:rsid w:val="00D14B27"/>
    <w:rsid w:val="00D14E1D"/>
    <w:rsid w:val="00D14E24"/>
    <w:rsid w:val="00D14E82"/>
    <w:rsid w:val="00D154A6"/>
    <w:rsid w:val="00D15985"/>
    <w:rsid w:val="00D159D4"/>
    <w:rsid w:val="00D15A4C"/>
    <w:rsid w:val="00D15A55"/>
    <w:rsid w:val="00D15B26"/>
    <w:rsid w:val="00D15B43"/>
    <w:rsid w:val="00D15C22"/>
    <w:rsid w:val="00D15C30"/>
    <w:rsid w:val="00D164A4"/>
    <w:rsid w:val="00D1679A"/>
    <w:rsid w:val="00D1680E"/>
    <w:rsid w:val="00D17083"/>
    <w:rsid w:val="00D170CA"/>
    <w:rsid w:val="00D1747C"/>
    <w:rsid w:val="00D17A3A"/>
    <w:rsid w:val="00D17E6A"/>
    <w:rsid w:val="00D205B5"/>
    <w:rsid w:val="00D2083B"/>
    <w:rsid w:val="00D20933"/>
    <w:rsid w:val="00D20AED"/>
    <w:rsid w:val="00D20C81"/>
    <w:rsid w:val="00D20E5F"/>
    <w:rsid w:val="00D21034"/>
    <w:rsid w:val="00D210AA"/>
    <w:rsid w:val="00D21288"/>
    <w:rsid w:val="00D21791"/>
    <w:rsid w:val="00D2181B"/>
    <w:rsid w:val="00D2188D"/>
    <w:rsid w:val="00D21899"/>
    <w:rsid w:val="00D21907"/>
    <w:rsid w:val="00D2225A"/>
    <w:rsid w:val="00D2234B"/>
    <w:rsid w:val="00D22524"/>
    <w:rsid w:val="00D225B4"/>
    <w:rsid w:val="00D227C0"/>
    <w:rsid w:val="00D227DD"/>
    <w:rsid w:val="00D22E6D"/>
    <w:rsid w:val="00D22F0C"/>
    <w:rsid w:val="00D230F4"/>
    <w:rsid w:val="00D23744"/>
    <w:rsid w:val="00D237E9"/>
    <w:rsid w:val="00D238B1"/>
    <w:rsid w:val="00D23DC3"/>
    <w:rsid w:val="00D24119"/>
    <w:rsid w:val="00D241A9"/>
    <w:rsid w:val="00D24291"/>
    <w:rsid w:val="00D2482E"/>
    <w:rsid w:val="00D24D26"/>
    <w:rsid w:val="00D24E58"/>
    <w:rsid w:val="00D250D4"/>
    <w:rsid w:val="00D25124"/>
    <w:rsid w:val="00D256F7"/>
    <w:rsid w:val="00D25AA0"/>
    <w:rsid w:val="00D25D07"/>
    <w:rsid w:val="00D25EB1"/>
    <w:rsid w:val="00D2603C"/>
    <w:rsid w:val="00D267AE"/>
    <w:rsid w:val="00D269B5"/>
    <w:rsid w:val="00D26A40"/>
    <w:rsid w:val="00D26B82"/>
    <w:rsid w:val="00D26CA2"/>
    <w:rsid w:val="00D2707F"/>
    <w:rsid w:val="00D272AA"/>
    <w:rsid w:val="00D27306"/>
    <w:rsid w:val="00D2758C"/>
    <w:rsid w:val="00D279AF"/>
    <w:rsid w:val="00D27D31"/>
    <w:rsid w:val="00D27E38"/>
    <w:rsid w:val="00D27F65"/>
    <w:rsid w:val="00D301A4"/>
    <w:rsid w:val="00D306A1"/>
    <w:rsid w:val="00D30771"/>
    <w:rsid w:val="00D307B8"/>
    <w:rsid w:val="00D3086E"/>
    <w:rsid w:val="00D30953"/>
    <w:rsid w:val="00D30C61"/>
    <w:rsid w:val="00D30E3F"/>
    <w:rsid w:val="00D30E43"/>
    <w:rsid w:val="00D30ED4"/>
    <w:rsid w:val="00D30FCC"/>
    <w:rsid w:val="00D3103A"/>
    <w:rsid w:val="00D317B1"/>
    <w:rsid w:val="00D318ED"/>
    <w:rsid w:val="00D31FDD"/>
    <w:rsid w:val="00D3215D"/>
    <w:rsid w:val="00D32251"/>
    <w:rsid w:val="00D3241B"/>
    <w:rsid w:val="00D3330D"/>
    <w:rsid w:val="00D333FF"/>
    <w:rsid w:val="00D33459"/>
    <w:rsid w:val="00D3372A"/>
    <w:rsid w:val="00D3394C"/>
    <w:rsid w:val="00D33953"/>
    <w:rsid w:val="00D33FB7"/>
    <w:rsid w:val="00D33FDA"/>
    <w:rsid w:val="00D34226"/>
    <w:rsid w:val="00D344DD"/>
    <w:rsid w:val="00D3474D"/>
    <w:rsid w:val="00D34777"/>
    <w:rsid w:val="00D34A8D"/>
    <w:rsid w:val="00D34D1B"/>
    <w:rsid w:val="00D35138"/>
    <w:rsid w:val="00D351C3"/>
    <w:rsid w:val="00D35323"/>
    <w:rsid w:val="00D3557F"/>
    <w:rsid w:val="00D35A13"/>
    <w:rsid w:val="00D35CBA"/>
    <w:rsid w:val="00D35DEF"/>
    <w:rsid w:val="00D3624A"/>
    <w:rsid w:val="00D3628B"/>
    <w:rsid w:val="00D36707"/>
    <w:rsid w:val="00D3687C"/>
    <w:rsid w:val="00D36908"/>
    <w:rsid w:val="00D36A8B"/>
    <w:rsid w:val="00D36BE5"/>
    <w:rsid w:val="00D37130"/>
    <w:rsid w:val="00D37141"/>
    <w:rsid w:val="00D376FE"/>
    <w:rsid w:val="00D37873"/>
    <w:rsid w:val="00D37EFF"/>
    <w:rsid w:val="00D37F04"/>
    <w:rsid w:val="00D40082"/>
    <w:rsid w:val="00D40594"/>
    <w:rsid w:val="00D407DA"/>
    <w:rsid w:val="00D409A4"/>
    <w:rsid w:val="00D40E75"/>
    <w:rsid w:val="00D412FF"/>
    <w:rsid w:val="00D4159B"/>
    <w:rsid w:val="00D41776"/>
    <w:rsid w:val="00D41786"/>
    <w:rsid w:val="00D41993"/>
    <w:rsid w:val="00D41B1F"/>
    <w:rsid w:val="00D41D27"/>
    <w:rsid w:val="00D41E07"/>
    <w:rsid w:val="00D41E8C"/>
    <w:rsid w:val="00D421BD"/>
    <w:rsid w:val="00D42529"/>
    <w:rsid w:val="00D4285E"/>
    <w:rsid w:val="00D42ABA"/>
    <w:rsid w:val="00D42DBB"/>
    <w:rsid w:val="00D42E09"/>
    <w:rsid w:val="00D430C9"/>
    <w:rsid w:val="00D439A1"/>
    <w:rsid w:val="00D44507"/>
    <w:rsid w:val="00D44BF2"/>
    <w:rsid w:val="00D44DC5"/>
    <w:rsid w:val="00D45156"/>
    <w:rsid w:val="00D455FC"/>
    <w:rsid w:val="00D458FB"/>
    <w:rsid w:val="00D45946"/>
    <w:rsid w:val="00D45AA9"/>
    <w:rsid w:val="00D45C93"/>
    <w:rsid w:val="00D46197"/>
    <w:rsid w:val="00D462BE"/>
    <w:rsid w:val="00D462C7"/>
    <w:rsid w:val="00D46DFD"/>
    <w:rsid w:val="00D472A9"/>
    <w:rsid w:val="00D473CF"/>
    <w:rsid w:val="00D47455"/>
    <w:rsid w:val="00D47498"/>
    <w:rsid w:val="00D476A2"/>
    <w:rsid w:val="00D4779A"/>
    <w:rsid w:val="00D47939"/>
    <w:rsid w:val="00D47A44"/>
    <w:rsid w:val="00D47A75"/>
    <w:rsid w:val="00D47AE0"/>
    <w:rsid w:val="00D500BF"/>
    <w:rsid w:val="00D502B6"/>
    <w:rsid w:val="00D50A02"/>
    <w:rsid w:val="00D51650"/>
    <w:rsid w:val="00D51803"/>
    <w:rsid w:val="00D51ACA"/>
    <w:rsid w:val="00D5228D"/>
    <w:rsid w:val="00D522AE"/>
    <w:rsid w:val="00D5262D"/>
    <w:rsid w:val="00D526FE"/>
    <w:rsid w:val="00D5273A"/>
    <w:rsid w:val="00D529F6"/>
    <w:rsid w:val="00D52C95"/>
    <w:rsid w:val="00D5303B"/>
    <w:rsid w:val="00D531DF"/>
    <w:rsid w:val="00D5363D"/>
    <w:rsid w:val="00D53791"/>
    <w:rsid w:val="00D537BF"/>
    <w:rsid w:val="00D53E45"/>
    <w:rsid w:val="00D54570"/>
    <w:rsid w:val="00D54742"/>
    <w:rsid w:val="00D54C4E"/>
    <w:rsid w:val="00D54CEF"/>
    <w:rsid w:val="00D551B8"/>
    <w:rsid w:val="00D55411"/>
    <w:rsid w:val="00D55686"/>
    <w:rsid w:val="00D55B1B"/>
    <w:rsid w:val="00D55B8E"/>
    <w:rsid w:val="00D55BCB"/>
    <w:rsid w:val="00D55C96"/>
    <w:rsid w:val="00D55CF0"/>
    <w:rsid w:val="00D55E88"/>
    <w:rsid w:val="00D56114"/>
    <w:rsid w:val="00D56225"/>
    <w:rsid w:val="00D56572"/>
    <w:rsid w:val="00D56588"/>
    <w:rsid w:val="00D568F3"/>
    <w:rsid w:val="00D569ED"/>
    <w:rsid w:val="00D56C56"/>
    <w:rsid w:val="00D56CE6"/>
    <w:rsid w:val="00D56D62"/>
    <w:rsid w:val="00D56EC8"/>
    <w:rsid w:val="00D571AA"/>
    <w:rsid w:val="00D576D1"/>
    <w:rsid w:val="00D57825"/>
    <w:rsid w:val="00D57931"/>
    <w:rsid w:val="00D57DE4"/>
    <w:rsid w:val="00D60056"/>
    <w:rsid w:val="00D60063"/>
    <w:rsid w:val="00D60721"/>
    <w:rsid w:val="00D60921"/>
    <w:rsid w:val="00D60CE6"/>
    <w:rsid w:val="00D61021"/>
    <w:rsid w:val="00D611D1"/>
    <w:rsid w:val="00D6125A"/>
    <w:rsid w:val="00D618F6"/>
    <w:rsid w:val="00D61E2E"/>
    <w:rsid w:val="00D6209B"/>
    <w:rsid w:val="00D62409"/>
    <w:rsid w:val="00D625CA"/>
    <w:rsid w:val="00D626C2"/>
    <w:rsid w:val="00D62A26"/>
    <w:rsid w:val="00D63043"/>
    <w:rsid w:val="00D631C5"/>
    <w:rsid w:val="00D63A27"/>
    <w:rsid w:val="00D63BFC"/>
    <w:rsid w:val="00D63C3E"/>
    <w:rsid w:val="00D63EE0"/>
    <w:rsid w:val="00D63F02"/>
    <w:rsid w:val="00D64253"/>
    <w:rsid w:val="00D64357"/>
    <w:rsid w:val="00D6436D"/>
    <w:rsid w:val="00D6456E"/>
    <w:rsid w:val="00D64E85"/>
    <w:rsid w:val="00D65751"/>
    <w:rsid w:val="00D6586A"/>
    <w:rsid w:val="00D65D4B"/>
    <w:rsid w:val="00D660E7"/>
    <w:rsid w:val="00D663AF"/>
    <w:rsid w:val="00D6670D"/>
    <w:rsid w:val="00D667CB"/>
    <w:rsid w:val="00D66892"/>
    <w:rsid w:val="00D67083"/>
    <w:rsid w:val="00D67334"/>
    <w:rsid w:val="00D67943"/>
    <w:rsid w:val="00D679EA"/>
    <w:rsid w:val="00D67A78"/>
    <w:rsid w:val="00D67C06"/>
    <w:rsid w:val="00D701E6"/>
    <w:rsid w:val="00D70264"/>
    <w:rsid w:val="00D70346"/>
    <w:rsid w:val="00D705A3"/>
    <w:rsid w:val="00D70ABD"/>
    <w:rsid w:val="00D70B15"/>
    <w:rsid w:val="00D70D34"/>
    <w:rsid w:val="00D70FDE"/>
    <w:rsid w:val="00D7131A"/>
    <w:rsid w:val="00D713FD"/>
    <w:rsid w:val="00D71A39"/>
    <w:rsid w:val="00D72015"/>
    <w:rsid w:val="00D7207E"/>
    <w:rsid w:val="00D721C9"/>
    <w:rsid w:val="00D722C5"/>
    <w:rsid w:val="00D72421"/>
    <w:rsid w:val="00D7274A"/>
    <w:rsid w:val="00D72A0F"/>
    <w:rsid w:val="00D72B22"/>
    <w:rsid w:val="00D738B6"/>
    <w:rsid w:val="00D739BA"/>
    <w:rsid w:val="00D73B1A"/>
    <w:rsid w:val="00D73D5D"/>
    <w:rsid w:val="00D73EAC"/>
    <w:rsid w:val="00D73EEA"/>
    <w:rsid w:val="00D73F50"/>
    <w:rsid w:val="00D741A9"/>
    <w:rsid w:val="00D74465"/>
    <w:rsid w:val="00D74567"/>
    <w:rsid w:val="00D748AA"/>
    <w:rsid w:val="00D74B1E"/>
    <w:rsid w:val="00D74B6E"/>
    <w:rsid w:val="00D74CA3"/>
    <w:rsid w:val="00D74E28"/>
    <w:rsid w:val="00D751A4"/>
    <w:rsid w:val="00D75681"/>
    <w:rsid w:val="00D7568F"/>
    <w:rsid w:val="00D756DB"/>
    <w:rsid w:val="00D75910"/>
    <w:rsid w:val="00D75C87"/>
    <w:rsid w:val="00D75C92"/>
    <w:rsid w:val="00D75FB9"/>
    <w:rsid w:val="00D76029"/>
    <w:rsid w:val="00D76062"/>
    <w:rsid w:val="00D760A4"/>
    <w:rsid w:val="00D760D6"/>
    <w:rsid w:val="00D7635A"/>
    <w:rsid w:val="00D764AA"/>
    <w:rsid w:val="00D76B33"/>
    <w:rsid w:val="00D76F80"/>
    <w:rsid w:val="00D771D6"/>
    <w:rsid w:val="00D77A6A"/>
    <w:rsid w:val="00D77C5B"/>
    <w:rsid w:val="00D77CC8"/>
    <w:rsid w:val="00D80368"/>
    <w:rsid w:val="00D80941"/>
    <w:rsid w:val="00D80AD9"/>
    <w:rsid w:val="00D80BA6"/>
    <w:rsid w:val="00D80C57"/>
    <w:rsid w:val="00D80E0D"/>
    <w:rsid w:val="00D80E96"/>
    <w:rsid w:val="00D8104F"/>
    <w:rsid w:val="00D810A7"/>
    <w:rsid w:val="00D816B3"/>
    <w:rsid w:val="00D81873"/>
    <w:rsid w:val="00D818D3"/>
    <w:rsid w:val="00D81921"/>
    <w:rsid w:val="00D81A1B"/>
    <w:rsid w:val="00D81AC3"/>
    <w:rsid w:val="00D81DC9"/>
    <w:rsid w:val="00D81E58"/>
    <w:rsid w:val="00D81F7A"/>
    <w:rsid w:val="00D82204"/>
    <w:rsid w:val="00D825F9"/>
    <w:rsid w:val="00D8275B"/>
    <w:rsid w:val="00D8276D"/>
    <w:rsid w:val="00D83012"/>
    <w:rsid w:val="00D831A4"/>
    <w:rsid w:val="00D832A0"/>
    <w:rsid w:val="00D833DB"/>
    <w:rsid w:val="00D83557"/>
    <w:rsid w:val="00D837B3"/>
    <w:rsid w:val="00D838DD"/>
    <w:rsid w:val="00D839D3"/>
    <w:rsid w:val="00D83A17"/>
    <w:rsid w:val="00D83CC1"/>
    <w:rsid w:val="00D842EA"/>
    <w:rsid w:val="00D847E5"/>
    <w:rsid w:val="00D8486E"/>
    <w:rsid w:val="00D84A29"/>
    <w:rsid w:val="00D84BAC"/>
    <w:rsid w:val="00D84BFB"/>
    <w:rsid w:val="00D84E14"/>
    <w:rsid w:val="00D84EDB"/>
    <w:rsid w:val="00D85080"/>
    <w:rsid w:val="00D85479"/>
    <w:rsid w:val="00D85714"/>
    <w:rsid w:val="00D858F0"/>
    <w:rsid w:val="00D85B8E"/>
    <w:rsid w:val="00D85C0B"/>
    <w:rsid w:val="00D8639F"/>
    <w:rsid w:val="00D8659B"/>
    <w:rsid w:val="00D866D5"/>
    <w:rsid w:val="00D86965"/>
    <w:rsid w:val="00D87043"/>
    <w:rsid w:val="00D87197"/>
    <w:rsid w:val="00D87265"/>
    <w:rsid w:val="00D8739C"/>
    <w:rsid w:val="00D87505"/>
    <w:rsid w:val="00D875BB"/>
    <w:rsid w:val="00D879E4"/>
    <w:rsid w:val="00D87C94"/>
    <w:rsid w:val="00D87FD8"/>
    <w:rsid w:val="00D90401"/>
    <w:rsid w:val="00D909A3"/>
    <w:rsid w:val="00D90AD6"/>
    <w:rsid w:val="00D90CC8"/>
    <w:rsid w:val="00D90EF6"/>
    <w:rsid w:val="00D910B0"/>
    <w:rsid w:val="00D916F9"/>
    <w:rsid w:val="00D91794"/>
    <w:rsid w:val="00D917C3"/>
    <w:rsid w:val="00D91E18"/>
    <w:rsid w:val="00D91E84"/>
    <w:rsid w:val="00D91EBC"/>
    <w:rsid w:val="00D92408"/>
    <w:rsid w:val="00D924D0"/>
    <w:rsid w:val="00D9255E"/>
    <w:rsid w:val="00D928F8"/>
    <w:rsid w:val="00D92A0E"/>
    <w:rsid w:val="00D92D07"/>
    <w:rsid w:val="00D92DA5"/>
    <w:rsid w:val="00D92FF6"/>
    <w:rsid w:val="00D93149"/>
    <w:rsid w:val="00D93170"/>
    <w:rsid w:val="00D93303"/>
    <w:rsid w:val="00D9355F"/>
    <w:rsid w:val="00D935FB"/>
    <w:rsid w:val="00D937F5"/>
    <w:rsid w:val="00D93A89"/>
    <w:rsid w:val="00D93B39"/>
    <w:rsid w:val="00D93C4B"/>
    <w:rsid w:val="00D93E04"/>
    <w:rsid w:val="00D94420"/>
    <w:rsid w:val="00D946BD"/>
    <w:rsid w:val="00D94831"/>
    <w:rsid w:val="00D9498E"/>
    <w:rsid w:val="00D94B49"/>
    <w:rsid w:val="00D9515E"/>
    <w:rsid w:val="00D9520F"/>
    <w:rsid w:val="00D95493"/>
    <w:rsid w:val="00D954F6"/>
    <w:rsid w:val="00D95562"/>
    <w:rsid w:val="00D958B0"/>
    <w:rsid w:val="00D958B1"/>
    <w:rsid w:val="00D95A8E"/>
    <w:rsid w:val="00D95BD5"/>
    <w:rsid w:val="00D95F57"/>
    <w:rsid w:val="00D96093"/>
    <w:rsid w:val="00D961F2"/>
    <w:rsid w:val="00D96493"/>
    <w:rsid w:val="00D964E2"/>
    <w:rsid w:val="00D96EF6"/>
    <w:rsid w:val="00D975A8"/>
    <w:rsid w:val="00D9763E"/>
    <w:rsid w:val="00D97759"/>
    <w:rsid w:val="00D97CC2"/>
    <w:rsid w:val="00D97DF7"/>
    <w:rsid w:val="00DA004F"/>
    <w:rsid w:val="00DA036F"/>
    <w:rsid w:val="00DA0409"/>
    <w:rsid w:val="00DA04C9"/>
    <w:rsid w:val="00DA05EB"/>
    <w:rsid w:val="00DA0B73"/>
    <w:rsid w:val="00DA0C4A"/>
    <w:rsid w:val="00DA0D7C"/>
    <w:rsid w:val="00DA154F"/>
    <w:rsid w:val="00DA216B"/>
    <w:rsid w:val="00DA21F8"/>
    <w:rsid w:val="00DA2230"/>
    <w:rsid w:val="00DA22E4"/>
    <w:rsid w:val="00DA2AE2"/>
    <w:rsid w:val="00DA2BA3"/>
    <w:rsid w:val="00DA2F25"/>
    <w:rsid w:val="00DA2F2D"/>
    <w:rsid w:val="00DA2F35"/>
    <w:rsid w:val="00DA328E"/>
    <w:rsid w:val="00DA3387"/>
    <w:rsid w:val="00DA33F4"/>
    <w:rsid w:val="00DA3401"/>
    <w:rsid w:val="00DA3601"/>
    <w:rsid w:val="00DA3708"/>
    <w:rsid w:val="00DA3825"/>
    <w:rsid w:val="00DA3F44"/>
    <w:rsid w:val="00DA40E9"/>
    <w:rsid w:val="00DA4214"/>
    <w:rsid w:val="00DA4244"/>
    <w:rsid w:val="00DA43D2"/>
    <w:rsid w:val="00DA49D6"/>
    <w:rsid w:val="00DA4A87"/>
    <w:rsid w:val="00DA4CC2"/>
    <w:rsid w:val="00DA4E6D"/>
    <w:rsid w:val="00DA4EC1"/>
    <w:rsid w:val="00DA5012"/>
    <w:rsid w:val="00DA5373"/>
    <w:rsid w:val="00DA57E7"/>
    <w:rsid w:val="00DA5A6C"/>
    <w:rsid w:val="00DA5BF1"/>
    <w:rsid w:val="00DA5CA9"/>
    <w:rsid w:val="00DA6081"/>
    <w:rsid w:val="00DA61FA"/>
    <w:rsid w:val="00DA6488"/>
    <w:rsid w:val="00DA64E4"/>
    <w:rsid w:val="00DA68B8"/>
    <w:rsid w:val="00DA6AA8"/>
    <w:rsid w:val="00DA6DEF"/>
    <w:rsid w:val="00DA6E82"/>
    <w:rsid w:val="00DA70E2"/>
    <w:rsid w:val="00DA7297"/>
    <w:rsid w:val="00DA72D5"/>
    <w:rsid w:val="00DA74AB"/>
    <w:rsid w:val="00DB0127"/>
    <w:rsid w:val="00DB0423"/>
    <w:rsid w:val="00DB0529"/>
    <w:rsid w:val="00DB0650"/>
    <w:rsid w:val="00DB16A0"/>
    <w:rsid w:val="00DB1797"/>
    <w:rsid w:val="00DB1B81"/>
    <w:rsid w:val="00DB1CBF"/>
    <w:rsid w:val="00DB21BB"/>
    <w:rsid w:val="00DB241C"/>
    <w:rsid w:val="00DB2573"/>
    <w:rsid w:val="00DB2AFD"/>
    <w:rsid w:val="00DB2B8F"/>
    <w:rsid w:val="00DB301B"/>
    <w:rsid w:val="00DB317E"/>
    <w:rsid w:val="00DB3897"/>
    <w:rsid w:val="00DB3BC5"/>
    <w:rsid w:val="00DB3C80"/>
    <w:rsid w:val="00DB3F67"/>
    <w:rsid w:val="00DB4050"/>
    <w:rsid w:val="00DB42E7"/>
    <w:rsid w:val="00DB42FC"/>
    <w:rsid w:val="00DB43BB"/>
    <w:rsid w:val="00DB44D0"/>
    <w:rsid w:val="00DB4CAD"/>
    <w:rsid w:val="00DB4CBB"/>
    <w:rsid w:val="00DB517F"/>
    <w:rsid w:val="00DB5413"/>
    <w:rsid w:val="00DB57F1"/>
    <w:rsid w:val="00DB58F4"/>
    <w:rsid w:val="00DB5B56"/>
    <w:rsid w:val="00DB6037"/>
    <w:rsid w:val="00DB60B1"/>
    <w:rsid w:val="00DB6530"/>
    <w:rsid w:val="00DB6553"/>
    <w:rsid w:val="00DB65E6"/>
    <w:rsid w:val="00DB66DC"/>
    <w:rsid w:val="00DB68A0"/>
    <w:rsid w:val="00DB6AD4"/>
    <w:rsid w:val="00DB6B12"/>
    <w:rsid w:val="00DB6BD9"/>
    <w:rsid w:val="00DB6D83"/>
    <w:rsid w:val="00DB7382"/>
    <w:rsid w:val="00DB7460"/>
    <w:rsid w:val="00DB7470"/>
    <w:rsid w:val="00DB7600"/>
    <w:rsid w:val="00DB7F80"/>
    <w:rsid w:val="00DC0417"/>
    <w:rsid w:val="00DC0424"/>
    <w:rsid w:val="00DC0438"/>
    <w:rsid w:val="00DC05BA"/>
    <w:rsid w:val="00DC0AF4"/>
    <w:rsid w:val="00DC0EB3"/>
    <w:rsid w:val="00DC0F54"/>
    <w:rsid w:val="00DC109D"/>
    <w:rsid w:val="00DC12D0"/>
    <w:rsid w:val="00DC2121"/>
    <w:rsid w:val="00DC23DE"/>
    <w:rsid w:val="00DC25AB"/>
    <w:rsid w:val="00DC2708"/>
    <w:rsid w:val="00DC27CB"/>
    <w:rsid w:val="00DC282B"/>
    <w:rsid w:val="00DC2B0D"/>
    <w:rsid w:val="00DC2B0F"/>
    <w:rsid w:val="00DC2B9C"/>
    <w:rsid w:val="00DC2C39"/>
    <w:rsid w:val="00DC2D4F"/>
    <w:rsid w:val="00DC2F29"/>
    <w:rsid w:val="00DC2F59"/>
    <w:rsid w:val="00DC34B2"/>
    <w:rsid w:val="00DC378C"/>
    <w:rsid w:val="00DC3B8E"/>
    <w:rsid w:val="00DC3DCF"/>
    <w:rsid w:val="00DC3EA8"/>
    <w:rsid w:val="00DC3F19"/>
    <w:rsid w:val="00DC3F39"/>
    <w:rsid w:val="00DC4107"/>
    <w:rsid w:val="00DC4413"/>
    <w:rsid w:val="00DC4671"/>
    <w:rsid w:val="00DC489C"/>
    <w:rsid w:val="00DC494B"/>
    <w:rsid w:val="00DC4CA4"/>
    <w:rsid w:val="00DC5252"/>
    <w:rsid w:val="00DC5950"/>
    <w:rsid w:val="00DC635D"/>
    <w:rsid w:val="00DC63F5"/>
    <w:rsid w:val="00DC654C"/>
    <w:rsid w:val="00DC69B2"/>
    <w:rsid w:val="00DC6B46"/>
    <w:rsid w:val="00DC6C4C"/>
    <w:rsid w:val="00DC6CE3"/>
    <w:rsid w:val="00DC73C2"/>
    <w:rsid w:val="00DC747B"/>
    <w:rsid w:val="00DC7592"/>
    <w:rsid w:val="00DC78C0"/>
    <w:rsid w:val="00DC7F14"/>
    <w:rsid w:val="00DD0086"/>
    <w:rsid w:val="00DD0547"/>
    <w:rsid w:val="00DD0734"/>
    <w:rsid w:val="00DD07D8"/>
    <w:rsid w:val="00DD0C4E"/>
    <w:rsid w:val="00DD0D68"/>
    <w:rsid w:val="00DD0DD7"/>
    <w:rsid w:val="00DD0FFF"/>
    <w:rsid w:val="00DD13DB"/>
    <w:rsid w:val="00DD1443"/>
    <w:rsid w:val="00DD14C9"/>
    <w:rsid w:val="00DD1D1A"/>
    <w:rsid w:val="00DD1F80"/>
    <w:rsid w:val="00DD283C"/>
    <w:rsid w:val="00DD2ABA"/>
    <w:rsid w:val="00DD2B55"/>
    <w:rsid w:val="00DD2D0C"/>
    <w:rsid w:val="00DD2F98"/>
    <w:rsid w:val="00DD33EC"/>
    <w:rsid w:val="00DD35F4"/>
    <w:rsid w:val="00DD39F2"/>
    <w:rsid w:val="00DD3DC4"/>
    <w:rsid w:val="00DD3E3E"/>
    <w:rsid w:val="00DD407A"/>
    <w:rsid w:val="00DD461F"/>
    <w:rsid w:val="00DD4FF4"/>
    <w:rsid w:val="00DD5891"/>
    <w:rsid w:val="00DD5A34"/>
    <w:rsid w:val="00DD5BE7"/>
    <w:rsid w:val="00DD5C55"/>
    <w:rsid w:val="00DD5E74"/>
    <w:rsid w:val="00DD5EB2"/>
    <w:rsid w:val="00DD5F43"/>
    <w:rsid w:val="00DD5F8D"/>
    <w:rsid w:val="00DD64DF"/>
    <w:rsid w:val="00DD670A"/>
    <w:rsid w:val="00DD683D"/>
    <w:rsid w:val="00DD6C46"/>
    <w:rsid w:val="00DD6C9D"/>
    <w:rsid w:val="00DD6E59"/>
    <w:rsid w:val="00DD743E"/>
    <w:rsid w:val="00DD7984"/>
    <w:rsid w:val="00DE0063"/>
    <w:rsid w:val="00DE0280"/>
    <w:rsid w:val="00DE042A"/>
    <w:rsid w:val="00DE0657"/>
    <w:rsid w:val="00DE0658"/>
    <w:rsid w:val="00DE09E4"/>
    <w:rsid w:val="00DE122E"/>
    <w:rsid w:val="00DE13BB"/>
    <w:rsid w:val="00DE13C5"/>
    <w:rsid w:val="00DE1403"/>
    <w:rsid w:val="00DE1585"/>
    <w:rsid w:val="00DE16EB"/>
    <w:rsid w:val="00DE1871"/>
    <w:rsid w:val="00DE1E88"/>
    <w:rsid w:val="00DE1FE3"/>
    <w:rsid w:val="00DE222D"/>
    <w:rsid w:val="00DE2FC6"/>
    <w:rsid w:val="00DE3479"/>
    <w:rsid w:val="00DE34F4"/>
    <w:rsid w:val="00DE354B"/>
    <w:rsid w:val="00DE398A"/>
    <w:rsid w:val="00DE3D53"/>
    <w:rsid w:val="00DE41EF"/>
    <w:rsid w:val="00DE4329"/>
    <w:rsid w:val="00DE4B4D"/>
    <w:rsid w:val="00DE4F31"/>
    <w:rsid w:val="00DE5165"/>
    <w:rsid w:val="00DE5621"/>
    <w:rsid w:val="00DE564A"/>
    <w:rsid w:val="00DE578E"/>
    <w:rsid w:val="00DE582D"/>
    <w:rsid w:val="00DE584C"/>
    <w:rsid w:val="00DE5914"/>
    <w:rsid w:val="00DE59D2"/>
    <w:rsid w:val="00DE6180"/>
    <w:rsid w:val="00DE6189"/>
    <w:rsid w:val="00DE6582"/>
    <w:rsid w:val="00DE6650"/>
    <w:rsid w:val="00DE66BE"/>
    <w:rsid w:val="00DE675F"/>
    <w:rsid w:val="00DE6780"/>
    <w:rsid w:val="00DE681D"/>
    <w:rsid w:val="00DE6C8B"/>
    <w:rsid w:val="00DE7091"/>
    <w:rsid w:val="00DE7137"/>
    <w:rsid w:val="00DE722C"/>
    <w:rsid w:val="00DE74D7"/>
    <w:rsid w:val="00DE7934"/>
    <w:rsid w:val="00DE79BF"/>
    <w:rsid w:val="00DE7C04"/>
    <w:rsid w:val="00DE7DB4"/>
    <w:rsid w:val="00DF023B"/>
    <w:rsid w:val="00DF029C"/>
    <w:rsid w:val="00DF03BC"/>
    <w:rsid w:val="00DF122A"/>
    <w:rsid w:val="00DF123A"/>
    <w:rsid w:val="00DF1250"/>
    <w:rsid w:val="00DF12BC"/>
    <w:rsid w:val="00DF137F"/>
    <w:rsid w:val="00DF13C3"/>
    <w:rsid w:val="00DF1A5A"/>
    <w:rsid w:val="00DF1E7B"/>
    <w:rsid w:val="00DF1EE7"/>
    <w:rsid w:val="00DF1F8C"/>
    <w:rsid w:val="00DF231D"/>
    <w:rsid w:val="00DF23A7"/>
    <w:rsid w:val="00DF2D11"/>
    <w:rsid w:val="00DF2E45"/>
    <w:rsid w:val="00DF2FB6"/>
    <w:rsid w:val="00DF3172"/>
    <w:rsid w:val="00DF3339"/>
    <w:rsid w:val="00DF3707"/>
    <w:rsid w:val="00DF4137"/>
    <w:rsid w:val="00DF4278"/>
    <w:rsid w:val="00DF44DC"/>
    <w:rsid w:val="00DF4526"/>
    <w:rsid w:val="00DF4612"/>
    <w:rsid w:val="00DF5034"/>
    <w:rsid w:val="00DF52E5"/>
    <w:rsid w:val="00DF54A6"/>
    <w:rsid w:val="00DF5980"/>
    <w:rsid w:val="00DF5B36"/>
    <w:rsid w:val="00DF5DBD"/>
    <w:rsid w:val="00DF5E0E"/>
    <w:rsid w:val="00DF5FF5"/>
    <w:rsid w:val="00DF6034"/>
    <w:rsid w:val="00DF608B"/>
    <w:rsid w:val="00DF6623"/>
    <w:rsid w:val="00DF6C5B"/>
    <w:rsid w:val="00DF7124"/>
    <w:rsid w:val="00DF7A33"/>
    <w:rsid w:val="00DF7F64"/>
    <w:rsid w:val="00E00345"/>
    <w:rsid w:val="00E00412"/>
    <w:rsid w:val="00E00720"/>
    <w:rsid w:val="00E00AF7"/>
    <w:rsid w:val="00E00D69"/>
    <w:rsid w:val="00E010CD"/>
    <w:rsid w:val="00E018DF"/>
    <w:rsid w:val="00E01ED8"/>
    <w:rsid w:val="00E01F5C"/>
    <w:rsid w:val="00E020D3"/>
    <w:rsid w:val="00E026EE"/>
    <w:rsid w:val="00E02A5B"/>
    <w:rsid w:val="00E02D0F"/>
    <w:rsid w:val="00E02EFA"/>
    <w:rsid w:val="00E02FD4"/>
    <w:rsid w:val="00E031F1"/>
    <w:rsid w:val="00E0348C"/>
    <w:rsid w:val="00E03626"/>
    <w:rsid w:val="00E036B2"/>
    <w:rsid w:val="00E03D80"/>
    <w:rsid w:val="00E03E1B"/>
    <w:rsid w:val="00E03E40"/>
    <w:rsid w:val="00E03E82"/>
    <w:rsid w:val="00E043F1"/>
    <w:rsid w:val="00E04502"/>
    <w:rsid w:val="00E04BCD"/>
    <w:rsid w:val="00E057F1"/>
    <w:rsid w:val="00E05BCF"/>
    <w:rsid w:val="00E05E4B"/>
    <w:rsid w:val="00E06108"/>
    <w:rsid w:val="00E065E3"/>
    <w:rsid w:val="00E06732"/>
    <w:rsid w:val="00E068C6"/>
    <w:rsid w:val="00E06FDB"/>
    <w:rsid w:val="00E07478"/>
    <w:rsid w:val="00E0784D"/>
    <w:rsid w:val="00E078C0"/>
    <w:rsid w:val="00E07E70"/>
    <w:rsid w:val="00E10195"/>
    <w:rsid w:val="00E10348"/>
    <w:rsid w:val="00E1054B"/>
    <w:rsid w:val="00E106FF"/>
    <w:rsid w:val="00E10C6E"/>
    <w:rsid w:val="00E10CA9"/>
    <w:rsid w:val="00E1129A"/>
    <w:rsid w:val="00E1145E"/>
    <w:rsid w:val="00E1154A"/>
    <w:rsid w:val="00E116F7"/>
    <w:rsid w:val="00E11713"/>
    <w:rsid w:val="00E119DE"/>
    <w:rsid w:val="00E119FA"/>
    <w:rsid w:val="00E11DEA"/>
    <w:rsid w:val="00E120C5"/>
    <w:rsid w:val="00E1219B"/>
    <w:rsid w:val="00E122F4"/>
    <w:rsid w:val="00E12ADC"/>
    <w:rsid w:val="00E12CEE"/>
    <w:rsid w:val="00E130A3"/>
    <w:rsid w:val="00E130BC"/>
    <w:rsid w:val="00E13106"/>
    <w:rsid w:val="00E13172"/>
    <w:rsid w:val="00E132AA"/>
    <w:rsid w:val="00E133F6"/>
    <w:rsid w:val="00E138F5"/>
    <w:rsid w:val="00E13AE2"/>
    <w:rsid w:val="00E13C33"/>
    <w:rsid w:val="00E140C6"/>
    <w:rsid w:val="00E1432D"/>
    <w:rsid w:val="00E14591"/>
    <w:rsid w:val="00E148DC"/>
    <w:rsid w:val="00E14A71"/>
    <w:rsid w:val="00E14DD2"/>
    <w:rsid w:val="00E15079"/>
    <w:rsid w:val="00E151E2"/>
    <w:rsid w:val="00E155CD"/>
    <w:rsid w:val="00E157C0"/>
    <w:rsid w:val="00E1588D"/>
    <w:rsid w:val="00E158CD"/>
    <w:rsid w:val="00E15C8D"/>
    <w:rsid w:val="00E15CE7"/>
    <w:rsid w:val="00E15D4C"/>
    <w:rsid w:val="00E15E9C"/>
    <w:rsid w:val="00E161A2"/>
    <w:rsid w:val="00E16962"/>
    <w:rsid w:val="00E16E9C"/>
    <w:rsid w:val="00E176D7"/>
    <w:rsid w:val="00E176FA"/>
    <w:rsid w:val="00E17C75"/>
    <w:rsid w:val="00E17C77"/>
    <w:rsid w:val="00E17D46"/>
    <w:rsid w:val="00E20132"/>
    <w:rsid w:val="00E2018A"/>
    <w:rsid w:val="00E204C1"/>
    <w:rsid w:val="00E2077E"/>
    <w:rsid w:val="00E20848"/>
    <w:rsid w:val="00E20896"/>
    <w:rsid w:val="00E20D33"/>
    <w:rsid w:val="00E21104"/>
    <w:rsid w:val="00E21208"/>
    <w:rsid w:val="00E21457"/>
    <w:rsid w:val="00E2158E"/>
    <w:rsid w:val="00E21AB3"/>
    <w:rsid w:val="00E222EB"/>
    <w:rsid w:val="00E2249D"/>
    <w:rsid w:val="00E2260A"/>
    <w:rsid w:val="00E227C2"/>
    <w:rsid w:val="00E22F90"/>
    <w:rsid w:val="00E230EB"/>
    <w:rsid w:val="00E23187"/>
    <w:rsid w:val="00E23239"/>
    <w:rsid w:val="00E235AF"/>
    <w:rsid w:val="00E23662"/>
    <w:rsid w:val="00E23AC9"/>
    <w:rsid w:val="00E23BDA"/>
    <w:rsid w:val="00E23C33"/>
    <w:rsid w:val="00E23DAB"/>
    <w:rsid w:val="00E2418E"/>
    <w:rsid w:val="00E24231"/>
    <w:rsid w:val="00E24440"/>
    <w:rsid w:val="00E249A0"/>
    <w:rsid w:val="00E24C4B"/>
    <w:rsid w:val="00E250A5"/>
    <w:rsid w:val="00E2532A"/>
    <w:rsid w:val="00E253AE"/>
    <w:rsid w:val="00E253FE"/>
    <w:rsid w:val="00E255DF"/>
    <w:rsid w:val="00E25A96"/>
    <w:rsid w:val="00E25D24"/>
    <w:rsid w:val="00E26008"/>
    <w:rsid w:val="00E26591"/>
    <w:rsid w:val="00E2693F"/>
    <w:rsid w:val="00E26AD5"/>
    <w:rsid w:val="00E26ADD"/>
    <w:rsid w:val="00E26C43"/>
    <w:rsid w:val="00E27056"/>
    <w:rsid w:val="00E271D3"/>
    <w:rsid w:val="00E2763E"/>
    <w:rsid w:val="00E27682"/>
    <w:rsid w:val="00E277C4"/>
    <w:rsid w:val="00E27A2B"/>
    <w:rsid w:val="00E27E1B"/>
    <w:rsid w:val="00E30457"/>
    <w:rsid w:val="00E30821"/>
    <w:rsid w:val="00E308F4"/>
    <w:rsid w:val="00E30B48"/>
    <w:rsid w:val="00E30D73"/>
    <w:rsid w:val="00E31056"/>
    <w:rsid w:val="00E310FD"/>
    <w:rsid w:val="00E311C8"/>
    <w:rsid w:val="00E315BA"/>
    <w:rsid w:val="00E318FF"/>
    <w:rsid w:val="00E31FF2"/>
    <w:rsid w:val="00E32077"/>
    <w:rsid w:val="00E322C5"/>
    <w:rsid w:val="00E32525"/>
    <w:rsid w:val="00E325E8"/>
    <w:rsid w:val="00E3262C"/>
    <w:rsid w:val="00E32807"/>
    <w:rsid w:val="00E32A32"/>
    <w:rsid w:val="00E32B3B"/>
    <w:rsid w:val="00E32BA8"/>
    <w:rsid w:val="00E3324F"/>
    <w:rsid w:val="00E33492"/>
    <w:rsid w:val="00E334F1"/>
    <w:rsid w:val="00E33B7C"/>
    <w:rsid w:val="00E3408F"/>
    <w:rsid w:val="00E344F8"/>
    <w:rsid w:val="00E3491D"/>
    <w:rsid w:val="00E3494E"/>
    <w:rsid w:val="00E3496E"/>
    <w:rsid w:val="00E34BFD"/>
    <w:rsid w:val="00E34CDD"/>
    <w:rsid w:val="00E34EE7"/>
    <w:rsid w:val="00E34F7B"/>
    <w:rsid w:val="00E35603"/>
    <w:rsid w:val="00E35977"/>
    <w:rsid w:val="00E35BC7"/>
    <w:rsid w:val="00E35C5F"/>
    <w:rsid w:val="00E35CA9"/>
    <w:rsid w:val="00E35E80"/>
    <w:rsid w:val="00E35F70"/>
    <w:rsid w:val="00E36382"/>
    <w:rsid w:val="00E3644E"/>
    <w:rsid w:val="00E3679A"/>
    <w:rsid w:val="00E36D25"/>
    <w:rsid w:val="00E36F22"/>
    <w:rsid w:val="00E36F31"/>
    <w:rsid w:val="00E36F3C"/>
    <w:rsid w:val="00E36FAF"/>
    <w:rsid w:val="00E37010"/>
    <w:rsid w:val="00E3746F"/>
    <w:rsid w:val="00E37611"/>
    <w:rsid w:val="00E37628"/>
    <w:rsid w:val="00E37A09"/>
    <w:rsid w:val="00E37AC3"/>
    <w:rsid w:val="00E37CA1"/>
    <w:rsid w:val="00E37D47"/>
    <w:rsid w:val="00E37F39"/>
    <w:rsid w:val="00E400A3"/>
    <w:rsid w:val="00E40359"/>
    <w:rsid w:val="00E40373"/>
    <w:rsid w:val="00E4053B"/>
    <w:rsid w:val="00E407E7"/>
    <w:rsid w:val="00E40911"/>
    <w:rsid w:val="00E40E6B"/>
    <w:rsid w:val="00E4139E"/>
    <w:rsid w:val="00E41568"/>
    <w:rsid w:val="00E415D3"/>
    <w:rsid w:val="00E4161D"/>
    <w:rsid w:val="00E416A7"/>
    <w:rsid w:val="00E41729"/>
    <w:rsid w:val="00E4178B"/>
    <w:rsid w:val="00E41C18"/>
    <w:rsid w:val="00E42225"/>
    <w:rsid w:val="00E422B7"/>
    <w:rsid w:val="00E42458"/>
    <w:rsid w:val="00E4287F"/>
    <w:rsid w:val="00E42A1F"/>
    <w:rsid w:val="00E42B4E"/>
    <w:rsid w:val="00E4376F"/>
    <w:rsid w:val="00E43AE2"/>
    <w:rsid w:val="00E43C51"/>
    <w:rsid w:val="00E4477F"/>
    <w:rsid w:val="00E448C9"/>
    <w:rsid w:val="00E44C17"/>
    <w:rsid w:val="00E44EC9"/>
    <w:rsid w:val="00E44F8A"/>
    <w:rsid w:val="00E453AF"/>
    <w:rsid w:val="00E455E2"/>
    <w:rsid w:val="00E45FA9"/>
    <w:rsid w:val="00E46210"/>
    <w:rsid w:val="00E46333"/>
    <w:rsid w:val="00E4667E"/>
    <w:rsid w:val="00E46F5E"/>
    <w:rsid w:val="00E470ED"/>
    <w:rsid w:val="00E472F1"/>
    <w:rsid w:val="00E4738D"/>
    <w:rsid w:val="00E47580"/>
    <w:rsid w:val="00E478A2"/>
    <w:rsid w:val="00E479F0"/>
    <w:rsid w:val="00E47E4E"/>
    <w:rsid w:val="00E5009C"/>
    <w:rsid w:val="00E501C2"/>
    <w:rsid w:val="00E5034E"/>
    <w:rsid w:val="00E504BB"/>
    <w:rsid w:val="00E5078C"/>
    <w:rsid w:val="00E508EE"/>
    <w:rsid w:val="00E50BF7"/>
    <w:rsid w:val="00E51141"/>
    <w:rsid w:val="00E5145E"/>
    <w:rsid w:val="00E51579"/>
    <w:rsid w:val="00E5172B"/>
    <w:rsid w:val="00E51859"/>
    <w:rsid w:val="00E5187A"/>
    <w:rsid w:val="00E518A9"/>
    <w:rsid w:val="00E51D80"/>
    <w:rsid w:val="00E51F35"/>
    <w:rsid w:val="00E521BD"/>
    <w:rsid w:val="00E521C3"/>
    <w:rsid w:val="00E521E0"/>
    <w:rsid w:val="00E52676"/>
    <w:rsid w:val="00E530FF"/>
    <w:rsid w:val="00E53216"/>
    <w:rsid w:val="00E5322E"/>
    <w:rsid w:val="00E5378C"/>
    <w:rsid w:val="00E53FD1"/>
    <w:rsid w:val="00E54048"/>
    <w:rsid w:val="00E54179"/>
    <w:rsid w:val="00E541B7"/>
    <w:rsid w:val="00E54351"/>
    <w:rsid w:val="00E543AD"/>
    <w:rsid w:val="00E547AE"/>
    <w:rsid w:val="00E54A49"/>
    <w:rsid w:val="00E54D78"/>
    <w:rsid w:val="00E54F34"/>
    <w:rsid w:val="00E55412"/>
    <w:rsid w:val="00E55779"/>
    <w:rsid w:val="00E5613C"/>
    <w:rsid w:val="00E56245"/>
    <w:rsid w:val="00E56564"/>
    <w:rsid w:val="00E56936"/>
    <w:rsid w:val="00E56B6E"/>
    <w:rsid w:val="00E56D4D"/>
    <w:rsid w:val="00E5715F"/>
    <w:rsid w:val="00E5718E"/>
    <w:rsid w:val="00E5738C"/>
    <w:rsid w:val="00E577E9"/>
    <w:rsid w:val="00E578B3"/>
    <w:rsid w:val="00E578E2"/>
    <w:rsid w:val="00E57BDA"/>
    <w:rsid w:val="00E57EE0"/>
    <w:rsid w:val="00E57EE7"/>
    <w:rsid w:val="00E57F23"/>
    <w:rsid w:val="00E57FA1"/>
    <w:rsid w:val="00E60076"/>
    <w:rsid w:val="00E602BB"/>
    <w:rsid w:val="00E602F5"/>
    <w:rsid w:val="00E604A3"/>
    <w:rsid w:val="00E6063F"/>
    <w:rsid w:val="00E608D3"/>
    <w:rsid w:val="00E60900"/>
    <w:rsid w:val="00E60D18"/>
    <w:rsid w:val="00E61295"/>
    <w:rsid w:val="00E61367"/>
    <w:rsid w:val="00E614AA"/>
    <w:rsid w:val="00E6162A"/>
    <w:rsid w:val="00E619FE"/>
    <w:rsid w:val="00E6219E"/>
    <w:rsid w:val="00E62243"/>
    <w:rsid w:val="00E622DB"/>
    <w:rsid w:val="00E6273D"/>
    <w:rsid w:val="00E6299D"/>
    <w:rsid w:val="00E62D23"/>
    <w:rsid w:val="00E62FA2"/>
    <w:rsid w:val="00E630F8"/>
    <w:rsid w:val="00E6343D"/>
    <w:rsid w:val="00E634DE"/>
    <w:rsid w:val="00E636E3"/>
    <w:rsid w:val="00E638F3"/>
    <w:rsid w:val="00E6392C"/>
    <w:rsid w:val="00E63C95"/>
    <w:rsid w:val="00E64079"/>
    <w:rsid w:val="00E64085"/>
    <w:rsid w:val="00E6444C"/>
    <w:rsid w:val="00E6481C"/>
    <w:rsid w:val="00E64831"/>
    <w:rsid w:val="00E64BE8"/>
    <w:rsid w:val="00E64F4C"/>
    <w:rsid w:val="00E64FD8"/>
    <w:rsid w:val="00E6509C"/>
    <w:rsid w:val="00E6521E"/>
    <w:rsid w:val="00E65276"/>
    <w:rsid w:val="00E65776"/>
    <w:rsid w:val="00E65992"/>
    <w:rsid w:val="00E659C2"/>
    <w:rsid w:val="00E659E8"/>
    <w:rsid w:val="00E65B97"/>
    <w:rsid w:val="00E65E35"/>
    <w:rsid w:val="00E66210"/>
    <w:rsid w:val="00E66250"/>
    <w:rsid w:val="00E663A8"/>
    <w:rsid w:val="00E663CA"/>
    <w:rsid w:val="00E6666F"/>
    <w:rsid w:val="00E668BE"/>
    <w:rsid w:val="00E66993"/>
    <w:rsid w:val="00E66F00"/>
    <w:rsid w:val="00E6701E"/>
    <w:rsid w:val="00E67106"/>
    <w:rsid w:val="00E672DF"/>
    <w:rsid w:val="00E674E6"/>
    <w:rsid w:val="00E67722"/>
    <w:rsid w:val="00E677FC"/>
    <w:rsid w:val="00E677FD"/>
    <w:rsid w:val="00E7014D"/>
    <w:rsid w:val="00E7026B"/>
    <w:rsid w:val="00E704C0"/>
    <w:rsid w:val="00E70511"/>
    <w:rsid w:val="00E70682"/>
    <w:rsid w:val="00E706CD"/>
    <w:rsid w:val="00E70AEB"/>
    <w:rsid w:val="00E70D53"/>
    <w:rsid w:val="00E70E5D"/>
    <w:rsid w:val="00E70E75"/>
    <w:rsid w:val="00E70F57"/>
    <w:rsid w:val="00E71500"/>
    <w:rsid w:val="00E715BE"/>
    <w:rsid w:val="00E715C9"/>
    <w:rsid w:val="00E71951"/>
    <w:rsid w:val="00E71C2B"/>
    <w:rsid w:val="00E71F23"/>
    <w:rsid w:val="00E72302"/>
    <w:rsid w:val="00E723CA"/>
    <w:rsid w:val="00E7299B"/>
    <w:rsid w:val="00E72ABB"/>
    <w:rsid w:val="00E72E98"/>
    <w:rsid w:val="00E73000"/>
    <w:rsid w:val="00E73177"/>
    <w:rsid w:val="00E7319A"/>
    <w:rsid w:val="00E7358B"/>
    <w:rsid w:val="00E73891"/>
    <w:rsid w:val="00E7396C"/>
    <w:rsid w:val="00E739B8"/>
    <w:rsid w:val="00E739F1"/>
    <w:rsid w:val="00E73A24"/>
    <w:rsid w:val="00E73E83"/>
    <w:rsid w:val="00E740CF"/>
    <w:rsid w:val="00E741F2"/>
    <w:rsid w:val="00E743A8"/>
    <w:rsid w:val="00E7449E"/>
    <w:rsid w:val="00E745F8"/>
    <w:rsid w:val="00E747E2"/>
    <w:rsid w:val="00E74AA4"/>
    <w:rsid w:val="00E74B3F"/>
    <w:rsid w:val="00E74EC0"/>
    <w:rsid w:val="00E753DF"/>
    <w:rsid w:val="00E75406"/>
    <w:rsid w:val="00E75550"/>
    <w:rsid w:val="00E7579F"/>
    <w:rsid w:val="00E758E7"/>
    <w:rsid w:val="00E75BDD"/>
    <w:rsid w:val="00E75F5C"/>
    <w:rsid w:val="00E7602D"/>
    <w:rsid w:val="00E76056"/>
    <w:rsid w:val="00E76150"/>
    <w:rsid w:val="00E76193"/>
    <w:rsid w:val="00E762B6"/>
    <w:rsid w:val="00E76485"/>
    <w:rsid w:val="00E76C13"/>
    <w:rsid w:val="00E76C50"/>
    <w:rsid w:val="00E77070"/>
    <w:rsid w:val="00E77144"/>
    <w:rsid w:val="00E7741A"/>
    <w:rsid w:val="00E7745F"/>
    <w:rsid w:val="00E7778C"/>
    <w:rsid w:val="00E77951"/>
    <w:rsid w:val="00E77DC5"/>
    <w:rsid w:val="00E77E36"/>
    <w:rsid w:val="00E77EB4"/>
    <w:rsid w:val="00E800AC"/>
    <w:rsid w:val="00E800B3"/>
    <w:rsid w:val="00E80347"/>
    <w:rsid w:val="00E80645"/>
    <w:rsid w:val="00E80844"/>
    <w:rsid w:val="00E80BFD"/>
    <w:rsid w:val="00E80CBD"/>
    <w:rsid w:val="00E80E2D"/>
    <w:rsid w:val="00E80F92"/>
    <w:rsid w:val="00E811FE"/>
    <w:rsid w:val="00E81314"/>
    <w:rsid w:val="00E81399"/>
    <w:rsid w:val="00E81C1B"/>
    <w:rsid w:val="00E81CF3"/>
    <w:rsid w:val="00E8202A"/>
    <w:rsid w:val="00E8224C"/>
    <w:rsid w:val="00E823CE"/>
    <w:rsid w:val="00E829C0"/>
    <w:rsid w:val="00E82BE9"/>
    <w:rsid w:val="00E830C4"/>
    <w:rsid w:val="00E83537"/>
    <w:rsid w:val="00E839E1"/>
    <w:rsid w:val="00E83B9D"/>
    <w:rsid w:val="00E83FED"/>
    <w:rsid w:val="00E840C3"/>
    <w:rsid w:val="00E84183"/>
    <w:rsid w:val="00E84EA5"/>
    <w:rsid w:val="00E84EBE"/>
    <w:rsid w:val="00E8571E"/>
    <w:rsid w:val="00E85727"/>
    <w:rsid w:val="00E8596D"/>
    <w:rsid w:val="00E859E0"/>
    <w:rsid w:val="00E85A48"/>
    <w:rsid w:val="00E869DA"/>
    <w:rsid w:val="00E86C47"/>
    <w:rsid w:val="00E86C59"/>
    <w:rsid w:val="00E86D38"/>
    <w:rsid w:val="00E86D95"/>
    <w:rsid w:val="00E86DAC"/>
    <w:rsid w:val="00E86E2B"/>
    <w:rsid w:val="00E86F61"/>
    <w:rsid w:val="00E870DA"/>
    <w:rsid w:val="00E8711B"/>
    <w:rsid w:val="00E87446"/>
    <w:rsid w:val="00E877F9"/>
    <w:rsid w:val="00E8789C"/>
    <w:rsid w:val="00E87D3F"/>
    <w:rsid w:val="00E9027E"/>
    <w:rsid w:val="00E903FD"/>
    <w:rsid w:val="00E905CB"/>
    <w:rsid w:val="00E90A3C"/>
    <w:rsid w:val="00E90B38"/>
    <w:rsid w:val="00E90B67"/>
    <w:rsid w:val="00E90ED0"/>
    <w:rsid w:val="00E90EE6"/>
    <w:rsid w:val="00E9135E"/>
    <w:rsid w:val="00E913A2"/>
    <w:rsid w:val="00E9174B"/>
    <w:rsid w:val="00E919D5"/>
    <w:rsid w:val="00E919F8"/>
    <w:rsid w:val="00E921C1"/>
    <w:rsid w:val="00E92444"/>
    <w:rsid w:val="00E9257D"/>
    <w:rsid w:val="00E92D23"/>
    <w:rsid w:val="00E92EFB"/>
    <w:rsid w:val="00E93212"/>
    <w:rsid w:val="00E93357"/>
    <w:rsid w:val="00E933D0"/>
    <w:rsid w:val="00E93566"/>
    <w:rsid w:val="00E935CC"/>
    <w:rsid w:val="00E937EA"/>
    <w:rsid w:val="00E9399E"/>
    <w:rsid w:val="00E93AEE"/>
    <w:rsid w:val="00E93F42"/>
    <w:rsid w:val="00E942C2"/>
    <w:rsid w:val="00E9475A"/>
    <w:rsid w:val="00E94FE0"/>
    <w:rsid w:val="00E9506D"/>
    <w:rsid w:val="00E9537E"/>
    <w:rsid w:val="00E95D67"/>
    <w:rsid w:val="00E961B3"/>
    <w:rsid w:val="00E964C1"/>
    <w:rsid w:val="00E964E2"/>
    <w:rsid w:val="00E96507"/>
    <w:rsid w:val="00E96513"/>
    <w:rsid w:val="00E9658F"/>
    <w:rsid w:val="00E96597"/>
    <w:rsid w:val="00E96704"/>
    <w:rsid w:val="00E9695A"/>
    <w:rsid w:val="00E96B84"/>
    <w:rsid w:val="00E96BA6"/>
    <w:rsid w:val="00E96D84"/>
    <w:rsid w:val="00E96ED9"/>
    <w:rsid w:val="00E97270"/>
    <w:rsid w:val="00E972AC"/>
    <w:rsid w:val="00E97396"/>
    <w:rsid w:val="00E973E6"/>
    <w:rsid w:val="00E9757C"/>
    <w:rsid w:val="00E979D4"/>
    <w:rsid w:val="00E979D7"/>
    <w:rsid w:val="00E97F53"/>
    <w:rsid w:val="00EA01D5"/>
    <w:rsid w:val="00EA0D01"/>
    <w:rsid w:val="00EA0EB7"/>
    <w:rsid w:val="00EA0F47"/>
    <w:rsid w:val="00EA109F"/>
    <w:rsid w:val="00EA1278"/>
    <w:rsid w:val="00EA1353"/>
    <w:rsid w:val="00EA14E0"/>
    <w:rsid w:val="00EA1BA3"/>
    <w:rsid w:val="00EA1D17"/>
    <w:rsid w:val="00EA1EDC"/>
    <w:rsid w:val="00EA1EF7"/>
    <w:rsid w:val="00EA1FB6"/>
    <w:rsid w:val="00EA2281"/>
    <w:rsid w:val="00EA23B7"/>
    <w:rsid w:val="00EA26BC"/>
    <w:rsid w:val="00EA2866"/>
    <w:rsid w:val="00EA2D70"/>
    <w:rsid w:val="00EA2DFD"/>
    <w:rsid w:val="00EA3324"/>
    <w:rsid w:val="00EA34A2"/>
    <w:rsid w:val="00EA351D"/>
    <w:rsid w:val="00EA368E"/>
    <w:rsid w:val="00EA41BB"/>
    <w:rsid w:val="00EA4547"/>
    <w:rsid w:val="00EA4781"/>
    <w:rsid w:val="00EA4863"/>
    <w:rsid w:val="00EA48AF"/>
    <w:rsid w:val="00EA498B"/>
    <w:rsid w:val="00EA4998"/>
    <w:rsid w:val="00EA4A3A"/>
    <w:rsid w:val="00EA4B27"/>
    <w:rsid w:val="00EA4B81"/>
    <w:rsid w:val="00EA4CCC"/>
    <w:rsid w:val="00EA4D18"/>
    <w:rsid w:val="00EA4F04"/>
    <w:rsid w:val="00EA59E3"/>
    <w:rsid w:val="00EA5AB6"/>
    <w:rsid w:val="00EA5C0E"/>
    <w:rsid w:val="00EA5CA6"/>
    <w:rsid w:val="00EA5F73"/>
    <w:rsid w:val="00EA6407"/>
    <w:rsid w:val="00EA66F4"/>
    <w:rsid w:val="00EA68AA"/>
    <w:rsid w:val="00EA6C9B"/>
    <w:rsid w:val="00EA6DF2"/>
    <w:rsid w:val="00EA701B"/>
    <w:rsid w:val="00EA7420"/>
    <w:rsid w:val="00EA7667"/>
    <w:rsid w:val="00EA7780"/>
    <w:rsid w:val="00EA7AC0"/>
    <w:rsid w:val="00EA7B4B"/>
    <w:rsid w:val="00EB0605"/>
    <w:rsid w:val="00EB0752"/>
    <w:rsid w:val="00EB08FF"/>
    <w:rsid w:val="00EB095B"/>
    <w:rsid w:val="00EB09AE"/>
    <w:rsid w:val="00EB0AD8"/>
    <w:rsid w:val="00EB0D88"/>
    <w:rsid w:val="00EB0FD2"/>
    <w:rsid w:val="00EB1281"/>
    <w:rsid w:val="00EB1776"/>
    <w:rsid w:val="00EB20F9"/>
    <w:rsid w:val="00EB21BA"/>
    <w:rsid w:val="00EB233D"/>
    <w:rsid w:val="00EB25CE"/>
    <w:rsid w:val="00EB294F"/>
    <w:rsid w:val="00EB2CEB"/>
    <w:rsid w:val="00EB3044"/>
    <w:rsid w:val="00EB354F"/>
    <w:rsid w:val="00EB3619"/>
    <w:rsid w:val="00EB3A06"/>
    <w:rsid w:val="00EB3E87"/>
    <w:rsid w:val="00EB4010"/>
    <w:rsid w:val="00EB4632"/>
    <w:rsid w:val="00EB48B8"/>
    <w:rsid w:val="00EB4A54"/>
    <w:rsid w:val="00EB4B72"/>
    <w:rsid w:val="00EB4C2A"/>
    <w:rsid w:val="00EB5112"/>
    <w:rsid w:val="00EB512D"/>
    <w:rsid w:val="00EB52FF"/>
    <w:rsid w:val="00EB5362"/>
    <w:rsid w:val="00EB57C2"/>
    <w:rsid w:val="00EB57E4"/>
    <w:rsid w:val="00EB588C"/>
    <w:rsid w:val="00EB5C93"/>
    <w:rsid w:val="00EB5EBC"/>
    <w:rsid w:val="00EB611D"/>
    <w:rsid w:val="00EB6782"/>
    <w:rsid w:val="00EB683C"/>
    <w:rsid w:val="00EB6CAC"/>
    <w:rsid w:val="00EB6F53"/>
    <w:rsid w:val="00EB6FF7"/>
    <w:rsid w:val="00EB730D"/>
    <w:rsid w:val="00EB75ED"/>
    <w:rsid w:val="00EB76ED"/>
    <w:rsid w:val="00EB77F8"/>
    <w:rsid w:val="00EB7BE0"/>
    <w:rsid w:val="00EB7DF5"/>
    <w:rsid w:val="00EC00DB"/>
    <w:rsid w:val="00EC036A"/>
    <w:rsid w:val="00EC03D9"/>
    <w:rsid w:val="00EC064F"/>
    <w:rsid w:val="00EC06C1"/>
    <w:rsid w:val="00EC124F"/>
    <w:rsid w:val="00EC14E7"/>
    <w:rsid w:val="00EC16C4"/>
    <w:rsid w:val="00EC172E"/>
    <w:rsid w:val="00EC1813"/>
    <w:rsid w:val="00EC1C2A"/>
    <w:rsid w:val="00EC1D3B"/>
    <w:rsid w:val="00EC1EC8"/>
    <w:rsid w:val="00EC271E"/>
    <w:rsid w:val="00EC28F7"/>
    <w:rsid w:val="00EC290A"/>
    <w:rsid w:val="00EC290C"/>
    <w:rsid w:val="00EC2963"/>
    <w:rsid w:val="00EC3343"/>
    <w:rsid w:val="00EC373B"/>
    <w:rsid w:val="00EC38DE"/>
    <w:rsid w:val="00EC3ACF"/>
    <w:rsid w:val="00EC3B41"/>
    <w:rsid w:val="00EC4050"/>
    <w:rsid w:val="00EC4352"/>
    <w:rsid w:val="00EC4431"/>
    <w:rsid w:val="00EC4472"/>
    <w:rsid w:val="00EC448F"/>
    <w:rsid w:val="00EC4FD3"/>
    <w:rsid w:val="00EC506A"/>
    <w:rsid w:val="00EC53A5"/>
    <w:rsid w:val="00EC53C1"/>
    <w:rsid w:val="00EC5412"/>
    <w:rsid w:val="00EC561A"/>
    <w:rsid w:val="00EC5713"/>
    <w:rsid w:val="00EC58B8"/>
    <w:rsid w:val="00EC5CF0"/>
    <w:rsid w:val="00EC5D3B"/>
    <w:rsid w:val="00EC6426"/>
    <w:rsid w:val="00EC668F"/>
    <w:rsid w:val="00EC66DC"/>
    <w:rsid w:val="00EC6856"/>
    <w:rsid w:val="00EC694C"/>
    <w:rsid w:val="00EC6A62"/>
    <w:rsid w:val="00EC6BDC"/>
    <w:rsid w:val="00EC70A6"/>
    <w:rsid w:val="00EC723B"/>
    <w:rsid w:val="00EC7527"/>
    <w:rsid w:val="00EC767C"/>
    <w:rsid w:val="00EC7837"/>
    <w:rsid w:val="00EC79C8"/>
    <w:rsid w:val="00ED00B7"/>
    <w:rsid w:val="00ED017F"/>
    <w:rsid w:val="00ED021F"/>
    <w:rsid w:val="00ED03A7"/>
    <w:rsid w:val="00ED0592"/>
    <w:rsid w:val="00ED08B0"/>
    <w:rsid w:val="00ED09E7"/>
    <w:rsid w:val="00ED0B45"/>
    <w:rsid w:val="00ED0B96"/>
    <w:rsid w:val="00ED0BB6"/>
    <w:rsid w:val="00ED0C91"/>
    <w:rsid w:val="00ED0E4B"/>
    <w:rsid w:val="00ED0FFC"/>
    <w:rsid w:val="00ED1142"/>
    <w:rsid w:val="00ED12FE"/>
    <w:rsid w:val="00ED1319"/>
    <w:rsid w:val="00ED17A7"/>
    <w:rsid w:val="00ED19D3"/>
    <w:rsid w:val="00ED20E3"/>
    <w:rsid w:val="00ED2B06"/>
    <w:rsid w:val="00ED2B36"/>
    <w:rsid w:val="00ED2CF1"/>
    <w:rsid w:val="00ED2DAB"/>
    <w:rsid w:val="00ED2E5F"/>
    <w:rsid w:val="00ED3334"/>
    <w:rsid w:val="00ED34AA"/>
    <w:rsid w:val="00ED38F4"/>
    <w:rsid w:val="00ED3D11"/>
    <w:rsid w:val="00ED4366"/>
    <w:rsid w:val="00ED4A2A"/>
    <w:rsid w:val="00ED4B0C"/>
    <w:rsid w:val="00ED5252"/>
    <w:rsid w:val="00ED550E"/>
    <w:rsid w:val="00ED55F3"/>
    <w:rsid w:val="00ED5A0D"/>
    <w:rsid w:val="00ED5DC3"/>
    <w:rsid w:val="00ED6107"/>
    <w:rsid w:val="00ED618A"/>
    <w:rsid w:val="00ED62F3"/>
    <w:rsid w:val="00ED6328"/>
    <w:rsid w:val="00ED6592"/>
    <w:rsid w:val="00ED6624"/>
    <w:rsid w:val="00ED6A86"/>
    <w:rsid w:val="00ED6D3B"/>
    <w:rsid w:val="00ED7429"/>
    <w:rsid w:val="00ED7598"/>
    <w:rsid w:val="00ED792D"/>
    <w:rsid w:val="00ED7A45"/>
    <w:rsid w:val="00ED7B16"/>
    <w:rsid w:val="00ED7D1C"/>
    <w:rsid w:val="00EE0203"/>
    <w:rsid w:val="00EE029B"/>
    <w:rsid w:val="00EE0495"/>
    <w:rsid w:val="00EE05ED"/>
    <w:rsid w:val="00EE0AF2"/>
    <w:rsid w:val="00EE0E8A"/>
    <w:rsid w:val="00EE184E"/>
    <w:rsid w:val="00EE1893"/>
    <w:rsid w:val="00EE1C67"/>
    <w:rsid w:val="00EE1FC5"/>
    <w:rsid w:val="00EE206C"/>
    <w:rsid w:val="00EE22A9"/>
    <w:rsid w:val="00EE2694"/>
    <w:rsid w:val="00EE2E8F"/>
    <w:rsid w:val="00EE38BB"/>
    <w:rsid w:val="00EE3E8A"/>
    <w:rsid w:val="00EE3EBF"/>
    <w:rsid w:val="00EE4205"/>
    <w:rsid w:val="00EE489A"/>
    <w:rsid w:val="00EE4D95"/>
    <w:rsid w:val="00EE546E"/>
    <w:rsid w:val="00EE5744"/>
    <w:rsid w:val="00EE57CA"/>
    <w:rsid w:val="00EE5AA2"/>
    <w:rsid w:val="00EE5BBC"/>
    <w:rsid w:val="00EE5D3B"/>
    <w:rsid w:val="00EE5F81"/>
    <w:rsid w:val="00EE5FEA"/>
    <w:rsid w:val="00EE61F4"/>
    <w:rsid w:val="00EE64EF"/>
    <w:rsid w:val="00EE670C"/>
    <w:rsid w:val="00EE67D6"/>
    <w:rsid w:val="00EE6800"/>
    <w:rsid w:val="00EE6CB9"/>
    <w:rsid w:val="00EE6DBB"/>
    <w:rsid w:val="00EF015D"/>
    <w:rsid w:val="00EF0930"/>
    <w:rsid w:val="00EF103A"/>
    <w:rsid w:val="00EF1728"/>
    <w:rsid w:val="00EF194F"/>
    <w:rsid w:val="00EF1EF2"/>
    <w:rsid w:val="00EF21AE"/>
    <w:rsid w:val="00EF2C96"/>
    <w:rsid w:val="00EF2E66"/>
    <w:rsid w:val="00EF2F71"/>
    <w:rsid w:val="00EF35AF"/>
    <w:rsid w:val="00EF368F"/>
    <w:rsid w:val="00EF36EA"/>
    <w:rsid w:val="00EF36EF"/>
    <w:rsid w:val="00EF376F"/>
    <w:rsid w:val="00EF3C42"/>
    <w:rsid w:val="00EF3CB7"/>
    <w:rsid w:val="00EF3D17"/>
    <w:rsid w:val="00EF3F9D"/>
    <w:rsid w:val="00EF4129"/>
    <w:rsid w:val="00EF4271"/>
    <w:rsid w:val="00EF433D"/>
    <w:rsid w:val="00EF436F"/>
    <w:rsid w:val="00EF45C3"/>
    <w:rsid w:val="00EF4622"/>
    <w:rsid w:val="00EF47FA"/>
    <w:rsid w:val="00EF4927"/>
    <w:rsid w:val="00EF4AB2"/>
    <w:rsid w:val="00EF4BCA"/>
    <w:rsid w:val="00EF4CB6"/>
    <w:rsid w:val="00EF59DF"/>
    <w:rsid w:val="00EF5C65"/>
    <w:rsid w:val="00EF5F13"/>
    <w:rsid w:val="00EF61B9"/>
    <w:rsid w:val="00EF61C9"/>
    <w:rsid w:val="00EF65F3"/>
    <w:rsid w:val="00EF6AF4"/>
    <w:rsid w:val="00EF6AF9"/>
    <w:rsid w:val="00EF6CF1"/>
    <w:rsid w:val="00EF712A"/>
    <w:rsid w:val="00EF71ED"/>
    <w:rsid w:val="00EF72BB"/>
    <w:rsid w:val="00EF7627"/>
    <w:rsid w:val="00EF7F2D"/>
    <w:rsid w:val="00F000B3"/>
    <w:rsid w:val="00F0020C"/>
    <w:rsid w:val="00F00402"/>
    <w:rsid w:val="00F004D4"/>
    <w:rsid w:val="00F00578"/>
    <w:rsid w:val="00F005AE"/>
    <w:rsid w:val="00F006F6"/>
    <w:rsid w:val="00F00A75"/>
    <w:rsid w:val="00F00F2A"/>
    <w:rsid w:val="00F010F0"/>
    <w:rsid w:val="00F012BD"/>
    <w:rsid w:val="00F01411"/>
    <w:rsid w:val="00F01663"/>
    <w:rsid w:val="00F017D9"/>
    <w:rsid w:val="00F017E7"/>
    <w:rsid w:val="00F017E9"/>
    <w:rsid w:val="00F0194C"/>
    <w:rsid w:val="00F01C4F"/>
    <w:rsid w:val="00F01FE3"/>
    <w:rsid w:val="00F022F6"/>
    <w:rsid w:val="00F0281F"/>
    <w:rsid w:val="00F02A1C"/>
    <w:rsid w:val="00F02C96"/>
    <w:rsid w:val="00F02E91"/>
    <w:rsid w:val="00F03007"/>
    <w:rsid w:val="00F032D1"/>
    <w:rsid w:val="00F0355F"/>
    <w:rsid w:val="00F03B69"/>
    <w:rsid w:val="00F03CE9"/>
    <w:rsid w:val="00F03DCE"/>
    <w:rsid w:val="00F04108"/>
    <w:rsid w:val="00F04483"/>
    <w:rsid w:val="00F0464D"/>
    <w:rsid w:val="00F04CCA"/>
    <w:rsid w:val="00F04D8A"/>
    <w:rsid w:val="00F04F6C"/>
    <w:rsid w:val="00F05143"/>
    <w:rsid w:val="00F0561D"/>
    <w:rsid w:val="00F05695"/>
    <w:rsid w:val="00F05758"/>
    <w:rsid w:val="00F057A2"/>
    <w:rsid w:val="00F05ACB"/>
    <w:rsid w:val="00F05C84"/>
    <w:rsid w:val="00F063EF"/>
    <w:rsid w:val="00F067E0"/>
    <w:rsid w:val="00F06E5F"/>
    <w:rsid w:val="00F0712E"/>
    <w:rsid w:val="00F071F0"/>
    <w:rsid w:val="00F07466"/>
    <w:rsid w:val="00F0768A"/>
    <w:rsid w:val="00F0780D"/>
    <w:rsid w:val="00F07832"/>
    <w:rsid w:val="00F0783E"/>
    <w:rsid w:val="00F078CC"/>
    <w:rsid w:val="00F07BC7"/>
    <w:rsid w:val="00F07D2E"/>
    <w:rsid w:val="00F102C1"/>
    <w:rsid w:val="00F102D6"/>
    <w:rsid w:val="00F1049F"/>
    <w:rsid w:val="00F10548"/>
    <w:rsid w:val="00F1076E"/>
    <w:rsid w:val="00F11500"/>
    <w:rsid w:val="00F11C05"/>
    <w:rsid w:val="00F11D82"/>
    <w:rsid w:val="00F11F28"/>
    <w:rsid w:val="00F126D2"/>
    <w:rsid w:val="00F12756"/>
    <w:rsid w:val="00F1295A"/>
    <w:rsid w:val="00F12D63"/>
    <w:rsid w:val="00F12DB6"/>
    <w:rsid w:val="00F12FA8"/>
    <w:rsid w:val="00F1302C"/>
    <w:rsid w:val="00F13191"/>
    <w:rsid w:val="00F131DA"/>
    <w:rsid w:val="00F13225"/>
    <w:rsid w:val="00F133EB"/>
    <w:rsid w:val="00F134CD"/>
    <w:rsid w:val="00F13602"/>
    <w:rsid w:val="00F13658"/>
    <w:rsid w:val="00F13931"/>
    <w:rsid w:val="00F13A9B"/>
    <w:rsid w:val="00F13AD6"/>
    <w:rsid w:val="00F13BC9"/>
    <w:rsid w:val="00F13CC6"/>
    <w:rsid w:val="00F13D17"/>
    <w:rsid w:val="00F13DF4"/>
    <w:rsid w:val="00F13EED"/>
    <w:rsid w:val="00F143EE"/>
    <w:rsid w:val="00F14488"/>
    <w:rsid w:val="00F14703"/>
    <w:rsid w:val="00F14822"/>
    <w:rsid w:val="00F14922"/>
    <w:rsid w:val="00F14AA9"/>
    <w:rsid w:val="00F14B4C"/>
    <w:rsid w:val="00F1543C"/>
    <w:rsid w:val="00F1570E"/>
    <w:rsid w:val="00F159F5"/>
    <w:rsid w:val="00F15A71"/>
    <w:rsid w:val="00F15D07"/>
    <w:rsid w:val="00F15D56"/>
    <w:rsid w:val="00F15F9B"/>
    <w:rsid w:val="00F161C3"/>
    <w:rsid w:val="00F1644B"/>
    <w:rsid w:val="00F16746"/>
    <w:rsid w:val="00F16DBD"/>
    <w:rsid w:val="00F16E69"/>
    <w:rsid w:val="00F172BD"/>
    <w:rsid w:val="00F173C5"/>
    <w:rsid w:val="00F1779B"/>
    <w:rsid w:val="00F17FE9"/>
    <w:rsid w:val="00F20306"/>
    <w:rsid w:val="00F2119E"/>
    <w:rsid w:val="00F2166F"/>
    <w:rsid w:val="00F21770"/>
    <w:rsid w:val="00F21DA4"/>
    <w:rsid w:val="00F21DF3"/>
    <w:rsid w:val="00F21FA6"/>
    <w:rsid w:val="00F2210B"/>
    <w:rsid w:val="00F22450"/>
    <w:rsid w:val="00F2253D"/>
    <w:rsid w:val="00F22780"/>
    <w:rsid w:val="00F228F5"/>
    <w:rsid w:val="00F22EC1"/>
    <w:rsid w:val="00F2313C"/>
    <w:rsid w:val="00F2319B"/>
    <w:rsid w:val="00F231BF"/>
    <w:rsid w:val="00F23417"/>
    <w:rsid w:val="00F23B8D"/>
    <w:rsid w:val="00F24066"/>
    <w:rsid w:val="00F24266"/>
    <w:rsid w:val="00F242DB"/>
    <w:rsid w:val="00F24698"/>
    <w:rsid w:val="00F24737"/>
    <w:rsid w:val="00F2482E"/>
    <w:rsid w:val="00F248C1"/>
    <w:rsid w:val="00F24A96"/>
    <w:rsid w:val="00F255C2"/>
    <w:rsid w:val="00F25747"/>
    <w:rsid w:val="00F259BC"/>
    <w:rsid w:val="00F25A99"/>
    <w:rsid w:val="00F25DE6"/>
    <w:rsid w:val="00F2628E"/>
    <w:rsid w:val="00F262BB"/>
    <w:rsid w:val="00F263B2"/>
    <w:rsid w:val="00F26546"/>
    <w:rsid w:val="00F267CA"/>
    <w:rsid w:val="00F267E8"/>
    <w:rsid w:val="00F26887"/>
    <w:rsid w:val="00F26901"/>
    <w:rsid w:val="00F26BAA"/>
    <w:rsid w:val="00F26BB0"/>
    <w:rsid w:val="00F26CA3"/>
    <w:rsid w:val="00F26E75"/>
    <w:rsid w:val="00F26FEA"/>
    <w:rsid w:val="00F27211"/>
    <w:rsid w:val="00F2774E"/>
    <w:rsid w:val="00F27BCA"/>
    <w:rsid w:val="00F27FF2"/>
    <w:rsid w:val="00F30444"/>
    <w:rsid w:val="00F308EF"/>
    <w:rsid w:val="00F30CAF"/>
    <w:rsid w:val="00F30D3A"/>
    <w:rsid w:val="00F30E53"/>
    <w:rsid w:val="00F31068"/>
    <w:rsid w:val="00F3137F"/>
    <w:rsid w:val="00F31795"/>
    <w:rsid w:val="00F31BF5"/>
    <w:rsid w:val="00F31F54"/>
    <w:rsid w:val="00F31FE8"/>
    <w:rsid w:val="00F320BE"/>
    <w:rsid w:val="00F320FA"/>
    <w:rsid w:val="00F3217A"/>
    <w:rsid w:val="00F323EC"/>
    <w:rsid w:val="00F32432"/>
    <w:rsid w:val="00F32921"/>
    <w:rsid w:val="00F33162"/>
    <w:rsid w:val="00F331B7"/>
    <w:rsid w:val="00F3342F"/>
    <w:rsid w:val="00F338FC"/>
    <w:rsid w:val="00F33C28"/>
    <w:rsid w:val="00F34259"/>
    <w:rsid w:val="00F34377"/>
    <w:rsid w:val="00F3484C"/>
    <w:rsid w:val="00F34FE4"/>
    <w:rsid w:val="00F350AF"/>
    <w:rsid w:val="00F354BF"/>
    <w:rsid w:val="00F35582"/>
    <w:rsid w:val="00F358E1"/>
    <w:rsid w:val="00F361DF"/>
    <w:rsid w:val="00F365BC"/>
    <w:rsid w:val="00F36753"/>
    <w:rsid w:val="00F36838"/>
    <w:rsid w:val="00F36996"/>
    <w:rsid w:val="00F36CBF"/>
    <w:rsid w:val="00F36CF6"/>
    <w:rsid w:val="00F370BA"/>
    <w:rsid w:val="00F372B0"/>
    <w:rsid w:val="00F37325"/>
    <w:rsid w:val="00F374F9"/>
    <w:rsid w:val="00F37547"/>
    <w:rsid w:val="00F376A9"/>
    <w:rsid w:val="00F3784D"/>
    <w:rsid w:val="00F37B7F"/>
    <w:rsid w:val="00F37BFD"/>
    <w:rsid w:val="00F407D7"/>
    <w:rsid w:val="00F40853"/>
    <w:rsid w:val="00F40CE7"/>
    <w:rsid w:val="00F40DDC"/>
    <w:rsid w:val="00F40FA0"/>
    <w:rsid w:val="00F41138"/>
    <w:rsid w:val="00F4129D"/>
    <w:rsid w:val="00F412F0"/>
    <w:rsid w:val="00F413C5"/>
    <w:rsid w:val="00F41467"/>
    <w:rsid w:val="00F41710"/>
    <w:rsid w:val="00F4176B"/>
    <w:rsid w:val="00F4203B"/>
    <w:rsid w:val="00F424BA"/>
    <w:rsid w:val="00F42808"/>
    <w:rsid w:val="00F428FE"/>
    <w:rsid w:val="00F429C4"/>
    <w:rsid w:val="00F42BB2"/>
    <w:rsid w:val="00F42C49"/>
    <w:rsid w:val="00F431E9"/>
    <w:rsid w:val="00F43743"/>
    <w:rsid w:val="00F43B2A"/>
    <w:rsid w:val="00F43BC2"/>
    <w:rsid w:val="00F43C00"/>
    <w:rsid w:val="00F43CFB"/>
    <w:rsid w:val="00F4433C"/>
    <w:rsid w:val="00F44388"/>
    <w:rsid w:val="00F44485"/>
    <w:rsid w:val="00F444CB"/>
    <w:rsid w:val="00F44B4C"/>
    <w:rsid w:val="00F44C78"/>
    <w:rsid w:val="00F44DEC"/>
    <w:rsid w:val="00F44EEA"/>
    <w:rsid w:val="00F44EEF"/>
    <w:rsid w:val="00F45842"/>
    <w:rsid w:val="00F45BE5"/>
    <w:rsid w:val="00F45C14"/>
    <w:rsid w:val="00F45E93"/>
    <w:rsid w:val="00F461D7"/>
    <w:rsid w:val="00F462A9"/>
    <w:rsid w:val="00F46384"/>
    <w:rsid w:val="00F463C3"/>
    <w:rsid w:val="00F46448"/>
    <w:rsid w:val="00F46506"/>
    <w:rsid w:val="00F46529"/>
    <w:rsid w:val="00F46ACE"/>
    <w:rsid w:val="00F46DAC"/>
    <w:rsid w:val="00F46DDF"/>
    <w:rsid w:val="00F4717E"/>
    <w:rsid w:val="00F47293"/>
    <w:rsid w:val="00F4793C"/>
    <w:rsid w:val="00F47E05"/>
    <w:rsid w:val="00F50002"/>
    <w:rsid w:val="00F50006"/>
    <w:rsid w:val="00F50009"/>
    <w:rsid w:val="00F50291"/>
    <w:rsid w:val="00F50556"/>
    <w:rsid w:val="00F506A5"/>
    <w:rsid w:val="00F50717"/>
    <w:rsid w:val="00F508AC"/>
    <w:rsid w:val="00F50A8C"/>
    <w:rsid w:val="00F50B38"/>
    <w:rsid w:val="00F50E66"/>
    <w:rsid w:val="00F50E8B"/>
    <w:rsid w:val="00F514E4"/>
    <w:rsid w:val="00F51855"/>
    <w:rsid w:val="00F51929"/>
    <w:rsid w:val="00F51D9D"/>
    <w:rsid w:val="00F5206E"/>
    <w:rsid w:val="00F52354"/>
    <w:rsid w:val="00F53122"/>
    <w:rsid w:val="00F53A35"/>
    <w:rsid w:val="00F53A43"/>
    <w:rsid w:val="00F53A77"/>
    <w:rsid w:val="00F53ADD"/>
    <w:rsid w:val="00F53CE3"/>
    <w:rsid w:val="00F53D02"/>
    <w:rsid w:val="00F53D86"/>
    <w:rsid w:val="00F54231"/>
    <w:rsid w:val="00F54451"/>
    <w:rsid w:val="00F5459A"/>
    <w:rsid w:val="00F54DB4"/>
    <w:rsid w:val="00F552DE"/>
    <w:rsid w:val="00F555F8"/>
    <w:rsid w:val="00F557B5"/>
    <w:rsid w:val="00F558F4"/>
    <w:rsid w:val="00F55912"/>
    <w:rsid w:val="00F5599F"/>
    <w:rsid w:val="00F559EE"/>
    <w:rsid w:val="00F55CA2"/>
    <w:rsid w:val="00F55D53"/>
    <w:rsid w:val="00F55DB3"/>
    <w:rsid w:val="00F55DD7"/>
    <w:rsid w:val="00F55F47"/>
    <w:rsid w:val="00F568F1"/>
    <w:rsid w:val="00F56C9E"/>
    <w:rsid w:val="00F56DE9"/>
    <w:rsid w:val="00F571DE"/>
    <w:rsid w:val="00F57462"/>
    <w:rsid w:val="00F57856"/>
    <w:rsid w:val="00F57B6A"/>
    <w:rsid w:val="00F57B78"/>
    <w:rsid w:val="00F57BCC"/>
    <w:rsid w:val="00F57C13"/>
    <w:rsid w:val="00F57F12"/>
    <w:rsid w:val="00F604DB"/>
    <w:rsid w:val="00F60613"/>
    <w:rsid w:val="00F60698"/>
    <w:rsid w:val="00F60BB4"/>
    <w:rsid w:val="00F60CEE"/>
    <w:rsid w:val="00F60D3C"/>
    <w:rsid w:val="00F60F41"/>
    <w:rsid w:val="00F61082"/>
    <w:rsid w:val="00F615C4"/>
    <w:rsid w:val="00F616E0"/>
    <w:rsid w:val="00F61A18"/>
    <w:rsid w:val="00F61AAF"/>
    <w:rsid w:val="00F61C5A"/>
    <w:rsid w:val="00F61CD1"/>
    <w:rsid w:val="00F622FC"/>
    <w:rsid w:val="00F6242A"/>
    <w:rsid w:val="00F625D4"/>
    <w:rsid w:val="00F62C03"/>
    <w:rsid w:val="00F62D20"/>
    <w:rsid w:val="00F6312D"/>
    <w:rsid w:val="00F6363C"/>
    <w:rsid w:val="00F6363F"/>
    <w:rsid w:val="00F636A1"/>
    <w:rsid w:val="00F63904"/>
    <w:rsid w:val="00F63CA4"/>
    <w:rsid w:val="00F63CC8"/>
    <w:rsid w:val="00F63E1F"/>
    <w:rsid w:val="00F63F55"/>
    <w:rsid w:val="00F64323"/>
    <w:rsid w:val="00F6485D"/>
    <w:rsid w:val="00F648C0"/>
    <w:rsid w:val="00F64C7D"/>
    <w:rsid w:val="00F65296"/>
    <w:rsid w:val="00F655B2"/>
    <w:rsid w:val="00F65A85"/>
    <w:rsid w:val="00F65AFD"/>
    <w:rsid w:val="00F65F08"/>
    <w:rsid w:val="00F65FEB"/>
    <w:rsid w:val="00F660DA"/>
    <w:rsid w:val="00F664E5"/>
    <w:rsid w:val="00F66521"/>
    <w:rsid w:val="00F6664A"/>
    <w:rsid w:val="00F6686D"/>
    <w:rsid w:val="00F66D97"/>
    <w:rsid w:val="00F6732F"/>
    <w:rsid w:val="00F67736"/>
    <w:rsid w:val="00F67ADA"/>
    <w:rsid w:val="00F67D80"/>
    <w:rsid w:val="00F70538"/>
    <w:rsid w:val="00F70552"/>
    <w:rsid w:val="00F70703"/>
    <w:rsid w:val="00F707B6"/>
    <w:rsid w:val="00F70E3D"/>
    <w:rsid w:val="00F7103B"/>
    <w:rsid w:val="00F71163"/>
    <w:rsid w:val="00F7146E"/>
    <w:rsid w:val="00F7179E"/>
    <w:rsid w:val="00F71C70"/>
    <w:rsid w:val="00F71F3F"/>
    <w:rsid w:val="00F7257B"/>
    <w:rsid w:val="00F7259B"/>
    <w:rsid w:val="00F728C6"/>
    <w:rsid w:val="00F728D1"/>
    <w:rsid w:val="00F72B2C"/>
    <w:rsid w:val="00F72C7F"/>
    <w:rsid w:val="00F737F6"/>
    <w:rsid w:val="00F73A3A"/>
    <w:rsid w:val="00F73AF0"/>
    <w:rsid w:val="00F73B84"/>
    <w:rsid w:val="00F73E0A"/>
    <w:rsid w:val="00F73E5C"/>
    <w:rsid w:val="00F73EA3"/>
    <w:rsid w:val="00F73F89"/>
    <w:rsid w:val="00F7400F"/>
    <w:rsid w:val="00F742AF"/>
    <w:rsid w:val="00F7433D"/>
    <w:rsid w:val="00F745A8"/>
    <w:rsid w:val="00F7499C"/>
    <w:rsid w:val="00F74C31"/>
    <w:rsid w:val="00F75002"/>
    <w:rsid w:val="00F753D4"/>
    <w:rsid w:val="00F7555A"/>
    <w:rsid w:val="00F75885"/>
    <w:rsid w:val="00F75A6E"/>
    <w:rsid w:val="00F75B84"/>
    <w:rsid w:val="00F75C21"/>
    <w:rsid w:val="00F75C85"/>
    <w:rsid w:val="00F75F0F"/>
    <w:rsid w:val="00F76088"/>
    <w:rsid w:val="00F761AF"/>
    <w:rsid w:val="00F7662D"/>
    <w:rsid w:val="00F76AC9"/>
    <w:rsid w:val="00F76AF1"/>
    <w:rsid w:val="00F76E4C"/>
    <w:rsid w:val="00F77093"/>
    <w:rsid w:val="00F77394"/>
    <w:rsid w:val="00F775B9"/>
    <w:rsid w:val="00F77664"/>
    <w:rsid w:val="00F77A43"/>
    <w:rsid w:val="00F77B36"/>
    <w:rsid w:val="00F77B8D"/>
    <w:rsid w:val="00F77C11"/>
    <w:rsid w:val="00F77C38"/>
    <w:rsid w:val="00F77D0E"/>
    <w:rsid w:val="00F77D4E"/>
    <w:rsid w:val="00F77E37"/>
    <w:rsid w:val="00F80131"/>
    <w:rsid w:val="00F808C2"/>
    <w:rsid w:val="00F809BF"/>
    <w:rsid w:val="00F80AA7"/>
    <w:rsid w:val="00F80CC1"/>
    <w:rsid w:val="00F80CE2"/>
    <w:rsid w:val="00F810CD"/>
    <w:rsid w:val="00F812AA"/>
    <w:rsid w:val="00F81719"/>
    <w:rsid w:val="00F81847"/>
    <w:rsid w:val="00F81B06"/>
    <w:rsid w:val="00F81E76"/>
    <w:rsid w:val="00F81FB8"/>
    <w:rsid w:val="00F82115"/>
    <w:rsid w:val="00F822F4"/>
    <w:rsid w:val="00F825A3"/>
    <w:rsid w:val="00F82631"/>
    <w:rsid w:val="00F82E20"/>
    <w:rsid w:val="00F82E31"/>
    <w:rsid w:val="00F82E37"/>
    <w:rsid w:val="00F83492"/>
    <w:rsid w:val="00F83745"/>
    <w:rsid w:val="00F83926"/>
    <w:rsid w:val="00F8393A"/>
    <w:rsid w:val="00F83CFE"/>
    <w:rsid w:val="00F83EC4"/>
    <w:rsid w:val="00F83ECB"/>
    <w:rsid w:val="00F83FEA"/>
    <w:rsid w:val="00F841B3"/>
    <w:rsid w:val="00F843C1"/>
    <w:rsid w:val="00F844EE"/>
    <w:rsid w:val="00F8450C"/>
    <w:rsid w:val="00F849B7"/>
    <w:rsid w:val="00F849C9"/>
    <w:rsid w:val="00F84C87"/>
    <w:rsid w:val="00F84D3C"/>
    <w:rsid w:val="00F8505E"/>
    <w:rsid w:val="00F850AD"/>
    <w:rsid w:val="00F854A8"/>
    <w:rsid w:val="00F8556B"/>
    <w:rsid w:val="00F855A7"/>
    <w:rsid w:val="00F855B9"/>
    <w:rsid w:val="00F85973"/>
    <w:rsid w:val="00F85B9F"/>
    <w:rsid w:val="00F85CA7"/>
    <w:rsid w:val="00F85F13"/>
    <w:rsid w:val="00F860A7"/>
    <w:rsid w:val="00F86AB9"/>
    <w:rsid w:val="00F86B42"/>
    <w:rsid w:val="00F86C0D"/>
    <w:rsid w:val="00F86F2F"/>
    <w:rsid w:val="00F86F65"/>
    <w:rsid w:val="00F87197"/>
    <w:rsid w:val="00F87684"/>
    <w:rsid w:val="00F87906"/>
    <w:rsid w:val="00F87D6E"/>
    <w:rsid w:val="00F87E42"/>
    <w:rsid w:val="00F87FCD"/>
    <w:rsid w:val="00F9011D"/>
    <w:rsid w:val="00F90193"/>
    <w:rsid w:val="00F902E5"/>
    <w:rsid w:val="00F90649"/>
    <w:rsid w:val="00F90664"/>
    <w:rsid w:val="00F90885"/>
    <w:rsid w:val="00F90FDB"/>
    <w:rsid w:val="00F9100F"/>
    <w:rsid w:val="00F91370"/>
    <w:rsid w:val="00F915AA"/>
    <w:rsid w:val="00F91622"/>
    <w:rsid w:val="00F91877"/>
    <w:rsid w:val="00F9187F"/>
    <w:rsid w:val="00F918C8"/>
    <w:rsid w:val="00F91CEA"/>
    <w:rsid w:val="00F922EF"/>
    <w:rsid w:val="00F92445"/>
    <w:rsid w:val="00F924BA"/>
    <w:rsid w:val="00F927A1"/>
    <w:rsid w:val="00F93139"/>
    <w:rsid w:val="00F936B4"/>
    <w:rsid w:val="00F93A58"/>
    <w:rsid w:val="00F93A8C"/>
    <w:rsid w:val="00F93B88"/>
    <w:rsid w:val="00F93E4C"/>
    <w:rsid w:val="00F94275"/>
    <w:rsid w:val="00F944BF"/>
    <w:rsid w:val="00F9468D"/>
    <w:rsid w:val="00F94929"/>
    <w:rsid w:val="00F94991"/>
    <w:rsid w:val="00F94A3B"/>
    <w:rsid w:val="00F94FFE"/>
    <w:rsid w:val="00F95237"/>
    <w:rsid w:val="00F9562F"/>
    <w:rsid w:val="00F956F8"/>
    <w:rsid w:val="00F95CB0"/>
    <w:rsid w:val="00F95D7B"/>
    <w:rsid w:val="00F95DF2"/>
    <w:rsid w:val="00F960FB"/>
    <w:rsid w:val="00F9651E"/>
    <w:rsid w:val="00F9672C"/>
    <w:rsid w:val="00F96A3C"/>
    <w:rsid w:val="00F96A6D"/>
    <w:rsid w:val="00F96D6D"/>
    <w:rsid w:val="00F96F83"/>
    <w:rsid w:val="00F970FE"/>
    <w:rsid w:val="00F97169"/>
    <w:rsid w:val="00F97268"/>
    <w:rsid w:val="00F97423"/>
    <w:rsid w:val="00F975CE"/>
    <w:rsid w:val="00F97BBB"/>
    <w:rsid w:val="00FA018B"/>
    <w:rsid w:val="00FA027C"/>
    <w:rsid w:val="00FA0476"/>
    <w:rsid w:val="00FA04D5"/>
    <w:rsid w:val="00FA0668"/>
    <w:rsid w:val="00FA080F"/>
    <w:rsid w:val="00FA087F"/>
    <w:rsid w:val="00FA0CDF"/>
    <w:rsid w:val="00FA0E60"/>
    <w:rsid w:val="00FA10FF"/>
    <w:rsid w:val="00FA1176"/>
    <w:rsid w:val="00FA121E"/>
    <w:rsid w:val="00FA142A"/>
    <w:rsid w:val="00FA1661"/>
    <w:rsid w:val="00FA2155"/>
    <w:rsid w:val="00FA2177"/>
    <w:rsid w:val="00FA265D"/>
    <w:rsid w:val="00FA2807"/>
    <w:rsid w:val="00FA2D6E"/>
    <w:rsid w:val="00FA2DA5"/>
    <w:rsid w:val="00FA2E05"/>
    <w:rsid w:val="00FA3436"/>
    <w:rsid w:val="00FA3922"/>
    <w:rsid w:val="00FA3D00"/>
    <w:rsid w:val="00FA3E5C"/>
    <w:rsid w:val="00FA3F17"/>
    <w:rsid w:val="00FA4A6A"/>
    <w:rsid w:val="00FA4C98"/>
    <w:rsid w:val="00FA4F97"/>
    <w:rsid w:val="00FA4FAC"/>
    <w:rsid w:val="00FA51FA"/>
    <w:rsid w:val="00FA52B0"/>
    <w:rsid w:val="00FA53FA"/>
    <w:rsid w:val="00FA556C"/>
    <w:rsid w:val="00FA58E0"/>
    <w:rsid w:val="00FA5DB5"/>
    <w:rsid w:val="00FA5DCE"/>
    <w:rsid w:val="00FA5DEF"/>
    <w:rsid w:val="00FA5EDD"/>
    <w:rsid w:val="00FA627B"/>
    <w:rsid w:val="00FA65C4"/>
    <w:rsid w:val="00FA68A4"/>
    <w:rsid w:val="00FA68EE"/>
    <w:rsid w:val="00FA698C"/>
    <w:rsid w:val="00FA69AB"/>
    <w:rsid w:val="00FA6B56"/>
    <w:rsid w:val="00FA6C1B"/>
    <w:rsid w:val="00FA6CE6"/>
    <w:rsid w:val="00FA6ECF"/>
    <w:rsid w:val="00FA7453"/>
    <w:rsid w:val="00FA77D9"/>
    <w:rsid w:val="00FA7907"/>
    <w:rsid w:val="00FA799D"/>
    <w:rsid w:val="00FA79D1"/>
    <w:rsid w:val="00FA7B28"/>
    <w:rsid w:val="00FA7C55"/>
    <w:rsid w:val="00FA7CBC"/>
    <w:rsid w:val="00FA7E73"/>
    <w:rsid w:val="00FB03AB"/>
    <w:rsid w:val="00FB055C"/>
    <w:rsid w:val="00FB07F5"/>
    <w:rsid w:val="00FB0B66"/>
    <w:rsid w:val="00FB0C24"/>
    <w:rsid w:val="00FB0D10"/>
    <w:rsid w:val="00FB0E5C"/>
    <w:rsid w:val="00FB0EE2"/>
    <w:rsid w:val="00FB1407"/>
    <w:rsid w:val="00FB14D0"/>
    <w:rsid w:val="00FB1CC8"/>
    <w:rsid w:val="00FB2294"/>
    <w:rsid w:val="00FB256F"/>
    <w:rsid w:val="00FB2630"/>
    <w:rsid w:val="00FB2AB1"/>
    <w:rsid w:val="00FB2DE8"/>
    <w:rsid w:val="00FB2F6E"/>
    <w:rsid w:val="00FB30D2"/>
    <w:rsid w:val="00FB41AB"/>
    <w:rsid w:val="00FB439D"/>
    <w:rsid w:val="00FB450E"/>
    <w:rsid w:val="00FB46F4"/>
    <w:rsid w:val="00FB517F"/>
    <w:rsid w:val="00FB54F2"/>
    <w:rsid w:val="00FB571D"/>
    <w:rsid w:val="00FB57FE"/>
    <w:rsid w:val="00FB5CF4"/>
    <w:rsid w:val="00FB61FE"/>
    <w:rsid w:val="00FB626F"/>
    <w:rsid w:val="00FB6568"/>
    <w:rsid w:val="00FB6CF8"/>
    <w:rsid w:val="00FB6DD8"/>
    <w:rsid w:val="00FB6E1C"/>
    <w:rsid w:val="00FB6FB5"/>
    <w:rsid w:val="00FB73A0"/>
    <w:rsid w:val="00FB754B"/>
    <w:rsid w:val="00FB75A1"/>
    <w:rsid w:val="00FB7847"/>
    <w:rsid w:val="00FB7887"/>
    <w:rsid w:val="00FC0530"/>
    <w:rsid w:val="00FC0602"/>
    <w:rsid w:val="00FC0F67"/>
    <w:rsid w:val="00FC1192"/>
    <w:rsid w:val="00FC1358"/>
    <w:rsid w:val="00FC149B"/>
    <w:rsid w:val="00FC14D1"/>
    <w:rsid w:val="00FC1544"/>
    <w:rsid w:val="00FC1595"/>
    <w:rsid w:val="00FC16B3"/>
    <w:rsid w:val="00FC1C13"/>
    <w:rsid w:val="00FC1D9A"/>
    <w:rsid w:val="00FC1F23"/>
    <w:rsid w:val="00FC2297"/>
    <w:rsid w:val="00FC2341"/>
    <w:rsid w:val="00FC238D"/>
    <w:rsid w:val="00FC2787"/>
    <w:rsid w:val="00FC2991"/>
    <w:rsid w:val="00FC29D6"/>
    <w:rsid w:val="00FC2C35"/>
    <w:rsid w:val="00FC2EF1"/>
    <w:rsid w:val="00FC2EF3"/>
    <w:rsid w:val="00FC31F6"/>
    <w:rsid w:val="00FC349E"/>
    <w:rsid w:val="00FC385A"/>
    <w:rsid w:val="00FC38BB"/>
    <w:rsid w:val="00FC3AA8"/>
    <w:rsid w:val="00FC3DB0"/>
    <w:rsid w:val="00FC3DD9"/>
    <w:rsid w:val="00FC421C"/>
    <w:rsid w:val="00FC43C6"/>
    <w:rsid w:val="00FC445F"/>
    <w:rsid w:val="00FC459F"/>
    <w:rsid w:val="00FC4685"/>
    <w:rsid w:val="00FC4B46"/>
    <w:rsid w:val="00FC4FBD"/>
    <w:rsid w:val="00FC5336"/>
    <w:rsid w:val="00FC55F0"/>
    <w:rsid w:val="00FC57D7"/>
    <w:rsid w:val="00FC58AA"/>
    <w:rsid w:val="00FC5DDA"/>
    <w:rsid w:val="00FC60B6"/>
    <w:rsid w:val="00FC63E9"/>
    <w:rsid w:val="00FC6579"/>
    <w:rsid w:val="00FC6E70"/>
    <w:rsid w:val="00FC7203"/>
    <w:rsid w:val="00FC745E"/>
    <w:rsid w:val="00FC7730"/>
    <w:rsid w:val="00FC7765"/>
    <w:rsid w:val="00FC78C2"/>
    <w:rsid w:val="00FC78DD"/>
    <w:rsid w:val="00FC7D2E"/>
    <w:rsid w:val="00FC7EAA"/>
    <w:rsid w:val="00FD0067"/>
    <w:rsid w:val="00FD0A3C"/>
    <w:rsid w:val="00FD0A86"/>
    <w:rsid w:val="00FD0BFF"/>
    <w:rsid w:val="00FD0F9F"/>
    <w:rsid w:val="00FD11A1"/>
    <w:rsid w:val="00FD1261"/>
    <w:rsid w:val="00FD1581"/>
    <w:rsid w:val="00FD17F3"/>
    <w:rsid w:val="00FD1828"/>
    <w:rsid w:val="00FD198C"/>
    <w:rsid w:val="00FD1E41"/>
    <w:rsid w:val="00FD1F50"/>
    <w:rsid w:val="00FD210D"/>
    <w:rsid w:val="00FD2279"/>
    <w:rsid w:val="00FD237D"/>
    <w:rsid w:val="00FD2614"/>
    <w:rsid w:val="00FD287B"/>
    <w:rsid w:val="00FD2D5A"/>
    <w:rsid w:val="00FD3546"/>
    <w:rsid w:val="00FD3CCD"/>
    <w:rsid w:val="00FD3D82"/>
    <w:rsid w:val="00FD3F5E"/>
    <w:rsid w:val="00FD4231"/>
    <w:rsid w:val="00FD4368"/>
    <w:rsid w:val="00FD45F9"/>
    <w:rsid w:val="00FD4768"/>
    <w:rsid w:val="00FD482F"/>
    <w:rsid w:val="00FD489E"/>
    <w:rsid w:val="00FD4938"/>
    <w:rsid w:val="00FD4C0C"/>
    <w:rsid w:val="00FD4C6A"/>
    <w:rsid w:val="00FD4DA7"/>
    <w:rsid w:val="00FD4EDD"/>
    <w:rsid w:val="00FD4F07"/>
    <w:rsid w:val="00FD56F5"/>
    <w:rsid w:val="00FD5746"/>
    <w:rsid w:val="00FD575A"/>
    <w:rsid w:val="00FD58A8"/>
    <w:rsid w:val="00FD5A20"/>
    <w:rsid w:val="00FD5AFA"/>
    <w:rsid w:val="00FD5CAB"/>
    <w:rsid w:val="00FD5E80"/>
    <w:rsid w:val="00FD61C8"/>
    <w:rsid w:val="00FD620F"/>
    <w:rsid w:val="00FD639F"/>
    <w:rsid w:val="00FD672B"/>
    <w:rsid w:val="00FD6954"/>
    <w:rsid w:val="00FD6B32"/>
    <w:rsid w:val="00FD6E8C"/>
    <w:rsid w:val="00FD7179"/>
    <w:rsid w:val="00FD75B7"/>
    <w:rsid w:val="00FD7A42"/>
    <w:rsid w:val="00FD7C8F"/>
    <w:rsid w:val="00FD7D5C"/>
    <w:rsid w:val="00FD7EB0"/>
    <w:rsid w:val="00FD7F4F"/>
    <w:rsid w:val="00FE00E2"/>
    <w:rsid w:val="00FE04FA"/>
    <w:rsid w:val="00FE06A3"/>
    <w:rsid w:val="00FE06E8"/>
    <w:rsid w:val="00FE0907"/>
    <w:rsid w:val="00FE092F"/>
    <w:rsid w:val="00FE0AA6"/>
    <w:rsid w:val="00FE0AF4"/>
    <w:rsid w:val="00FE12C0"/>
    <w:rsid w:val="00FE1500"/>
    <w:rsid w:val="00FE1735"/>
    <w:rsid w:val="00FE19EF"/>
    <w:rsid w:val="00FE1B09"/>
    <w:rsid w:val="00FE1C2F"/>
    <w:rsid w:val="00FE1D76"/>
    <w:rsid w:val="00FE1EAD"/>
    <w:rsid w:val="00FE2216"/>
    <w:rsid w:val="00FE2FF3"/>
    <w:rsid w:val="00FE37B1"/>
    <w:rsid w:val="00FE37F9"/>
    <w:rsid w:val="00FE3993"/>
    <w:rsid w:val="00FE39AD"/>
    <w:rsid w:val="00FE3AFF"/>
    <w:rsid w:val="00FE3B7B"/>
    <w:rsid w:val="00FE3BC9"/>
    <w:rsid w:val="00FE3C40"/>
    <w:rsid w:val="00FE4113"/>
    <w:rsid w:val="00FE4122"/>
    <w:rsid w:val="00FE416D"/>
    <w:rsid w:val="00FE42B2"/>
    <w:rsid w:val="00FE46B8"/>
    <w:rsid w:val="00FE4738"/>
    <w:rsid w:val="00FE47A1"/>
    <w:rsid w:val="00FE4A68"/>
    <w:rsid w:val="00FE4AC6"/>
    <w:rsid w:val="00FE4DB4"/>
    <w:rsid w:val="00FE52F5"/>
    <w:rsid w:val="00FE5311"/>
    <w:rsid w:val="00FE550C"/>
    <w:rsid w:val="00FE581C"/>
    <w:rsid w:val="00FE59CA"/>
    <w:rsid w:val="00FE59DF"/>
    <w:rsid w:val="00FE60D7"/>
    <w:rsid w:val="00FE63F9"/>
    <w:rsid w:val="00FE66B2"/>
    <w:rsid w:val="00FE6757"/>
    <w:rsid w:val="00FE6783"/>
    <w:rsid w:val="00FE6ED6"/>
    <w:rsid w:val="00FE7048"/>
    <w:rsid w:val="00FE714B"/>
    <w:rsid w:val="00FE77DB"/>
    <w:rsid w:val="00FE7D7A"/>
    <w:rsid w:val="00FF0161"/>
    <w:rsid w:val="00FF03A7"/>
    <w:rsid w:val="00FF03B9"/>
    <w:rsid w:val="00FF051D"/>
    <w:rsid w:val="00FF0624"/>
    <w:rsid w:val="00FF06D7"/>
    <w:rsid w:val="00FF07E3"/>
    <w:rsid w:val="00FF0CEF"/>
    <w:rsid w:val="00FF10AD"/>
    <w:rsid w:val="00FF11E1"/>
    <w:rsid w:val="00FF13D9"/>
    <w:rsid w:val="00FF153E"/>
    <w:rsid w:val="00FF1575"/>
    <w:rsid w:val="00FF1B78"/>
    <w:rsid w:val="00FF1BCC"/>
    <w:rsid w:val="00FF28F2"/>
    <w:rsid w:val="00FF29D5"/>
    <w:rsid w:val="00FF2A49"/>
    <w:rsid w:val="00FF2FC8"/>
    <w:rsid w:val="00FF30AF"/>
    <w:rsid w:val="00FF35FB"/>
    <w:rsid w:val="00FF3637"/>
    <w:rsid w:val="00FF370A"/>
    <w:rsid w:val="00FF3BAA"/>
    <w:rsid w:val="00FF3C08"/>
    <w:rsid w:val="00FF3FE2"/>
    <w:rsid w:val="00FF418C"/>
    <w:rsid w:val="00FF41D8"/>
    <w:rsid w:val="00FF42FD"/>
    <w:rsid w:val="00FF4667"/>
    <w:rsid w:val="00FF48A7"/>
    <w:rsid w:val="00FF537D"/>
    <w:rsid w:val="00FF53C2"/>
    <w:rsid w:val="00FF5574"/>
    <w:rsid w:val="00FF55A8"/>
    <w:rsid w:val="00FF5776"/>
    <w:rsid w:val="00FF5806"/>
    <w:rsid w:val="00FF5CA0"/>
    <w:rsid w:val="00FF6016"/>
    <w:rsid w:val="00FF603E"/>
    <w:rsid w:val="00FF6552"/>
    <w:rsid w:val="00FF65BB"/>
    <w:rsid w:val="00FF65F3"/>
    <w:rsid w:val="00FF6618"/>
    <w:rsid w:val="00FF6729"/>
    <w:rsid w:val="00FF69BF"/>
    <w:rsid w:val="00FF6B95"/>
    <w:rsid w:val="00FF6D7A"/>
    <w:rsid w:val="00FF7286"/>
    <w:rsid w:val="00FF758F"/>
    <w:rsid w:val="00FF77EB"/>
    <w:rsid w:val="00FF7D4E"/>
    <w:rsid w:val="00FF7D60"/>
    <w:rsid w:val="00FF7F3F"/>
    <w:rsid w:val="00FF7FC5"/>
    <w:rsid w:val="00FF7FFE"/>
    <w:rsid w:val="010B6BCC"/>
    <w:rsid w:val="01A0F3CC"/>
    <w:rsid w:val="01D9033B"/>
    <w:rsid w:val="01EA54EC"/>
    <w:rsid w:val="025C4CEE"/>
    <w:rsid w:val="025CED11"/>
    <w:rsid w:val="02B87311"/>
    <w:rsid w:val="02FE9ACC"/>
    <w:rsid w:val="038A6EEA"/>
    <w:rsid w:val="03941869"/>
    <w:rsid w:val="05728D77"/>
    <w:rsid w:val="06AB8683"/>
    <w:rsid w:val="070ABA7D"/>
    <w:rsid w:val="070D2F6E"/>
    <w:rsid w:val="07D1B6C2"/>
    <w:rsid w:val="07E88415"/>
    <w:rsid w:val="07F37448"/>
    <w:rsid w:val="082F6F31"/>
    <w:rsid w:val="087F7F35"/>
    <w:rsid w:val="090C4FC6"/>
    <w:rsid w:val="0979DDBC"/>
    <w:rsid w:val="09C1155F"/>
    <w:rsid w:val="0A9E481A"/>
    <w:rsid w:val="0BF7026B"/>
    <w:rsid w:val="0BF9F9AB"/>
    <w:rsid w:val="0C095D2A"/>
    <w:rsid w:val="0C58727C"/>
    <w:rsid w:val="0C90B7B6"/>
    <w:rsid w:val="0D4C1CD1"/>
    <w:rsid w:val="0D831B94"/>
    <w:rsid w:val="0DBBEAA5"/>
    <w:rsid w:val="0E179D16"/>
    <w:rsid w:val="0E7C7769"/>
    <w:rsid w:val="0F2BAA48"/>
    <w:rsid w:val="0F9D6935"/>
    <w:rsid w:val="0FC10BB8"/>
    <w:rsid w:val="0FF4F91D"/>
    <w:rsid w:val="103461CE"/>
    <w:rsid w:val="11A60B5F"/>
    <w:rsid w:val="11B7CB00"/>
    <w:rsid w:val="11CF3FB7"/>
    <w:rsid w:val="122C63A9"/>
    <w:rsid w:val="1266F4BC"/>
    <w:rsid w:val="132BEA3F"/>
    <w:rsid w:val="1452489C"/>
    <w:rsid w:val="1474B217"/>
    <w:rsid w:val="14E69527"/>
    <w:rsid w:val="14ED108C"/>
    <w:rsid w:val="15E27E6A"/>
    <w:rsid w:val="160258B0"/>
    <w:rsid w:val="16550A0E"/>
    <w:rsid w:val="16FFB68B"/>
    <w:rsid w:val="17A0E0BC"/>
    <w:rsid w:val="17BBDDBD"/>
    <w:rsid w:val="18252BF1"/>
    <w:rsid w:val="184B3E08"/>
    <w:rsid w:val="18AD4717"/>
    <w:rsid w:val="194D6F08"/>
    <w:rsid w:val="19A90CE6"/>
    <w:rsid w:val="1A2E65FF"/>
    <w:rsid w:val="1A5862AA"/>
    <w:rsid w:val="1A9E3A19"/>
    <w:rsid w:val="1B0F9682"/>
    <w:rsid w:val="1B480A34"/>
    <w:rsid w:val="1C0C3DDC"/>
    <w:rsid w:val="1D2B47B8"/>
    <w:rsid w:val="1E18CA86"/>
    <w:rsid w:val="1E6891AE"/>
    <w:rsid w:val="1F32A129"/>
    <w:rsid w:val="1FC4E236"/>
    <w:rsid w:val="1FD0EFB3"/>
    <w:rsid w:val="1FE128F6"/>
    <w:rsid w:val="1FE597A9"/>
    <w:rsid w:val="2156A78F"/>
    <w:rsid w:val="217E2DBC"/>
    <w:rsid w:val="21D8A8D3"/>
    <w:rsid w:val="22B8D030"/>
    <w:rsid w:val="232E168F"/>
    <w:rsid w:val="235B3CDF"/>
    <w:rsid w:val="23D41BD3"/>
    <w:rsid w:val="2462003C"/>
    <w:rsid w:val="24961C90"/>
    <w:rsid w:val="24A0EDC4"/>
    <w:rsid w:val="24ACD9AE"/>
    <w:rsid w:val="24F64D7B"/>
    <w:rsid w:val="2585B1EE"/>
    <w:rsid w:val="261C07DC"/>
    <w:rsid w:val="26AB324B"/>
    <w:rsid w:val="26DCA47C"/>
    <w:rsid w:val="26FBA731"/>
    <w:rsid w:val="28C93441"/>
    <w:rsid w:val="290F0744"/>
    <w:rsid w:val="29F0E06B"/>
    <w:rsid w:val="29F6777D"/>
    <w:rsid w:val="2ABB953C"/>
    <w:rsid w:val="2B09F959"/>
    <w:rsid w:val="2BB24E93"/>
    <w:rsid w:val="2C119E1E"/>
    <w:rsid w:val="2CB7E8F2"/>
    <w:rsid w:val="2DA2F35D"/>
    <w:rsid w:val="2DB298A8"/>
    <w:rsid w:val="2E78833E"/>
    <w:rsid w:val="2E8FC4C5"/>
    <w:rsid w:val="2E904DF5"/>
    <w:rsid w:val="2F194600"/>
    <w:rsid w:val="2F76E054"/>
    <w:rsid w:val="2F7D977B"/>
    <w:rsid w:val="3071E00A"/>
    <w:rsid w:val="31055E5B"/>
    <w:rsid w:val="314AC188"/>
    <w:rsid w:val="315EED6E"/>
    <w:rsid w:val="31E0089E"/>
    <w:rsid w:val="320E6CFB"/>
    <w:rsid w:val="32433485"/>
    <w:rsid w:val="3284E092"/>
    <w:rsid w:val="32AE3F2A"/>
    <w:rsid w:val="32C13592"/>
    <w:rsid w:val="32CDF0DC"/>
    <w:rsid w:val="335C52A1"/>
    <w:rsid w:val="3384B363"/>
    <w:rsid w:val="33C03252"/>
    <w:rsid w:val="3422B606"/>
    <w:rsid w:val="34683221"/>
    <w:rsid w:val="35347AAF"/>
    <w:rsid w:val="35B6E9A5"/>
    <w:rsid w:val="35DFAFA2"/>
    <w:rsid w:val="35E4C4D6"/>
    <w:rsid w:val="36412F17"/>
    <w:rsid w:val="379A9546"/>
    <w:rsid w:val="384BFAD4"/>
    <w:rsid w:val="389EB9B1"/>
    <w:rsid w:val="396A5125"/>
    <w:rsid w:val="39A1D21B"/>
    <w:rsid w:val="3A70A97B"/>
    <w:rsid w:val="3AD9AD91"/>
    <w:rsid w:val="3B3F28F5"/>
    <w:rsid w:val="3B59E05C"/>
    <w:rsid w:val="3BD46EDB"/>
    <w:rsid w:val="3C1CF76D"/>
    <w:rsid w:val="3C6B7217"/>
    <w:rsid w:val="3CAEDEE0"/>
    <w:rsid w:val="3CBC7DA7"/>
    <w:rsid w:val="3CDACA78"/>
    <w:rsid w:val="3D8DF042"/>
    <w:rsid w:val="3DDA931E"/>
    <w:rsid w:val="3E4EDF86"/>
    <w:rsid w:val="3E9EFE0D"/>
    <w:rsid w:val="3F4AB884"/>
    <w:rsid w:val="3FB112EE"/>
    <w:rsid w:val="4032D0E9"/>
    <w:rsid w:val="40461ABD"/>
    <w:rsid w:val="40D29755"/>
    <w:rsid w:val="417466EB"/>
    <w:rsid w:val="41B5B095"/>
    <w:rsid w:val="41E7938A"/>
    <w:rsid w:val="42384D88"/>
    <w:rsid w:val="42841515"/>
    <w:rsid w:val="42EA3A39"/>
    <w:rsid w:val="43711EB4"/>
    <w:rsid w:val="437E7B53"/>
    <w:rsid w:val="447EE26F"/>
    <w:rsid w:val="44BB7FA7"/>
    <w:rsid w:val="45C8C33F"/>
    <w:rsid w:val="45FF9C7D"/>
    <w:rsid w:val="4676711C"/>
    <w:rsid w:val="4681AD01"/>
    <w:rsid w:val="4685761E"/>
    <w:rsid w:val="468A381D"/>
    <w:rsid w:val="46B964B9"/>
    <w:rsid w:val="46C60174"/>
    <w:rsid w:val="47F186F3"/>
    <w:rsid w:val="485D6CFB"/>
    <w:rsid w:val="489E40E7"/>
    <w:rsid w:val="4927535E"/>
    <w:rsid w:val="493DFF90"/>
    <w:rsid w:val="49CBF4B9"/>
    <w:rsid w:val="49CC92A9"/>
    <w:rsid w:val="4A3A7D28"/>
    <w:rsid w:val="4C00240C"/>
    <w:rsid w:val="4C09747D"/>
    <w:rsid w:val="4C0EC4DC"/>
    <w:rsid w:val="4C8DBC0E"/>
    <w:rsid w:val="4CF61986"/>
    <w:rsid w:val="4D84C083"/>
    <w:rsid w:val="4D9CDBAD"/>
    <w:rsid w:val="4E0273C3"/>
    <w:rsid w:val="4E65E856"/>
    <w:rsid w:val="4F8310B8"/>
    <w:rsid w:val="5082CF7D"/>
    <w:rsid w:val="508FC2B5"/>
    <w:rsid w:val="5208CD0C"/>
    <w:rsid w:val="52446795"/>
    <w:rsid w:val="525AA6B0"/>
    <w:rsid w:val="527B46C5"/>
    <w:rsid w:val="52ED4D75"/>
    <w:rsid w:val="53359FE0"/>
    <w:rsid w:val="53CF137D"/>
    <w:rsid w:val="54125B8D"/>
    <w:rsid w:val="54B7C5D6"/>
    <w:rsid w:val="54C7822A"/>
    <w:rsid w:val="558FBCEB"/>
    <w:rsid w:val="55D76902"/>
    <w:rsid w:val="56539A4F"/>
    <w:rsid w:val="565826C9"/>
    <w:rsid w:val="56635E17"/>
    <w:rsid w:val="56B0C08F"/>
    <w:rsid w:val="5796A663"/>
    <w:rsid w:val="5B7C4ADA"/>
    <w:rsid w:val="5C0FEC0A"/>
    <w:rsid w:val="5C9D7D53"/>
    <w:rsid w:val="5CDC51AC"/>
    <w:rsid w:val="5F6E753A"/>
    <w:rsid w:val="5F9142E2"/>
    <w:rsid w:val="5F93C71C"/>
    <w:rsid w:val="5FB76750"/>
    <w:rsid w:val="60B2704A"/>
    <w:rsid w:val="60B5B182"/>
    <w:rsid w:val="60F4CAA9"/>
    <w:rsid w:val="61204CC2"/>
    <w:rsid w:val="61C1186B"/>
    <w:rsid w:val="61FCA989"/>
    <w:rsid w:val="62126C01"/>
    <w:rsid w:val="622EE29C"/>
    <w:rsid w:val="62656673"/>
    <w:rsid w:val="626BB271"/>
    <w:rsid w:val="626C2A45"/>
    <w:rsid w:val="627D709D"/>
    <w:rsid w:val="62C93F00"/>
    <w:rsid w:val="632E19DF"/>
    <w:rsid w:val="633B21B1"/>
    <w:rsid w:val="636E9863"/>
    <w:rsid w:val="640C3598"/>
    <w:rsid w:val="64E53A70"/>
    <w:rsid w:val="654F7872"/>
    <w:rsid w:val="65C125B0"/>
    <w:rsid w:val="65C21F96"/>
    <w:rsid w:val="65D98B44"/>
    <w:rsid w:val="6626EBA2"/>
    <w:rsid w:val="662DBA64"/>
    <w:rsid w:val="67843EBC"/>
    <w:rsid w:val="67A53CFE"/>
    <w:rsid w:val="67FE0C00"/>
    <w:rsid w:val="683621D8"/>
    <w:rsid w:val="68742DBA"/>
    <w:rsid w:val="68FB93DA"/>
    <w:rsid w:val="6937261B"/>
    <w:rsid w:val="69E2B2B7"/>
    <w:rsid w:val="69F8A874"/>
    <w:rsid w:val="6A220584"/>
    <w:rsid w:val="6A221943"/>
    <w:rsid w:val="6A6C9C92"/>
    <w:rsid w:val="6AD230B6"/>
    <w:rsid w:val="6AF6DE69"/>
    <w:rsid w:val="6AF8ACD8"/>
    <w:rsid w:val="6B760E54"/>
    <w:rsid w:val="6BE74FAB"/>
    <w:rsid w:val="6C230E87"/>
    <w:rsid w:val="6C3A37D5"/>
    <w:rsid w:val="6C88CEAA"/>
    <w:rsid w:val="6CA539A2"/>
    <w:rsid w:val="6D9B2575"/>
    <w:rsid w:val="6DB3236A"/>
    <w:rsid w:val="6ECDB12E"/>
    <w:rsid w:val="6ECE21DA"/>
    <w:rsid w:val="6ED8FAB5"/>
    <w:rsid w:val="6EFD8E5D"/>
    <w:rsid w:val="6F6B21E7"/>
    <w:rsid w:val="6FF27938"/>
    <w:rsid w:val="709C50DF"/>
    <w:rsid w:val="70AD4FBC"/>
    <w:rsid w:val="70C11380"/>
    <w:rsid w:val="70E73B99"/>
    <w:rsid w:val="70EBD8E3"/>
    <w:rsid w:val="711C6095"/>
    <w:rsid w:val="71DDD0D6"/>
    <w:rsid w:val="72371713"/>
    <w:rsid w:val="7271E470"/>
    <w:rsid w:val="72ACFD8C"/>
    <w:rsid w:val="73026D5F"/>
    <w:rsid w:val="73794E09"/>
    <w:rsid w:val="7397AD23"/>
    <w:rsid w:val="739FABE4"/>
    <w:rsid w:val="73F5CB2B"/>
    <w:rsid w:val="74729B8A"/>
    <w:rsid w:val="74B7303C"/>
    <w:rsid w:val="75131F5B"/>
    <w:rsid w:val="7667A8C9"/>
    <w:rsid w:val="772D2F6C"/>
    <w:rsid w:val="7767CE02"/>
    <w:rsid w:val="777ECADD"/>
    <w:rsid w:val="7804F5B3"/>
    <w:rsid w:val="78243206"/>
    <w:rsid w:val="784331B0"/>
    <w:rsid w:val="78E1E1D6"/>
    <w:rsid w:val="7953601B"/>
    <w:rsid w:val="79B1AF2D"/>
    <w:rsid w:val="7A7084D8"/>
    <w:rsid w:val="7BCACED4"/>
    <w:rsid w:val="7C268B90"/>
    <w:rsid w:val="7C392BE8"/>
    <w:rsid w:val="7C4AC957"/>
    <w:rsid w:val="7D3E9A13"/>
    <w:rsid w:val="7D5187B6"/>
    <w:rsid w:val="7E7F85D9"/>
    <w:rsid w:val="7EA36E84"/>
    <w:rsid w:val="7EC417AD"/>
    <w:rsid w:val="7F6D24ED"/>
    <w:rsid w:val="7F94FF9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C303AB"/>
  <w15:docId w15:val="{C426D624-E98D-44CF-9912-78A79EE5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locked="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DC7"/>
    <w:rPr>
      <w:sz w:val="24"/>
      <w:szCs w:val="24"/>
    </w:rPr>
  </w:style>
  <w:style w:type="paragraph" w:styleId="Heading1">
    <w:name w:val="heading 1"/>
    <w:basedOn w:val="Normal"/>
    <w:next w:val="Normal"/>
    <w:link w:val="Heading1Char"/>
    <w:uiPriority w:val="99"/>
    <w:qFormat/>
    <w:rsid w:val="00FA0E60"/>
    <w:pPr>
      <w:keepNext/>
      <w:outlineLvl w:val="0"/>
    </w:pPr>
    <w:rPr>
      <w:b/>
      <w:bCs/>
    </w:rPr>
  </w:style>
  <w:style w:type="paragraph" w:styleId="Heading3">
    <w:name w:val="heading 3"/>
    <w:basedOn w:val="Normal"/>
    <w:next w:val="Normal"/>
    <w:link w:val="Heading3Char"/>
    <w:qFormat/>
    <w:rsid w:val="00550D1F"/>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9"/>
    <w:qFormat/>
    <w:rsid w:val="000642B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97750"/>
    <w:rPr>
      <w:rFonts w:ascii="Cambria" w:hAnsi="Cambria" w:cs="Times New Roman"/>
      <w:b/>
      <w:bCs/>
      <w:kern w:val="32"/>
      <w:sz w:val="32"/>
      <w:szCs w:val="32"/>
    </w:rPr>
  </w:style>
  <w:style w:type="character" w:customStyle="1" w:styleId="Heading3Char">
    <w:name w:val="Heading 3 Char"/>
    <w:basedOn w:val="DefaultParagraphFont"/>
    <w:link w:val="Heading3"/>
    <w:locked/>
    <w:rsid w:val="00A97750"/>
    <w:rPr>
      <w:rFonts w:ascii="Cambria" w:hAnsi="Cambria" w:cs="Times New Roman"/>
      <w:b/>
      <w:bCs/>
      <w:sz w:val="26"/>
      <w:szCs w:val="26"/>
    </w:rPr>
  </w:style>
  <w:style w:type="character" w:customStyle="1" w:styleId="Heading5Char">
    <w:name w:val="Heading 5 Char"/>
    <w:basedOn w:val="DefaultParagraphFont"/>
    <w:link w:val="Heading5"/>
    <w:uiPriority w:val="99"/>
    <w:semiHidden/>
    <w:locked/>
    <w:rsid w:val="00A97750"/>
    <w:rPr>
      <w:rFonts w:ascii="Calibri" w:hAnsi="Calibri" w:cs="Times New Roman"/>
      <w:b/>
      <w:bCs/>
      <w:i/>
      <w:iCs/>
      <w:sz w:val="26"/>
      <w:szCs w:val="26"/>
    </w:rPr>
  </w:style>
  <w:style w:type="paragraph" w:styleId="Header">
    <w:name w:val="header"/>
    <w:basedOn w:val="Normal"/>
    <w:link w:val="HeaderChar"/>
    <w:uiPriority w:val="99"/>
    <w:rsid w:val="00FA0E60"/>
    <w:pPr>
      <w:tabs>
        <w:tab w:val="center" w:pos="4320"/>
        <w:tab w:val="right" w:pos="8640"/>
      </w:tabs>
    </w:pPr>
    <w:rPr>
      <w:szCs w:val="20"/>
    </w:rPr>
  </w:style>
  <w:style w:type="character" w:customStyle="1" w:styleId="HeaderChar">
    <w:name w:val="Header Char"/>
    <w:basedOn w:val="DefaultParagraphFont"/>
    <w:link w:val="Header"/>
    <w:uiPriority w:val="99"/>
    <w:locked/>
    <w:rsid w:val="009435E4"/>
    <w:rPr>
      <w:rFonts w:cs="Times New Roman"/>
      <w:sz w:val="24"/>
    </w:rPr>
  </w:style>
  <w:style w:type="paragraph" w:styleId="Footer">
    <w:name w:val="footer"/>
    <w:basedOn w:val="Normal"/>
    <w:link w:val="FooterChar"/>
    <w:uiPriority w:val="99"/>
    <w:rsid w:val="00FA0E60"/>
    <w:pPr>
      <w:tabs>
        <w:tab w:val="center" w:pos="4320"/>
        <w:tab w:val="right" w:pos="8640"/>
      </w:tabs>
    </w:pPr>
    <w:rPr>
      <w:szCs w:val="20"/>
    </w:rPr>
  </w:style>
  <w:style w:type="character" w:customStyle="1" w:styleId="FooterChar">
    <w:name w:val="Footer Char"/>
    <w:basedOn w:val="DefaultParagraphFont"/>
    <w:link w:val="Footer"/>
    <w:uiPriority w:val="99"/>
    <w:locked/>
    <w:rsid w:val="00A97750"/>
    <w:rPr>
      <w:rFonts w:cs="Times New Roman"/>
      <w:sz w:val="24"/>
      <w:szCs w:val="24"/>
    </w:rPr>
  </w:style>
  <w:style w:type="character" w:styleId="Hyperlink">
    <w:name w:val="Hyperlink"/>
    <w:basedOn w:val="DefaultParagraphFont"/>
    <w:uiPriority w:val="99"/>
    <w:rsid w:val="00FA0E60"/>
    <w:rPr>
      <w:rFonts w:cs="Times New Roman"/>
      <w:color w:val="0000FF"/>
      <w:u w:val="single"/>
    </w:rPr>
  </w:style>
  <w:style w:type="character" w:styleId="PageNumber">
    <w:name w:val="page number"/>
    <w:basedOn w:val="DefaultParagraphFont"/>
    <w:uiPriority w:val="99"/>
    <w:rsid w:val="00FA0E60"/>
    <w:rPr>
      <w:rFonts w:cs="Times New Roman"/>
    </w:rPr>
  </w:style>
  <w:style w:type="character" w:styleId="FollowedHyperlink">
    <w:name w:val="FollowedHyperlink"/>
    <w:basedOn w:val="DefaultParagraphFont"/>
    <w:uiPriority w:val="99"/>
    <w:rsid w:val="00FA0E60"/>
    <w:rPr>
      <w:rFonts w:cs="Times New Roman"/>
      <w:color w:val="800080"/>
      <w:u w:val="single"/>
    </w:rPr>
  </w:style>
  <w:style w:type="paragraph" w:styleId="BalloonText">
    <w:name w:val="Balloon Text"/>
    <w:basedOn w:val="Normal"/>
    <w:link w:val="BalloonTextChar"/>
    <w:uiPriority w:val="99"/>
    <w:semiHidden/>
    <w:rsid w:val="00A1000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97750"/>
    <w:rPr>
      <w:rFonts w:cs="Times New Roman"/>
      <w:sz w:val="2"/>
    </w:rPr>
  </w:style>
  <w:style w:type="paragraph" w:customStyle="1" w:styleId="BulletPoint">
    <w:name w:val="BulletPoint"/>
    <w:basedOn w:val="Normal"/>
    <w:uiPriority w:val="99"/>
    <w:rsid w:val="00DB2573"/>
    <w:pPr>
      <w:numPr>
        <w:ilvl w:val="1"/>
        <w:numId w:val="1"/>
      </w:numPr>
    </w:pPr>
    <w:rPr>
      <w:szCs w:val="20"/>
    </w:rPr>
  </w:style>
  <w:style w:type="paragraph" w:styleId="BodyTextIndent2">
    <w:name w:val="Body Text Indent 2"/>
    <w:basedOn w:val="Normal"/>
    <w:link w:val="BodyTextIndent2Char"/>
    <w:uiPriority w:val="99"/>
    <w:rsid w:val="0031465E"/>
    <w:pPr>
      <w:ind w:left="720"/>
    </w:pPr>
    <w:rPr>
      <w:rFonts w:ascii="Times" w:hAnsi="Times"/>
      <w:szCs w:val="20"/>
    </w:rPr>
  </w:style>
  <w:style w:type="character" w:customStyle="1" w:styleId="BodyTextIndent2Char">
    <w:name w:val="Body Text Indent 2 Char"/>
    <w:basedOn w:val="DefaultParagraphFont"/>
    <w:link w:val="BodyTextIndent2"/>
    <w:uiPriority w:val="99"/>
    <w:semiHidden/>
    <w:locked/>
    <w:rsid w:val="00A97750"/>
    <w:rPr>
      <w:rFonts w:cs="Times New Roman"/>
      <w:sz w:val="24"/>
      <w:szCs w:val="24"/>
    </w:rPr>
  </w:style>
  <w:style w:type="table" w:styleId="TableGrid">
    <w:name w:val="Table Grid"/>
    <w:basedOn w:val="TableNormal"/>
    <w:uiPriority w:val="39"/>
    <w:rsid w:val="005C78B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rsid w:val="00550D1F"/>
    <w:pPr>
      <w:spacing w:after="120" w:line="480" w:lineRule="auto"/>
    </w:pPr>
  </w:style>
  <w:style w:type="character" w:customStyle="1" w:styleId="BodyText2Char">
    <w:name w:val="Body Text 2 Char"/>
    <w:basedOn w:val="DefaultParagraphFont"/>
    <w:link w:val="BodyText2"/>
    <w:uiPriority w:val="99"/>
    <w:semiHidden/>
    <w:locked/>
    <w:rsid w:val="00A97750"/>
    <w:rPr>
      <w:rFonts w:cs="Times New Roman"/>
      <w:sz w:val="24"/>
      <w:szCs w:val="24"/>
    </w:rPr>
  </w:style>
  <w:style w:type="paragraph" w:styleId="BodyTextIndent">
    <w:name w:val="Body Text Indent"/>
    <w:basedOn w:val="Normal"/>
    <w:link w:val="BodyTextIndentChar"/>
    <w:uiPriority w:val="99"/>
    <w:rsid w:val="00731F2B"/>
    <w:pPr>
      <w:overflowPunct w:val="0"/>
      <w:autoSpaceDE w:val="0"/>
      <w:autoSpaceDN w:val="0"/>
      <w:adjustRightInd w:val="0"/>
      <w:jc w:val="both"/>
    </w:pPr>
  </w:style>
  <w:style w:type="character" w:customStyle="1" w:styleId="BodyTextIndentChar">
    <w:name w:val="Body Text Indent Char"/>
    <w:basedOn w:val="DefaultParagraphFont"/>
    <w:link w:val="BodyTextIndent"/>
    <w:uiPriority w:val="99"/>
    <w:semiHidden/>
    <w:locked/>
    <w:rsid w:val="00A97750"/>
    <w:rPr>
      <w:rFonts w:cs="Times New Roman"/>
      <w:sz w:val="24"/>
      <w:szCs w:val="24"/>
    </w:rPr>
  </w:style>
  <w:style w:type="paragraph" w:styleId="NormalWeb">
    <w:name w:val="Normal (Web)"/>
    <w:basedOn w:val="Normal"/>
    <w:uiPriority w:val="99"/>
    <w:rsid w:val="00731F2B"/>
    <w:pPr>
      <w:spacing w:before="100" w:beforeAutospacing="1" w:after="100" w:afterAutospacing="1"/>
    </w:pPr>
  </w:style>
  <w:style w:type="paragraph" w:styleId="BodyText">
    <w:name w:val="Body Text"/>
    <w:basedOn w:val="Normal"/>
    <w:link w:val="BodyTextChar"/>
    <w:uiPriority w:val="1"/>
    <w:qFormat/>
    <w:rsid w:val="00731F2B"/>
    <w:pPr>
      <w:spacing w:after="120"/>
    </w:pPr>
  </w:style>
  <w:style w:type="character" w:customStyle="1" w:styleId="BodyTextChar">
    <w:name w:val="Body Text Char"/>
    <w:basedOn w:val="DefaultParagraphFont"/>
    <w:link w:val="BodyText"/>
    <w:uiPriority w:val="1"/>
    <w:locked/>
    <w:rsid w:val="00A97750"/>
    <w:rPr>
      <w:rFonts w:cs="Times New Roman"/>
      <w:sz w:val="24"/>
      <w:szCs w:val="24"/>
    </w:rPr>
  </w:style>
  <w:style w:type="paragraph" w:styleId="ListBullet">
    <w:name w:val="List Bullet"/>
    <w:basedOn w:val="Normal"/>
    <w:uiPriority w:val="99"/>
    <w:rsid w:val="00731F2B"/>
    <w:pPr>
      <w:numPr>
        <w:numId w:val="2"/>
      </w:numPr>
      <w:spacing w:before="60"/>
    </w:pPr>
    <w:rPr>
      <w:rFonts w:ascii="Arial" w:hAnsi="Arial" w:cs="Arial"/>
      <w:bCs/>
      <w:kern w:val="2"/>
      <w:sz w:val="20"/>
      <w:szCs w:val="20"/>
      <w:lang w:val="en-GB" w:eastAsia="en-GB"/>
    </w:rPr>
  </w:style>
  <w:style w:type="paragraph" w:styleId="ListBullet2">
    <w:name w:val="List Bullet 2"/>
    <w:basedOn w:val="Normal"/>
    <w:uiPriority w:val="99"/>
    <w:rsid w:val="00731F2B"/>
    <w:pPr>
      <w:numPr>
        <w:ilvl w:val="1"/>
        <w:numId w:val="2"/>
      </w:numPr>
      <w:spacing w:before="60"/>
    </w:pPr>
    <w:rPr>
      <w:rFonts w:ascii="Arial" w:hAnsi="Arial" w:cs="Arial"/>
      <w:bCs/>
      <w:kern w:val="2"/>
      <w:sz w:val="20"/>
      <w:szCs w:val="22"/>
      <w:lang w:val="en-GB" w:eastAsia="en-GB"/>
    </w:rPr>
  </w:style>
  <w:style w:type="paragraph" w:styleId="ListBullet3">
    <w:name w:val="List Bullet 3"/>
    <w:basedOn w:val="Normal"/>
    <w:uiPriority w:val="99"/>
    <w:rsid w:val="00731F2B"/>
    <w:pPr>
      <w:numPr>
        <w:ilvl w:val="2"/>
        <w:numId w:val="2"/>
      </w:numPr>
      <w:spacing w:before="60"/>
    </w:pPr>
    <w:rPr>
      <w:rFonts w:ascii="Arial" w:hAnsi="Arial" w:cs="Arial"/>
      <w:bCs/>
      <w:kern w:val="2"/>
      <w:sz w:val="20"/>
      <w:szCs w:val="20"/>
      <w:lang w:val="en-GB" w:eastAsia="en-GB"/>
    </w:rPr>
  </w:style>
  <w:style w:type="paragraph" w:styleId="ListBullet4">
    <w:name w:val="List Bullet 4"/>
    <w:basedOn w:val="Normal"/>
    <w:uiPriority w:val="99"/>
    <w:rsid w:val="00731F2B"/>
    <w:pPr>
      <w:numPr>
        <w:ilvl w:val="3"/>
        <w:numId w:val="2"/>
      </w:numPr>
    </w:pPr>
    <w:rPr>
      <w:rFonts w:ascii="Arial" w:hAnsi="Arial" w:cs="Arial"/>
      <w:bCs/>
      <w:kern w:val="2"/>
      <w:sz w:val="22"/>
      <w:szCs w:val="22"/>
      <w:lang w:val="en-GB" w:eastAsia="en-GB"/>
    </w:rPr>
  </w:style>
  <w:style w:type="paragraph" w:customStyle="1" w:styleId="Style1">
    <w:name w:val="Style1"/>
    <w:basedOn w:val="Normal"/>
    <w:uiPriority w:val="99"/>
    <w:rsid w:val="001B1C17"/>
    <w:pPr>
      <w:numPr>
        <w:numId w:val="3"/>
      </w:numPr>
    </w:pPr>
  </w:style>
  <w:style w:type="character" w:customStyle="1" w:styleId="pxstyle23style18">
    <w:name w:val="px style23 style18"/>
    <w:basedOn w:val="DefaultParagraphFont"/>
    <w:uiPriority w:val="99"/>
    <w:rsid w:val="001B1C17"/>
    <w:rPr>
      <w:rFonts w:cs="Times New Roman"/>
    </w:rPr>
  </w:style>
  <w:style w:type="character" w:customStyle="1" w:styleId="style11">
    <w:name w:val="style11"/>
    <w:uiPriority w:val="99"/>
    <w:rsid w:val="001B1C17"/>
    <w:rPr>
      <w:rFonts w:ascii="Arial" w:hAnsi="Arial"/>
    </w:rPr>
  </w:style>
  <w:style w:type="character" w:styleId="IntenseEmphasis">
    <w:name w:val="Intense Emphasis"/>
    <w:basedOn w:val="DefaultParagraphFont"/>
    <w:uiPriority w:val="99"/>
    <w:qFormat/>
    <w:rsid w:val="001274E3"/>
    <w:rPr>
      <w:rFonts w:cs="Times New Roman"/>
      <w:b/>
      <w:i/>
      <w:color w:val="4F81BD"/>
    </w:rPr>
  </w:style>
  <w:style w:type="paragraph" w:styleId="ListParagraph">
    <w:name w:val="List Paragraph"/>
    <w:basedOn w:val="Normal"/>
    <w:uiPriority w:val="34"/>
    <w:qFormat/>
    <w:rsid w:val="00BA41DA"/>
    <w:pPr>
      <w:ind w:left="720"/>
      <w:contextualSpacing/>
    </w:pPr>
  </w:style>
  <w:style w:type="character" w:styleId="Emphasis">
    <w:name w:val="Emphasis"/>
    <w:basedOn w:val="DefaultParagraphFont"/>
    <w:uiPriority w:val="99"/>
    <w:qFormat/>
    <w:locked/>
    <w:rsid w:val="00DD7984"/>
    <w:rPr>
      <w:rFonts w:cs="Times New Roman"/>
      <w:i/>
    </w:rPr>
  </w:style>
  <w:style w:type="character" w:customStyle="1" w:styleId="s21">
    <w:name w:val="s21"/>
    <w:basedOn w:val="DefaultParagraphFont"/>
    <w:uiPriority w:val="99"/>
    <w:rsid w:val="007B3731"/>
    <w:rPr>
      <w:rFonts w:cs="Times New Roman"/>
    </w:rPr>
  </w:style>
  <w:style w:type="character" w:styleId="Strong">
    <w:name w:val="Strong"/>
    <w:basedOn w:val="DefaultParagraphFont"/>
    <w:uiPriority w:val="22"/>
    <w:qFormat/>
    <w:locked/>
    <w:rsid w:val="004C5D61"/>
    <w:rPr>
      <w:b/>
      <w:bCs/>
    </w:rPr>
  </w:style>
  <w:style w:type="character" w:customStyle="1" w:styleId="apple-converted-space">
    <w:name w:val="apple-converted-space"/>
    <w:basedOn w:val="DefaultParagraphFont"/>
    <w:rsid w:val="00583944"/>
  </w:style>
  <w:style w:type="paragraph" w:styleId="PlainText">
    <w:name w:val="Plain Text"/>
    <w:basedOn w:val="Normal"/>
    <w:link w:val="PlainTextChar"/>
    <w:uiPriority w:val="99"/>
    <w:semiHidden/>
    <w:unhideWhenUsed/>
    <w:rsid w:val="00DA4214"/>
    <w:rPr>
      <w:rFonts w:ascii="Calibri" w:eastAsiaTheme="minorHAnsi" w:hAnsi="Calibri"/>
      <w:sz w:val="22"/>
      <w:szCs w:val="22"/>
    </w:rPr>
  </w:style>
  <w:style w:type="character" w:customStyle="1" w:styleId="PlainTextChar">
    <w:name w:val="Plain Text Char"/>
    <w:basedOn w:val="DefaultParagraphFont"/>
    <w:link w:val="PlainText"/>
    <w:uiPriority w:val="99"/>
    <w:semiHidden/>
    <w:rsid w:val="00DA4214"/>
    <w:rPr>
      <w:rFonts w:ascii="Calibri" w:eastAsiaTheme="minorHAnsi" w:hAnsi="Calibri"/>
    </w:rPr>
  </w:style>
  <w:style w:type="paragraph" w:styleId="DocumentMap">
    <w:name w:val="Document Map"/>
    <w:basedOn w:val="Normal"/>
    <w:link w:val="DocumentMapChar"/>
    <w:uiPriority w:val="99"/>
    <w:semiHidden/>
    <w:unhideWhenUsed/>
    <w:rsid w:val="00FE1C2F"/>
    <w:rPr>
      <w:rFonts w:ascii="Tahoma" w:hAnsi="Tahoma" w:cs="Tahoma"/>
      <w:sz w:val="16"/>
      <w:szCs w:val="16"/>
    </w:rPr>
  </w:style>
  <w:style w:type="character" w:customStyle="1" w:styleId="DocumentMapChar">
    <w:name w:val="Document Map Char"/>
    <w:basedOn w:val="DefaultParagraphFont"/>
    <w:link w:val="DocumentMap"/>
    <w:uiPriority w:val="99"/>
    <w:semiHidden/>
    <w:rsid w:val="00FE1C2F"/>
    <w:rPr>
      <w:rFonts w:ascii="Tahoma" w:hAnsi="Tahoma" w:cs="Tahoma"/>
      <w:sz w:val="16"/>
      <w:szCs w:val="16"/>
    </w:rPr>
  </w:style>
  <w:style w:type="paragraph" w:customStyle="1" w:styleId="Default">
    <w:name w:val="Default"/>
    <w:rsid w:val="00A830E0"/>
    <w:pPr>
      <w:autoSpaceDE w:val="0"/>
      <w:autoSpaceDN w:val="0"/>
      <w:adjustRightInd w:val="0"/>
    </w:pPr>
    <w:rPr>
      <w:rFonts w:ascii="Arial" w:hAnsi="Arial" w:cs="Arial"/>
      <w:color w:val="000000"/>
      <w:sz w:val="24"/>
      <w:szCs w:val="24"/>
    </w:rPr>
  </w:style>
  <w:style w:type="paragraph" w:styleId="NoSpacing">
    <w:name w:val="No Spacing"/>
    <w:uiPriority w:val="1"/>
    <w:qFormat/>
    <w:rsid w:val="00E54179"/>
    <w:rPr>
      <w:rFonts w:ascii="Calibri" w:eastAsiaTheme="minorHAnsi" w:hAnsi="Calibri"/>
    </w:rPr>
  </w:style>
  <w:style w:type="paragraph" w:customStyle="1" w:styleId="xmsonormal">
    <w:name w:val="x_msonormal"/>
    <w:basedOn w:val="Normal"/>
    <w:uiPriority w:val="99"/>
    <w:rsid w:val="007052D1"/>
    <w:rPr>
      <w:rFonts w:eastAsiaTheme="minorEastAsia"/>
      <w:lang w:eastAsia="ko-KR"/>
    </w:rPr>
  </w:style>
  <w:style w:type="character" w:customStyle="1" w:styleId="lstextview">
    <w:name w:val="lstextview"/>
    <w:basedOn w:val="DefaultParagraphFont"/>
    <w:rsid w:val="00A81301"/>
  </w:style>
  <w:style w:type="paragraph" w:customStyle="1" w:styleId="xxxxmsonormal">
    <w:name w:val="x_x_xxmsonormal"/>
    <w:basedOn w:val="Normal"/>
    <w:rsid w:val="00927659"/>
    <w:rPr>
      <w:rFonts w:eastAsiaTheme="minorHAnsi"/>
    </w:rPr>
  </w:style>
  <w:style w:type="character" w:styleId="CommentReference">
    <w:name w:val="annotation reference"/>
    <w:basedOn w:val="DefaultParagraphFont"/>
    <w:uiPriority w:val="99"/>
    <w:semiHidden/>
    <w:unhideWhenUsed/>
    <w:rsid w:val="00005E97"/>
    <w:rPr>
      <w:sz w:val="16"/>
      <w:szCs w:val="16"/>
    </w:rPr>
  </w:style>
  <w:style w:type="paragraph" w:styleId="CommentText">
    <w:name w:val="annotation text"/>
    <w:basedOn w:val="Normal"/>
    <w:link w:val="CommentTextChar"/>
    <w:uiPriority w:val="99"/>
    <w:unhideWhenUsed/>
    <w:rsid w:val="00005E97"/>
    <w:rPr>
      <w:sz w:val="20"/>
      <w:szCs w:val="20"/>
    </w:rPr>
  </w:style>
  <w:style w:type="character" w:customStyle="1" w:styleId="CommentTextChar">
    <w:name w:val="Comment Text Char"/>
    <w:basedOn w:val="DefaultParagraphFont"/>
    <w:link w:val="CommentText"/>
    <w:uiPriority w:val="99"/>
    <w:rsid w:val="00005E97"/>
    <w:rPr>
      <w:sz w:val="20"/>
      <w:szCs w:val="20"/>
    </w:rPr>
  </w:style>
  <w:style w:type="paragraph" w:styleId="CommentSubject">
    <w:name w:val="annotation subject"/>
    <w:basedOn w:val="CommentText"/>
    <w:next w:val="CommentText"/>
    <w:link w:val="CommentSubjectChar"/>
    <w:uiPriority w:val="99"/>
    <w:semiHidden/>
    <w:unhideWhenUsed/>
    <w:rsid w:val="00005E97"/>
    <w:rPr>
      <w:b/>
      <w:bCs/>
    </w:rPr>
  </w:style>
  <w:style w:type="character" w:customStyle="1" w:styleId="CommentSubjectChar">
    <w:name w:val="Comment Subject Char"/>
    <w:basedOn w:val="CommentTextChar"/>
    <w:link w:val="CommentSubject"/>
    <w:uiPriority w:val="99"/>
    <w:semiHidden/>
    <w:rsid w:val="00005E97"/>
    <w:rPr>
      <w:b/>
      <w:bCs/>
      <w:sz w:val="20"/>
      <w:szCs w:val="20"/>
    </w:rPr>
  </w:style>
  <w:style w:type="paragraph" w:customStyle="1" w:styleId="TableParagraph">
    <w:name w:val="Table Paragraph"/>
    <w:basedOn w:val="Normal"/>
    <w:uiPriority w:val="1"/>
    <w:qFormat/>
    <w:rsid w:val="001E5F29"/>
    <w:pPr>
      <w:widowControl w:val="0"/>
      <w:autoSpaceDE w:val="0"/>
      <w:autoSpaceDN w:val="0"/>
    </w:pPr>
    <w:rPr>
      <w:sz w:val="22"/>
      <w:szCs w:val="22"/>
      <w:lang w:bidi="en-US"/>
    </w:rPr>
  </w:style>
  <w:style w:type="paragraph" w:customStyle="1" w:styleId="xxxmsonormal">
    <w:name w:val="x_xxmsonormal"/>
    <w:basedOn w:val="Normal"/>
    <w:rsid w:val="00FD7179"/>
    <w:rPr>
      <w:rFonts w:ascii="Calibri" w:eastAsia="Calibri" w:hAnsi="Calibri" w:cs="Calibri"/>
      <w:sz w:val="22"/>
      <w:szCs w:val="22"/>
    </w:rPr>
  </w:style>
  <w:style w:type="character" w:customStyle="1" w:styleId="normaltextrun">
    <w:name w:val="normaltextrun"/>
    <w:basedOn w:val="DefaultParagraphFont"/>
    <w:rsid w:val="00F24266"/>
  </w:style>
  <w:style w:type="character" w:customStyle="1" w:styleId="eop">
    <w:name w:val="eop"/>
    <w:basedOn w:val="DefaultParagraphFont"/>
    <w:rsid w:val="00F24266"/>
  </w:style>
  <w:style w:type="paragraph" w:customStyle="1" w:styleId="paragraph">
    <w:name w:val="paragraph"/>
    <w:basedOn w:val="Normal"/>
    <w:rsid w:val="00F24266"/>
    <w:pPr>
      <w:spacing w:before="100" w:beforeAutospacing="1" w:after="100" w:afterAutospacing="1"/>
    </w:pPr>
  </w:style>
  <w:style w:type="character" w:customStyle="1" w:styleId="xeop">
    <w:name w:val="x_eop"/>
    <w:basedOn w:val="DefaultParagraphFont"/>
    <w:rsid w:val="00356D5F"/>
  </w:style>
  <w:style w:type="character" w:customStyle="1" w:styleId="xnormaltextrun">
    <w:name w:val="x_normaltextrun"/>
    <w:basedOn w:val="DefaultParagraphFont"/>
    <w:rsid w:val="00356D5F"/>
  </w:style>
  <w:style w:type="character" w:customStyle="1" w:styleId="ui-provider">
    <w:name w:val="ui-provider"/>
    <w:basedOn w:val="DefaultParagraphFont"/>
    <w:rsid w:val="00265A23"/>
  </w:style>
  <w:style w:type="paragraph" w:styleId="Revision">
    <w:name w:val="Revision"/>
    <w:hidden/>
    <w:uiPriority w:val="99"/>
    <w:semiHidden/>
    <w:rsid w:val="000F43D5"/>
    <w:rPr>
      <w:sz w:val="24"/>
      <w:szCs w:val="24"/>
    </w:rPr>
  </w:style>
  <w:style w:type="character" w:customStyle="1" w:styleId="UnresolvedMention1">
    <w:name w:val="Unresolved Mention1"/>
    <w:basedOn w:val="DefaultParagraphFont"/>
    <w:uiPriority w:val="99"/>
    <w:semiHidden/>
    <w:unhideWhenUsed/>
    <w:rsid w:val="00B649F3"/>
    <w:rPr>
      <w:color w:val="605E5C"/>
      <w:shd w:val="clear" w:color="auto" w:fill="E1DFDD"/>
    </w:rPr>
  </w:style>
  <w:style w:type="character" w:customStyle="1" w:styleId="UnresolvedMention10">
    <w:name w:val="Unresolved Mention10"/>
    <w:basedOn w:val="DefaultParagraphFont"/>
    <w:uiPriority w:val="99"/>
    <w:unhideWhenUsed/>
    <w:rsid w:val="004702B0"/>
    <w:rPr>
      <w:color w:val="605E5C"/>
      <w:shd w:val="clear" w:color="auto" w:fill="E1DFDD"/>
    </w:rPr>
  </w:style>
  <w:style w:type="character" w:customStyle="1" w:styleId="Mention1">
    <w:name w:val="Mention1"/>
    <w:basedOn w:val="DefaultParagraphFont"/>
    <w:uiPriority w:val="99"/>
    <w:unhideWhenUsed/>
    <w:rsid w:val="004702B0"/>
    <w:rPr>
      <w:color w:val="2B579A"/>
      <w:shd w:val="clear" w:color="auto" w:fill="E1DFDD"/>
    </w:rPr>
  </w:style>
  <w:style w:type="paragraph" w:customStyle="1" w:styleId="xdefault">
    <w:name w:val="x_default"/>
    <w:basedOn w:val="Normal"/>
    <w:uiPriority w:val="99"/>
    <w:rsid w:val="00CC0088"/>
    <w:pPr>
      <w:autoSpaceDE w:val="0"/>
      <w:autoSpaceDN w:val="0"/>
    </w:pPr>
    <w:rPr>
      <w:rFonts w:eastAsiaTheme="minorHAnsi"/>
      <w:color w:val="000000"/>
    </w:rPr>
  </w:style>
  <w:style w:type="character" w:customStyle="1" w:styleId="contentpasted0">
    <w:name w:val="contentpasted0"/>
    <w:basedOn w:val="DefaultParagraphFont"/>
    <w:rsid w:val="00F40FA0"/>
  </w:style>
  <w:style w:type="table" w:customStyle="1" w:styleId="TableGrid1">
    <w:name w:val="Table Grid1"/>
    <w:basedOn w:val="TableNormal"/>
    <w:next w:val="TableGrid"/>
    <w:uiPriority w:val="39"/>
    <w:rsid w:val="00602E2A"/>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2">
    <w:name w:val="Mention2"/>
    <w:basedOn w:val="DefaultParagraphFont"/>
    <w:uiPriority w:val="99"/>
    <w:unhideWhenUsed/>
    <w:rsid w:val="000675EC"/>
    <w:rPr>
      <w:color w:val="2B579A"/>
      <w:shd w:val="clear" w:color="auto" w:fill="E1DFDD"/>
    </w:rPr>
  </w:style>
  <w:style w:type="character" w:customStyle="1" w:styleId="UnresolvedMention2">
    <w:name w:val="Unresolved Mention2"/>
    <w:basedOn w:val="DefaultParagraphFont"/>
    <w:uiPriority w:val="99"/>
    <w:semiHidden/>
    <w:unhideWhenUsed/>
    <w:rsid w:val="001A30B2"/>
    <w:rPr>
      <w:color w:val="605E5C"/>
      <w:shd w:val="clear" w:color="auto" w:fill="E1DFDD"/>
    </w:rPr>
  </w:style>
  <w:style w:type="character" w:customStyle="1" w:styleId="Mention3">
    <w:name w:val="Mention3"/>
    <w:basedOn w:val="DefaultParagraphFont"/>
    <w:uiPriority w:val="99"/>
    <w:unhideWhenUsed/>
    <w:rsid w:val="007B0CDD"/>
    <w:rPr>
      <w:color w:val="2B579A"/>
      <w:shd w:val="clear" w:color="auto" w:fill="E1DFDD"/>
    </w:rPr>
  </w:style>
  <w:style w:type="character" w:customStyle="1" w:styleId="UnresolvedMention3">
    <w:name w:val="Unresolved Mention3"/>
    <w:basedOn w:val="DefaultParagraphFont"/>
    <w:uiPriority w:val="99"/>
    <w:semiHidden/>
    <w:unhideWhenUsed/>
    <w:rsid w:val="007B0CDD"/>
    <w:rPr>
      <w:color w:val="605E5C"/>
      <w:shd w:val="clear" w:color="auto" w:fill="E1DFDD"/>
    </w:rPr>
  </w:style>
  <w:style w:type="character" w:styleId="Mention">
    <w:name w:val="Mention"/>
    <w:basedOn w:val="DefaultParagraphFont"/>
    <w:uiPriority w:val="99"/>
    <w:unhideWhenUsed/>
    <w:rsid w:val="00D6733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70676">
      <w:bodyDiv w:val="1"/>
      <w:marLeft w:val="0"/>
      <w:marRight w:val="0"/>
      <w:marTop w:val="0"/>
      <w:marBottom w:val="0"/>
      <w:divBdr>
        <w:top w:val="none" w:sz="0" w:space="0" w:color="auto"/>
        <w:left w:val="none" w:sz="0" w:space="0" w:color="auto"/>
        <w:bottom w:val="none" w:sz="0" w:space="0" w:color="auto"/>
        <w:right w:val="none" w:sz="0" w:space="0" w:color="auto"/>
      </w:divBdr>
    </w:div>
    <w:div w:id="47074529">
      <w:bodyDiv w:val="1"/>
      <w:marLeft w:val="0"/>
      <w:marRight w:val="0"/>
      <w:marTop w:val="0"/>
      <w:marBottom w:val="0"/>
      <w:divBdr>
        <w:top w:val="none" w:sz="0" w:space="0" w:color="auto"/>
        <w:left w:val="none" w:sz="0" w:space="0" w:color="auto"/>
        <w:bottom w:val="none" w:sz="0" w:space="0" w:color="auto"/>
        <w:right w:val="none" w:sz="0" w:space="0" w:color="auto"/>
      </w:divBdr>
    </w:div>
    <w:div w:id="57170039">
      <w:bodyDiv w:val="1"/>
      <w:marLeft w:val="0"/>
      <w:marRight w:val="0"/>
      <w:marTop w:val="0"/>
      <w:marBottom w:val="0"/>
      <w:divBdr>
        <w:top w:val="none" w:sz="0" w:space="0" w:color="auto"/>
        <w:left w:val="none" w:sz="0" w:space="0" w:color="auto"/>
        <w:bottom w:val="none" w:sz="0" w:space="0" w:color="auto"/>
        <w:right w:val="none" w:sz="0" w:space="0" w:color="auto"/>
      </w:divBdr>
    </w:div>
    <w:div w:id="60835576">
      <w:bodyDiv w:val="1"/>
      <w:marLeft w:val="0"/>
      <w:marRight w:val="0"/>
      <w:marTop w:val="0"/>
      <w:marBottom w:val="0"/>
      <w:divBdr>
        <w:top w:val="none" w:sz="0" w:space="0" w:color="auto"/>
        <w:left w:val="none" w:sz="0" w:space="0" w:color="auto"/>
        <w:bottom w:val="none" w:sz="0" w:space="0" w:color="auto"/>
        <w:right w:val="none" w:sz="0" w:space="0" w:color="auto"/>
      </w:divBdr>
    </w:div>
    <w:div w:id="69545224">
      <w:bodyDiv w:val="1"/>
      <w:marLeft w:val="0"/>
      <w:marRight w:val="0"/>
      <w:marTop w:val="0"/>
      <w:marBottom w:val="0"/>
      <w:divBdr>
        <w:top w:val="none" w:sz="0" w:space="0" w:color="auto"/>
        <w:left w:val="none" w:sz="0" w:space="0" w:color="auto"/>
        <w:bottom w:val="none" w:sz="0" w:space="0" w:color="auto"/>
        <w:right w:val="none" w:sz="0" w:space="0" w:color="auto"/>
      </w:divBdr>
    </w:div>
    <w:div w:id="79181729">
      <w:bodyDiv w:val="1"/>
      <w:marLeft w:val="0"/>
      <w:marRight w:val="0"/>
      <w:marTop w:val="0"/>
      <w:marBottom w:val="0"/>
      <w:divBdr>
        <w:top w:val="none" w:sz="0" w:space="0" w:color="auto"/>
        <w:left w:val="none" w:sz="0" w:space="0" w:color="auto"/>
        <w:bottom w:val="none" w:sz="0" w:space="0" w:color="auto"/>
        <w:right w:val="none" w:sz="0" w:space="0" w:color="auto"/>
      </w:divBdr>
    </w:div>
    <w:div w:id="93403922">
      <w:bodyDiv w:val="1"/>
      <w:marLeft w:val="0"/>
      <w:marRight w:val="0"/>
      <w:marTop w:val="0"/>
      <w:marBottom w:val="0"/>
      <w:divBdr>
        <w:top w:val="none" w:sz="0" w:space="0" w:color="auto"/>
        <w:left w:val="none" w:sz="0" w:space="0" w:color="auto"/>
        <w:bottom w:val="none" w:sz="0" w:space="0" w:color="auto"/>
        <w:right w:val="none" w:sz="0" w:space="0" w:color="auto"/>
      </w:divBdr>
    </w:div>
    <w:div w:id="109520850">
      <w:bodyDiv w:val="1"/>
      <w:marLeft w:val="0"/>
      <w:marRight w:val="0"/>
      <w:marTop w:val="0"/>
      <w:marBottom w:val="0"/>
      <w:divBdr>
        <w:top w:val="none" w:sz="0" w:space="0" w:color="auto"/>
        <w:left w:val="none" w:sz="0" w:space="0" w:color="auto"/>
        <w:bottom w:val="none" w:sz="0" w:space="0" w:color="auto"/>
        <w:right w:val="none" w:sz="0" w:space="0" w:color="auto"/>
      </w:divBdr>
    </w:div>
    <w:div w:id="119157679">
      <w:bodyDiv w:val="1"/>
      <w:marLeft w:val="0"/>
      <w:marRight w:val="0"/>
      <w:marTop w:val="0"/>
      <w:marBottom w:val="0"/>
      <w:divBdr>
        <w:top w:val="none" w:sz="0" w:space="0" w:color="auto"/>
        <w:left w:val="none" w:sz="0" w:space="0" w:color="auto"/>
        <w:bottom w:val="none" w:sz="0" w:space="0" w:color="auto"/>
        <w:right w:val="none" w:sz="0" w:space="0" w:color="auto"/>
      </w:divBdr>
    </w:div>
    <w:div w:id="123234355">
      <w:bodyDiv w:val="1"/>
      <w:marLeft w:val="0"/>
      <w:marRight w:val="0"/>
      <w:marTop w:val="0"/>
      <w:marBottom w:val="0"/>
      <w:divBdr>
        <w:top w:val="none" w:sz="0" w:space="0" w:color="auto"/>
        <w:left w:val="none" w:sz="0" w:space="0" w:color="auto"/>
        <w:bottom w:val="none" w:sz="0" w:space="0" w:color="auto"/>
        <w:right w:val="none" w:sz="0" w:space="0" w:color="auto"/>
      </w:divBdr>
    </w:div>
    <w:div w:id="133565585">
      <w:bodyDiv w:val="1"/>
      <w:marLeft w:val="0"/>
      <w:marRight w:val="0"/>
      <w:marTop w:val="0"/>
      <w:marBottom w:val="0"/>
      <w:divBdr>
        <w:top w:val="none" w:sz="0" w:space="0" w:color="auto"/>
        <w:left w:val="none" w:sz="0" w:space="0" w:color="auto"/>
        <w:bottom w:val="none" w:sz="0" w:space="0" w:color="auto"/>
        <w:right w:val="none" w:sz="0" w:space="0" w:color="auto"/>
      </w:divBdr>
    </w:div>
    <w:div w:id="136072404">
      <w:bodyDiv w:val="1"/>
      <w:marLeft w:val="0"/>
      <w:marRight w:val="0"/>
      <w:marTop w:val="0"/>
      <w:marBottom w:val="0"/>
      <w:divBdr>
        <w:top w:val="none" w:sz="0" w:space="0" w:color="auto"/>
        <w:left w:val="none" w:sz="0" w:space="0" w:color="auto"/>
        <w:bottom w:val="none" w:sz="0" w:space="0" w:color="auto"/>
        <w:right w:val="none" w:sz="0" w:space="0" w:color="auto"/>
      </w:divBdr>
    </w:div>
    <w:div w:id="136269154">
      <w:bodyDiv w:val="1"/>
      <w:marLeft w:val="0"/>
      <w:marRight w:val="0"/>
      <w:marTop w:val="0"/>
      <w:marBottom w:val="0"/>
      <w:divBdr>
        <w:top w:val="none" w:sz="0" w:space="0" w:color="auto"/>
        <w:left w:val="none" w:sz="0" w:space="0" w:color="auto"/>
        <w:bottom w:val="none" w:sz="0" w:space="0" w:color="auto"/>
        <w:right w:val="none" w:sz="0" w:space="0" w:color="auto"/>
      </w:divBdr>
    </w:div>
    <w:div w:id="143355426">
      <w:bodyDiv w:val="1"/>
      <w:marLeft w:val="0"/>
      <w:marRight w:val="0"/>
      <w:marTop w:val="0"/>
      <w:marBottom w:val="0"/>
      <w:divBdr>
        <w:top w:val="none" w:sz="0" w:space="0" w:color="auto"/>
        <w:left w:val="none" w:sz="0" w:space="0" w:color="auto"/>
        <w:bottom w:val="none" w:sz="0" w:space="0" w:color="auto"/>
        <w:right w:val="none" w:sz="0" w:space="0" w:color="auto"/>
      </w:divBdr>
    </w:div>
    <w:div w:id="143936984">
      <w:bodyDiv w:val="1"/>
      <w:marLeft w:val="0"/>
      <w:marRight w:val="0"/>
      <w:marTop w:val="0"/>
      <w:marBottom w:val="0"/>
      <w:divBdr>
        <w:top w:val="none" w:sz="0" w:space="0" w:color="auto"/>
        <w:left w:val="none" w:sz="0" w:space="0" w:color="auto"/>
        <w:bottom w:val="none" w:sz="0" w:space="0" w:color="auto"/>
        <w:right w:val="none" w:sz="0" w:space="0" w:color="auto"/>
      </w:divBdr>
    </w:div>
    <w:div w:id="144326217">
      <w:bodyDiv w:val="1"/>
      <w:marLeft w:val="0"/>
      <w:marRight w:val="0"/>
      <w:marTop w:val="0"/>
      <w:marBottom w:val="0"/>
      <w:divBdr>
        <w:top w:val="none" w:sz="0" w:space="0" w:color="auto"/>
        <w:left w:val="none" w:sz="0" w:space="0" w:color="auto"/>
        <w:bottom w:val="none" w:sz="0" w:space="0" w:color="auto"/>
        <w:right w:val="none" w:sz="0" w:space="0" w:color="auto"/>
      </w:divBdr>
    </w:div>
    <w:div w:id="157160345">
      <w:bodyDiv w:val="1"/>
      <w:marLeft w:val="0"/>
      <w:marRight w:val="0"/>
      <w:marTop w:val="0"/>
      <w:marBottom w:val="0"/>
      <w:divBdr>
        <w:top w:val="none" w:sz="0" w:space="0" w:color="auto"/>
        <w:left w:val="none" w:sz="0" w:space="0" w:color="auto"/>
        <w:bottom w:val="none" w:sz="0" w:space="0" w:color="auto"/>
        <w:right w:val="none" w:sz="0" w:space="0" w:color="auto"/>
      </w:divBdr>
    </w:div>
    <w:div w:id="169950940">
      <w:bodyDiv w:val="1"/>
      <w:marLeft w:val="0"/>
      <w:marRight w:val="0"/>
      <w:marTop w:val="0"/>
      <w:marBottom w:val="0"/>
      <w:divBdr>
        <w:top w:val="none" w:sz="0" w:space="0" w:color="auto"/>
        <w:left w:val="none" w:sz="0" w:space="0" w:color="auto"/>
        <w:bottom w:val="none" w:sz="0" w:space="0" w:color="auto"/>
        <w:right w:val="none" w:sz="0" w:space="0" w:color="auto"/>
      </w:divBdr>
    </w:div>
    <w:div w:id="171454464">
      <w:bodyDiv w:val="1"/>
      <w:marLeft w:val="0"/>
      <w:marRight w:val="0"/>
      <w:marTop w:val="0"/>
      <w:marBottom w:val="0"/>
      <w:divBdr>
        <w:top w:val="none" w:sz="0" w:space="0" w:color="auto"/>
        <w:left w:val="none" w:sz="0" w:space="0" w:color="auto"/>
        <w:bottom w:val="none" w:sz="0" w:space="0" w:color="auto"/>
        <w:right w:val="none" w:sz="0" w:space="0" w:color="auto"/>
      </w:divBdr>
    </w:div>
    <w:div w:id="177894303">
      <w:bodyDiv w:val="1"/>
      <w:marLeft w:val="0"/>
      <w:marRight w:val="0"/>
      <w:marTop w:val="0"/>
      <w:marBottom w:val="0"/>
      <w:divBdr>
        <w:top w:val="none" w:sz="0" w:space="0" w:color="auto"/>
        <w:left w:val="none" w:sz="0" w:space="0" w:color="auto"/>
        <w:bottom w:val="none" w:sz="0" w:space="0" w:color="auto"/>
        <w:right w:val="none" w:sz="0" w:space="0" w:color="auto"/>
      </w:divBdr>
    </w:div>
    <w:div w:id="205265583">
      <w:bodyDiv w:val="1"/>
      <w:marLeft w:val="0"/>
      <w:marRight w:val="0"/>
      <w:marTop w:val="0"/>
      <w:marBottom w:val="0"/>
      <w:divBdr>
        <w:top w:val="none" w:sz="0" w:space="0" w:color="auto"/>
        <w:left w:val="none" w:sz="0" w:space="0" w:color="auto"/>
        <w:bottom w:val="none" w:sz="0" w:space="0" w:color="auto"/>
        <w:right w:val="none" w:sz="0" w:space="0" w:color="auto"/>
      </w:divBdr>
    </w:div>
    <w:div w:id="209608192">
      <w:bodyDiv w:val="1"/>
      <w:marLeft w:val="0"/>
      <w:marRight w:val="0"/>
      <w:marTop w:val="0"/>
      <w:marBottom w:val="0"/>
      <w:divBdr>
        <w:top w:val="none" w:sz="0" w:space="0" w:color="auto"/>
        <w:left w:val="none" w:sz="0" w:space="0" w:color="auto"/>
        <w:bottom w:val="none" w:sz="0" w:space="0" w:color="auto"/>
        <w:right w:val="none" w:sz="0" w:space="0" w:color="auto"/>
      </w:divBdr>
    </w:div>
    <w:div w:id="217131204">
      <w:bodyDiv w:val="1"/>
      <w:marLeft w:val="0"/>
      <w:marRight w:val="0"/>
      <w:marTop w:val="0"/>
      <w:marBottom w:val="0"/>
      <w:divBdr>
        <w:top w:val="none" w:sz="0" w:space="0" w:color="auto"/>
        <w:left w:val="none" w:sz="0" w:space="0" w:color="auto"/>
        <w:bottom w:val="none" w:sz="0" w:space="0" w:color="auto"/>
        <w:right w:val="none" w:sz="0" w:space="0" w:color="auto"/>
      </w:divBdr>
    </w:div>
    <w:div w:id="230892939">
      <w:bodyDiv w:val="1"/>
      <w:marLeft w:val="0"/>
      <w:marRight w:val="0"/>
      <w:marTop w:val="0"/>
      <w:marBottom w:val="0"/>
      <w:divBdr>
        <w:top w:val="none" w:sz="0" w:space="0" w:color="auto"/>
        <w:left w:val="none" w:sz="0" w:space="0" w:color="auto"/>
        <w:bottom w:val="none" w:sz="0" w:space="0" w:color="auto"/>
        <w:right w:val="none" w:sz="0" w:space="0" w:color="auto"/>
      </w:divBdr>
    </w:div>
    <w:div w:id="239217516">
      <w:bodyDiv w:val="1"/>
      <w:marLeft w:val="0"/>
      <w:marRight w:val="0"/>
      <w:marTop w:val="0"/>
      <w:marBottom w:val="0"/>
      <w:divBdr>
        <w:top w:val="none" w:sz="0" w:space="0" w:color="auto"/>
        <w:left w:val="none" w:sz="0" w:space="0" w:color="auto"/>
        <w:bottom w:val="none" w:sz="0" w:space="0" w:color="auto"/>
        <w:right w:val="none" w:sz="0" w:space="0" w:color="auto"/>
      </w:divBdr>
    </w:div>
    <w:div w:id="240797580">
      <w:bodyDiv w:val="1"/>
      <w:marLeft w:val="0"/>
      <w:marRight w:val="0"/>
      <w:marTop w:val="0"/>
      <w:marBottom w:val="0"/>
      <w:divBdr>
        <w:top w:val="none" w:sz="0" w:space="0" w:color="auto"/>
        <w:left w:val="none" w:sz="0" w:space="0" w:color="auto"/>
        <w:bottom w:val="none" w:sz="0" w:space="0" w:color="auto"/>
        <w:right w:val="none" w:sz="0" w:space="0" w:color="auto"/>
      </w:divBdr>
    </w:div>
    <w:div w:id="243034127">
      <w:bodyDiv w:val="1"/>
      <w:marLeft w:val="0"/>
      <w:marRight w:val="0"/>
      <w:marTop w:val="0"/>
      <w:marBottom w:val="0"/>
      <w:divBdr>
        <w:top w:val="none" w:sz="0" w:space="0" w:color="auto"/>
        <w:left w:val="none" w:sz="0" w:space="0" w:color="auto"/>
        <w:bottom w:val="none" w:sz="0" w:space="0" w:color="auto"/>
        <w:right w:val="none" w:sz="0" w:space="0" w:color="auto"/>
      </w:divBdr>
    </w:div>
    <w:div w:id="252277553">
      <w:bodyDiv w:val="1"/>
      <w:marLeft w:val="0"/>
      <w:marRight w:val="0"/>
      <w:marTop w:val="0"/>
      <w:marBottom w:val="0"/>
      <w:divBdr>
        <w:top w:val="none" w:sz="0" w:space="0" w:color="auto"/>
        <w:left w:val="none" w:sz="0" w:space="0" w:color="auto"/>
        <w:bottom w:val="none" w:sz="0" w:space="0" w:color="auto"/>
        <w:right w:val="none" w:sz="0" w:space="0" w:color="auto"/>
      </w:divBdr>
    </w:div>
    <w:div w:id="256717878">
      <w:bodyDiv w:val="1"/>
      <w:marLeft w:val="0"/>
      <w:marRight w:val="0"/>
      <w:marTop w:val="0"/>
      <w:marBottom w:val="0"/>
      <w:divBdr>
        <w:top w:val="none" w:sz="0" w:space="0" w:color="auto"/>
        <w:left w:val="none" w:sz="0" w:space="0" w:color="auto"/>
        <w:bottom w:val="none" w:sz="0" w:space="0" w:color="auto"/>
        <w:right w:val="none" w:sz="0" w:space="0" w:color="auto"/>
      </w:divBdr>
    </w:div>
    <w:div w:id="260065870">
      <w:bodyDiv w:val="1"/>
      <w:marLeft w:val="0"/>
      <w:marRight w:val="0"/>
      <w:marTop w:val="0"/>
      <w:marBottom w:val="0"/>
      <w:divBdr>
        <w:top w:val="none" w:sz="0" w:space="0" w:color="auto"/>
        <w:left w:val="none" w:sz="0" w:space="0" w:color="auto"/>
        <w:bottom w:val="none" w:sz="0" w:space="0" w:color="auto"/>
        <w:right w:val="none" w:sz="0" w:space="0" w:color="auto"/>
      </w:divBdr>
    </w:div>
    <w:div w:id="293413903">
      <w:bodyDiv w:val="1"/>
      <w:marLeft w:val="0"/>
      <w:marRight w:val="0"/>
      <w:marTop w:val="0"/>
      <w:marBottom w:val="0"/>
      <w:divBdr>
        <w:top w:val="none" w:sz="0" w:space="0" w:color="auto"/>
        <w:left w:val="none" w:sz="0" w:space="0" w:color="auto"/>
        <w:bottom w:val="none" w:sz="0" w:space="0" w:color="auto"/>
        <w:right w:val="none" w:sz="0" w:space="0" w:color="auto"/>
      </w:divBdr>
    </w:div>
    <w:div w:id="307711776">
      <w:bodyDiv w:val="1"/>
      <w:marLeft w:val="0"/>
      <w:marRight w:val="0"/>
      <w:marTop w:val="0"/>
      <w:marBottom w:val="0"/>
      <w:divBdr>
        <w:top w:val="none" w:sz="0" w:space="0" w:color="auto"/>
        <w:left w:val="none" w:sz="0" w:space="0" w:color="auto"/>
        <w:bottom w:val="none" w:sz="0" w:space="0" w:color="auto"/>
        <w:right w:val="none" w:sz="0" w:space="0" w:color="auto"/>
      </w:divBdr>
    </w:div>
    <w:div w:id="308556262">
      <w:bodyDiv w:val="1"/>
      <w:marLeft w:val="0"/>
      <w:marRight w:val="0"/>
      <w:marTop w:val="0"/>
      <w:marBottom w:val="0"/>
      <w:divBdr>
        <w:top w:val="none" w:sz="0" w:space="0" w:color="auto"/>
        <w:left w:val="none" w:sz="0" w:space="0" w:color="auto"/>
        <w:bottom w:val="none" w:sz="0" w:space="0" w:color="auto"/>
        <w:right w:val="none" w:sz="0" w:space="0" w:color="auto"/>
      </w:divBdr>
    </w:div>
    <w:div w:id="317073559">
      <w:bodyDiv w:val="1"/>
      <w:marLeft w:val="0"/>
      <w:marRight w:val="0"/>
      <w:marTop w:val="0"/>
      <w:marBottom w:val="0"/>
      <w:divBdr>
        <w:top w:val="none" w:sz="0" w:space="0" w:color="auto"/>
        <w:left w:val="none" w:sz="0" w:space="0" w:color="auto"/>
        <w:bottom w:val="none" w:sz="0" w:space="0" w:color="auto"/>
        <w:right w:val="none" w:sz="0" w:space="0" w:color="auto"/>
      </w:divBdr>
    </w:div>
    <w:div w:id="337124802">
      <w:bodyDiv w:val="1"/>
      <w:marLeft w:val="0"/>
      <w:marRight w:val="0"/>
      <w:marTop w:val="0"/>
      <w:marBottom w:val="0"/>
      <w:divBdr>
        <w:top w:val="none" w:sz="0" w:space="0" w:color="auto"/>
        <w:left w:val="none" w:sz="0" w:space="0" w:color="auto"/>
        <w:bottom w:val="none" w:sz="0" w:space="0" w:color="auto"/>
        <w:right w:val="none" w:sz="0" w:space="0" w:color="auto"/>
      </w:divBdr>
    </w:div>
    <w:div w:id="342316931">
      <w:bodyDiv w:val="1"/>
      <w:marLeft w:val="0"/>
      <w:marRight w:val="0"/>
      <w:marTop w:val="0"/>
      <w:marBottom w:val="0"/>
      <w:divBdr>
        <w:top w:val="none" w:sz="0" w:space="0" w:color="auto"/>
        <w:left w:val="none" w:sz="0" w:space="0" w:color="auto"/>
        <w:bottom w:val="none" w:sz="0" w:space="0" w:color="auto"/>
        <w:right w:val="none" w:sz="0" w:space="0" w:color="auto"/>
      </w:divBdr>
    </w:div>
    <w:div w:id="344986869">
      <w:bodyDiv w:val="1"/>
      <w:marLeft w:val="0"/>
      <w:marRight w:val="0"/>
      <w:marTop w:val="0"/>
      <w:marBottom w:val="0"/>
      <w:divBdr>
        <w:top w:val="none" w:sz="0" w:space="0" w:color="auto"/>
        <w:left w:val="none" w:sz="0" w:space="0" w:color="auto"/>
        <w:bottom w:val="none" w:sz="0" w:space="0" w:color="auto"/>
        <w:right w:val="none" w:sz="0" w:space="0" w:color="auto"/>
      </w:divBdr>
    </w:div>
    <w:div w:id="351036166">
      <w:bodyDiv w:val="1"/>
      <w:marLeft w:val="0"/>
      <w:marRight w:val="0"/>
      <w:marTop w:val="0"/>
      <w:marBottom w:val="0"/>
      <w:divBdr>
        <w:top w:val="none" w:sz="0" w:space="0" w:color="auto"/>
        <w:left w:val="none" w:sz="0" w:space="0" w:color="auto"/>
        <w:bottom w:val="none" w:sz="0" w:space="0" w:color="auto"/>
        <w:right w:val="none" w:sz="0" w:space="0" w:color="auto"/>
      </w:divBdr>
    </w:div>
    <w:div w:id="353196090">
      <w:bodyDiv w:val="1"/>
      <w:marLeft w:val="0"/>
      <w:marRight w:val="0"/>
      <w:marTop w:val="0"/>
      <w:marBottom w:val="0"/>
      <w:divBdr>
        <w:top w:val="none" w:sz="0" w:space="0" w:color="auto"/>
        <w:left w:val="none" w:sz="0" w:space="0" w:color="auto"/>
        <w:bottom w:val="none" w:sz="0" w:space="0" w:color="auto"/>
        <w:right w:val="none" w:sz="0" w:space="0" w:color="auto"/>
      </w:divBdr>
    </w:div>
    <w:div w:id="365452934">
      <w:bodyDiv w:val="1"/>
      <w:marLeft w:val="0"/>
      <w:marRight w:val="0"/>
      <w:marTop w:val="0"/>
      <w:marBottom w:val="0"/>
      <w:divBdr>
        <w:top w:val="none" w:sz="0" w:space="0" w:color="auto"/>
        <w:left w:val="none" w:sz="0" w:space="0" w:color="auto"/>
        <w:bottom w:val="none" w:sz="0" w:space="0" w:color="auto"/>
        <w:right w:val="none" w:sz="0" w:space="0" w:color="auto"/>
      </w:divBdr>
    </w:div>
    <w:div w:id="381444507">
      <w:bodyDiv w:val="1"/>
      <w:marLeft w:val="0"/>
      <w:marRight w:val="0"/>
      <w:marTop w:val="0"/>
      <w:marBottom w:val="0"/>
      <w:divBdr>
        <w:top w:val="none" w:sz="0" w:space="0" w:color="auto"/>
        <w:left w:val="none" w:sz="0" w:space="0" w:color="auto"/>
        <w:bottom w:val="none" w:sz="0" w:space="0" w:color="auto"/>
        <w:right w:val="none" w:sz="0" w:space="0" w:color="auto"/>
      </w:divBdr>
    </w:div>
    <w:div w:id="382674889">
      <w:bodyDiv w:val="1"/>
      <w:marLeft w:val="0"/>
      <w:marRight w:val="0"/>
      <w:marTop w:val="0"/>
      <w:marBottom w:val="0"/>
      <w:divBdr>
        <w:top w:val="none" w:sz="0" w:space="0" w:color="auto"/>
        <w:left w:val="none" w:sz="0" w:space="0" w:color="auto"/>
        <w:bottom w:val="none" w:sz="0" w:space="0" w:color="auto"/>
        <w:right w:val="none" w:sz="0" w:space="0" w:color="auto"/>
      </w:divBdr>
    </w:div>
    <w:div w:id="383482070">
      <w:bodyDiv w:val="1"/>
      <w:marLeft w:val="0"/>
      <w:marRight w:val="0"/>
      <w:marTop w:val="0"/>
      <w:marBottom w:val="0"/>
      <w:divBdr>
        <w:top w:val="none" w:sz="0" w:space="0" w:color="auto"/>
        <w:left w:val="none" w:sz="0" w:space="0" w:color="auto"/>
        <w:bottom w:val="none" w:sz="0" w:space="0" w:color="auto"/>
        <w:right w:val="none" w:sz="0" w:space="0" w:color="auto"/>
      </w:divBdr>
    </w:div>
    <w:div w:id="389578654">
      <w:bodyDiv w:val="1"/>
      <w:marLeft w:val="0"/>
      <w:marRight w:val="0"/>
      <w:marTop w:val="0"/>
      <w:marBottom w:val="0"/>
      <w:divBdr>
        <w:top w:val="none" w:sz="0" w:space="0" w:color="auto"/>
        <w:left w:val="none" w:sz="0" w:space="0" w:color="auto"/>
        <w:bottom w:val="none" w:sz="0" w:space="0" w:color="auto"/>
        <w:right w:val="none" w:sz="0" w:space="0" w:color="auto"/>
      </w:divBdr>
    </w:div>
    <w:div w:id="395471875">
      <w:bodyDiv w:val="1"/>
      <w:marLeft w:val="0"/>
      <w:marRight w:val="0"/>
      <w:marTop w:val="0"/>
      <w:marBottom w:val="0"/>
      <w:divBdr>
        <w:top w:val="none" w:sz="0" w:space="0" w:color="auto"/>
        <w:left w:val="none" w:sz="0" w:space="0" w:color="auto"/>
        <w:bottom w:val="none" w:sz="0" w:space="0" w:color="auto"/>
        <w:right w:val="none" w:sz="0" w:space="0" w:color="auto"/>
      </w:divBdr>
    </w:div>
    <w:div w:id="423502712">
      <w:bodyDiv w:val="1"/>
      <w:marLeft w:val="0"/>
      <w:marRight w:val="0"/>
      <w:marTop w:val="0"/>
      <w:marBottom w:val="0"/>
      <w:divBdr>
        <w:top w:val="none" w:sz="0" w:space="0" w:color="auto"/>
        <w:left w:val="none" w:sz="0" w:space="0" w:color="auto"/>
        <w:bottom w:val="none" w:sz="0" w:space="0" w:color="auto"/>
        <w:right w:val="none" w:sz="0" w:space="0" w:color="auto"/>
      </w:divBdr>
    </w:div>
    <w:div w:id="431321910">
      <w:bodyDiv w:val="1"/>
      <w:marLeft w:val="0"/>
      <w:marRight w:val="0"/>
      <w:marTop w:val="0"/>
      <w:marBottom w:val="0"/>
      <w:divBdr>
        <w:top w:val="none" w:sz="0" w:space="0" w:color="auto"/>
        <w:left w:val="none" w:sz="0" w:space="0" w:color="auto"/>
        <w:bottom w:val="none" w:sz="0" w:space="0" w:color="auto"/>
        <w:right w:val="none" w:sz="0" w:space="0" w:color="auto"/>
      </w:divBdr>
    </w:div>
    <w:div w:id="446581321">
      <w:marLeft w:val="0"/>
      <w:marRight w:val="0"/>
      <w:marTop w:val="0"/>
      <w:marBottom w:val="0"/>
      <w:divBdr>
        <w:top w:val="none" w:sz="0" w:space="0" w:color="auto"/>
        <w:left w:val="none" w:sz="0" w:space="0" w:color="auto"/>
        <w:bottom w:val="none" w:sz="0" w:space="0" w:color="auto"/>
        <w:right w:val="none" w:sz="0" w:space="0" w:color="auto"/>
      </w:divBdr>
    </w:div>
    <w:div w:id="446581322">
      <w:marLeft w:val="0"/>
      <w:marRight w:val="0"/>
      <w:marTop w:val="0"/>
      <w:marBottom w:val="0"/>
      <w:divBdr>
        <w:top w:val="none" w:sz="0" w:space="0" w:color="auto"/>
        <w:left w:val="none" w:sz="0" w:space="0" w:color="auto"/>
        <w:bottom w:val="none" w:sz="0" w:space="0" w:color="auto"/>
        <w:right w:val="none" w:sz="0" w:space="0" w:color="auto"/>
      </w:divBdr>
    </w:div>
    <w:div w:id="446581323">
      <w:marLeft w:val="0"/>
      <w:marRight w:val="0"/>
      <w:marTop w:val="0"/>
      <w:marBottom w:val="0"/>
      <w:divBdr>
        <w:top w:val="none" w:sz="0" w:space="0" w:color="auto"/>
        <w:left w:val="none" w:sz="0" w:space="0" w:color="auto"/>
        <w:bottom w:val="none" w:sz="0" w:space="0" w:color="auto"/>
        <w:right w:val="none" w:sz="0" w:space="0" w:color="auto"/>
      </w:divBdr>
    </w:div>
    <w:div w:id="446581324">
      <w:marLeft w:val="0"/>
      <w:marRight w:val="0"/>
      <w:marTop w:val="0"/>
      <w:marBottom w:val="0"/>
      <w:divBdr>
        <w:top w:val="none" w:sz="0" w:space="0" w:color="auto"/>
        <w:left w:val="none" w:sz="0" w:space="0" w:color="auto"/>
        <w:bottom w:val="none" w:sz="0" w:space="0" w:color="auto"/>
        <w:right w:val="none" w:sz="0" w:space="0" w:color="auto"/>
      </w:divBdr>
    </w:div>
    <w:div w:id="446581325">
      <w:marLeft w:val="0"/>
      <w:marRight w:val="0"/>
      <w:marTop w:val="0"/>
      <w:marBottom w:val="0"/>
      <w:divBdr>
        <w:top w:val="none" w:sz="0" w:space="0" w:color="auto"/>
        <w:left w:val="none" w:sz="0" w:space="0" w:color="auto"/>
        <w:bottom w:val="none" w:sz="0" w:space="0" w:color="auto"/>
        <w:right w:val="none" w:sz="0" w:space="0" w:color="auto"/>
      </w:divBdr>
    </w:div>
    <w:div w:id="446581326">
      <w:marLeft w:val="0"/>
      <w:marRight w:val="0"/>
      <w:marTop w:val="0"/>
      <w:marBottom w:val="0"/>
      <w:divBdr>
        <w:top w:val="none" w:sz="0" w:space="0" w:color="auto"/>
        <w:left w:val="none" w:sz="0" w:space="0" w:color="auto"/>
        <w:bottom w:val="none" w:sz="0" w:space="0" w:color="auto"/>
        <w:right w:val="none" w:sz="0" w:space="0" w:color="auto"/>
      </w:divBdr>
    </w:div>
    <w:div w:id="446581327">
      <w:marLeft w:val="0"/>
      <w:marRight w:val="0"/>
      <w:marTop w:val="0"/>
      <w:marBottom w:val="0"/>
      <w:divBdr>
        <w:top w:val="none" w:sz="0" w:space="0" w:color="auto"/>
        <w:left w:val="none" w:sz="0" w:space="0" w:color="auto"/>
        <w:bottom w:val="none" w:sz="0" w:space="0" w:color="auto"/>
        <w:right w:val="none" w:sz="0" w:space="0" w:color="auto"/>
      </w:divBdr>
    </w:div>
    <w:div w:id="446581328">
      <w:marLeft w:val="0"/>
      <w:marRight w:val="0"/>
      <w:marTop w:val="0"/>
      <w:marBottom w:val="0"/>
      <w:divBdr>
        <w:top w:val="none" w:sz="0" w:space="0" w:color="auto"/>
        <w:left w:val="none" w:sz="0" w:space="0" w:color="auto"/>
        <w:bottom w:val="none" w:sz="0" w:space="0" w:color="auto"/>
        <w:right w:val="none" w:sz="0" w:space="0" w:color="auto"/>
      </w:divBdr>
    </w:div>
    <w:div w:id="446581329">
      <w:marLeft w:val="0"/>
      <w:marRight w:val="0"/>
      <w:marTop w:val="0"/>
      <w:marBottom w:val="0"/>
      <w:divBdr>
        <w:top w:val="none" w:sz="0" w:space="0" w:color="auto"/>
        <w:left w:val="none" w:sz="0" w:space="0" w:color="auto"/>
        <w:bottom w:val="none" w:sz="0" w:space="0" w:color="auto"/>
        <w:right w:val="none" w:sz="0" w:space="0" w:color="auto"/>
      </w:divBdr>
    </w:div>
    <w:div w:id="446581330">
      <w:marLeft w:val="0"/>
      <w:marRight w:val="0"/>
      <w:marTop w:val="0"/>
      <w:marBottom w:val="0"/>
      <w:divBdr>
        <w:top w:val="none" w:sz="0" w:space="0" w:color="auto"/>
        <w:left w:val="none" w:sz="0" w:space="0" w:color="auto"/>
        <w:bottom w:val="none" w:sz="0" w:space="0" w:color="auto"/>
        <w:right w:val="none" w:sz="0" w:space="0" w:color="auto"/>
      </w:divBdr>
    </w:div>
    <w:div w:id="446581331">
      <w:marLeft w:val="0"/>
      <w:marRight w:val="0"/>
      <w:marTop w:val="0"/>
      <w:marBottom w:val="0"/>
      <w:divBdr>
        <w:top w:val="none" w:sz="0" w:space="0" w:color="auto"/>
        <w:left w:val="none" w:sz="0" w:space="0" w:color="auto"/>
        <w:bottom w:val="none" w:sz="0" w:space="0" w:color="auto"/>
        <w:right w:val="none" w:sz="0" w:space="0" w:color="auto"/>
      </w:divBdr>
    </w:div>
    <w:div w:id="446581332">
      <w:marLeft w:val="0"/>
      <w:marRight w:val="0"/>
      <w:marTop w:val="0"/>
      <w:marBottom w:val="0"/>
      <w:divBdr>
        <w:top w:val="none" w:sz="0" w:space="0" w:color="auto"/>
        <w:left w:val="none" w:sz="0" w:space="0" w:color="auto"/>
        <w:bottom w:val="none" w:sz="0" w:space="0" w:color="auto"/>
        <w:right w:val="none" w:sz="0" w:space="0" w:color="auto"/>
      </w:divBdr>
    </w:div>
    <w:div w:id="446581333">
      <w:marLeft w:val="0"/>
      <w:marRight w:val="0"/>
      <w:marTop w:val="0"/>
      <w:marBottom w:val="0"/>
      <w:divBdr>
        <w:top w:val="none" w:sz="0" w:space="0" w:color="auto"/>
        <w:left w:val="none" w:sz="0" w:space="0" w:color="auto"/>
        <w:bottom w:val="none" w:sz="0" w:space="0" w:color="auto"/>
        <w:right w:val="none" w:sz="0" w:space="0" w:color="auto"/>
      </w:divBdr>
    </w:div>
    <w:div w:id="446581334">
      <w:marLeft w:val="0"/>
      <w:marRight w:val="0"/>
      <w:marTop w:val="0"/>
      <w:marBottom w:val="0"/>
      <w:divBdr>
        <w:top w:val="none" w:sz="0" w:space="0" w:color="auto"/>
        <w:left w:val="none" w:sz="0" w:space="0" w:color="auto"/>
        <w:bottom w:val="none" w:sz="0" w:space="0" w:color="auto"/>
        <w:right w:val="none" w:sz="0" w:space="0" w:color="auto"/>
      </w:divBdr>
    </w:div>
    <w:div w:id="446581335">
      <w:marLeft w:val="0"/>
      <w:marRight w:val="0"/>
      <w:marTop w:val="0"/>
      <w:marBottom w:val="0"/>
      <w:divBdr>
        <w:top w:val="none" w:sz="0" w:space="0" w:color="auto"/>
        <w:left w:val="none" w:sz="0" w:space="0" w:color="auto"/>
        <w:bottom w:val="none" w:sz="0" w:space="0" w:color="auto"/>
        <w:right w:val="none" w:sz="0" w:space="0" w:color="auto"/>
      </w:divBdr>
    </w:div>
    <w:div w:id="446581336">
      <w:marLeft w:val="0"/>
      <w:marRight w:val="0"/>
      <w:marTop w:val="0"/>
      <w:marBottom w:val="0"/>
      <w:divBdr>
        <w:top w:val="none" w:sz="0" w:space="0" w:color="auto"/>
        <w:left w:val="none" w:sz="0" w:space="0" w:color="auto"/>
        <w:bottom w:val="none" w:sz="0" w:space="0" w:color="auto"/>
        <w:right w:val="none" w:sz="0" w:space="0" w:color="auto"/>
      </w:divBdr>
    </w:div>
    <w:div w:id="446581337">
      <w:marLeft w:val="0"/>
      <w:marRight w:val="0"/>
      <w:marTop w:val="0"/>
      <w:marBottom w:val="0"/>
      <w:divBdr>
        <w:top w:val="none" w:sz="0" w:space="0" w:color="auto"/>
        <w:left w:val="none" w:sz="0" w:space="0" w:color="auto"/>
        <w:bottom w:val="none" w:sz="0" w:space="0" w:color="auto"/>
        <w:right w:val="none" w:sz="0" w:space="0" w:color="auto"/>
      </w:divBdr>
    </w:div>
    <w:div w:id="446581338">
      <w:marLeft w:val="0"/>
      <w:marRight w:val="0"/>
      <w:marTop w:val="0"/>
      <w:marBottom w:val="0"/>
      <w:divBdr>
        <w:top w:val="none" w:sz="0" w:space="0" w:color="auto"/>
        <w:left w:val="none" w:sz="0" w:space="0" w:color="auto"/>
        <w:bottom w:val="none" w:sz="0" w:space="0" w:color="auto"/>
        <w:right w:val="none" w:sz="0" w:space="0" w:color="auto"/>
      </w:divBdr>
    </w:div>
    <w:div w:id="446581339">
      <w:marLeft w:val="0"/>
      <w:marRight w:val="0"/>
      <w:marTop w:val="0"/>
      <w:marBottom w:val="0"/>
      <w:divBdr>
        <w:top w:val="none" w:sz="0" w:space="0" w:color="auto"/>
        <w:left w:val="none" w:sz="0" w:space="0" w:color="auto"/>
        <w:bottom w:val="none" w:sz="0" w:space="0" w:color="auto"/>
        <w:right w:val="none" w:sz="0" w:space="0" w:color="auto"/>
      </w:divBdr>
    </w:div>
    <w:div w:id="446581340">
      <w:marLeft w:val="0"/>
      <w:marRight w:val="0"/>
      <w:marTop w:val="0"/>
      <w:marBottom w:val="0"/>
      <w:divBdr>
        <w:top w:val="none" w:sz="0" w:space="0" w:color="auto"/>
        <w:left w:val="none" w:sz="0" w:space="0" w:color="auto"/>
        <w:bottom w:val="none" w:sz="0" w:space="0" w:color="auto"/>
        <w:right w:val="none" w:sz="0" w:space="0" w:color="auto"/>
      </w:divBdr>
    </w:div>
    <w:div w:id="446581341">
      <w:marLeft w:val="0"/>
      <w:marRight w:val="0"/>
      <w:marTop w:val="0"/>
      <w:marBottom w:val="0"/>
      <w:divBdr>
        <w:top w:val="none" w:sz="0" w:space="0" w:color="auto"/>
        <w:left w:val="none" w:sz="0" w:space="0" w:color="auto"/>
        <w:bottom w:val="none" w:sz="0" w:space="0" w:color="auto"/>
        <w:right w:val="none" w:sz="0" w:space="0" w:color="auto"/>
      </w:divBdr>
    </w:div>
    <w:div w:id="446581342">
      <w:marLeft w:val="0"/>
      <w:marRight w:val="0"/>
      <w:marTop w:val="0"/>
      <w:marBottom w:val="0"/>
      <w:divBdr>
        <w:top w:val="none" w:sz="0" w:space="0" w:color="auto"/>
        <w:left w:val="none" w:sz="0" w:space="0" w:color="auto"/>
        <w:bottom w:val="none" w:sz="0" w:space="0" w:color="auto"/>
        <w:right w:val="none" w:sz="0" w:space="0" w:color="auto"/>
      </w:divBdr>
    </w:div>
    <w:div w:id="446581343">
      <w:marLeft w:val="0"/>
      <w:marRight w:val="0"/>
      <w:marTop w:val="0"/>
      <w:marBottom w:val="0"/>
      <w:divBdr>
        <w:top w:val="none" w:sz="0" w:space="0" w:color="auto"/>
        <w:left w:val="none" w:sz="0" w:space="0" w:color="auto"/>
        <w:bottom w:val="none" w:sz="0" w:space="0" w:color="auto"/>
        <w:right w:val="none" w:sz="0" w:space="0" w:color="auto"/>
      </w:divBdr>
    </w:div>
    <w:div w:id="446581344">
      <w:marLeft w:val="0"/>
      <w:marRight w:val="0"/>
      <w:marTop w:val="0"/>
      <w:marBottom w:val="0"/>
      <w:divBdr>
        <w:top w:val="none" w:sz="0" w:space="0" w:color="auto"/>
        <w:left w:val="none" w:sz="0" w:space="0" w:color="auto"/>
        <w:bottom w:val="none" w:sz="0" w:space="0" w:color="auto"/>
        <w:right w:val="none" w:sz="0" w:space="0" w:color="auto"/>
      </w:divBdr>
    </w:div>
    <w:div w:id="446581345">
      <w:marLeft w:val="0"/>
      <w:marRight w:val="0"/>
      <w:marTop w:val="0"/>
      <w:marBottom w:val="0"/>
      <w:divBdr>
        <w:top w:val="none" w:sz="0" w:space="0" w:color="auto"/>
        <w:left w:val="none" w:sz="0" w:space="0" w:color="auto"/>
        <w:bottom w:val="none" w:sz="0" w:space="0" w:color="auto"/>
        <w:right w:val="none" w:sz="0" w:space="0" w:color="auto"/>
      </w:divBdr>
    </w:div>
    <w:div w:id="446581346">
      <w:marLeft w:val="0"/>
      <w:marRight w:val="0"/>
      <w:marTop w:val="0"/>
      <w:marBottom w:val="0"/>
      <w:divBdr>
        <w:top w:val="none" w:sz="0" w:space="0" w:color="auto"/>
        <w:left w:val="none" w:sz="0" w:space="0" w:color="auto"/>
        <w:bottom w:val="none" w:sz="0" w:space="0" w:color="auto"/>
        <w:right w:val="none" w:sz="0" w:space="0" w:color="auto"/>
      </w:divBdr>
    </w:div>
    <w:div w:id="446581347">
      <w:marLeft w:val="0"/>
      <w:marRight w:val="0"/>
      <w:marTop w:val="0"/>
      <w:marBottom w:val="0"/>
      <w:divBdr>
        <w:top w:val="none" w:sz="0" w:space="0" w:color="auto"/>
        <w:left w:val="none" w:sz="0" w:space="0" w:color="auto"/>
        <w:bottom w:val="none" w:sz="0" w:space="0" w:color="auto"/>
        <w:right w:val="none" w:sz="0" w:space="0" w:color="auto"/>
      </w:divBdr>
    </w:div>
    <w:div w:id="446581348">
      <w:marLeft w:val="0"/>
      <w:marRight w:val="0"/>
      <w:marTop w:val="0"/>
      <w:marBottom w:val="0"/>
      <w:divBdr>
        <w:top w:val="none" w:sz="0" w:space="0" w:color="auto"/>
        <w:left w:val="none" w:sz="0" w:space="0" w:color="auto"/>
        <w:bottom w:val="none" w:sz="0" w:space="0" w:color="auto"/>
        <w:right w:val="none" w:sz="0" w:space="0" w:color="auto"/>
      </w:divBdr>
    </w:div>
    <w:div w:id="446581349">
      <w:marLeft w:val="0"/>
      <w:marRight w:val="0"/>
      <w:marTop w:val="0"/>
      <w:marBottom w:val="0"/>
      <w:divBdr>
        <w:top w:val="none" w:sz="0" w:space="0" w:color="auto"/>
        <w:left w:val="none" w:sz="0" w:space="0" w:color="auto"/>
        <w:bottom w:val="none" w:sz="0" w:space="0" w:color="auto"/>
        <w:right w:val="none" w:sz="0" w:space="0" w:color="auto"/>
      </w:divBdr>
    </w:div>
    <w:div w:id="446581350">
      <w:marLeft w:val="0"/>
      <w:marRight w:val="0"/>
      <w:marTop w:val="0"/>
      <w:marBottom w:val="0"/>
      <w:divBdr>
        <w:top w:val="none" w:sz="0" w:space="0" w:color="auto"/>
        <w:left w:val="none" w:sz="0" w:space="0" w:color="auto"/>
        <w:bottom w:val="none" w:sz="0" w:space="0" w:color="auto"/>
        <w:right w:val="none" w:sz="0" w:space="0" w:color="auto"/>
      </w:divBdr>
    </w:div>
    <w:div w:id="446581351">
      <w:marLeft w:val="0"/>
      <w:marRight w:val="0"/>
      <w:marTop w:val="0"/>
      <w:marBottom w:val="0"/>
      <w:divBdr>
        <w:top w:val="none" w:sz="0" w:space="0" w:color="auto"/>
        <w:left w:val="none" w:sz="0" w:space="0" w:color="auto"/>
        <w:bottom w:val="none" w:sz="0" w:space="0" w:color="auto"/>
        <w:right w:val="none" w:sz="0" w:space="0" w:color="auto"/>
      </w:divBdr>
    </w:div>
    <w:div w:id="446581352">
      <w:marLeft w:val="0"/>
      <w:marRight w:val="0"/>
      <w:marTop w:val="0"/>
      <w:marBottom w:val="0"/>
      <w:divBdr>
        <w:top w:val="none" w:sz="0" w:space="0" w:color="auto"/>
        <w:left w:val="none" w:sz="0" w:space="0" w:color="auto"/>
        <w:bottom w:val="none" w:sz="0" w:space="0" w:color="auto"/>
        <w:right w:val="none" w:sz="0" w:space="0" w:color="auto"/>
      </w:divBdr>
    </w:div>
    <w:div w:id="446581353">
      <w:marLeft w:val="0"/>
      <w:marRight w:val="0"/>
      <w:marTop w:val="0"/>
      <w:marBottom w:val="0"/>
      <w:divBdr>
        <w:top w:val="none" w:sz="0" w:space="0" w:color="auto"/>
        <w:left w:val="none" w:sz="0" w:space="0" w:color="auto"/>
        <w:bottom w:val="none" w:sz="0" w:space="0" w:color="auto"/>
        <w:right w:val="none" w:sz="0" w:space="0" w:color="auto"/>
      </w:divBdr>
    </w:div>
    <w:div w:id="446581354">
      <w:marLeft w:val="0"/>
      <w:marRight w:val="0"/>
      <w:marTop w:val="0"/>
      <w:marBottom w:val="0"/>
      <w:divBdr>
        <w:top w:val="none" w:sz="0" w:space="0" w:color="auto"/>
        <w:left w:val="none" w:sz="0" w:space="0" w:color="auto"/>
        <w:bottom w:val="none" w:sz="0" w:space="0" w:color="auto"/>
        <w:right w:val="none" w:sz="0" w:space="0" w:color="auto"/>
      </w:divBdr>
    </w:div>
    <w:div w:id="446581355">
      <w:marLeft w:val="0"/>
      <w:marRight w:val="0"/>
      <w:marTop w:val="0"/>
      <w:marBottom w:val="0"/>
      <w:divBdr>
        <w:top w:val="none" w:sz="0" w:space="0" w:color="auto"/>
        <w:left w:val="none" w:sz="0" w:space="0" w:color="auto"/>
        <w:bottom w:val="none" w:sz="0" w:space="0" w:color="auto"/>
        <w:right w:val="none" w:sz="0" w:space="0" w:color="auto"/>
      </w:divBdr>
    </w:div>
    <w:div w:id="446581356">
      <w:marLeft w:val="0"/>
      <w:marRight w:val="0"/>
      <w:marTop w:val="0"/>
      <w:marBottom w:val="0"/>
      <w:divBdr>
        <w:top w:val="none" w:sz="0" w:space="0" w:color="auto"/>
        <w:left w:val="none" w:sz="0" w:space="0" w:color="auto"/>
        <w:bottom w:val="none" w:sz="0" w:space="0" w:color="auto"/>
        <w:right w:val="none" w:sz="0" w:space="0" w:color="auto"/>
      </w:divBdr>
    </w:div>
    <w:div w:id="446581357">
      <w:marLeft w:val="0"/>
      <w:marRight w:val="0"/>
      <w:marTop w:val="0"/>
      <w:marBottom w:val="0"/>
      <w:divBdr>
        <w:top w:val="none" w:sz="0" w:space="0" w:color="auto"/>
        <w:left w:val="none" w:sz="0" w:space="0" w:color="auto"/>
        <w:bottom w:val="none" w:sz="0" w:space="0" w:color="auto"/>
        <w:right w:val="none" w:sz="0" w:space="0" w:color="auto"/>
      </w:divBdr>
    </w:div>
    <w:div w:id="446581358">
      <w:marLeft w:val="0"/>
      <w:marRight w:val="0"/>
      <w:marTop w:val="0"/>
      <w:marBottom w:val="0"/>
      <w:divBdr>
        <w:top w:val="none" w:sz="0" w:space="0" w:color="auto"/>
        <w:left w:val="none" w:sz="0" w:space="0" w:color="auto"/>
        <w:bottom w:val="none" w:sz="0" w:space="0" w:color="auto"/>
        <w:right w:val="none" w:sz="0" w:space="0" w:color="auto"/>
      </w:divBdr>
    </w:div>
    <w:div w:id="446581359">
      <w:marLeft w:val="0"/>
      <w:marRight w:val="0"/>
      <w:marTop w:val="0"/>
      <w:marBottom w:val="0"/>
      <w:divBdr>
        <w:top w:val="none" w:sz="0" w:space="0" w:color="auto"/>
        <w:left w:val="none" w:sz="0" w:space="0" w:color="auto"/>
        <w:bottom w:val="none" w:sz="0" w:space="0" w:color="auto"/>
        <w:right w:val="none" w:sz="0" w:space="0" w:color="auto"/>
      </w:divBdr>
    </w:div>
    <w:div w:id="446581360">
      <w:marLeft w:val="0"/>
      <w:marRight w:val="0"/>
      <w:marTop w:val="0"/>
      <w:marBottom w:val="0"/>
      <w:divBdr>
        <w:top w:val="none" w:sz="0" w:space="0" w:color="auto"/>
        <w:left w:val="none" w:sz="0" w:space="0" w:color="auto"/>
        <w:bottom w:val="none" w:sz="0" w:space="0" w:color="auto"/>
        <w:right w:val="none" w:sz="0" w:space="0" w:color="auto"/>
      </w:divBdr>
    </w:div>
    <w:div w:id="446581361">
      <w:marLeft w:val="0"/>
      <w:marRight w:val="0"/>
      <w:marTop w:val="0"/>
      <w:marBottom w:val="0"/>
      <w:divBdr>
        <w:top w:val="none" w:sz="0" w:space="0" w:color="auto"/>
        <w:left w:val="none" w:sz="0" w:space="0" w:color="auto"/>
        <w:bottom w:val="none" w:sz="0" w:space="0" w:color="auto"/>
        <w:right w:val="none" w:sz="0" w:space="0" w:color="auto"/>
      </w:divBdr>
    </w:div>
    <w:div w:id="446581362">
      <w:marLeft w:val="0"/>
      <w:marRight w:val="0"/>
      <w:marTop w:val="0"/>
      <w:marBottom w:val="0"/>
      <w:divBdr>
        <w:top w:val="none" w:sz="0" w:space="0" w:color="auto"/>
        <w:left w:val="none" w:sz="0" w:space="0" w:color="auto"/>
        <w:bottom w:val="none" w:sz="0" w:space="0" w:color="auto"/>
        <w:right w:val="none" w:sz="0" w:space="0" w:color="auto"/>
      </w:divBdr>
    </w:div>
    <w:div w:id="446581363">
      <w:marLeft w:val="0"/>
      <w:marRight w:val="0"/>
      <w:marTop w:val="0"/>
      <w:marBottom w:val="0"/>
      <w:divBdr>
        <w:top w:val="none" w:sz="0" w:space="0" w:color="auto"/>
        <w:left w:val="none" w:sz="0" w:space="0" w:color="auto"/>
        <w:bottom w:val="none" w:sz="0" w:space="0" w:color="auto"/>
        <w:right w:val="none" w:sz="0" w:space="0" w:color="auto"/>
      </w:divBdr>
    </w:div>
    <w:div w:id="446581364">
      <w:marLeft w:val="0"/>
      <w:marRight w:val="0"/>
      <w:marTop w:val="0"/>
      <w:marBottom w:val="0"/>
      <w:divBdr>
        <w:top w:val="none" w:sz="0" w:space="0" w:color="auto"/>
        <w:left w:val="none" w:sz="0" w:space="0" w:color="auto"/>
        <w:bottom w:val="none" w:sz="0" w:space="0" w:color="auto"/>
        <w:right w:val="none" w:sz="0" w:space="0" w:color="auto"/>
      </w:divBdr>
    </w:div>
    <w:div w:id="446581365">
      <w:marLeft w:val="0"/>
      <w:marRight w:val="0"/>
      <w:marTop w:val="0"/>
      <w:marBottom w:val="0"/>
      <w:divBdr>
        <w:top w:val="none" w:sz="0" w:space="0" w:color="auto"/>
        <w:left w:val="none" w:sz="0" w:space="0" w:color="auto"/>
        <w:bottom w:val="none" w:sz="0" w:space="0" w:color="auto"/>
        <w:right w:val="none" w:sz="0" w:space="0" w:color="auto"/>
      </w:divBdr>
    </w:div>
    <w:div w:id="446581366">
      <w:marLeft w:val="0"/>
      <w:marRight w:val="0"/>
      <w:marTop w:val="0"/>
      <w:marBottom w:val="0"/>
      <w:divBdr>
        <w:top w:val="none" w:sz="0" w:space="0" w:color="auto"/>
        <w:left w:val="none" w:sz="0" w:space="0" w:color="auto"/>
        <w:bottom w:val="none" w:sz="0" w:space="0" w:color="auto"/>
        <w:right w:val="none" w:sz="0" w:space="0" w:color="auto"/>
      </w:divBdr>
    </w:div>
    <w:div w:id="446581367">
      <w:marLeft w:val="0"/>
      <w:marRight w:val="0"/>
      <w:marTop w:val="0"/>
      <w:marBottom w:val="0"/>
      <w:divBdr>
        <w:top w:val="none" w:sz="0" w:space="0" w:color="auto"/>
        <w:left w:val="none" w:sz="0" w:space="0" w:color="auto"/>
        <w:bottom w:val="none" w:sz="0" w:space="0" w:color="auto"/>
        <w:right w:val="none" w:sz="0" w:space="0" w:color="auto"/>
      </w:divBdr>
    </w:div>
    <w:div w:id="446581368">
      <w:marLeft w:val="0"/>
      <w:marRight w:val="0"/>
      <w:marTop w:val="0"/>
      <w:marBottom w:val="0"/>
      <w:divBdr>
        <w:top w:val="none" w:sz="0" w:space="0" w:color="auto"/>
        <w:left w:val="none" w:sz="0" w:space="0" w:color="auto"/>
        <w:bottom w:val="none" w:sz="0" w:space="0" w:color="auto"/>
        <w:right w:val="none" w:sz="0" w:space="0" w:color="auto"/>
      </w:divBdr>
    </w:div>
    <w:div w:id="446581369">
      <w:marLeft w:val="0"/>
      <w:marRight w:val="0"/>
      <w:marTop w:val="0"/>
      <w:marBottom w:val="0"/>
      <w:divBdr>
        <w:top w:val="none" w:sz="0" w:space="0" w:color="auto"/>
        <w:left w:val="none" w:sz="0" w:space="0" w:color="auto"/>
        <w:bottom w:val="none" w:sz="0" w:space="0" w:color="auto"/>
        <w:right w:val="none" w:sz="0" w:space="0" w:color="auto"/>
      </w:divBdr>
    </w:div>
    <w:div w:id="446581370">
      <w:marLeft w:val="0"/>
      <w:marRight w:val="0"/>
      <w:marTop w:val="0"/>
      <w:marBottom w:val="0"/>
      <w:divBdr>
        <w:top w:val="none" w:sz="0" w:space="0" w:color="auto"/>
        <w:left w:val="none" w:sz="0" w:space="0" w:color="auto"/>
        <w:bottom w:val="none" w:sz="0" w:space="0" w:color="auto"/>
        <w:right w:val="none" w:sz="0" w:space="0" w:color="auto"/>
      </w:divBdr>
    </w:div>
    <w:div w:id="446581371">
      <w:marLeft w:val="0"/>
      <w:marRight w:val="0"/>
      <w:marTop w:val="0"/>
      <w:marBottom w:val="0"/>
      <w:divBdr>
        <w:top w:val="none" w:sz="0" w:space="0" w:color="auto"/>
        <w:left w:val="none" w:sz="0" w:space="0" w:color="auto"/>
        <w:bottom w:val="none" w:sz="0" w:space="0" w:color="auto"/>
        <w:right w:val="none" w:sz="0" w:space="0" w:color="auto"/>
      </w:divBdr>
    </w:div>
    <w:div w:id="446581372">
      <w:marLeft w:val="0"/>
      <w:marRight w:val="0"/>
      <w:marTop w:val="0"/>
      <w:marBottom w:val="0"/>
      <w:divBdr>
        <w:top w:val="none" w:sz="0" w:space="0" w:color="auto"/>
        <w:left w:val="none" w:sz="0" w:space="0" w:color="auto"/>
        <w:bottom w:val="none" w:sz="0" w:space="0" w:color="auto"/>
        <w:right w:val="none" w:sz="0" w:space="0" w:color="auto"/>
      </w:divBdr>
    </w:div>
    <w:div w:id="446581373">
      <w:marLeft w:val="0"/>
      <w:marRight w:val="0"/>
      <w:marTop w:val="0"/>
      <w:marBottom w:val="0"/>
      <w:divBdr>
        <w:top w:val="none" w:sz="0" w:space="0" w:color="auto"/>
        <w:left w:val="none" w:sz="0" w:space="0" w:color="auto"/>
        <w:bottom w:val="none" w:sz="0" w:space="0" w:color="auto"/>
        <w:right w:val="none" w:sz="0" w:space="0" w:color="auto"/>
      </w:divBdr>
    </w:div>
    <w:div w:id="446581374">
      <w:marLeft w:val="0"/>
      <w:marRight w:val="0"/>
      <w:marTop w:val="0"/>
      <w:marBottom w:val="0"/>
      <w:divBdr>
        <w:top w:val="none" w:sz="0" w:space="0" w:color="auto"/>
        <w:left w:val="none" w:sz="0" w:space="0" w:color="auto"/>
        <w:bottom w:val="none" w:sz="0" w:space="0" w:color="auto"/>
        <w:right w:val="none" w:sz="0" w:space="0" w:color="auto"/>
      </w:divBdr>
    </w:div>
    <w:div w:id="446581375">
      <w:marLeft w:val="0"/>
      <w:marRight w:val="0"/>
      <w:marTop w:val="0"/>
      <w:marBottom w:val="0"/>
      <w:divBdr>
        <w:top w:val="none" w:sz="0" w:space="0" w:color="auto"/>
        <w:left w:val="none" w:sz="0" w:space="0" w:color="auto"/>
        <w:bottom w:val="none" w:sz="0" w:space="0" w:color="auto"/>
        <w:right w:val="none" w:sz="0" w:space="0" w:color="auto"/>
      </w:divBdr>
    </w:div>
    <w:div w:id="446581376">
      <w:marLeft w:val="0"/>
      <w:marRight w:val="0"/>
      <w:marTop w:val="0"/>
      <w:marBottom w:val="0"/>
      <w:divBdr>
        <w:top w:val="none" w:sz="0" w:space="0" w:color="auto"/>
        <w:left w:val="none" w:sz="0" w:space="0" w:color="auto"/>
        <w:bottom w:val="none" w:sz="0" w:space="0" w:color="auto"/>
        <w:right w:val="none" w:sz="0" w:space="0" w:color="auto"/>
      </w:divBdr>
    </w:div>
    <w:div w:id="446581377">
      <w:marLeft w:val="0"/>
      <w:marRight w:val="0"/>
      <w:marTop w:val="0"/>
      <w:marBottom w:val="0"/>
      <w:divBdr>
        <w:top w:val="none" w:sz="0" w:space="0" w:color="auto"/>
        <w:left w:val="none" w:sz="0" w:space="0" w:color="auto"/>
        <w:bottom w:val="none" w:sz="0" w:space="0" w:color="auto"/>
        <w:right w:val="none" w:sz="0" w:space="0" w:color="auto"/>
      </w:divBdr>
    </w:div>
    <w:div w:id="446581378">
      <w:marLeft w:val="0"/>
      <w:marRight w:val="0"/>
      <w:marTop w:val="0"/>
      <w:marBottom w:val="0"/>
      <w:divBdr>
        <w:top w:val="none" w:sz="0" w:space="0" w:color="auto"/>
        <w:left w:val="none" w:sz="0" w:space="0" w:color="auto"/>
        <w:bottom w:val="none" w:sz="0" w:space="0" w:color="auto"/>
        <w:right w:val="none" w:sz="0" w:space="0" w:color="auto"/>
      </w:divBdr>
    </w:div>
    <w:div w:id="446581379">
      <w:marLeft w:val="0"/>
      <w:marRight w:val="0"/>
      <w:marTop w:val="0"/>
      <w:marBottom w:val="0"/>
      <w:divBdr>
        <w:top w:val="none" w:sz="0" w:space="0" w:color="auto"/>
        <w:left w:val="none" w:sz="0" w:space="0" w:color="auto"/>
        <w:bottom w:val="none" w:sz="0" w:space="0" w:color="auto"/>
        <w:right w:val="none" w:sz="0" w:space="0" w:color="auto"/>
      </w:divBdr>
    </w:div>
    <w:div w:id="446581380">
      <w:marLeft w:val="0"/>
      <w:marRight w:val="0"/>
      <w:marTop w:val="0"/>
      <w:marBottom w:val="0"/>
      <w:divBdr>
        <w:top w:val="none" w:sz="0" w:space="0" w:color="auto"/>
        <w:left w:val="none" w:sz="0" w:space="0" w:color="auto"/>
        <w:bottom w:val="none" w:sz="0" w:space="0" w:color="auto"/>
        <w:right w:val="none" w:sz="0" w:space="0" w:color="auto"/>
      </w:divBdr>
    </w:div>
    <w:div w:id="446581381">
      <w:marLeft w:val="0"/>
      <w:marRight w:val="0"/>
      <w:marTop w:val="0"/>
      <w:marBottom w:val="0"/>
      <w:divBdr>
        <w:top w:val="none" w:sz="0" w:space="0" w:color="auto"/>
        <w:left w:val="none" w:sz="0" w:space="0" w:color="auto"/>
        <w:bottom w:val="none" w:sz="0" w:space="0" w:color="auto"/>
        <w:right w:val="none" w:sz="0" w:space="0" w:color="auto"/>
      </w:divBdr>
    </w:div>
    <w:div w:id="446581382">
      <w:marLeft w:val="0"/>
      <w:marRight w:val="0"/>
      <w:marTop w:val="0"/>
      <w:marBottom w:val="0"/>
      <w:divBdr>
        <w:top w:val="none" w:sz="0" w:space="0" w:color="auto"/>
        <w:left w:val="none" w:sz="0" w:space="0" w:color="auto"/>
        <w:bottom w:val="none" w:sz="0" w:space="0" w:color="auto"/>
        <w:right w:val="none" w:sz="0" w:space="0" w:color="auto"/>
      </w:divBdr>
    </w:div>
    <w:div w:id="446581383">
      <w:marLeft w:val="0"/>
      <w:marRight w:val="0"/>
      <w:marTop w:val="0"/>
      <w:marBottom w:val="0"/>
      <w:divBdr>
        <w:top w:val="none" w:sz="0" w:space="0" w:color="auto"/>
        <w:left w:val="none" w:sz="0" w:space="0" w:color="auto"/>
        <w:bottom w:val="none" w:sz="0" w:space="0" w:color="auto"/>
        <w:right w:val="none" w:sz="0" w:space="0" w:color="auto"/>
      </w:divBdr>
    </w:div>
    <w:div w:id="446581384">
      <w:marLeft w:val="0"/>
      <w:marRight w:val="0"/>
      <w:marTop w:val="0"/>
      <w:marBottom w:val="0"/>
      <w:divBdr>
        <w:top w:val="none" w:sz="0" w:space="0" w:color="auto"/>
        <w:left w:val="none" w:sz="0" w:space="0" w:color="auto"/>
        <w:bottom w:val="none" w:sz="0" w:space="0" w:color="auto"/>
        <w:right w:val="none" w:sz="0" w:space="0" w:color="auto"/>
      </w:divBdr>
    </w:div>
    <w:div w:id="446581385">
      <w:marLeft w:val="0"/>
      <w:marRight w:val="0"/>
      <w:marTop w:val="0"/>
      <w:marBottom w:val="0"/>
      <w:divBdr>
        <w:top w:val="none" w:sz="0" w:space="0" w:color="auto"/>
        <w:left w:val="none" w:sz="0" w:space="0" w:color="auto"/>
        <w:bottom w:val="none" w:sz="0" w:space="0" w:color="auto"/>
        <w:right w:val="none" w:sz="0" w:space="0" w:color="auto"/>
      </w:divBdr>
    </w:div>
    <w:div w:id="446581386">
      <w:marLeft w:val="0"/>
      <w:marRight w:val="0"/>
      <w:marTop w:val="0"/>
      <w:marBottom w:val="0"/>
      <w:divBdr>
        <w:top w:val="none" w:sz="0" w:space="0" w:color="auto"/>
        <w:left w:val="none" w:sz="0" w:space="0" w:color="auto"/>
        <w:bottom w:val="none" w:sz="0" w:space="0" w:color="auto"/>
        <w:right w:val="none" w:sz="0" w:space="0" w:color="auto"/>
      </w:divBdr>
    </w:div>
    <w:div w:id="446581387">
      <w:marLeft w:val="0"/>
      <w:marRight w:val="0"/>
      <w:marTop w:val="0"/>
      <w:marBottom w:val="0"/>
      <w:divBdr>
        <w:top w:val="none" w:sz="0" w:space="0" w:color="auto"/>
        <w:left w:val="none" w:sz="0" w:space="0" w:color="auto"/>
        <w:bottom w:val="none" w:sz="0" w:space="0" w:color="auto"/>
        <w:right w:val="none" w:sz="0" w:space="0" w:color="auto"/>
      </w:divBdr>
    </w:div>
    <w:div w:id="446581388">
      <w:marLeft w:val="0"/>
      <w:marRight w:val="0"/>
      <w:marTop w:val="0"/>
      <w:marBottom w:val="0"/>
      <w:divBdr>
        <w:top w:val="none" w:sz="0" w:space="0" w:color="auto"/>
        <w:left w:val="none" w:sz="0" w:space="0" w:color="auto"/>
        <w:bottom w:val="none" w:sz="0" w:space="0" w:color="auto"/>
        <w:right w:val="none" w:sz="0" w:space="0" w:color="auto"/>
      </w:divBdr>
    </w:div>
    <w:div w:id="446581389">
      <w:marLeft w:val="0"/>
      <w:marRight w:val="0"/>
      <w:marTop w:val="0"/>
      <w:marBottom w:val="0"/>
      <w:divBdr>
        <w:top w:val="none" w:sz="0" w:space="0" w:color="auto"/>
        <w:left w:val="none" w:sz="0" w:space="0" w:color="auto"/>
        <w:bottom w:val="none" w:sz="0" w:space="0" w:color="auto"/>
        <w:right w:val="none" w:sz="0" w:space="0" w:color="auto"/>
      </w:divBdr>
    </w:div>
    <w:div w:id="446581390">
      <w:marLeft w:val="0"/>
      <w:marRight w:val="0"/>
      <w:marTop w:val="0"/>
      <w:marBottom w:val="0"/>
      <w:divBdr>
        <w:top w:val="none" w:sz="0" w:space="0" w:color="auto"/>
        <w:left w:val="none" w:sz="0" w:space="0" w:color="auto"/>
        <w:bottom w:val="none" w:sz="0" w:space="0" w:color="auto"/>
        <w:right w:val="none" w:sz="0" w:space="0" w:color="auto"/>
      </w:divBdr>
    </w:div>
    <w:div w:id="446581391">
      <w:marLeft w:val="0"/>
      <w:marRight w:val="0"/>
      <w:marTop w:val="0"/>
      <w:marBottom w:val="0"/>
      <w:divBdr>
        <w:top w:val="none" w:sz="0" w:space="0" w:color="auto"/>
        <w:left w:val="none" w:sz="0" w:space="0" w:color="auto"/>
        <w:bottom w:val="none" w:sz="0" w:space="0" w:color="auto"/>
        <w:right w:val="none" w:sz="0" w:space="0" w:color="auto"/>
      </w:divBdr>
    </w:div>
    <w:div w:id="446581392">
      <w:marLeft w:val="0"/>
      <w:marRight w:val="0"/>
      <w:marTop w:val="0"/>
      <w:marBottom w:val="0"/>
      <w:divBdr>
        <w:top w:val="none" w:sz="0" w:space="0" w:color="auto"/>
        <w:left w:val="none" w:sz="0" w:space="0" w:color="auto"/>
        <w:bottom w:val="none" w:sz="0" w:space="0" w:color="auto"/>
        <w:right w:val="none" w:sz="0" w:space="0" w:color="auto"/>
      </w:divBdr>
    </w:div>
    <w:div w:id="446581393">
      <w:marLeft w:val="0"/>
      <w:marRight w:val="0"/>
      <w:marTop w:val="0"/>
      <w:marBottom w:val="0"/>
      <w:divBdr>
        <w:top w:val="none" w:sz="0" w:space="0" w:color="auto"/>
        <w:left w:val="none" w:sz="0" w:space="0" w:color="auto"/>
        <w:bottom w:val="none" w:sz="0" w:space="0" w:color="auto"/>
        <w:right w:val="none" w:sz="0" w:space="0" w:color="auto"/>
      </w:divBdr>
    </w:div>
    <w:div w:id="446581394">
      <w:marLeft w:val="0"/>
      <w:marRight w:val="0"/>
      <w:marTop w:val="0"/>
      <w:marBottom w:val="0"/>
      <w:divBdr>
        <w:top w:val="none" w:sz="0" w:space="0" w:color="auto"/>
        <w:left w:val="none" w:sz="0" w:space="0" w:color="auto"/>
        <w:bottom w:val="none" w:sz="0" w:space="0" w:color="auto"/>
        <w:right w:val="none" w:sz="0" w:space="0" w:color="auto"/>
      </w:divBdr>
    </w:div>
    <w:div w:id="446581395">
      <w:marLeft w:val="0"/>
      <w:marRight w:val="0"/>
      <w:marTop w:val="0"/>
      <w:marBottom w:val="0"/>
      <w:divBdr>
        <w:top w:val="none" w:sz="0" w:space="0" w:color="auto"/>
        <w:left w:val="none" w:sz="0" w:space="0" w:color="auto"/>
        <w:bottom w:val="none" w:sz="0" w:space="0" w:color="auto"/>
        <w:right w:val="none" w:sz="0" w:space="0" w:color="auto"/>
      </w:divBdr>
    </w:div>
    <w:div w:id="446581396">
      <w:marLeft w:val="0"/>
      <w:marRight w:val="0"/>
      <w:marTop w:val="0"/>
      <w:marBottom w:val="0"/>
      <w:divBdr>
        <w:top w:val="none" w:sz="0" w:space="0" w:color="auto"/>
        <w:left w:val="none" w:sz="0" w:space="0" w:color="auto"/>
        <w:bottom w:val="none" w:sz="0" w:space="0" w:color="auto"/>
        <w:right w:val="none" w:sz="0" w:space="0" w:color="auto"/>
      </w:divBdr>
    </w:div>
    <w:div w:id="446581397">
      <w:marLeft w:val="0"/>
      <w:marRight w:val="0"/>
      <w:marTop w:val="0"/>
      <w:marBottom w:val="0"/>
      <w:divBdr>
        <w:top w:val="none" w:sz="0" w:space="0" w:color="auto"/>
        <w:left w:val="none" w:sz="0" w:space="0" w:color="auto"/>
        <w:bottom w:val="none" w:sz="0" w:space="0" w:color="auto"/>
        <w:right w:val="none" w:sz="0" w:space="0" w:color="auto"/>
      </w:divBdr>
    </w:div>
    <w:div w:id="446581398">
      <w:marLeft w:val="0"/>
      <w:marRight w:val="0"/>
      <w:marTop w:val="0"/>
      <w:marBottom w:val="0"/>
      <w:divBdr>
        <w:top w:val="none" w:sz="0" w:space="0" w:color="auto"/>
        <w:left w:val="none" w:sz="0" w:space="0" w:color="auto"/>
        <w:bottom w:val="none" w:sz="0" w:space="0" w:color="auto"/>
        <w:right w:val="none" w:sz="0" w:space="0" w:color="auto"/>
      </w:divBdr>
    </w:div>
    <w:div w:id="446581399">
      <w:marLeft w:val="0"/>
      <w:marRight w:val="0"/>
      <w:marTop w:val="0"/>
      <w:marBottom w:val="0"/>
      <w:divBdr>
        <w:top w:val="none" w:sz="0" w:space="0" w:color="auto"/>
        <w:left w:val="none" w:sz="0" w:space="0" w:color="auto"/>
        <w:bottom w:val="none" w:sz="0" w:space="0" w:color="auto"/>
        <w:right w:val="none" w:sz="0" w:space="0" w:color="auto"/>
      </w:divBdr>
    </w:div>
    <w:div w:id="446581400">
      <w:marLeft w:val="0"/>
      <w:marRight w:val="0"/>
      <w:marTop w:val="0"/>
      <w:marBottom w:val="0"/>
      <w:divBdr>
        <w:top w:val="none" w:sz="0" w:space="0" w:color="auto"/>
        <w:left w:val="none" w:sz="0" w:space="0" w:color="auto"/>
        <w:bottom w:val="none" w:sz="0" w:space="0" w:color="auto"/>
        <w:right w:val="none" w:sz="0" w:space="0" w:color="auto"/>
      </w:divBdr>
    </w:div>
    <w:div w:id="446581401">
      <w:marLeft w:val="0"/>
      <w:marRight w:val="0"/>
      <w:marTop w:val="0"/>
      <w:marBottom w:val="0"/>
      <w:divBdr>
        <w:top w:val="none" w:sz="0" w:space="0" w:color="auto"/>
        <w:left w:val="none" w:sz="0" w:space="0" w:color="auto"/>
        <w:bottom w:val="none" w:sz="0" w:space="0" w:color="auto"/>
        <w:right w:val="none" w:sz="0" w:space="0" w:color="auto"/>
      </w:divBdr>
    </w:div>
    <w:div w:id="446581402">
      <w:marLeft w:val="0"/>
      <w:marRight w:val="0"/>
      <w:marTop w:val="0"/>
      <w:marBottom w:val="0"/>
      <w:divBdr>
        <w:top w:val="none" w:sz="0" w:space="0" w:color="auto"/>
        <w:left w:val="none" w:sz="0" w:space="0" w:color="auto"/>
        <w:bottom w:val="none" w:sz="0" w:space="0" w:color="auto"/>
        <w:right w:val="none" w:sz="0" w:space="0" w:color="auto"/>
      </w:divBdr>
    </w:div>
    <w:div w:id="446581403">
      <w:marLeft w:val="0"/>
      <w:marRight w:val="0"/>
      <w:marTop w:val="0"/>
      <w:marBottom w:val="0"/>
      <w:divBdr>
        <w:top w:val="none" w:sz="0" w:space="0" w:color="auto"/>
        <w:left w:val="none" w:sz="0" w:space="0" w:color="auto"/>
        <w:bottom w:val="none" w:sz="0" w:space="0" w:color="auto"/>
        <w:right w:val="none" w:sz="0" w:space="0" w:color="auto"/>
      </w:divBdr>
    </w:div>
    <w:div w:id="446581404">
      <w:marLeft w:val="0"/>
      <w:marRight w:val="0"/>
      <w:marTop w:val="0"/>
      <w:marBottom w:val="0"/>
      <w:divBdr>
        <w:top w:val="none" w:sz="0" w:space="0" w:color="auto"/>
        <w:left w:val="none" w:sz="0" w:space="0" w:color="auto"/>
        <w:bottom w:val="none" w:sz="0" w:space="0" w:color="auto"/>
        <w:right w:val="none" w:sz="0" w:space="0" w:color="auto"/>
      </w:divBdr>
    </w:div>
    <w:div w:id="446581405">
      <w:marLeft w:val="0"/>
      <w:marRight w:val="0"/>
      <w:marTop w:val="0"/>
      <w:marBottom w:val="0"/>
      <w:divBdr>
        <w:top w:val="none" w:sz="0" w:space="0" w:color="auto"/>
        <w:left w:val="none" w:sz="0" w:space="0" w:color="auto"/>
        <w:bottom w:val="none" w:sz="0" w:space="0" w:color="auto"/>
        <w:right w:val="none" w:sz="0" w:space="0" w:color="auto"/>
      </w:divBdr>
    </w:div>
    <w:div w:id="446581406">
      <w:marLeft w:val="0"/>
      <w:marRight w:val="0"/>
      <w:marTop w:val="0"/>
      <w:marBottom w:val="0"/>
      <w:divBdr>
        <w:top w:val="none" w:sz="0" w:space="0" w:color="auto"/>
        <w:left w:val="none" w:sz="0" w:space="0" w:color="auto"/>
        <w:bottom w:val="none" w:sz="0" w:space="0" w:color="auto"/>
        <w:right w:val="none" w:sz="0" w:space="0" w:color="auto"/>
      </w:divBdr>
    </w:div>
    <w:div w:id="464008462">
      <w:bodyDiv w:val="1"/>
      <w:marLeft w:val="0"/>
      <w:marRight w:val="0"/>
      <w:marTop w:val="0"/>
      <w:marBottom w:val="0"/>
      <w:divBdr>
        <w:top w:val="none" w:sz="0" w:space="0" w:color="auto"/>
        <w:left w:val="none" w:sz="0" w:space="0" w:color="auto"/>
        <w:bottom w:val="none" w:sz="0" w:space="0" w:color="auto"/>
        <w:right w:val="none" w:sz="0" w:space="0" w:color="auto"/>
      </w:divBdr>
    </w:div>
    <w:div w:id="475805893">
      <w:bodyDiv w:val="1"/>
      <w:marLeft w:val="0"/>
      <w:marRight w:val="0"/>
      <w:marTop w:val="0"/>
      <w:marBottom w:val="0"/>
      <w:divBdr>
        <w:top w:val="none" w:sz="0" w:space="0" w:color="auto"/>
        <w:left w:val="none" w:sz="0" w:space="0" w:color="auto"/>
        <w:bottom w:val="none" w:sz="0" w:space="0" w:color="auto"/>
        <w:right w:val="none" w:sz="0" w:space="0" w:color="auto"/>
      </w:divBdr>
    </w:div>
    <w:div w:id="480193828">
      <w:bodyDiv w:val="1"/>
      <w:marLeft w:val="0"/>
      <w:marRight w:val="0"/>
      <w:marTop w:val="0"/>
      <w:marBottom w:val="0"/>
      <w:divBdr>
        <w:top w:val="none" w:sz="0" w:space="0" w:color="auto"/>
        <w:left w:val="none" w:sz="0" w:space="0" w:color="auto"/>
        <w:bottom w:val="none" w:sz="0" w:space="0" w:color="auto"/>
        <w:right w:val="none" w:sz="0" w:space="0" w:color="auto"/>
      </w:divBdr>
    </w:div>
    <w:div w:id="480926757">
      <w:bodyDiv w:val="1"/>
      <w:marLeft w:val="0"/>
      <w:marRight w:val="0"/>
      <w:marTop w:val="0"/>
      <w:marBottom w:val="0"/>
      <w:divBdr>
        <w:top w:val="none" w:sz="0" w:space="0" w:color="auto"/>
        <w:left w:val="none" w:sz="0" w:space="0" w:color="auto"/>
        <w:bottom w:val="none" w:sz="0" w:space="0" w:color="auto"/>
        <w:right w:val="none" w:sz="0" w:space="0" w:color="auto"/>
      </w:divBdr>
    </w:div>
    <w:div w:id="493835752">
      <w:bodyDiv w:val="1"/>
      <w:marLeft w:val="0"/>
      <w:marRight w:val="0"/>
      <w:marTop w:val="0"/>
      <w:marBottom w:val="0"/>
      <w:divBdr>
        <w:top w:val="none" w:sz="0" w:space="0" w:color="auto"/>
        <w:left w:val="none" w:sz="0" w:space="0" w:color="auto"/>
        <w:bottom w:val="none" w:sz="0" w:space="0" w:color="auto"/>
        <w:right w:val="none" w:sz="0" w:space="0" w:color="auto"/>
      </w:divBdr>
    </w:div>
    <w:div w:id="517503058">
      <w:bodyDiv w:val="1"/>
      <w:marLeft w:val="0"/>
      <w:marRight w:val="0"/>
      <w:marTop w:val="0"/>
      <w:marBottom w:val="0"/>
      <w:divBdr>
        <w:top w:val="none" w:sz="0" w:space="0" w:color="auto"/>
        <w:left w:val="none" w:sz="0" w:space="0" w:color="auto"/>
        <w:bottom w:val="none" w:sz="0" w:space="0" w:color="auto"/>
        <w:right w:val="none" w:sz="0" w:space="0" w:color="auto"/>
      </w:divBdr>
    </w:div>
    <w:div w:id="542980467">
      <w:bodyDiv w:val="1"/>
      <w:marLeft w:val="0"/>
      <w:marRight w:val="0"/>
      <w:marTop w:val="0"/>
      <w:marBottom w:val="0"/>
      <w:divBdr>
        <w:top w:val="none" w:sz="0" w:space="0" w:color="auto"/>
        <w:left w:val="none" w:sz="0" w:space="0" w:color="auto"/>
        <w:bottom w:val="none" w:sz="0" w:space="0" w:color="auto"/>
        <w:right w:val="none" w:sz="0" w:space="0" w:color="auto"/>
      </w:divBdr>
    </w:div>
    <w:div w:id="570969500">
      <w:bodyDiv w:val="1"/>
      <w:marLeft w:val="0"/>
      <w:marRight w:val="0"/>
      <w:marTop w:val="0"/>
      <w:marBottom w:val="0"/>
      <w:divBdr>
        <w:top w:val="none" w:sz="0" w:space="0" w:color="auto"/>
        <w:left w:val="none" w:sz="0" w:space="0" w:color="auto"/>
        <w:bottom w:val="none" w:sz="0" w:space="0" w:color="auto"/>
        <w:right w:val="none" w:sz="0" w:space="0" w:color="auto"/>
      </w:divBdr>
      <w:divsChild>
        <w:div w:id="1571425302">
          <w:marLeft w:val="0"/>
          <w:marRight w:val="0"/>
          <w:marTop w:val="0"/>
          <w:marBottom w:val="0"/>
          <w:divBdr>
            <w:top w:val="none" w:sz="0" w:space="0" w:color="auto"/>
            <w:left w:val="none" w:sz="0" w:space="0" w:color="auto"/>
            <w:bottom w:val="none" w:sz="0" w:space="0" w:color="auto"/>
            <w:right w:val="none" w:sz="0" w:space="0" w:color="auto"/>
          </w:divBdr>
          <w:divsChild>
            <w:div w:id="672220314">
              <w:marLeft w:val="0"/>
              <w:marRight w:val="0"/>
              <w:marTop w:val="0"/>
              <w:marBottom w:val="0"/>
              <w:divBdr>
                <w:top w:val="none" w:sz="0" w:space="0" w:color="auto"/>
                <w:left w:val="none" w:sz="0" w:space="0" w:color="auto"/>
                <w:bottom w:val="none" w:sz="0" w:space="0" w:color="auto"/>
                <w:right w:val="none" w:sz="0" w:space="0" w:color="auto"/>
              </w:divBdr>
              <w:divsChild>
                <w:div w:id="1617784941">
                  <w:marLeft w:val="0"/>
                  <w:marRight w:val="0"/>
                  <w:marTop w:val="0"/>
                  <w:marBottom w:val="0"/>
                  <w:divBdr>
                    <w:top w:val="none" w:sz="0" w:space="0" w:color="auto"/>
                    <w:left w:val="none" w:sz="0" w:space="0" w:color="auto"/>
                    <w:bottom w:val="none" w:sz="0" w:space="0" w:color="auto"/>
                    <w:right w:val="none" w:sz="0" w:space="0" w:color="auto"/>
                  </w:divBdr>
                  <w:divsChild>
                    <w:div w:id="287129634">
                      <w:marLeft w:val="0"/>
                      <w:marRight w:val="0"/>
                      <w:marTop w:val="0"/>
                      <w:marBottom w:val="0"/>
                      <w:divBdr>
                        <w:top w:val="none" w:sz="0" w:space="0" w:color="auto"/>
                        <w:left w:val="none" w:sz="0" w:space="0" w:color="auto"/>
                        <w:bottom w:val="none" w:sz="0" w:space="0" w:color="auto"/>
                        <w:right w:val="none" w:sz="0" w:space="0" w:color="auto"/>
                      </w:divBdr>
                      <w:divsChild>
                        <w:div w:id="4790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683824">
      <w:bodyDiv w:val="1"/>
      <w:marLeft w:val="0"/>
      <w:marRight w:val="0"/>
      <w:marTop w:val="0"/>
      <w:marBottom w:val="0"/>
      <w:divBdr>
        <w:top w:val="none" w:sz="0" w:space="0" w:color="auto"/>
        <w:left w:val="none" w:sz="0" w:space="0" w:color="auto"/>
        <w:bottom w:val="none" w:sz="0" w:space="0" w:color="auto"/>
        <w:right w:val="none" w:sz="0" w:space="0" w:color="auto"/>
      </w:divBdr>
    </w:div>
    <w:div w:id="588779530">
      <w:bodyDiv w:val="1"/>
      <w:marLeft w:val="0"/>
      <w:marRight w:val="0"/>
      <w:marTop w:val="0"/>
      <w:marBottom w:val="0"/>
      <w:divBdr>
        <w:top w:val="none" w:sz="0" w:space="0" w:color="auto"/>
        <w:left w:val="none" w:sz="0" w:space="0" w:color="auto"/>
        <w:bottom w:val="none" w:sz="0" w:space="0" w:color="auto"/>
        <w:right w:val="none" w:sz="0" w:space="0" w:color="auto"/>
      </w:divBdr>
    </w:div>
    <w:div w:id="614293487">
      <w:bodyDiv w:val="1"/>
      <w:marLeft w:val="0"/>
      <w:marRight w:val="0"/>
      <w:marTop w:val="0"/>
      <w:marBottom w:val="0"/>
      <w:divBdr>
        <w:top w:val="none" w:sz="0" w:space="0" w:color="auto"/>
        <w:left w:val="none" w:sz="0" w:space="0" w:color="auto"/>
        <w:bottom w:val="none" w:sz="0" w:space="0" w:color="auto"/>
        <w:right w:val="none" w:sz="0" w:space="0" w:color="auto"/>
      </w:divBdr>
    </w:div>
    <w:div w:id="627663082">
      <w:bodyDiv w:val="1"/>
      <w:marLeft w:val="0"/>
      <w:marRight w:val="0"/>
      <w:marTop w:val="0"/>
      <w:marBottom w:val="0"/>
      <w:divBdr>
        <w:top w:val="none" w:sz="0" w:space="0" w:color="auto"/>
        <w:left w:val="none" w:sz="0" w:space="0" w:color="auto"/>
        <w:bottom w:val="none" w:sz="0" w:space="0" w:color="auto"/>
        <w:right w:val="none" w:sz="0" w:space="0" w:color="auto"/>
      </w:divBdr>
    </w:div>
    <w:div w:id="632952588">
      <w:bodyDiv w:val="1"/>
      <w:marLeft w:val="0"/>
      <w:marRight w:val="0"/>
      <w:marTop w:val="0"/>
      <w:marBottom w:val="0"/>
      <w:divBdr>
        <w:top w:val="none" w:sz="0" w:space="0" w:color="auto"/>
        <w:left w:val="none" w:sz="0" w:space="0" w:color="auto"/>
        <w:bottom w:val="none" w:sz="0" w:space="0" w:color="auto"/>
        <w:right w:val="none" w:sz="0" w:space="0" w:color="auto"/>
      </w:divBdr>
    </w:div>
    <w:div w:id="635765461">
      <w:bodyDiv w:val="1"/>
      <w:marLeft w:val="0"/>
      <w:marRight w:val="0"/>
      <w:marTop w:val="0"/>
      <w:marBottom w:val="0"/>
      <w:divBdr>
        <w:top w:val="none" w:sz="0" w:space="0" w:color="auto"/>
        <w:left w:val="none" w:sz="0" w:space="0" w:color="auto"/>
        <w:bottom w:val="none" w:sz="0" w:space="0" w:color="auto"/>
        <w:right w:val="none" w:sz="0" w:space="0" w:color="auto"/>
      </w:divBdr>
    </w:div>
    <w:div w:id="683558321">
      <w:bodyDiv w:val="1"/>
      <w:marLeft w:val="0"/>
      <w:marRight w:val="0"/>
      <w:marTop w:val="0"/>
      <w:marBottom w:val="0"/>
      <w:divBdr>
        <w:top w:val="none" w:sz="0" w:space="0" w:color="auto"/>
        <w:left w:val="none" w:sz="0" w:space="0" w:color="auto"/>
        <w:bottom w:val="none" w:sz="0" w:space="0" w:color="auto"/>
        <w:right w:val="none" w:sz="0" w:space="0" w:color="auto"/>
      </w:divBdr>
    </w:div>
    <w:div w:id="689065664">
      <w:bodyDiv w:val="1"/>
      <w:marLeft w:val="0"/>
      <w:marRight w:val="0"/>
      <w:marTop w:val="0"/>
      <w:marBottom w:val="0"/>
      <w:divBdr>
        <w:top w:val="none" w:sz="0" w:space="0" w:color="auto"/>
        <w:left w:val="none" w:sz="0" w:space="0" w:color="auto"/>
        <w:bottom w:val="none" w:sz="0" w:space="0" w:color="auto"/>
        <w:right w:val="none" w:sz="0" w:space="0" w:color="auto"/>
      </w:divBdr>
    </w:div>
    <w:div w:id="712466526">
      <w:bodyDiv w:val="1"/>
      <w:marLeft w:val="0"/>
      <w:marRight w:val="0"/>
      <w:marTop w:val="0"/>
      <w:marBottom w:val="0"/>
      <w:divBdr>
        <w:top w:val="none" w:sz="0" w:space="0" w:color="auto"/>
        <w:left w:val="none" w:sz="0" w:space="0" w:color="auto"/>
        <w:bottom w:val="none" w:sz="0" w:space="0" w:color="auto"/>
        <w:right w:val="none" w:sz="0" w:space="0" w:color="auto"/>
      </w:divBdr>
    </w:div>
    <w:div w:id="721098002">
      <w:bodyDiv w:val="1"/>
      <w:marLeft w:val="0"/>
      <w:marRight w:val="0"/>
      <w:marTop w:val="0"/>
      <w:marBottom w:val="0"/>
      <w:divBdr>
        <w:top w:val="none" w:sz="0" w:space="0" w:color="auto"/>
        <w:left w:val="none" w:sz="0" w:space="0" w:color="auto"/>
        <w:bottom w:val="none" w:sz="0" w:space="0" w:color="auto"/>
        <w:right w:val="none" w:sz="0" w:space="0" w:color="auto"/>
      </w:divBdr>
    </w:div>
    <w:div w:id="731152070">
      <w:bodyDiv w:val="1"/>
      <w:marLeft w:val="0"/>
      <w:marRight w:val="0"/>
      <w:marTop w:val="0"/>
      <w:marBottom w:val="0"/>
      <w:divBdr>
        <w:top w:val="none" w:sz="0" w:space="0" w:color="auto"/>
        <w:left w:val="none" w:sz="0" w:space="0" w:color="auto"/>
        <w:bottom w:val="none" w:sz="0" w:space="0" w:color="auto"/>
        <w:right w:val="none" w:sz="0" w:space="0" w:color="auto"/>
      </w:divBdr>
    </w:div>
    <w:div w:id="737752452">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743380483">
      <w:bodyDiv w:val="1"/>
      <w:marLeft w:val="0"/>
      <w:marRight w:val="0"/>
      <w:marTop w:val="0"/>
      <w:marBottom w:val="0"/>
      <w:divBdr>
        <w:top w:val="none" w:sz="0" w:space="0" w:color="auto"/>
        <w:left w:val="none" w:sz="0" w:space="0" w:color="auto"/>
        <w:bottom w:val="none" w:sz="0" w:space="0" w:color="auto"/>
        <w:right w:val="none" w:sz="0" w:space="0" w:color="auto"/>
      </w:divBdr>
    </w:div>
    <w:div w:id="748579097">
      <w:bodyDiv w:val="1"/>
      <w:marLeft w:val="0"/>
      <w:marRight w:val="0"/>
      <w:marTop w:val="0"/>
      <w:marBottom w:val="0"/>
      <w:divBdr>
        <w:top w:val="none" w:sz="0" w:space="0" w:color="auto"/>
        <w:left w:val="none" w:sz="0" w:space="0" w:color="auto"/>
        <w:bottom w:val="none" w:sz="0" w:space="0" w:color="auto"/>
        <w:right w:val="none" w:sz="0" w:space="0" w:color="auto"/>
      </w:divBdr>
    </w:div>
    <w:div w:id="753741141">
      <w:bodyDiv w:val="1"/>
      <w:marLeft w:val="0"/>
      <w:marRight w:val="0"/>
      <w:marTop w:val="0"/>
      <w:marBottom w:val="0"/>
      <w:divBdr>
        <w:top w:val="none" w:sz="0" w:space="0" w:color="auto"/>
        <w:left w:val="none" w:sz="0" w:space="0" w:color="auto"/>
        <w:bottom w:val="none" w:sz="0" w:space="0" w:color="auto"/>
        <w:right w:val="none" w:sz="0" w:space="0" w:color="auto"/>
      </w:divBdr>
    </w:div>
    <w:div w:id="761686729">
      <w:bodyDiv w:val="1"/>
      <w:marLeft w:val="0"/>
      <w:marRight w:val="0"/>
      <w:marTop w:val="0"/>
      <w:marBottom w:val="0"/>
      <w:divBdr>
        <w:top w:val="none" w:sz="0" w:space="0" w:color="auto"/>
        <w:left w:val="none" w:sz="0" w:space="0" w:color="auto"/>
        <w:bottom w:val="none" w:sz="0" w:space="0" w:color="auto"/>
        <w:right w:val="none" w:sz="0" w:space="0" w:color="auto"/>
      </w:divBdr>
    </w:div>
    <w:div w:id="801075984">
      <w:bodyDiv w:val="1"/>
      <w:marLeft w:val="0"/>
      <w:marRight w:val="0"/>
      <w:marTop w:val="0"/>
      <w:marBottom w:val="0"/>
      <w:divBdr>
        <w:top w:val="none" w:sz="0" w:space="0" w:color="auto"/>
        <w:left w:val="none" w:sz="0" w:space="0" w:color="auto"/>
        <w:bottom w:val="none" w:sz="0" w:space="0" w:color="auto"/>
        <w:right w:val="none" w:sz="0" w:space="0" w:color="auto"/>
      </w:divBdr>
    </w:div>
    <w:div w:id="808942722">
      <w:bodyDiv w:val="1"/>
      <w:marLeft w:val="0"/>
      <w:marRight w:val="0"/>
      <w:marTop w:val="0"/>
      <w:marBottom w:val="0"/>
      <w:divBdr>
        <w:top w:val="none" w:sz="0" w:space="0" w:color="auto"/>
        <w:left w:val="none" w:sz="0" w:space="0" w:color="auto"/>
        <w:bottom w:val="none" w:sz="0" w:space="0" w:color="auto"/>
        <w:right w:val="none" w:sz="0" w:space="0" w:color="auto"/>
      </w:divBdr>
    </w:div>
    <w:div w:id="845755671">
      <w:bodyDiv w:val="1"/>
      <w:marLeft w:val="0"/>
      <w:marRight w:val="0"/>
      <w:marTop w:val="0"/>
      <w:marBottom w:val="0"/>
      <w:divBdr>
        <w:top w:val="none" w:sz="0" w:space="0" w:color="auto"/>
        <w:left w:val="none" w:sz="0" w:space="0" w:color="auto"/>
        <w:bottom w:val="none" w:sz="0" w:space="0" w:color="auto"/>
        <w:right w:val="none" w:sz="0" w:space="0" w:color="auto"/>
      </w:divBdr>
    </w:div>
    <w:div w:id="850796839">
      <w:bodyDiv w:val="1"/>
      <w:marLeft w:val="0"/>
      <w:marRight w:val="0"/>
      <w:marTop w:val="0"/>
      <w:marBottom w:val="0"/>
      <w:divBdr>
        <w:top w:val="none" w:sz="0" w:space="0" w:color="auto"/>
        <w:left w:val="none" w:sz="0" w:space="0" w:color="auto"/>
        <w:bottom w:val="none" w:sz="0" w:space="0" w:color="auto"/>
        <w:right w:val="none" w:sz="0" w:space="0" w:color="auto"/>
      </w:divBdr>
    </w:div>
    <w:div w:id="858277046">
      <w:bodyDiv w:val="1"/>
      <w:marLeft w:val="0"/>
      <w:marRight w:val="0"/>
      <w:marTop w:val="0"/>
      <w:marBottom w:val="0"/>
      <w:divBdr>
        <w:top w:val="none" w:sz="0" w:space="0" w:color="auto"/>
        <w:left w:val="none" w:sz="0" w:space="0" w:color="auto"/>
        <w:bottom w:val="none" w:sz="0" w:space="0" w:color="auto"/>
        <w:right w:val="none" w:sz="0" w:space="0" w:color="auto"/>
      </w:divBdr>
    </w:div>
    <w:div w:id="859854661">
      <w:bodyDiv w:val="1"/>
      <w:marLeft w:val="0"/>
      <w:marRight w:val="0"/>
      <w:marTop w:val="0"/>
      <w:marBottom w:val="0"/>
      <w:divBdr>
        <w:top w:val="none" w:sz="0" w:space="0" w:color="auto"/>
        <w:left w:val="none" w:sz="0" w:space="0" w:color="auto"/>
        <w:bottom w:val="none" w:sz="0" w:space="0" w:color="auto"/>
        <w:right w:val="none" w:sz="0" w:space="0" w:color="auto"/>
      </w:divBdr>
    </w:div>
    <w:div w:id="860631039">
      <w:bodyDiv w:val="1"/>
      <w:marLeft w:val="0"/>
      <w:marRight w:val="0"/>
      <w:marTop w:val="0"/>
      <w:marBottom w:val="0"/>
      <w:divBdr>
        <w:top w:val="none" w:sz="0" w:space="0" w:color="auto"/>
        <w:left w:val="none" w:sz="0" w:space="0" w:color="auto"/>
        <w:bottom w:val="none" w:sz="0" w:space="0" w:color="auto"/>
        <w:right w:val="none" w:sz="0" w:space="0" w:color="auto"/>
      </w:divBdr>
    </w:div>
    <w:div w:id="876355449">
      <w:bodyDiv w:val="1"/>
      <w:marLeft w:val="0"/>
      <w:marRight w:val="0"/>
      <w:marTop w:val="0"/>
      <w:marBottom w:val="0"/>
      <w:divBdr>
        <w:top w:val="none" w:sz="0" w:space="0" w:color="auto"/>
        <w:left w:val="none" w:sz="0" w:space="0" w:color="auto"/>
        <w:bottom w:val="none" w:sz="0" w:space="0" w:color="auto"/>
        <w:right w:val="none" w:sz="0" w:space="0" w:color="auto"/>
      </w:divBdr>
    </w:div>
    <w:div w:id="883445351">
      <w:bodyDiv w:val="1"/>
      <w:marLeft w:val="0"/>
      <w:marRight w:val="0"/>
      <w:marTop w:val="0"/>
      <w:marBottom w:val="0"/>
      <w:divBdr>
        <w:top w:val="none" w:sz="0" w:space="0" w:color="auto"/>
        <w:left w:val="none" w:sz="0" w:space="0" w:color="auto"/>
        <w:bottom w:val="none" w:sz="0" w:space="0" w:color="auto"/>
        <w:right w:val="none" w:sz="0" w:space="0" w:color="auto"/>
      </w:divBdr>
    </w:div>
    <w:div w:id="883491710">
      <w:bodyDiv w:val="1"/>
      <w:marLeft w:val="0"/>
      <w:marRight w:val="0"/>
      <w:marTop w:val="0"/>
      <w:marBottom w:val="0"/>
      <w:divBdr>
        <w:top w:val="none" w:sz="0" w:space="0" w:color="auto"/>
        <w:left w:val="none" w:sz="0" w:space="0" w:color="auto"/>
        <w:bottom w:val="none" w:sz="0" w:space="0" w:color="auto"/>
        <w:right w:val="none" w:sz="0" w:space="0" w:color="auto"/>
      </w:divBdr>
    </w:div>
    <w:div w:id="885869537">
      <w:bodyDiv w:val="1"/>
      <w:marLeft w:val="0"/>
      <w:marRight w:val="0"/>
      <w:marTop w:val="0"/>
      <w:marBottom w:val="0"/>
      <w:divBdr>
        <w:top w:val="none" w:sz="0" w:space="0" w:color="auto"/>
        <w:left w:val="none" w:sz="0" w:space="0" w:color="auto"/>
        <w:bottom w:val="none" w:sz="0" w:space="0" w:color="auto"/>
        <w:right w:val="none" w:sz="0" w:space="0" w:color="auto"/>
      </w:divBdr>
    </w:div>
    <w:div w:id="908928471">
      <w:bodyDiv w:val="1"/>
      <w:marLeft w:val="0"/>
      <w:marRight w:val="0"/>
      <w:marTop w:val="0"/>
      <w:marBottom w:val="0"/>
      <w:divBdr>
        <w:top w:val="none" w:sz="0" w:space="0" w:color="auto"/>
        <w:left w:val="none" w:sz="0" w:space="0" w:color="auto"/>
        <w:bottom w:val="none" w:sz="0" w:space="0" w:color="auto"/>
        <w:right w:val="none" w:sz="0" w:space="0" w:color="auto"/>
      </w:divBdr>
    </w:div>
    <w:div w:id="920404703">
      <w:bodyDiv w:val="1"/>
      <w:marLeft w:val="0"/>
      <w:marRight w:val="0"/>
      <w:marTop w:val="0"/>
      <w:marBottom w:val="0"/>
      <w:divBdr>
        <w:top w:val="none" w:sz="0" w:space="0" w:color="auto"/>
        <w:left w:val="none" w:sz="0" w:space="0" w:color="auto"/>
        <w:bottom w:val="none" w:sz="0" w:space="0" w:color="auto"/>
        <w:right w:val="none" w:sz="0" w:space="0" w:color="auto"/>
      </w:divBdr>
    </w:div>
    <w:div w:id="928854005">
      <w:bodyDiv w:val="1"/>
      <w:marLeft w:val="0"/>
      <w:marRight w:val="0"/>
      <w:marTop w:val="0"/>
      <w:marBottom w:val="0"/>
      <w:divBdr>
        <w:top w:val="none" w:sz="0" w:space="0" w:color="auto"/>
        <w:left w:val="none" w:sz="0" w:space="0" w:color="auto"/>
        <w:bottom w:val="none" w:sz="0" w:space="0" w:color="auto"/>
        <w:right w:val="none" w:sz="0" w:space="0" w:color="auto"/>
      </w:divBdr>
    </w:div>
    <w:div w:id="950474157">
      <w:bodyDiv w:val="1"/>
      <w:marLeft w:val="0"/>
      <w:marRight w:val="0"/>
      <w:marTop w:val="0"/>
      <w:marBottom w:val="0"/>
      <w:divBdr>
        <w:top w:val="none" w:sz="0" w:space="0" w:color="auto"/>
        <w:left w:val="none" w:sz="0" w:space="0" w:color="auto"/>
        <w:bottom w:val="none" w:sz="0" w:space="0" w:color="auto"/>
        <w:right w:val="none" w:sz="0" w:space="0" w:color="auto"/>
      </w:divBdr>
    </w:div>
    <w:div w:id="963854720">
      <w:bodyDiv w:val="1"/>
      <w:marLeft w:val="0"/>
      <w:marRight w:val="0"/>
      <w:marTop w:val="0"/>
      <w:marBottom w:val="0"/>
      <w:divBdr>
        <w:top w:val="none" w:sz="0" w:space="0" w:color="auto"/>
        <w:left w:val="none" w:sz="0" w:space="0" w:color="auto"/>
        <w:bottom w:val="none" w:sz="0" w:space="0" w:color="auto"/>
        <w:right w:val="none" w:sz="0" w:space="0" w:color="auto"/>
      </w:divBdr>
    </w:div>
    <w:div w:id="1007252107">
      <w:bodyDiv w:val="1"/>
      <w:marLeft w:val="0"/>
      <w:marRight w:val="0"/>
      <w:marTop w:val="0"/>
      <w:marBottom w:val="0"/>
      <w:divBdr>
        <w:top w:val="none" w:sz="0" w:space="0" w:color="auto"/>
        <w:left w:val="none" w:sz="0" w:space="0" w:color="auto"/>
        <w:bottom w:val="none" w:sz="0" w:space="0" w:color="auto"/>
        <w:right w:val="none" w:sz="0" w:space="0" w:color="auto"/>
      </w:divBdr>
    </w:div>
    <w:div w:id="1011763551">
      <w:bodyDiv w:val="1"/>
      <w:marLeft w:val="0"/>
      <w:marRight w:val="0"/>
      <w:marTop w:val="0"/>
      <w:marBottom w:val="0"/>
      <w:divBdr>
        <w:top w:val="none" w:sz="0" w:space="0" w:color="auto"/>
        <w:left w:val="none" w:sz="0" w:space="0" w:color="auto"/>
        <w:bottom w:val="none" w:sz="0" w:space="0" w:color="auto"/>
        <w:right w:val="none" w:sz="0" w:space="0" w:color="auto"/>
      </w:divBdr>
    </w:div>
    <w:div w:id="1036387260">
      <w:bodyDiv w:val="1"/>
      <w:marLeft w:val="0"/>
      <w:marRight w:val="0"/>
      <w:marTop w:val="0"/>
      <w:marBottom w:val="0"/>
      <w:divBdr>
        <w:top w:val="none" w:sz="0" w:space="0" w:color="auto"/>
        <w:left w:val="none" w:sz="0" w:space="0" w:color="auto"/>
        <w:bottom w:val="none" w:sz="0" w:space="0" w:color="auto"/>
        <w:right w:val="none" w:sz="0" w:space="0" w:color="auto"/>
      </w:divBdr>
    </w:div>
    <w:div w:id="1052079889">
      <w:bodyDiv w:val="1"/>
      <w:marLeft w:val="0"/>
      <w:marRight w:val="0"/>
      <w:marTop w:val="0"/>
      <w:marBottom w:val="0"/>
      <w:divBdr>
        <w:top w:val="none" w:sz="0" w:space="0" w:color="auto"/>
        <w:left w:val="none" w:sz="0" w:space="0" w:color="auto"/>
        <w:bottom w:val="none" w:sz="0" w:space="0" w:color="auto"/>
        <w:right w:val="none" w:sz="0" w:space="0" w:color="auto"/>
      </w:divBdr>
    </w:div>
    <w:div w:id="1067217623">
      <w:bodyDiv w:val="1"/>
      <w:marLeft w:val="0"/>
      <w:marRight w:val="0"/>
      <w:marTop w:val="0"/>
      <w:marBottom w:val="0"/>
      <w:divBdr>
        <w:top w:val="none" w:sz="0" w:space="0" w:color="auto"/>
        <w:left w:val="none" w:sz="0" w:space="0" w:color="auto"/>
        <w:bottom w:val="none" w:sz="0" w:space="0" w:color="auto"/>
        <w:right w:val="none" w:sz="0" w:space="0" w:color="auto"/>
      </w:divBdr>
    </w:div>
    <w:div w:id="1080760357">
      <w:bodyDiv w:val="1"/>
      <w:marLeft w:val="0"/>
      <w:marRight w:val="0"/>
      <w:marTop w:val="0"/>
      <w:marBottom w:val="0"/>
      <w:divBdr>
        <w:top w:val="none" w:sz="0" w:space="0" w:color="auto"/>
        <w:left w:val="none" w:sz="0" w:space="0" w:color="auto"/>
        <w:bottom w:val="none" w:sz="0" w:space="0" w:color="auto"/>
        <w:right w:val="none" w:sz="0" w:space="0" w:color="auto"/>
      </w:divBdr>
    </w:div>
    <w:div w:id="1099911762">
      <w:bodyDiv w:val="1"/>
      <w:marLeft w:val="0"/>
      <w:marRight w:val="0"/>
      <w:marTop w:val="0"/>
      <w:marBottom w:val="0"/>
      <w:divBdr>
        <w:top w:val="none" w:sz="0" w:space="0" w:color="auto"/>
        <w:left w:val="none" w:sz="0" w:space="0" w:color="auto"/>
        <w:bottom w:val="none" w:sz="0" w:space="0" w:color="auto"/>
        <w:right w:val="none" w:sz="0" w:space="0" w:color="auto"/>
      </w:divBdr>
    </w:div>
    <w:div w:id="1110080439">
      <w:bodyDiv w:val="1"/>
      <w:marLeft w:val="0"/>
      <w:marRight w:val="0"/>
      <w:marTop w:val="0"/>
      <w:marBottom w:val="0"/>
      <w:divBdr>
        <w:top w:val="none" w:sz="0" w:space="0" w:color="auto"/>
        <w:left w:val="none" w:sz="0" w:space="0" w:color="auto"/>
        <w:bottom w:val="none" w:sz="0" w:space="0" w:color="auto"/>
        <w:right w:val="none" w:sz="0" w:space="0" w:color="auto"/>
      </w:divBdr>
    </w:div>
    <w:div w:id="1130710752">
      <w:bodyDiv w:val="1"/>
      <w:marLeft w:val="0"/>
      <w:marRight w:val="0"/>
      <w:marTop w:val="0"/>
      <w:marBottom w:val="0"/>
      <w:divBdr>
        <w:top w:val="none" w:sz="0" w:space="0" w:color="auto"/>
        <w:left w:val="none" w:sz="0" w:space="0" w:color="auto"/>
        <w:bottom w:val="none" w:sz="0" w:space="0" w:color="auto"/>
        <w:right w:val="none" w:sz="0" w:space="0" w:color="auto"/>
      </w:divBdr>
    </w:div>
    <w:div w:id="1134174079">
      <w:bodyDiv w:val="1"/>
      <w:marLeft w:val="0"/>
      <w:marRight w:val="0"/>
      <w:marTop w:val="0"/>
      <w:marBottom w:val="0"/>
      <w:divBdr>
        <w:top w:val="none" w:sz="0" w:space="0" w:color="auto"/>
        <w:left w:val="none" w:sz="0" w:space="0" w:color="auto"/>
        <w:bottom w:val="none" w:sz="0" w:space="0" w:color="auto"/>
        <w:right w:val="none" w:sz="0" w:space="0" w:color="auto"/>
      </w:divBdr>
    </w:div>
    <w:div w:id="1135027896">
      <w:bodyDiv w:val="1"/>
      <w:marLeft w:val="0"/>
      <w:marRight w:val="0"/>
      <w:marTop w:val="0"/>
      <w:marBottom w:val="0"/>
      <w:divBdr>
        <w:top w:val="none" w:sz="0" w:space="0" w:color="auto"/>
        <w:left w:val="none" w:sz="0" w:space="0" w:color="auto"/>
        <w:bottom w:val="none" w:sz="0" w:space="0" w:color="auto"/>
        <w:right w:val="none" w:sz="0" w:space="0" w:color="auto"/>
      </w:divBdr>
    </w:div>
    <w:div w:id="1138373172">
      <w:bodyDiv w:val="1"/>
      <w:marLeft w:val="0"/>
      <w:marRight w:val="0"/>
      <w:marTop w:val="0"/>
      <w:marBottom w:val="0"/>
      <w:divBdr>
        <w:top w:val="none" w:sz="0" w:space="0" w:color="auto"/>
        <w:left w:val="none" w:sz="0" w:space="0" w:color="auto"/>
        <w:bottom w:val="none" w:sz="0" w:space="0" w:color="auto"/>
        <w:right w:val="none" w:sz="0" w:space="0" w:color="auto"/>
      </w:divBdr>
    </w:div>
    <w:div w:id="1144657779">
      <w:bodyDiv w:val="1"/>
      <w:marLeft w:val="0"/>
      <w:marRight w:val="0"/>
      <w:marTop w:val="0"/>
      <w:marBottom w:val="0"/>
      <w:divBdr>
        <w:top w:val="none" w:sz="0" w:space="0" w:color="auto"/>
        <w:left w:val="none" w:sz="0" w:space="0" w:color="auto"/>
        <w:bottom w:val="none" w:sz="0" w:space="0" w:color="auto"/>
        <w:right w:val="none" w:sz="0" w:space="0" w:color="auto"/>
      </w:divBdr>
    </w:div>
    <w:div w:id="1178420102">
      <w:bodyDiv w:val="1"/>
      <w:marLeft w:val="0"/>
      <w:marRight w:val="0"/>
      <w:marTop w:val="0"/>
      <w:marBottom w:val="0"/>
      <w:divBdr>
        <w:top w:val="none" w:sz="0" w:space="0" w:color="auto"/>
        <w:left w:val="none" w:sz="0" w:space="0" w:color="auto"/>
        <w:bottom w:val="none" w:sz="0" w:space="0" w:color="auto"/>
        <w:right w:val="none" w:sz="0" w:space="0" w:color="auto"/>
      </w:divBdr>
    </w:div>
    <w:div w:id="1192570619">
      <w:bodyDiv w:val="1"/>
      <w:marLeft w:val="0"/>
      <w:marRight w:val="0"/>
      <w:marTop w:val="0"/>
      <w:marBottom w:val="0"/>
      <w:divBdr>
        <w:top w:val="none" w:sz="0" w:space="0" w:color="auto"/>
        <w:left w:val="none" w:sz="0" w:space="0" w:color="auto"/>
        <w:bottom w:val="none" w:sz="0" w:space="0" w:color="auto"/>
        <w:right w:val="none" w:sz="0" w:space="0" w:color="auto"/>
      </w:divBdr>
    </w:div>
    <w:div w:id="1195079814">
      <w:bodyDiv w:val="1"/>
      <w:marLeft w:val="0"/>
      <w:marRight w:val="0"/>
      <w:marTop w:val="0"/>
      <w:marBottom w:val="0"/>
      <w:divBdr>
        <w:top w:val="none" w:sz="0" w:space="0" w:color="auto"/>
        <w:left w:val="none" w:sz="0" w:space="0" w:color="auto"/>
        <w:bottom w:val="none" w:sz="0" w:space="0" w:color="auto"/>
        <w:right w:val="none" w:sz="0" w:space="0" w:color="auto"/>
      </w:divBdr>
    </w:div>
    <w:div w:id="1195466080">
      <w:bodyDiv w:val="1"/>
      <w:marLeft w:val="0"/>
      <w:marRight w:val="0"/>
      <w:marTop w:val="0"/>
      <w:marBottom w:val="0"/>
      <w:divBdr>
        <w:top w:val="none" w:sz="0" w:space="0" w:color="auto"/>
        <w:left w:val="none" w:sz="0" w:space="0" w:color="auto"/>
        <w:bottom w:val="none" w:sz="0" w:space="0" w:color="auto"/>
        <w:right w:val="none" w:sz="0" w:space="0" w:color="auto"/>
      </w:divBdr>
    </w:div>
    <w:div w:id="1225877089">
      <w:bodyDiv w:val="1"/>
      <w:marLeft w:val="0"/>
      <w:marRight w:val="0"/>
      <w:marTop w:val="0"/>
      <w:marBottom w:val="0"/>
      <w:divBdr>
        <w:top w:val="none" w:sz="0" w:space="0" w:color="auto"/>
        <w:left w:val="none" w:sz="0" w:space="0" w:color="auto"/>
        <w:bottom w:val="none" w:sz="0" w:space="0" w:color="auto"/>
        <w:right w:val="none" w:sz="0" w:space="0" w:color="auto"/>
      </w:divBdr>
    </w:div>
    <w:div w:id="1229801066">
      <w:bodyDiv w:val="1"/>
      <w:marLeft w:val="0"/>
      <w:marRight w:val="0"/>
      <w:marTop w:val="0"/>
      <w:marBottom w:val="0"/>
      <w:divBdr>
        <w:top w:val="none" w:sz="0" w:space="0" w:color="auto"/>
        <w:left w:val="none" w:sz="0" w:space="0" w:color="auto"/>
        <w:bottom w:val="none" w:sz="0" w:space="0" w:color="auto"/>
        <w:right w:val="none" w:sz="0" w:space="0" w:color="auto"/>
      </w:divBdr>
    </w:div>
    <w:div w:id="1282150969">
      <w:bodyDiv w:val="1"/>
      <w:marLeft w:val="0"/>
      <w:marRight w:val="0"/>
      <w:marTop w:val="0"/>
      <w:marBottom w:val="0"/>
      <w:divBdr>
        <w:top w:val="none" w:sz="0" w:space="0" w:color="auto"/>
        <w:left w:val="none" w:sz="0" w:space="0" w:color="auto"/>
        <w:bottom w:val="none" w:sz="0" w:space="0" w:color="auto"/>
        <w:right w:val="none" w:sz="0" w:space="0" w:color="auto"/>
      </w:divBdr>
    </w:div>
    <w:div w:id="1288856813">
      <w:bodyDiv w:val="1"/>
      <w:marLeft w:val="0"/>
      <w:marRight w:val="0"/>
      <w:marTop w:val="0"/>
      <w:marBottom w:val="0"/>
      <w:divBdr>
        <w:top w:val="none" w:sz="0" w:space="0" w:color="auto"/>
        <w:left w:val="none" w:sz="0" w:space="0" w:color="auto"/>
        <w:bottom w:val="none" w:sz="0" w:space="0" w:color="auto"/>
        <w:right w:val="none" w:sz="0" w:space="0" w:color="auto"/>
      </w:divBdr>
    </w:div>
    <w:div w:id="1307470567">
      <w:bodyDiv w:val="1"/>
      <w:marLeft w:val="0"/>
      <w:marRight w:val="0"/>
      <w:marTop w:val="0"/>
      <w:marBottom w:val="0"/>
      <w:divBdr>
        <w:top w:val="none" w:sz="0" w:space="0" w:color="auto"/>
        <w:left w:val="none" w:sz="0" w:space="0" w:color="auto"/>
        <w:bottom w:val="none" w:sz="0" w:space="0" w:color="auto"/>
        <w:right w:val="none" w:sz="0" w:space="0" w:color="auto"/>
      </w:divBdr>
    </w:div>
    <w:div w:id="1323267002">
      <w:bodyDiv w:val="1"/>
      <w:marLeft w:val="0"/>
      <w:marRight w:val="0"/>
      <w:marTop w:val="0"/>
      <w:marBottom w:val="0"/>
      <w:divBdr>
        <w:top w:val="none" w:sz="0" w:space="0" w:color="auto"/>
        <w:left w:val="none" w:sz="0" w:space="0" w:color="auto"/>
        <w:bottom w:val="none" w:sz="0" w:space="0" w:color="auto"/>
        <w:right w:val="none" w:sz="0" w:space="0" w:color="auto"/>
      </w:divBdr>
    </w:div>
    <w:div w:id="1329095850">
      <w:bodyDiv w:val="1"/>
      <w:marLeft w:val="0"/>
      <w:marRight w:val="0"/>
      <w:marTop w:val="0"/>
      <w:marBottom w:val="0"/>
      <w:divBdr>
        <w:top w:val="none" w:sz="0" w:space="0" w:color="auto"/>
        <w:left w:val="none" w:sz="0" w:space="0" w:color="auto"/>
        <w:bottom w:val="none" w:sz="0" w:space="0" w:color="auto"/>
        <w:right w:val="none" w:sz="0" w:space="0" w:color="auto"/>
      </w:divBdr>
    </w:div>
    <w:div w:id="1343623749">
      <w:bodyDiv w:val="1"/>
      <w:marLeft w:val="0"/>
      <w:marRight w:val="0"/>
      <w:marTop w:val="0"/>
      <w:marBottom w:val="0"/>
      <w:divBdr>
        <w:top w:val="none" w:sz="0" w:space="0" w:color="auto"/>
        <w:left w:val="none" w:sz="0" w:space="0" w:color="auto"/>
        <w:bottom w:val="none" w:sz="0" w:space="0" w:color="auto"/>
        <w:right w:val="none" w:sz="0" w:space="0" w:color="auto"/>
      </w:divBdr>
    </w:div>
    <w:div w:id="1343630855">
      <w:bodyDiv w:val="1"/>
      <w:marLeft w:val="0"/>
      <w:marRight w:val="0"/>
      <w:marTop w:val="0"/>
      <w:marBottom w:val="0"/>
      <w:divBdr>
        <w:top w:val="none" w:sz="0" w:space="0" w:color="auto"/>
        <w:left w:val="none" w:sz="0" w:space="0" w:color="auto"/>
        <w:bottom w:val="none" w:sz="0" w:space="0" w:color="auto"/>
        <w:right w:val="none" w:sz="0" w:space="0" w:color="auto"/>
      </w:divBdr>
    </w:div>
    <w:div w:id="1349791954">
      <w:bodyDiv w:val="1"/>
      <w:marLeft w:val="0"/>
      <w:marRight w:val="0"/>
      <w:marTop w:val="0"/>
      <w:marBottom w:val="0"/>
      <w:divBdr>
        <w:top w:val="none" w:sz="0" w:space="0" w:color="auto"/>
        <w:left w:val="none" w:sz="0" w:space="0" w:color="auto"/>
        <w:bottom w:val="none" w:sz="0" w:space="0" w:color="auto"/>
        <w:right w:val="none" w:sz="0" w:space="0" w:color="auto"/>
      </w:divBdr>
    </w:div>
    <w:div w:id="1354915373">
      <w:bodyDiv w:val="1"/>
      <w:marLeft w:val="0"/>
      <w:marRight w:val="0"/>
      <w:marTop w:val="0"/>
      <w:marBottom w:val="0"/>
      <w:divBdr>
        <w:top w:val="none" w:sz="0" w:space="0" w:color="auto"/>
        <w:left w:val="none" w:sz="0" w:space="0" w:color="auto"/>
        <w:bottom w:val="none" w:sz="0" w:space="0" w:color="auto"/>
        <w:right w:val="none" w:sz="0" w:space="0" w:color="auto"/>
      </w:divBdr>
    </w:div>
    <w:div w:id="1367439666">
      <w:bodyDiv w:val="1"/>
      <w:marLeft w:val="0"/>
      <w:marRight w:val="0"/>
      <w:marTop w:val="0"/>
      <w:marBottom w:val="0"/>
      <w:divBdr>
        <w:top w:val="none" w:sz="0" w:space="0" w:color="auto"/>
        <w:left w:val="none" w:sz="0" w:space="0" w:color="auto"/>
        <w:bottom w:val="none" w:sz="0" w:space="0" w:color="auto"/>
        <w:right w:val="none" w:sz="0" w:space="0" w:color="auto"/>
      </w:divBdr>
    </w:div>
    <w:div w:id="1373993590">
      <w:bodyDiv w:val="1"/>
      <w:marLeft w:val="0"/>
      <w:marRight w:val="0"/>
      <w:marTop w:val="0"/>
      <w:marBottom w:val="0"/>
      <w:divBdr>
        <w:top w:val="none" w:sz="0" w:space="0" w:color="auto"/>
        <w:left w:val="none" w:sz="0" w:space="0" w:color="auto"/>
        <w:bottom w:val="none" w:sz="0" w:space="0" w:color="auto"/>
        <w:right w:val="none" w:sz="0" w:space="0" w:color="auto"/>
      </w:divBdr>
    </w:div>
    <w:div w:id="1375930161">
      <w:bodyDiv w:val="1"/>
      <w:marLeft w:val="0"/>
      <w:marRight w:val="0"/>
      <w:marTop w:val="0"/>
      <w:marBottom w:val="0"/>
      <w:divBdr>
        <w:top w:val="none" w:sz="0" w:space="0" w:color="auto"/>
        <w:left w:val="none" w:sz="0" w:space="0" w:color="auto"/>
        <w:bottom w:val="none" w:sz="0" w:space="0" w:color="auto"/>
        <w:right w:val="none" w:sz="0" w:space="0" w:color="auto"/>
      </w:divBdr>
    </w:div>
    <w:div w:id="1386367401">
      <w:bodyDiv w:val="1"/>
      <w:marLeft w:val="0"/>
      <w:marRight w:val="0"/>
      <w:marTop w:val="0"/>
      <w:marBottom w:val="0"/>
      <w:divBdr>
        <w:top w:val="none" w:sz="0" w:space="0" w:color="auto"/>
        <w:left w:val="none" w:sz="0" w:space="0" w:color="auto"/>
        <w:bottom w:val="none" w:sz="0" w:space="0" w:color="auto"/>
        <w:right w:val="none" w:sz="0" w:space="0" w:color="auto"/>
      </w:divBdr>
    </w:div>
    <w:div w:id="1414743831">
      <w:bodyDiv w:val="1"/>
      <w:marLeft w:val="0"/>
      <w:marRight w:val="0"/>
      <w:marTop w:val="0"/>
      <w:marBottom w:val="0"/>
      <w:divBdr>
        <w:top w:val="none" w:sz="0" w:space="0" w:color="auto"/>
        <w:left w:val="none" w:sz="0" w:space="0" w:color="auto"/>
        <w:bottom w:val="none" w:sz="0" w:space="0" w:color="auto"/>
        <w:right w:val="none" w:sz="0" w:space="0" w:color="auto"/>
      </w:divBdr>
    </w:div>
    <w:div w:id="1444763795">
      <w:bodyDiv w:val="1"/>
      <w:marLeft w:val="0"/>
      <w:marRight w:val="0"/>
      <w:marTop w:val="0"/>
      <w:marBottom w:val="0"/>
      <w:divBdr>
        <w:top w:val="none" w:sz="0" w:space="0" w:color="auto"/>
        <w:left w:val="none" w:sz="0" w:space="0" w:color="auto"/>
        <w:bottom w:val="none" w:sz="0" w:space="0" w:color="auto"/>
        <w:right w:val="none" w:sz="0" w:space="0" w:color="auto"/>
      </w:divBdr>
    </w:div>
    <w:div w:id="1445611013">
      <w:bodyDiv w:val="1"/>
      <w:marLeft w:val="0"/>
      <w:marRight w:val="0"/>
      <w:marTop w:val="0"/>
      <w:marBottom w:val="0"/>
      <w:divBdr>
        <w:top w:val="none" w:sz="0" w:space="0" w:color="auto"/>
        <w:left w:val="none" w:sz="0" w:space="0" w:color="auto"/>
        <w:bottom w:val="none" w:sz="0" w:space="0" w:color="auto"/>
        <w:right w:val="none" w:sz="0" w:space="0" w:color="auto"/>
      </w:divBdr>
    </w:div>
    <w:div w:id="1468668885">
      <w:bodyDiv w:val="1"/>
      <w:marLeft w:val="0"/>
      <w:marRight w:val="0"/>
      <w:marTop w:val="0"/>
      <w:marBottom w:val="0"/>
      <w:divBdr>
        <w:top w:val="none" w:sz="0" w:space="0" w:color="auto"/>
        <w:left w:val="none" w:sz="0" w:space="0" w:color="auto"/>
        <w:bottom w:val="none" w:sz="0" w:space="0" w:color="auto"/>
        <w:right w:val="none" w:sz="0" w:space="0" w:color="auto"/>
      </w:divBdr>
    </w:div>
    <w:div w:id="1491479828">
      <w:bodyDiv w:val="1"/>
      <w:marLeft w:val="0"/>
      <w:marRight w:val="0"/>
      <w:marTop w:val="0"/>
      <w:marBottom w:val="0"/>
      <w:divBdr>
        <w:top w:val="none" w:sz="0" w:space="0" w:color="auto"/>
        <w:left w:val="none" w:sz="0" w:space="0" w:color="auto"/>
        <w:bottom w:val="none" w:sz="0" w:space="0" w:color="auto"/>
        <w:right w:val="none" w:sz="0" w:space="0" w:color="auto"/>
      </w:divBdr>
    </w:div>
    <w:div w:id="1501578424">
      <w:bodyDiv w:val="1"/>
      <w:marLeft w:val="0"/>
      <w:marRight w:val="0"/>
      <w:marTop w:val="0"/>
      <w:marBottom w:val="0"/>
      <w:divBdr>
        <w:top w:val="none" w:sz="0" w:space="0" w:color="auto"/>
        <w:left w:val="none" w:sz="0" w:space="0" w:color="auto"/>
        <w:bottom w:val="none" w:sz="0" w:space="0" w:color="auto"/>
        <w:right w:val="none" w:sz="0" w:space="0" w:color="auto"/>
      </w:divBdr>
    </w:div>
    <w:div w:id="1502889324">
      <w:bodyDiv w:val="1"/>
      <w:marLeft w:val="0"/>
      <w:marRight w:val="0"/>
      <w:marTop w:val="0"/>
      <w:marBottom w:val="0"/>
      <w:divBdr>
        <w:top w:val="none" w:sz="0" w:space="0" w:color="auto"/>
        <w:left w:val="none" w:sz="0" w:space="0" w:color="auto"/>
        <w:bottom w:val="none" w:sz="0" w:space="0" w:color="auto"/>
        <w:right w:val="none" w:sz="0" w:space="0" w:color="auto"/>
      </w:divBdr>
    </w:div>
    <w:div w:id="1525173788">
      <w:bodyDiv w:val="1"/>
      <w:marLeft w:val="0"/>
      <w:marRight w:val="0"/>
      <w:marTop w:val="0"/>
      <w:marBottom w:val="0"/>
      <w:divBdr>
        <w:top w:val="none" w:sz="0" w:space="0" w:color="auto"/>
        <w:left w:val="none" w:sz="0" w:space="0" w:color="auto"/>
        <w:bottom w:val="none" w:sz="0" w:space="0" w:color="auto"/>
        <w:right w:val="none" w:sz="0" w:space="0" w:color="auto"/>
      </w:divBdr>
    </w:div>
    <w:div w:id="1531920790">
      <w:bodyDiv w:val="1"/>
      <w:marLeft w:val="0"/>
      <w:marRight w:val="0"/>
      <w:marTop w:val="0"/>
      <w:marBottom w:val="0"/>
      <w:divBdr>
        <w:top w:val="none" w:sz="0" w:space="0" w:color="auto"/>
        <w:left w:val="none" w:sz="0" w:space="0" w:color="auto"/>
        <w:bottom w:val="none" w:sz="0" w:space="0" w:color="auto"/>
        <w:right w:val="none" w:sz="0" w:space="0" w:color="auto"/>
      </w:divBdr>
    </w:div>
    <w:div w:id="1543053941">
      <w:bodyDiv w:val="1"/>
      <w:marLeft w:val="0"/>
      <w:marRight w:val="0"/>
      <w:marTop w:val="0"/>
      <w:marBottom w:val="0"/>
      <w:divBdr>
        <w:top w:val="none" w:sz="0" w:space="0" w:color="auto"/>
        <w:left w:val="none" w:sz="0" w:space="0" w:color="auto"/>
        <w:bottom w:val="none" w:sz="0" w:space="0" w:color="auto"/>
        <w:right w:val="none" w:sz="0" w:space="0" w:color="auto"/>
      </w:divBdr>
    </w:div>
    <w:div w:id="1559588073">
      <w:bodyDiv w:val="1"/>
      <w:marLeft w:val="0"/>
      <w:marRight w:val="0"/>
      <w:marTop w:val="0"/>
      <w:marBottom w:val="0"/>
      <w:divBdr>
        <w:top w:val="none" w:sz="0" w:space="0" w:color="auto"/>
        <w:left w:val="none" w:sz="0" w:space="0" w:color="auto"/>
        <w:bottom w:val="none" w:sz="0" w:space="0" w:color="auto"/>
        <w:right w:val="none" w:sz="0" w:space="0" w:color="auto"/>
      </w:divBdr>
    </w:div>
    <w:div w:id="1567571118">
      <w:bodyDiv w:val="1"/>
      <w:marLeft w:val="0"/>
      <w:marRight w:val="0"/>
      <w:marTop w:val="0"/>
      <w:marBottom w:val="0"/>
      <w:divBdr>
        <w:top w:val="none" w:sz="0" w:space="0" w:color="auto"/>
        <w:left w:val="none" w:sz="0" w:space="0" w:color="auto"/>
        <w:bottom w:val="none" w:sz="0" w:space="0" w:color="auto"/>
        <w:right w:val="none" w:sz="0" w:space="0" w:color="auto"/>
      </w:divBdr>
    </w:div>
    <w:div w:id="1580678511">
      <w:bodyDiv w:val="1"/>
      <w:marLeft w:val="0"/>
      <w:marRight w:val="0"/>
      <w:marTop w:val="0"/>
      <w:marBottom w:val="0"/>
      <w:divBdr>
        <w:top w:val="none" w:sz="0" w:space="0" w:color="auto"/>
        <w:left w:val="none" w:sz="0" w:space="0" w:color="auto"/>
        <w:bottom w:val="none" w:sz="0" w:space="0" w:color="auto"/>
        <w:right w:val="none" w:sz="0" w:space="0" w:color="auto"/>
      </w:divBdr>
    </w:div>
    <w:div w:id="1587232269">
      <w:bodyDiv w:val="1"/>
      <w:marLeft w:val="0"/>
      <w:marRight w:val="0"/>
      <w:marTop w:val="0"/>
      <w:marBottom w:val="0"/>
      <w:divBdr>
        <w:top w:val="none" w:sz="0" w:space="0" w:color="auto"/>
        <w:left w:val="none" w:sz="0" w:space="0" w:color="auto"/>
        <w:bottom w:val="none" w:sz="0" w:space="0" w:color="auto"/>
        <w:right w:val="none" w:sz="0" w:space="0" w:color="auto"/>
      </w:divBdr>
    </w:div>
    <w:div w:id="1596934326">
      <w:bodyDiv w:val="1"/>
      <w:marLeft w:val="0"/>
      <w:marRight w:val="0"/>
      <w:marTop w:val="0"/>
      <w:marBottom w:val="0"/>
      <w:divBdr>
        <w:top w:val="none" w:sz="0" w:space="0" w:color="auto"/>
        <w:left w:val="none" w:sz="0" w:space="0" w:color="auto"/>
        <w:bottom w:val="none" w:sz="0" w:space="0" w:color="auto"/>
        <w:right w:val="none" w:sz="0" w:space="0" w:color="auto"/>
      </w:divBdr>
    </w:div>
    <w:div w:id="1612125804">
      <w:bodyDiv w:val="1"/>
      <w:marLeft w:val="0"/>
      <w:marRight w:val="0"/>
      <w:marTop w:val="0"/>
      <w:marBottom w:val="0"/>
      <w:divBdr>
        <w:top w:val="none" w:sz="0" w:space="0" w:color="auto"/>
        <w:left w:val="none" w:sz="0" w:space="0" w:color="auto"/>
        <w:bottom w:val="none" w:sz="0" w:space="0" w:color="auto"/>
        <w:right w:val="none" w:sz="0" w:space="0" w:color="auto"/>
      </w:divBdr>
    </w:div>
    <w:div w:id="1613628722">
      <w:bodyDiv w:val="1"/>
      <w:marLeft w:val="0"/>
      <w:marRight w:val="0"/>
      <w:marTop w:val="0"/>
      <w:marBottom w:val="0"/>
      <w:divBdr>
        <w:top w:val="none" w:sz="0" w:space="0" w:color="auto"/>
        <w:left w:val="none" w:sz="0" w:space="0" w:color="auto"/>
        <w:bottom w:val="none" w:sz="0" w:space="0" w:color="auto"/>
        <w:right w:val="none" w:sz="0" w:space="0" w:color="auto"/>
      </w:divBdr>
    </w:div>
    <w:div w:id="1624143970">
      <w:bodyDiv w:val="1"/>
      <w:marLeft w:val="0"/>
      <w:marRight w:val="0"/>
      <w:marTop w:val="0"/>
      <w:marBottom w:val="0"/>
      <w:divBdr>
        <w:top w:val="none" w:sz="0" w:space="0" w:color="auto"/>
        <w:left w:val="none" w:sz="0" w:space="0" w:color="auto"/>
        <w:bottom w:val="none" w:sz="0" w:space="0" w:color="auto"/>
        <w:right w:val="none" w:sz="0" w:space="0" w:color="auto"/>
      </w:divBdr>
    </w:div>
    <w:div w:id="1704137627">
      <w:bodyDiv w:val="1"/>
      <w:marLeft w:val="0"/>
      <w:marRight w:val="0"/>
      <w:marTop w:val="0"/>
      <w:marBottom w:val="0"/>
      <w:divBdr>
        <w:top w:val="none" w:sz="0" w:space="0" w:color="auto"/>
        <w:left w:val="none" w:sz="0" w:space="0" w:color="auto"/>
        <w:bottom w:val="none" w:sz="0" w:space="0" w:color="auto"/>
        <w:right w:val="none" w:sz="0" w:space="0" w:color="auto"/>
      </w:divBdr>
    </w:div>
    <w:div w:id="1707409588">
      <w:bodyDiv w:val="1"/>
      <w:marLeft w:val="0"/>
      <w:marRight w:val="0"/>
      <w:marTop w:val="0"/>
      <w:marBottom w:val="0"/>
      <w:divBdr>
        <w:top w:val="none" w:sz="0" w:space="0" w:color="auto"/>
        <w:left w:val="none" w:sz="0" w:space="0" w:color="auto"/>
        <w:bottom w:val="none" w:sz="0" w:space="0" w:color="auto"/>
        <w:right w:val="none" w:sz="0" w:space="0" w:color="auto"/>
      </w:divBdr>
    </w:div>
    <w:div w:id="1733769074">
      <w:bodyDiv w:val="1"/>
      <w:marLeft w:val="0"/>
      <w:marRight w:val="0"/>
      <w:marTop w:val="0"/>
      <w:marBottom w:val="0"/>
      <w:divBdr>
        <w:top w:val="none" w:sz="0" w:space="0" w:color="auto"/>
        <w:left w:val="none" w:sz="0" w:space="0" w:color="auto"/>
        <w:bottom w:val="none" w:sz="0" w:space="0" w:color="auto"/>
        <w:right w:val="none" w:sz="0" w:space="0" w:color="auto"/>
      </w:divBdr>
    </w:div>
    <w:div w:id="1753434386">
      <w:bodyDiv w:val="1"/>
      <w:marLeft w:val="0"/>
      <w:marRight w:val="0"/>
      <w:marTop w:val="0"/>
      <w:marBottom w:val="0"/>
      <w:divBdr>
        <w:top w:val="none" w:sz="0" w:space="0" w:color="auto"/>
        <w:left w:val="none" w:sz="0" w:space="0" w:color="auto"/>
        <w:bottom w:val="none" w:sz="0" w:space="0" w:color="auto"/>
        <w:right w:val="none" w:sz="0" w:space="0" w:color="auto"/>
      </w:divBdr>
    </w:div>
    <w:div w:id="1773552395">
      <w:bodyDiv w:val="1"/>
      <w:marLeft w:val="0"/>
      <w:marRight w:val="0"/>
      <w:marTop w:val="0"/>
      <w:marBottom w:val="0"/>
      <w:divBdr>
        <w:top w:val="none" w:sz="0" w:space="0" w:color="auto"/>
        <w:left w:val="none" w:sz="0" w:space="0" w:color="auto"/>
        <w:bottom w:val="none" w:sz="0" w:space="0" w:color="auto"/>
        <w:right w:val="none" w:sz="0" w:space="0" w:color="auto"/>
      </w:divBdr>
    </w:div>
    <w:div w:id="1791048211">
      <w:bodyDiv w:val="1"/>
      <w:marLeft w:val="0"/>
      <w:marRight w:val="0"/>
      <w:marTop w:val="0"/>
      <w:marBottom w:val="0"/>
      <w:divBdr>
        <w:top w:val="none" w:sz="0" w:space="0" w:color="auto"/>
        <w:left w:val="none" w:sz="0" w:space="0" w:color="auto"/>
        <w:bottom w:val="none" w:sz="0" w:space="0" w:color="auto"/>
        <w:right w:val="none" w:sz="0" w:space="0" w:color="auto"/>
      </w:divBdr>
    </w:div>
    <w:div w:id="1813713803">
      <w:bodyDiv w:val="1"/>
      <w:marLeft w:val="0"/>
      <w:marRight w:val="0"/>
      <w:marTop w:val="0"/>
      <w:marBottom w:val="0"/>
      <w:divBdr>
        <w:top w:val="none" w:sz="0" w:space="0" w:color="auto"/>
        <w:left w:val="none" w:sz="0" w:space="0" w:color="auto"/>
        <w:bottom w:val="none" w:sz="0" w:space="0" w:color="auto"/>
        <w:right w:val="none" w:sz="0" w:space="0" w:color="auto"/>
      </w:divBdr>
    </w:div>
    <w:div w:id="1823352452">
      <w:bodyDiv w:val="1"/>
      <w:marLeft w:val="0"/>
      <w:marRight w:val="0"/>
      <w:marTop w:val="0"/>
      <w:marBottom w:val="0"/>
      <w:divBdr>
        <w:top w:val="none" w:sz="0" w:space="0" w:color="auto"/>
        <w:left w:val="none" w:sz="0" w:space="0" w:color="auto"/>
        <w:bottom w:val="none" w:sz="0" w:space="0" w:color="auto"/>
        <w:right w:val="none" w:sz="0" w:space="0" w:color="auto"/>
      </w:divBdr>
    </w:div>
    <w:div w:id="1825469311">
      <w:bodyDiv w:val="1"/>
      <w:marLeft w:val="0"/>
      <w:marRight w:val="0"/>
      <w:marTop w:val="0"/>
      <w:marBottom w:val="0"/>
      <w:divBdr>
        <w:top w:val="none" w:sz="0" w:space="0" w:color="auto"/>
        <w:left w:val="none" w:sz="0" w:space="0" w:color="auto"/>
        <w:bottom w:val="none" w:sz="0" w:space="0" w:color="auto"/>
        <w:right w:val="none" w:sz="0" w:space="0" w:color="auto"/>
      </w:divBdr>
    </w:div>
    <w:div w:id="1840461658">
      <w:bodyDiv w:val="1"/>
      <w:marLeft w:val="0"/>
      <w:marRight w:val="0"/>
      <w:marTop w:val="0"/>
      <w:marBottom w:val="0"/>
      <w:divBdr>
        <w:top w:val="none" w:sz="0" w:space="0" w:color="auto"/>
        <w:left w:val="none" w:sz="0" w:space="0" w:color="auto"/>
        <w:bottom w:val="none" w:sz="0" w:space="0" w:color="auto"/>
        <w:right w:val="none" w:sz="0" w:space="0" w:color="auto"/>
      </w:divBdr>
    </w:div>
    <w:div w:id="1870989065">
      <w:bodyDiv w:val="1"/>
      <w:marLeft w:val="0"/>
      <w:marRight w:val="0"/>
      <w:marTop w:val="0"/>
      <w:marBottom w:val="0"/>
      <w:divBdr>
        <w:top w:val="none" w:sz="0" w:space="0" w:color="auto"/>
        <w:left w:val="none" w:sz="0" w:space="0" w:color="auto"/>
        <w:bottom w:val="none" w:sz="0" w:space="0" w:color="auto"/>
        <w:right w:val="none" w:sz="0" w:space="0" w:color="auto"/>
      </w:divBdr>
    </w:div>
    <w:div w:id="1872189005">
      <w:bodyDiv w:val="1"/>
      <w:marLeft w:val="0"/>
      <w:marRight w:val="0"/>
      <w:marTop w:val="0"/>
      <w:marBottom w:val="0"/>
      <w:divBdr>
        <w:top w:val="none" w:sz="0" w:space="0" w:color="auto"/>
        <w:left w:val="none" w:sz="0" w:space="0" w:color="auto"/>
        <w:bottom w:val="none" w:sz="0" w:space="0" w:color="auto"/>
        <w:right w:val="none" w:sz="0" w:space="0" w:color="auto"/>
      </w:divBdr>
    </w:div>
    <w:div w:id="1875147314">
      <w:bodyDiv w:val="1"/>
      <w:marLeft w:val="0"/>
      <w:marRight w:val="0"/>
      <w:marTop w:val="0"/>
      <w:marBottom w:val="0"/>
      <w:divBdr>
        <w:top w:val="none" w:sz="0" w:space="0" w:color="auto"/>
        <w:left w:val="none" w:sz="0" w:space="0" w:color="auto"/>
        <w:bottom w:val="none" w:sz="0" w:space="0" w:color="auto"/>
        <w:right w:val="none" w:sz="0" w:space="0" w:color="auto"/>
      </w:divBdr>
    </w:div>
    <w:div w:id="1876845903">
      <w:bodyDiv w:val="1"/>
      <w:marLeft w:val="0"/>
      <w:marRight w:val="0"/>
      <w:marTop w:val="0"/>
      <w:marBottom w:val="0"/>
      <w:divBdr>
        <w:top w:val="none" w:sz="0" w:space="0" w:color="auto"/>
        <w:left w:val="none" w:sz="0" w:space="0" w:color="auto"/>
        <w:bottom w:val="none" w:sz="0" w:space="0" w:color="auto"/>
        <w:right w:val="none" w:sz="0" w:space="0" w:color="auto"/>
      </w:divBdr>
    </w:div>
    <w:div w:id="1891183547">
      <w:bodyDiv w:val="1"/>
      <w:marLeft w:val="0"/>
      <w:marRight w:val="0"/>
      <w:marTop w:val="0"/>
      <w:marBottom w:val="0"/>
      <w:divBdr>
        <w:top w:val="none" w:sz="0" w:space="0" w:color="auto"/>
        <w:left w:val="none" w:sz="0" w:space="0" w:color="auto"/>
        <w:bottom w:val="none" w:sz="0" w:space="0" w:color="auto"/>
        <w:right w:val="none" w:sz="0" w:space="0" w:color="auto"/>
      </w:divBdr>
    </w:div>
    <w:div w:id="1893341447">
      <w:bodyDiv w:val="1"/>
      <w:marLeft w:val="0"/>
      <w:marRight w:val="0"/>
      <w:marTop w:val="0"/>
      <w:marBottom w:val="0"/>
      <w:divBdr>
        <w:top w:val="none" w:sz="0" w:space="0" w:color="auto"/>
        <w:left w:val="none" w:sz="0" w:space="0" w:color="auto"/>
        <w:bottom w:val="none" w:sz="0" w:space="0" w:color="auto"/>
        <w:right w:val="none" w:sz="0" w:space="0" w:color="auto"/>
      </w:divBdr>
    </w:div>
    <w:div w:id="1900244042">
      <w:bodyDiv w:val="1"/>
      <w:marLeft w:val="0"/>
      <w:marRight w:val="0"/>
      <w:marTop w:val="0"/>
      <w:marBottom w:val="0"/>
      <w:divBdr>
        <w:top w:val="none" w:sz="0" w:space="0" w:color="auto"/>
        <w:left w:val="none" w:sz="0" w:space="0" w:color="auto"/>
        <w:bottom w:val="none" w:sz="0" w:space="0" w:color="auto"/>
        <w:right w:val="none" w:sz="0" w:space="0" w:color="auto"/>
      </w:divBdr>
    </w:div>
    <w:div w:id="1901745844">
      <w:bodyDiv w:val="1"/>
      <w:marLeft w:val="0"/>
      <w:marRight w:val="0"/>
      <w:marTop w:val="0"/>
      <w:marBottom w:val="0"/>
      <w:divBdr>
        <w:top w:val="none" w:sz="0" w:space="0" w:color="auto"/>
        <w:left w:val="none" w:sz="0" w:space="0" w:color="auto"/>
        <w:bottom w:val="none" w:sz="0" w:space="0" w:color="auto"/>
        <w:right w:val="none" w:sz="0" w:space="0" w:color="auto"/>
      </w:divBdr>
    </w:div>
    <w:div w:id="1909070886">
      <w:bodyDiv w:val="1"/>
      <w:marLeft w:val="0"/>
      <w:marRight w:val="0"/>
      <w:marTop w:val="0"/>
      <w:marBottom w:val="0"/>
      <w:divBdr>
        <w:top w:val="none" w:sz="0" w:space="0" w:color="auto"/>
        <w:left w:val="none" w:sz="0" w:space="0" w:color="auto"/>
        <w:bottom w:val="none" w:sz="0" w:space="0" w:color="auto"/>
        <w:right w:val="none" w:sz="0" w:space="0" w:color="auto"/>
      </w:divBdr>
    </w:div>
    <w:div w:id="1924798361">
      <w:bodyDiv w:val="1"/>
      <w:marLeft w:val="0"/>
      <w:marRight w:val="0"/>
      <w:marTop w:val="0"/>
      <w:marBottom w:val="0"/>
      <w:divBdr>
        <w:top w:val="none" w:sz="0" w:space="0" w:color="auto"/>
        <w:left w:val="none" w:sz="0" w:space="0" w:color="auto"/>
        <w:bottom w:val="none" w:sz="0" w:space="0" w:color="auto"/>
        <w:right w:val="none" w:sz="0" w:space="0" w:color="auto"/>
      </w:divBdr>
    </w:div>
    <w:div w:id="1933318575">
      <w:bodyDiv w:val="1"/>
      <w:marLeft w:val="0"/>
      <w:marRight w:val="0"/>
      <w:marTop w:val="0"/>
      <w:marBottom w:val="0"/>
      <w:divBdr>
        <w:top w:val="none" w:sz="0" w:space="0" w:color="auto"/>
        <w:left w:val="none" w:sz="0" w:space="0" w:color="auto"/>
        <w:bottom w:val="none" w:sz="0" w:space="0" w:color="auto"/>
        <w:right w:val="none" w:sz="0" w:space="0" w:color="auto"/>
      </w:divBdr>
    </w:div>
    <w:div w:id="1946037324">
      <w:bodyDiv w:val="1"/>
      <w:marLeft w:val="0"/>
      <w:marRight w:val="0"/>
      <w:marTop w:val="0"/>
      <w:marBottom w:val="0"/>
      <w:divBdr>
        <w:top w:val="none" w:sz="0" w:space="0" w:color="auto"/>
        <w:left w:val="none" w:sz="0" w:space="0" w:color="auto"/>
        <w:bottom w:val="none" w:sz="0" w:space="0" w:color="auto"/>
        <w:right w:val="none" w:sz="0" w:space="0" w:color="auto"/>
      </w:divBdr>
    </w:div>
    <w:div w:id="1961640000">
      <w:bodyDiv w:val="1"/>
      <w:marLeft w:val="0"/>
      <w:marRight w:val="0"/>
      <w:marTop w:val="0"/>
      <w:marBottom w:val="0"/>
      <w:divBdr>
        <w:top w:val="none" w:sz="0" w:space="0" w:color="auto"/>
        <w:left w:val="none" w:sz="0" w:space="0" w:color="auto"/>
        <w:bottom w:val="none" w:sz="0" w:space="0" w:color="auto"/>
        <w:right w:val="none" w:sz="0" w:space="0" w:color="auto"/>
      </w:divBdr>
    </w:div>
    <w:div w:id="1962374166">
      <w:bodyDiv w:val="1"/>
      <w:marLeft w:val="0"/>
      <w:marRight w:val="0"/>
      <w:marTop w:val="0"/>
      <w:marBottom w:val="0"/>
      <w:divBdr>
        <w:top w:val="none" w:sz="0" w:space="0" w:color="auto"/>
        <w:left w:val="none" w:sz="0" w:space="0" w:color="auto"/>
        <w:bottom w:val="none" w:sz="0" w:space="0" w:color="auto"/>
        <w:right w:val="none" w:sz="0" w:space="0" w:color="auto"/>
      </w:divBdr>
    </w:div>
    <w:div w:id="1965307346">
      <w:bodyDiv w:val="1"/>
      <w:marLeft w:val="0"/>
      <w:marRight w:val="0"/>
      <w:marTop w:val="0"/>
      <w:marBottom w:val="0"/>
      <w:divBdr>
        <w:top w:val="none" w:sz="0" w:space="0" w:color="auto"/>
        <w:left w:val="none" w:sz="0" w:space="0" w:color="auto"/>
        <w:bottom w:val="none" w:sz="0" w:space="0" w:color="auto"/>
        <w:right w:val="none" w:sz="0" w:space="0" w:color="auto"/>
      </w:divBdr>
    </w:div>
    <w:div w:id="2025205818">
      <w:bodyDiv w:val="1"/>
      <w:marLeft w:val="0"/>
      <w:marRight w:val="0"/>
      <w:marTop w:val="0"/>
      <w:marBottom w:val="0"/>
      <w:divBdr>
        <w:top w:val="none" w:sz="0" w:space="0" w:color="auto"/>
        <w:left w:val="none" w:sz="0" w:space="0" w:color="auto"/>
        <w:bottom w:val="none" w:sz="0" w:space="0" w:color="auto"/>
        <w:right w:val="none" w:sz="0" w:space="0" w:color="auto"/>
      </w:divBdr>
    </w:div>
    <w:div w:id="2075080070">
      <w:bodyDiv w:val="1"/>
      <w:marLeft w:val="0"/>
      <w:marRight w:val="0"/>
      <w:marTop w:val="0"/>
      <w:marBottom w:val="0"/>
      <w:divBdr>
        <w:top w:val="none" w:sz="0" w:space="0" w:color="auto"/>
        <w:left w:val="none" w:sz="0" w:space="0" w:color="auto"/>
        <w:bottom w:val="none" w:sz="0" w:space="0" w:color="auto"/>
        <w:right w:val="none" w:sz="0" w:space="0" w:color="auto"/>
      </w:divBdr>
    </w:div>
    <w:div w:id="2075740182">
      <w:bodyDiv w:val="1"/>
      <w:marLeft w:val="0"/>
      <w:marRight w:val="0"/>
      <w:marTop w:val="0"/>
      <w:marBottom w:val="0"/>
      <w:divBdr>
        <w:top w:val="none" w:sz="0" w:space="0" w:color="auto"/>
        <w:left w:val="none" w:sz="0" w:space="0" w:color="auto"/>
        <w:bottom w:val="none" w:sz="0" w:space="0" w:color="auto"/>
        <w:right w:val="none" w:sz="0" w:space="0" w:color="auto"/>
      </w:divBdr>
    </w:div>
    <w:div w:id="2086537055">
      <w:bodyDiv w:val="1"/>
      <w:marLeft w:val="0"/>
      <w:marRight w:val="0"/>
      <w:marTop w:val="0"/>
      <w:marBottom w:val="0"/>
      <w:divBdr>
        <w:top w:val="none" w:sz="0" w:space="0" w:color="auto"/>
        <w:left w:val="none" w:sz="0" w:space="0" w:color="auto"/>
        <w:bottom w:val="none" w:sz="0" w:space="0" w:color="auto"/>
        <w:right w:val="none" w:sz="0" w:space="0" w:color="auto"/>
      </w:divBdr>
    </w:div>
    <w:div w:id="2087729907">
      <w:bodyDiv w:val="1"/>
      <w:marLeft w:val="0"/>
      <w:marRight w:val="0"/>
      <w:marTop w:val="0"/>
      <w:marBottom w:val="0"/>
      <w:divBdr>
        <w:top w:val="none" w:sz="0" w:space="0" w:color="auto"/>
        <w:left w:val="none" w:sz="0" w:space="0" w:color="auto"/>
        <w:bottom w:val="none" w:sz="0" w:space="0" w:color="auto"/>
        <w:right w:val="none" w:sz="0" w:space="0" w:color="auto"/>
      </w:divBdr>
    </w:div>
    <w:div w:id="2088840129">
      <w:bodyDiv w:val="1"/>
      <w:marLeft w:val="0"/>
      <w:marRight w:val="0"/>
      <w:marTop w:val="0"/>
      <w:marBottom w:val="0"/>
      <w:divBdr>
        <w:top w:val="none" w:sz="0" w:space="0" w:color="auto"/>
        <w:left w:val="none" w:sz="0" w:space="0" w:color="auto"/>
        <w:bottom w:val="none" w:sz="0" w:space="0" w:color="auto"/>
        <w:right w:val="none" w:sz="0" w:space="0" w:color="auto"/>
      </w:divBdr>
    </w:div>
    <w:div w:id="2094006385">
      <w:bodyDiv w:val="1"/>
      <w:marLeft w:val="0"/>
      <w:marRight w:val="0"/>
      <w:marTop w:val="0"/>
      <w:marBottom w:val="0"/>
      <w:divBdr>
        <w:top w:val="none" w:sz="0" w:space="0" w:color="auto"/>
        <w:left w:val="none" w:sz="0" w:space="0" w:color="auto"/>
        <w:bottom w:val="none" w:sz="0" w:space="0" w:color="auto"/>
        <w:right w:val="none" w:sz="0" w:space="0" w:color="auto"/>
      </w:divBdr>
    </w:div>
    <w:div w:id="2107580786">
      <w:bodyDiv w:val="1"/>
      <w:marLeft w:val="0"/>
      <w:marRight w:val="0"/>
      <w:marTop w:val="0"/>
      <w:marBottom w:val="0"/>
      <w:divBdr>
        <w:top w:val="none" w:sz="0" w:space="0" w:color="auto"/>
        <w:left w:val="none" w:sz="0" w:space="0" w:color="auto"/>
        <w:bottom w:val="none" w:sz="0" w:space="0" w:color="auto"/>
        <w:right w:val="none" w:sz="0" w:space="0" w:color="auto"/>
      </w:divBdr>
    </w:div>
    <w:div w:id="2136287987">
      <w:bodyDiv w:val="1"/>
      <w:marLeft w:val="0"/>
      <w:marRight w:val="0"/>
      <w:marTop w:val="0"/>
      <w:marBottom w:val="0"/>
      <w:divBdr>
        <w:top w:val="none" w:sz="0" w:space="0" w:color="auto"/>
        <w:left w:val="none" w:sz="0" w:space="0" w:color="auto"/>
        <w:bottom w:val="none" w:sz="0" w:space="0" w:color="auto"/>
        <w:right w:val="none" w:sz="0" w:space="0" w:color="auto"/>
      </w:divBdr>
    </w:div>
    <w:div w:id="213813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rtnershipla.org/our-school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a.rule\Documents\Board%20Report%20New%20Format\PROCUREMENT-Board_Report.dot" TargetMode="External"/></Relationships>
</file>

<file path=word/documenttasks/documenttasks1.xml><?xml version="1.0" encoding="utf-8"?>
<t:Tasks xmlns:t="http://schemas.microsoft.com/office/tasks/2019/documenttasks" xmlns:oel="http://schemas.microsoft.com/office/2019/extlst">
  <t:Task id="{EB570B68-91AE-4304-BEA6-764977E0BE38}">
    <t:Anchor>
      <t:Comment id="92575685"/>
    </t:Anchor>
    <t:History>
      <t:Event id="{1EF25AA9-E877-46C9-8E3A-807486E03FE8}" time="2024-12-13T23:32:08.148Z">
        <t:Attribution userId="S::amanda.wherritt@lausd.net::59a8a261-2069-43c0-a233-e4758a5e8e97" userProvider="AD" userName="Wherritt, Amanda"/>
        <t:Anchor>
          <t:Comment id="92575685"/>
        </t:Anchor>
        <t:Create/>
      </t:Event>
      <t:Event id="{586D7E24-F101-4369-8951-617F35BA8292}" time="2024-12-13T23:32:08.148Z">
        <t:Attribution userId="S::amanda.wherritt@lausd.net::59a8a261-2069-43c0-a233-e4758a5e8e97" userProvider="AD" userName="Wherritt, Amanda"/>
        <t:Anchor>
          <t:Comment id="92575685"/>
        </t:Anchor>
        <t:Assign userId="S::manish.singh@lausd.net::db849e3b-bb8a-4f08-bbed-17994046ded1" userProvider="AD" userName="Singh, Manish"/>
      </t:Event>
      <t:Event id="{F62DB900-C68F-434C-A056-F765EFE7D6F4}" time="2024-12-13T23:32:08.148Z">
        <t:Attribution userId="S::amanda.wherritt@lausd.net::59a8a261-2069-43c0-a233-e4758a5e8e97" userProvider="AD" userName="Wherritt, Amanda"/>
        <t:Anchor>
          <t:Comment id="92575685"/>
        </t:Anchor>
        <t:SetTitle title="@Singh, Manish @Friedman, Matthew - are these carts only for delivering meals or will food also be distributed from them? I see there are many models on their website, which model are we purchasing for $83,000 per cart? "/>
      </t:Event>
    </t:History>
  </t:Task>
  <t:Task id="{85BF647D-CD56-42B7-BEC9-ACA39D4EB0FE}">
    <t:Anchor>
      <t:Comment id="1385343032"/>
    </t:Anchor>
    <t:History>
      <t:Event id="{AC8ABA27-4B94-4F81-AF87-53D77DECA500}" time="2024-12-13T23:33:49.784Z">
        <t:Attribution userId="S::amanda.wherritt@lausd.net::59a8a261-2069-43c0-a233-e4758a5e8e97" userProvider="AD" userName="Wherritt, Amanda"/>
        <t:Anchor>
          <t:Comment id="1385343032"/>
        </t:Anchor>
        <t:Create/>
      </t:Event>
      <t:Event id="{1351B333-5F09-4E98-8B02-AB76EA6A663B}" time="2024-12-13T23:33:49.784Z">
        <t:Attribution userId="S::amanda.wherritt@lausd.net::59a8a261-2069-43c0-a233-e4758a5e8e97" userProvider="AD" userName="Wherritt, Amanda"/>
        <t:Anchor>
          <t:Comment id="1385343032"/>
        </t:Anchor>
        <t:Assign userId="S::manish.singh@lausd.net::db849e3b-bb8a-4f08-bbed-17994046ded1" userProvider="AD" userName="Singh, Manish"/>
      </t:Event>
      <t:Event id="{2FB7A897-677D-4ACD-91FD-2E239BCE8BEF}" time="2024-12-13T23:33:49.784Z">
        <t:Attribution userId="S::amanda.wherritt@lausd.net::59a8a261-2069-43c0-a233-e4758a5e8e97" userProvider="AD" userName="Wherritt, Amanda"/>
        <t:Anchor>
          <t:Comment id="1385343032"/>
        </t:Anchor>
        <t:SetTitle title="@Singh, Manish which schools will these service? What problem/need will be addressed by these carts? "/>
      </t:Event>
    </t:History>
  </t:Task>
  <t:Task id="{44D45C3E-B862-4D63-B05D-405957D0BA00}">
    <t:Anchor>
      <t:Comment id="845778062"/>
    </t:Anchor>
    <t:History>
      <t:Event id="{B30DC6A7-CC3E-44E1-9ED8-06A098D311F0}" time="2024-12-13T23:14:00.977Z">
        <t:Attribution userId="S::amanda.wherritt@lausd.net::59a8a261-2069-43c0-a233-e4758a5e8e97" userProvider="AD" userName="Wherritt, Amanda"/>
        <t:Anchor>
          <t:Comment id="845778062"/>
        </t:Anchor>
        <t:Create/>
      </t:Event>
      <t:Event id="{58EFF1A0-7ED0-4E16-B473-7D203D4A8D05}" time="2024-12-13T23:14:00.977Z">
        <t:Attribution userId="S::amanda.wherritt@lausd.net::59a8a261-2069-43c0-a233-e4758a5e8e97" userProvider="AD" userName="Wherritt, Amanda"/>
        <t:Anchor>
          <t:Comment id="845778062"/>
        </t:Anchor>
        <t:Assign userId="S::manish.singh@lausd.net::db849e3b-bb8a-4f08-bbed-17994046ded1" userProvider="AD" userName="Singh, Manish"/>
      </t:Event>
      <t:Event id="{30E65C16-B558-4786-B15D-964F554EEB3B}" time="2024-12-13T23:14:00.977Z">
        <t:Attribution userId="S::amanda.wherritt@lausd.net::59a8a261-2069-43c0-a233-e4758a5e8e97" userProvider="AD" userName="Wherritt, Amanda"/>
        <t:Anchor>
          <t:Comment id="845778062"/>
        </t:Anchor>
        <t:SetTitle title="@Singh, Manish - is 328 the entire universe of elementary schools with cafeterias that need combi ovens? How many will each receive? What is the expected schedule and how will it be rolled out? "/>
      </t:Event>
    </t:History>
  </t:Task>
  <t:Task id="{E28421CD-AB1C-4827-AE3A-183ED232CADF}">
    <t:Anchor>
      <t:Comment id="282560614"/>
    </t:Anchor>
    <t:History>
      <t:Event id="{92E20CD9-18A2-4896-9846-C6D57674B181}" time="2024-12-13T23:32:21.331Z">
        <t:Attribution userId="S::amanda.wherritt@lausd.net::59a8a261-2069-43c0-a233-e4758a5e8e97" userProvider="AD" userName="Wherritt, Amanda"/>
        <t:Anchor>
          <t:Comment id="282560614"/>
        </t:Anchor>
        <t:Create/>
      </t:Event>
      <t:Event id="{6ED26E69-2445-4B16-93C0-1FFA5C550BD5}" time="2024-12-13T23:32:21.331Z">
        <t:Attribution userId="S::amanda.wherritt@lausd.net::59a8a261-2069-43c0-a233-e4758a5e8e97" userProvider="AD" userName="Wherritt, Amanda"/>
        <t:Anchor>
          <t:Comment id="282560614"/>
        </t:Anchor>
        <t:Assign userId="S::manish.singh@lausd.net::db849e3b-bb8a-4f08-bbed-17994046ded1" userProvider="AD" userName="Singh, Manish"/>
      </t:Event>
      <t:Event id="{D9C48D69-304B-4969-8FC2-E2C9BD21F379}" time="2024-12-13T23:32:21.331Z">
        <t:Attribution userId="S::amanda.wherritt@lausd.net::59a8a261-2069-43c0-a233-e4758a5e8e97" userProvider="AD" userName="Wherritt, Amanda"/>
        <t:Anchor>
          <t:Comment id="282560614"/>
        </t:Anchor>
        <t:SetTitle title="@Singh, Manish why 15? "/>
      </t:Event>
    </t:History>
  </t:Task>
  <t:Task id="{3CDEA547-FAF3-4077-98FD-8567C0B118FA}">
    <t:Anchor>
      <t:Comment id="1136507004"/>
    </t:Anchor>
    <t:History>
      <t:Event id="{FCD96FC4-3F6B-414C-BCD4-40CD923C5AA6}" time="2024-12-13T23:13:06.763Z">
        <t:Attribution userId="S::amanda.wherritt@lausd.net::59a8a261-2069-43c0-a233-e4758a5e8e97" userProvider="AD" userName="Wherritt, Amanda"/>
        <t:Anchor>
          <t:Comment id="1136507004"/>
        </t:Anchor>
        <t:Create/>
      </t:Event>
      <t:Event id="{F6B29A2F-3F41-4F0A-BC40-364F540E5DAC}" time="2024-12-13T23:13:06.763Z">
        <t:Attribution userId="S::amanda.wherritt@lausd.net::59a8a261-2069-43c0-a233-e4758a5e8e97" userProvider="AD" userName="Wherritt, Amanda"/>
        <t:Anchor>
          <t:Comment id="1136507004"/>
        </t:Anchor>
        <t:Assign userId="S::manish.singh@lausd.net::db849e3b-bb8a-4f08-bbed-17994046ded1" userProvider="AD" userName="Singh, Manish"/>
      </t:Event>
      <t:Event id="{681963E2-4A78-4F70-97FC-47E5EABC3ECF}" time="2024-12-13T23:13:06.763Z">
        <t:Attribution userId="S::amanda.wherritt@lausd.net::59a8a261-2069-43c0-a233-e4758a5e8e97" userProvider="AD" userName="Wherritt, Amanda"/>
        <t:Anchor>
          <t:Comment id="1136507004"/>
        </t:Anchor>
        <t:SetTitle title="@Singh, Manish @Friedman, Matthew - is this just for the purchase or does it also include the installation? In August 2023, a $7M contract with Arrow Restaurant &amp; Supplies was approved for the purchase and installation of combi ovens through 8/31/25, h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f065eee3-4861-4b95-8076-b1bf33af84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B9B41C4C1E8E49BA4703230DDFEAF8" ma:contentTypeVersion="18" ma:contentTypeDescription="Create a new document." ma:contentTypeScope="" ma:versionID="528844bcd2bda67333efc7688d7ed510">
  <xsd:schema xmlns:xsd="http://www.w3.org/2001/XMLSchema" xmlns:xs="http://www.w3.org/2001/XMLSchema" xmlns:p="http://schemas.microsoft.com/office/2006/metadata/properties" xmlns:ns3="f065eee3-4861-4b95-8076-b1bf33af84d2" xmlns:ns4="73bf3914-1a45-43aa-9b61-edae955be14d" targetNamespace="http://schemas.microsoft.com/office/2006/metadata/properties" ma:root="true" ma:fieldsID="d93f4f63c806b43c8141b8fc4315ca99" ns3:_="" ns4:_="">
    <xsd:import namespace="f065eee3-4861-4b95-8076-b1bf33af84d2"/>
    <xsd:import namespace="73bf3914-1a45-43aa-9b61-edae955be14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LengthInSecond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5eee3-4861-4b95-8076-b1bf33af84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bf3914-1a45-43aa-9b61-edae955be14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8697A8-E918-4305-94FC-837D96D53BFF}">
  <ds:schemaRefs>
    <ds:schemaRef ds:uri="http://schemas.openxmlformats.org/officeDocument/2006/bibliography"/>
  </ds:schemaRefs>
</ds:datastoreItem>
</file>

<file path=customXml/itemProps2.xml><?xml version="1.0" encoding="utf-8"?>
<ds:datastoreItem xmlns:ds="http://schemas.openxmlformats.org/officeDocument/2006/customXml" ds:itemID="{ADCA7612-F588-46C7-B7FD-244D13CA46D1}">
  <ds:schemaRefs>
    <ds:schemaRef ds:uri="http://schemas.microsoft.com/office/2006/metadata/properties"/>
    <ds:schemaRef ds:uri="http://purl.org/dc/dcmitype/"/>
    <ds:schemaRef ds:uri="http://www.w3.org/XML/1998/namespace"/>
    <ds:schemaRef ds:uri="http://schemas.microsoft.com/office/2006/documentManagement/types"/>
    <ds:schemaRef ds:uri="f065eee3-4861-4b95-8076-b1bf33af84d2"/>
    <ds:schemaRef ds:uri="http://purl.org/dc/elements/1.1/"/>
    <ds:schemaRef ds:uri="http://schemas.microsoft.com/office/infopath/2007/PartnerControls"/>
    <ds:schemaRef ds:uri="http://schemas.openxmlformats.org/package/2006/metadata/core-properties"/>
    <ds:schemaRef ds:uri="73bf3914-1a45-43aa-9b61-edae955be14d"/>
    <ds:schemaRef ds:uri="http://purl.org/dc/terms/"/>
  </ds:schemaRefs>
</ds:datastoreItem>
</file>

<file path=customXml/itemProps3.xml><?xml version="1.0" encoding="utf-8"?>
<ds:datastoreItem xmlns:ds="http://schemas.openxmlformats.org/officeDocument/2006/customXml" ds:itemID="{F7896BFA-0D91-4BFE-B3FF-3A144E6992C2}">
  <ds:schemaRefs>
    <ds:schemaRef ds:uri="http://schemas.microsoft.com/sharepoint/v3/contenttype/forms"/>
  </ds:schemaRefs>
</ds:datastoreItem>
</file>

<file path=customXml/itemProps4.xml><?xml version="1.0" encoding="utf-8"?>
<ds:datastoreItem xmlns:ds="http://schemas.openxmlformats.org/officeDocument/2006/customXml" ds:itemID="{ADE12EBB-719E-40E9-A1E3-1CFA1064A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5eee3-4861-4b95-8076-b1bf33af84d2"/>
    <ds:schemaRef ds:uri="73bf3914-1a45-43aa-9b61-edae955be1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PROCUREMENT-Board_Report</Template>
  <TotalTime>1</TotalTime>
  <Pages>7</Pages>
  <Words>1382</Words>
  <Characters>8785</Characters>
  <Application>Microsoft Office Word</Application>
  <DocSecurity>0</DocSecurity>
  <Lines>73</Lines>
  <Paragraphs>20</Paragraphs>
  <ScaleCrop>false</ScaleCrop>
  <Company>LAUSD</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LAUSD</dc:creator>
  <cp:keywords/>
  <cp:lastModifiedBy>Wherritt, Amanda</cp:lastModifiedBy>
  <cp:revision>2</cp:revision>
  <cp:lastPrinted>2024-11-13T22:30:00Z</cp:lastPrinted>
  <dcterms:created xsi:type="dcterms:W3CDTF">2025-01-02T18:33:00Z</dcterms:created>
  <dcterms:modified xsi:type="dcterms:W3CDTF">2025-01-02T18:33:00Z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0x010100E8B9B41C4C1E8E49BA4703230DDFEAF8</vt:lpwstr>
  </property>
</Properties>
</file>