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0" w:type="dxa"/>
        <w:tblInd w:w="-90" w:type="dxa"/>
        <w:tblLayout w:type="fixed"/>
        <w:tblCellMar>
          <w:left w:w="0" w:type="dxa"/>
          <w:right w:w="0" w:type="dxa"/>
        </w:tblCellMar>
        <w:tblLook w:val="01E0" w:firstRow="1" w:lastRow="1" w:firstColumn="1" w:lastColumn="1" w:noHBand="0" w:noVBand="0"/>
      </w:tblPr>
      <w:tblGrid>
        <w:gridCol w:w="2520"/>
        <w:gridCol w:w="2070"/>
        <w:gridCol w:w="2250"/>
        <w:gridCol w:w="1980"/>
        <w:gridCol w:w="1800"/>
      </w:tblGrid>
      <w:tr w:rsidR="00B16DF7" w:rsidRPr="00190FF3" w14:paraId="30424538" w14:textId="77777777" w:rsidTr="00E708EC">
        <w:trPr>
          <w:trHeight w:val="693"/>
        </w:trPr>
        <w:tc>
          <w:tcPr>
            <w:tcW w:w="10620" w:type="dxa"/>
            <w:gridSpan w:val="5"/>
          </w:tcPr>
          <w:p w14:paraId="11D95B2C" w14:textId="7DD81794" w:rsidR="00B16DF7" w:rsidRPr="006F3E30" w:rsidRDefault="00B16DF7" w:rsidP="00E708EC">
            <w:pPr>
              <w:pStyle w:val="ListParagraph"/>
              <w:numPr>
                <w:ilvl w:val="0"/>
                <w:numId w:val="45"/>
              </w:numPr>
              <w:ind w:left="336" w:hanging="330"/>
              <w:rPr>
                <w:b/>
              </w:rPr>
            </w:pPr>
            <w:r w:rsidRPr="003B7045">
              <w:rPr>
                <w:b/>
              </w:rPr>
              <w:t>APPROVAL OF PROFESSIONAL SERVICE CONTRACTS/AMENDMENTS/</w:t>
            </w:r>
            <w:r>
              <w:rPr>
                <w:b/>
              </w:rPr>
              <w:t xml:space="preserve"> </w:t>
            </w:r>
            <w:r w:rsidRPr="003B7045">
              <w:rPr>
                <w:b/>
              </w:rPr>
              <w:t>AUTHORIZATION</w:t>
            </w:r>
            <w:r>
              <w:rPr>
                <w:b/>
              </w:rPr>
              <w:t xml:space="preserve"> </w:t>
            </w:r>
            <w:r w:rsidRPr="00190FF3">
              <w:rPr>
                <w:b/>
              </w:rPr>
              <w:t xml:space="preserve">TO INCREASE CONTRACT CAPACITY </w:t>
            </w:r>
            <w:r w:rsidRPr="00190FF3">
              <w:rPr>
                <w:b/>
                <w:u w:val="single"/>
              </w:rPr>
              <w:t>EXCEEDING $250,000</w:t>
            </w:r>
          </w:p>
          <w:p w14:paraId="5A8B622D" w14:textId="77777777" w:rsidR="00B16DF7" w:rsidRPr="00190FF3" w:rsidRDefault="00B16DF7" w:rsidP="00E708EC">
            <w:pPr>
              <w:pStyle w:val="ListParagraph"/>
              <w:ind w:left="336" w:hanging="330"/>
              <w:rPr>
                <w:b/>
              </w:rPr>
            </w:pPr>
          </w:p>
        </w:tc>
      </w:tr>
      <w:tr w:rsidR="00C961B7" w14:paraId="0EFB4AD9" w14:textId="77777777" w:rsidTr="00E708EC">
        <w:trPr>
          <w:trHeight w:val="918"/>
        </w:trPr>
        <w:tc>
          <w:tcPr>
            <w:tcW w:w="2520" w:type="dxa"/>
          </w:tcPr>
          <w:p w14:paraId="629FF930" w14:textId="4AD74A02" w:rsidR="00B16DF7" w:rsidRPr="0031046D" w:rsidRDefault="00B16DF7" w:rsidP="00E708EC">
            <w:pPr>
              <w:ind w:firstLine="6"/>
              <w:rPr>
                <w:bCs/>
                <w:u w:val="single"/>
              </w:rPr>
            </w:pPr>
            <w:r w:rsidRPr="0031046D">
              <w:rPr>
                <w:bCs/>
                <w:u w:val="single"/>
              </w:rPr>
              <w:t xml:space="preserve">CONTRACTOR/ </w:t>
            </w:r>
          </w:p>
          <w:p w14:paraId="7C0985BA" w14:textId="77777777" w:rsidR="00B16DF7" w:rsidRPr="0031046D" w:rsidRDefault="00B16DF7" w:rsidP="00E708EC">
            <w:pPr>
              <w:ind w:firstLine="6"/>
              <w:rPr>
                <w:bCs/>
                <w:u w:val="single"/>
              </w:rPr>
            </w:pPr>
            <w:r w:rsidRPr="0031046D">
              <w:rPr>
                <w:bCs/>
                <w:u w:val="single"/>
              </w:rPr>
              <w:t>IDENTIFICATION</w:t>
            </w:r>
          </w:p>
          <w:p w14:paraId="7B3E1283" w14:textId="71E70BE9" w:rsidR="0072647B" w:rsidRPr="00E708EC" w:rsidRDefault="00B16DF7" w:rsidP="00E708EC">
            <w:pPr>
              <w:ind w:left="276" w:hanging="270"/>
              <w:rPr>
                <w:bCs/>
                <w:sz w:val="10"/>
                <w:szCs w:val="10"/>
              </w:rPr>
            </w:pPr>
            <w:r w:rsidRPr="0031046D">
              <w:rPr>
                <w:bCs/>
                <w:u w:val="single"/>
              </w:rPr>
              <w:t>NO.</w:t>
            </w:r>
          </w:p>
        </w:tc>
        <w:tc>
          <w:tcPr>
            <w:tcW w:w="2070" w:type="dxa"/>
          </w:tcPr>
          <w:p w14:paraId="17592221" w14:textId="66E06370" w:rsidR="00B16DF7" w:rsidRPr="00B16DF7" w:rsidRDefault="00B16DF7" w:rsidP="00E708EC">
            <w:pPr>
              <w:ind w:hanging="330"/>
              <w:jc w:val="center"/>
              <w:rPr>
                <w:bCs/>
                <w:u w:val="single"/>
              </w:rPr>
            </w:pPr>
            <w:r w:rsidRPr="00B16DF7">
              <w:rPr>
                <w:bCs/>
                <w:u w:val="single"/>
              </w:rPr>
              <w:t>DESCRIPTION</w:t>
            </w:r>
          </w:p>
        </w:tc>
        <w:tc>
          <w:tcPr>
            <w:tcW w:w="2250" w:type="dxa"/>
          </w:tcPr>
          <w:p w14:paraId="2D44A151" w14:textId="77777777" w:rsidR="00BF6596" w:rsidRDefault="00B16DF7" w:rsidP="00E708EC">
            <w:pPr>
              <w:ind w:hanging="330"/>
              <w:jc w:val="center"/>
              <w:rPr>
                <w:bCs/>
                <w:u w:val="single"/>
              </w:rPr>
            </w:pPr>
            <w:r w:rsidRPr="00B16DF7">
              <w:rPr>
                <w:bCs/>
                <w:u w:val="single"/>
              </w:rPr>
              <w:t xml:space="preserve">CONTRACT </w:t>
            </w:r>
          </w:p>
          <w:p w14:paraId="517F0D40" w14:textId="72D695FB" w:rsidR="00B16DF7" w:rsidRPr="00B16DF7" w:rsidRDefault="00B16DF7" w:rsidP="00E708EC">
            <w:pPr>
              <w:ind w:hanging="330"/>
              <w:jc w:val="center"/>
              <w:rPr>
                <w:bCs/>
                <w:u w:val="single"/>
              </w:rPr>
            </w:pPr>
            <w:r w:rsidRPr="00B16DF7">
              <w:rPr>
                <w:bCs/>
                <w:u w:val="single"/>
              </w:rPr>
              <w:t>TERM</w:t>
            </w:r>
          </w:p>
        </w:tc>
        <w:tc>
          <w:tcPr>
            <w:tcW w:w="1980" w:type="dxa"/>
          </w:tcPr>
          <w:p w14:paraId="73356493" w14:textId="77777777" w:rsidR="00B16DF7" w:rsidRPr="00B16DF7" w:rsidRDefault="00B16DF7" w:rsidP="00E708EC">
            <w:pPr>
              <w:ind w:hanging="330"/>
              <w:jc w:val="center"/>
              <w:rPr>
                <w:bCs/>
                <w:u w:val="single"/>
              </w:rPr>
            </w:pPr>
            <w:r w:rsidRPr="00B16DF7">
              <w:rPr>
                <w:bCs/>
                <w:u w:val="single"/>
              </w:rPr>
              <w:t>SOURCE</w:t>
            </w:r>
          </w:p>
          <w:p w14:paraId="145C6006" w14:textId="77777777" w:rsidR="00B16DF7" w:rsidRPr="00B16DF7" w:rsidRDefault="00B16DF7" w:rsidP="00E708EC">
            <w:pPr>
              <w:ind w:hanging="330"/>
              <w:jc w:val="center"/>
              <w:rPr>
                <w:bCs/>
                <w:u w:val="single"/>
              </w:rPr>
            </w:pPr>
            <w:r w:rsidRPr="00B16DF7">
              <w:rPr>
                <w:bCs/>
                <w:u w:val="single"/>
              </w:rPr>
              <w:t>OF</w:t>
            </w:r>
          </w:p>
          <w:p w14:paraId="7CC5CF62" w14:textId="77777777" w:rsidR="00F22AEB" w:rsidRDefault="00B16DF7" w:rsidP="00E708EC">
            <w:pPr>
              <w:ind w:hanging="330"/>
              <w:jc w:val="center"/>
              <w:rPr>
                <w:bCs/>
                <w:u w:val="single"/>
              </w:rPr>
            </w:pPr>
            <w:r w:rsidRPr="00B16DF7">
              <w:rPr>
                <w:bCs/>
                <w:u w:val="single"/>
              </w:rPr>
              <w:t>FUNDS</w:t>
            </w:r>
          </w:p>
          <w:p w14:paraId="122C321C" w14:textId="231C93EB" w:rsidR="00F22AEB" w:rsidRPr="00B16DF7" w:rsidRDefault="00F22AEB" w:rsidP="00E708EC">
            <w:pPr>
              <w:ind w:hanging="330"/>
              <w:rPr>
                <w:bCs/>
                <w:u w:val="single"/>
              </w:rPr>
            </w:pPr>
          </w:p>
        </w:tc>
        <w:tc>
          <w:tcPr>
            <w:tcW w:w="1800" w:type="dxa"/>
          </w:tcPr>
          <w:p w14:paraId="209F0122" w14:textId="105F5FCF" w:rsidR="00B16DF7" w:rsidRPr="00B16DF7" w:rsidRDefault="00B16DF7" w:rsidP="00E708EC">
            <w:pPr>
              <w:ind w:hanging="330"/>
              <w:jc w:val="center"/>
              <w:rPr>
                <w:bCs/>
                <w:u w:val="single"/>
              </w:rPr>
            </w:pPr>
            <w:r w:rsidRPr="00B16DF7">
              <w:rPr>
                <w:bCs/>
                <w:u w:val="single"/>
              </w:rPr>
              <w:t>AMOUNT</w:t>
            </w:r>
          </w:p>
        </w:tc>
      </w:tr>
      <w:tr w:rsidR="004A51E1" w14:paraId="15B232B3" w14:textId="77777777" w:rsidTr="00E708EC">
        <w:trPr>
          <w:trHeight w:val="333"/>
        </w:trPr>
        <w:tc>
          <w:tcPr>
            <w:tcW w:w="10620" w:type="dxa"/>
            <w:gridSpan w:val="5"/>
          </w:tcPr>
          <w:p w14:paraId="31A4ADF4" w14:textId="2A088CEF" w:rsidR="001F52BA" w:rsidRPr="00E708EC" w:rsidRDefault="004A51E1" w:rsidP="00E708EC">
            <w:pPr>
              <w:rPr>
                <w:b/>
                <w:u w:val="single"/>
              </w:rPr>
            </w:pPr>
            <w:r w:rsidRPr="00DC0009">
              <w:rPr>
                <w:b/>
                <w:u w:val="single"/>
              </w:rPr>
              <w:t>OFFICE OF THE GENERAL COUNSEL</w:t>
            </w:r>
          </w:p>
        </w:tc>
      </w:tr>
      <w:tr w:rsidR="00A6204D" w14:paraId="568FA245" w14:textId="77777777" w:rsidTr="00DF6F88">
        <w:trPr>
          <w:trHeight w:val="1665"/>
        </w:trPr>
        <w:tc>
          <w:tcPr>
            <w:tcW w:w="2520" w:type="dxa"/>
          </w:tcPr>
          <w:p w14:paraId="72888482" w14:textId="0CB8A0A7" w:rsidR="00E708EC" w:rsidRDefault="00E708EC" w:rsidP="00E708EC">
            <w:pPr>
              <w:rPr>
                <w:b/>
                <w:bCs/>
                <w:color w:val="FF0000"/>
              </w:rPr>
            </w:pPr>
            <w:r w:rsidRPr="00E443D6">
              <w:rPr>
                <w:b/>
                <w:bCs/>
                <w:color w:val="FF0000"/>
              </w:rPr>
              <w:t>Item G</w:t>
            </w:r>
          </w:p>
          <w:p w14:paraId="21E2C37C" w14:textId="05BE59D2" w:rsidR="00E708EC" w:rsidRDefault="00E708EC" w:rsidP="00E708EC">
            <w:pPr>
              <w:rPr>
                <w:b/>
                <w:bCs/>
              </w:rPr>
            </w:pPr>
            <w:r w:rsidRPr="7DB60FF8">
              <w:rPr>
                <w:b/>
                <w:bCs/>
              </w:rPr>
              <w:t xml:space="preserve"> </w:t>
            </w:r>
          </w:p>
          <w:p w14:paraId="1B4D8C1B" w14:textId="21F7E828" w:rsidR="00E443D6" w:rsidRDefault="00E708EC" w:rsidP="00E708EC">
            <w:pPr>
              <w:rPr>
                <w:b/>
                <w:bCs/>
              </w:rPr>
            </w:pPr>
            <w:r w:rsidRPr="7DB60FF8">
              <w:rPr>
                <w:b/>
                <w:bCs/>
              </w:rPr>
              <w:t>*</w:t>
            </w:r>
            <w:r w:rsidRPr="00E443D6">
              <w:rPr>
                <w:b/>
                <w:bCs/>
                <w:color w:val="FF0000"/>
              </w:rPr>
              <w:t xml:space="preserve"> </w:t>
            </w:r>
            <w:r w:rsidR="0072647B" w:rsidRPr="7DB60FF8">
              <w:rPr>
                <w:b/>
                <w:bCs/>
              </w:rPr>
              <w:t>Various Vendors/</w:t>
            </w:r>
          </w:p>
          <w:p w14:paraId="30B40717" w14:textId="47C0D04C" w:rsidR="00E443D6" w:rsidRPr="002A2F70" w:rsidRDefault="00E5138D" w:rsidP="00E708EC">
            <w:pPr>
              <w:rPr>
                <w:b/>
              </w:rPr>
            </w:pPr>
            <w:r w:rsidRPr="00E708EC">
              <w:t>**Various</w:t>
            </w:r>
            <w:r w:rsidR="00E443D6">
              <w:rPr>
                <w:b/>
              </w:rPr>
              <w:t xml:space="preserve"> </w:t>
            </w:r>
          </w:p>
          <w:p w14:paraId="3B3FB371" w14:textId="77777777" w:rsidR="002A2F70" w:rsidRDefault="002A2F70" w:rsidP="00E708EC">
            <w:pPr>
              <w:rPr>
                <w:b/>
                <w:bCs/>
              </w:rPr>
            </w:pPr>
            <w:r w:rsidRPr="2D10A176">
              <w:rPr>
                <w:b/>
                <w:bCs/>
              </w:rPr>
              <w:t>(</w:t>
            </w:r>
            <w:r w:rsidR="00E443D6">
              <w:rPr>
                <w:b/>
                <w:bCs/>
              </w:rPr>
              <w:t xml:space="preserve">RFP </w:t>
            </w:r>
            <w:r w:rsidR="20EF2463" w:rsidRPr="2D10A176">
              <w:rPr>
                <w:b/>
                <w:bCs/>
              </w:rPr>
              <w:t>20000</w:t>
            </w:r>
            <w:r w:rsidR="6BD254DD" w:rsidRPr="2D10A176">
              <w:rPr>
                <w:b/>
                <w:bCs/>
              </w:rPr>
              <w:t>03939)</w:t>
            </w:r>
          </w:p>
          <w:p w14:paraId="1BBA1E70" w14:textId="396FF4E4" w:rsidR="00E443D6" w:rsidRPr="0072647B" w:rsidRDefault="00E443D6" w:rsidP="00E708EC">
            <w:pPr>
              <w:rPr>
                <w:b/>
                <w:bCs/>
              </w:rPr>
            </w:pPr>
          </w:p>
        </w:tc>
        <w:tc>
          <w:tcPr>
            <w:tcW w:w="2070" w:type="dxa"/>
          </w:tcPr>
          <w:p w14:paraId="5F5F3DCC" w14:textId="77777777" w:rsidR="00C961B7" w:rsidRDefault="0072647B" w:rsidP="00E708EC">
            <w:pPr>
              <w:ind w:hanging="330"/>
              <w:jc w:val="center"/>
            </w:pPr>
            <w:r>
              <w:t xml:space="preserve">Outside legal </w:t>
            </w:r>
            <w:r w:rsidR="00E63210">
              <w:t xml:space="preserve">  </w:t>
            </w:r>
          </w:p>
          <w:p w14:paraId="4E2E64DC" w14:textId="4B03C7C1" w:rsidR="00B16DF7" w:rsidRPr="0072647B" w:rsidRDefault="0072647B" w:rsidP="00E708EC">
            <w:pPr>
              <w:ind w:hanging="330"/>
              <w:jc w:val="center"/>
            </w:pPr>
            <w:r>
              <w:t>counsel service</w:t>
            </w:r>
          </w:p>
        </w:tc>
        <w:tc>
          <w:tcPr>
            <w:tcW w:w="2250" w:type="dxa"/>
          </w:tcPr>
          <w:p w14:paraId="23CA1945" w14:textId="77777777" w:rsidR="00B16DF7" w:rsidRPr="0072647B" w:rsidRDefault="0072647B" w:rsidP="00E708EC">
            <w:pPr>
              <w:ind w:hanging="330"/>
              <w:jc w:val="center"/>
              <w:rPr>
                <w:bCs/>
              </w:rPr>
            </w:pPr>
            <w:r w:rsidRPr="0072647B">
              <w:rPr>
                <w:bCs/>
              </w:rPr>
              <w:t>01/01/26 – 12/31/30</w:t>
            </w:r>
          </w:p>
          <w:p w14:paraId="1E98AFAF" w14:textId="77777777" w:rsidR="007426C6" w:rsidRDefault="00ED6B18" w:rsidP="00E708EC">
            <w:pPr>
              <w:ind w:hanging="330"/>
              <w:jc w:val="center"/>
              <w:rPr>
                <w:bCs/>
              </w:rPr>
            </w:pPr>
            <w:r>
              <w:rPr>
                <w:bCs/>
              </w:rPr>
              <w:t>i</w:t>
            </w:r>
            <w:r w:rsidR="0072647B" w:rsidRPr="0072647B">
              <w:rPr>
                <w:bCs/>
              </w:rPr>
              <w:t xml:space="preserve">ncludes two (2) </w:t>
            </w:r>
          </w:p>
          <w:p w14:paraId="774A14F9" w14:textId="77777777" w:rsidR="007426C6" w:rsidRDefault="0072647B" w:rsidP="00E708EC">
            <w:pPr>
              <w:ind w:hanging="330"/>
              <w:jc w:val="center"/>
              <w:rPr>
                <w:bCs/>
              </w:rPr>
            </w:pPr>
            <w:r w:rsidRPr="0072647B">
              <w:rPr>
                <w:bCs/>
              </w:rPr>
              <w:t xml:space="preserve">one-year </w:t>
            </w:r>
          </w:p>
          <w:p w14:paraId="68F7A796" w14:textId="7DE93959" w:rsidR="007426C6" w:rsidRDefault="0072647B" w:rsidP="00E708EC">
            <w:pPr>
              <w:ind w:hanging="330"/>
              <w:jc w:val="center"/>
              <w:rPr>
                <w:bCs/>
              </w:rPr>
            </w:pPr>
            <w:r w:rsidRPr="0072647B">
              <w:rPr>
                <w:bCs/>
              </w:rPr>
              <w:t>renewal</w:t>
            </w:r>
          </w:p>
          <w:p w14:paraId="7350E563" w14:textId="7FB1F457" w:rsidR="0072647B" w:rsidRDefault="0072647B" w:rsidP="00E708EC">
            <w:pPr>
              <w:ind w:hanging="330"/>
              <w:jc w:val="center"/>
              <w:rPr>
                <w:bCs/>
              </w:rPr>
            </w:pPr>
            <w:r w:rsidRPr="0072647B">
              <w:rPr>
                <w:bCs/>
              </w:rPr>
              <w:t xml:space="preserve"> options</w:t>
            </w:r>
          </w:p>
          <w:p w14:paraId="64E03246" w14:textId="11542D1E" w:rsidR="0072647B" w:rsidRPr="0072647B" w:rsidRDefault="0072647B" w:rsidP="00E708EC">
            <w:pPr>
              <w:ind w:hanging="330"/>
              <w:jc w:val="center"/>
              <w:rPr>
                <w:bCs/>
              </w:rPr>
            </w:pPr>
          </w:p>
        </w:tc>
        <w:tc>
          <w:tcPr>
            <w:tcW w:w="1980" w:type="dxa"/>
          </w:tcPr>
          <w:p w14:paraId="1618B502" w14:textId="77777777" w:rsidR="00E63210" w:rsidRDefault="2EAE399E" w:rsidP="00E708EC">
            <w:pPr>
              <w:ind w:hanging="330"/>
              <w:jc w:val="center"/>
            </w:pPr>
            <w:r>
              <w:t xml:space="preserve">Liability Self </w:t>
            </w:r>
          </w:p>
          <w:p w14:paraId="003FA9CF" w14:textId="61D62978" w:rsidR="2EAE399E" w:rsidRDefault="2EAE399E" w:rsidP="00E708EC">
            <w:pPr>
              <w:ind w:hanging="330"/>
              <w:jc w:val="center"/>
            </w:pPr>
            <w:r>
              <w:t>Insurance</w:t>
            </w:r>
            <w:r w:rsidR="00E63210">
              <w:t xml:space="preserve"> </w:t>
            </w:r>
            <w:r>
              <w:t>(55%)</w:t>
            </w:r>
          </w:p>
          <w:p w14:paraId="47F03C02" w14:textId="37950C19" w:rsidR="00E63210" w:rsidRDefault="2EAE399E" w:rsidP="00E708EC">
            <w:pPr>
              <w:ind w:hanging="330"/>
              <w:jc w:val="center"/>
            </w:pPr>
            <w:r>
              <w:t>General Funds</w:t>
            </w:r>
            <w:r w:rsidR="00E63210">
              <w:t xml:space="preserve">     </w:t>
            </w:r>
          </w:p>
          <w:p w14:paraId="262108C5" w14:textId="1847EFF0" w:rsidR="00E63210" w:rsidRDefault="2EAE399E" w:rsidP="00E708EC">
            <w:pPr>
              <w:ind w:hanging="330"/>
              <w:jc w:val="center"/>
            </w:pPr>
            <w:r>
              <w:t>(25%)</w:t>
            </w:r>
          </w:p>
          <w:p w14:paraId="204382EB" w14:textId="160874A8" w:rsidR="00E63210" w:rsidRDefault="2EAE399E" w:rsidP="00E708EC">
            <w:pPr>
              <w:ind w:hanging="330"/>
              <w:jc w:val="center"/>
            </w:pPr>
            <w:r>
              <w:t>Bond</w:t>
            </w:r>
            <w:r w:rsidR="00E63210">
              <w:t xml:space="preserve"> </w:t>
            </w:r>
            <w:r>
              <w:t xml:space="preserve">Funds </w:t>
            </w:r>
          </w:p>
          <w:p w14:paraId="4ABEF2F0" w14:textId="471C35AA" w:rsidR="2EAE399E" w:rsidRDefault="2EAE399E" w:rsidP="00E708EC">
            <w:pPr>
              <w:ind w:hanging="330"/>
              <w:jc w:val="center"/>
            </w:pPr>
            <w:r>
              <w:t>(20%)</w:t>
            </w:r>
          </w:p>
          <w:p w14:paraId="07F585EB" w14:textId="32CA5FCC" w:rsidR="0072647B" w:rsidRPr="00E708EC" w:rsidRDefault="0072647B" w:rsidP="00E708EC">
            <w:pPr>
              <w:ind w:hanging="330"/>
              <w:jc w:val="center"/>
              <w:rPr>
                <w:bCs/>
                <w:sz w:val="10"/>
                <w:szCs w:val="10"/>
              </w:rPr>
            </w:pPr>
          </w:p>
        </w:tc>
        <w:tc>
          <w:tcPr>
            <w:tcW w:w="1800" w:type="dxa"/>
          </w:tcPr>
          <w:p w14:paraId="711F3DB8" w14:textId="1672CB0D" w:rsidR="00B16DF7" w:rsidRPr="0072647B" w:rsidRDefault="0072647B" w:rsidP="00E708EC">
            <w:pPr>
              <w:ind w:hanging="330"/>
              <w:jc w:val="center"/>
            </w:pPr>
            <w:r>
              <w:t>$250,000,000</w:t>
            </w:r>
          </w:p>
        </w:tc>
      </w:tr>
    </w:tbl>
    <w:tbl>
      <w:tblPr>
        <w:tblW w:w="10530" w:type="dxa"/>
        <w:tblInd w:w="-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0"/>
      </w:tblGrid>
      <w:tr w:rsidR="00B16DF7" w:rsidRPr="00B16DF7" w14:paraId="6C754628" w14:textId="77777777" w:rsidTr="00E708EC">
        <w:trPr>
          <w:trHeight w:val="4554"/>
        </w:trPr>
        <w:tc>
          <w:tcPr>
            <w:tcW w:w="10530" w:type="dxa"/>
            <w:tcBorders>
              <w:top w:val="nil"/>
              <w:left w:val="nil"/>
              <w:bottom w:val="nil"/>
              <w:right w:val="nil"/>
            </w:tcBorders>
            <w:hideMark/>
          </w:tcPr>
          <w:p w14:paraId="0555ACA7" w14:textId="77777777" w:rsidR="00B16DF7" w:rsidRPr="00E708EC" w:rsidRDefault="00B16DF7" w:rsidP="00E708EC">
            <w:pPr>
              <w:ind w:right="180"/>
              <w:jc w:val="both"/>
              <w:rPr>
                <w:sz w:val="23"/>
                <w:szCs w:val="23"/>
              </w:rPr>
            </w:pPr>
            <w:r w:rsidRPr="00E708EC">
              <w:rPr>
                <w:sz w:val="23"/>
                <w:szCs w:val="23"/>
              </w:rPr>
              <w:t>*</w:t>
            </w:r>
            <w:r w:rsidRPr="00E708EC">
              <w:rPr>
                <w:b/>
                <w:bCs/>
                <w:sz w:val="23"/>
                <w:szCs w:val="23"/>
                <w:u w:val="single"/>
              </w:rPr>
              <w:t>CONTRACTORS</w:t>
            </w:r>
            <w:r w:rsidRPr="00E708EC">
              <w:rPr>
                <w:b/>
                <w:bCs/>
                <w:sz w:val="23"/>
                <w:szCs w:val="23"/>
              </w:rPr>
              <w:t>:</w:t>
            </w:r>
            <w:r w:rsidRPr="00E708EC">
              <w:rPr>
                <w:sz w:val="23"/>
                <w:szCs w:val="23"/>
              </w:rPr>
              <w:t xml:space="preserve"> Acker and Whipple; Aecus Law; Andrade Gonzalez LLP; Artiano Shinoff; Ballard Rosenberg; BDG Law Group; Best </w:t>
            </w:r>
            <w:bookmarkStart w:id="0" w:name="_Int_75fDP47q"/>
            <w:proofErr w:type="spellStart"/>
            <w:r w:rsidRPr="00E708EC">
              <w:rPr>
                <w:sz w:val="23"/>
                <w:szCs w:val="23"/>
              </w:rPr>
              <w:t>Best</w:t>
            </w:r>
            <w:bookmarkEnd w:id="0"/>
            <w:proofErr w:type="spellEnd"/>
            <w:r w:rsidRPr="00E708EC">
              <w:rPr>
                <w:sz w:val="23"/>
                <w:szCs w:val="23"/>
              </w:rPr>
              <w:t xml:space="preserve"> and Krieger; Black and Rose; Carlson and Messer; Civica Law Group; Clark Hill; Clyde and Co.; Cole Pedroza; Collinson Greco; Cummings McClorey Davis; Dannis Woliver and Kelly; Devaney Pate Morris and Cameron; Dolen Tucker Tierney Abraham; Eng Nishimura; F3; Fellman; Finney Arnold LLP; Fisher Phillips; Floyd Skeren Manukian; Garcia Hernandez; Grant Genovese and Baratta; Graves and King; Greenberg Trauig; Greenspoon and Marder LLP; Groveman Hiete; Grutman Law; Hanger Steinberg Shaprio; Hanna Brophy; Harris and Associates; Harrison Eichenberg &amp; Murphy; Hawkins Delafield &amp; Wood LLP; Hurrell Cantrall; Jackson Lewis; Jones Day; Kahana Feld; Karlin Hiura; Kessel and Megrabyan; Kjar McKenna; Lauglin Falbo Levy Moresi; Llarena Murdock Lopez &amp; Azizad; Lewis Brisbois; Liebert Cassidy Whitmore; Littler; Lozano Smith; McCune and Harber LLP; Meyers Nave; Michael Sullivan; Mullen and Fillippi; Nixon Peabody; Nossaman; Olivarez Madruga; Orbach Huff and Henderson; Orrick Herrington and Sutcliffe; Paul Hastings; Peacock Piper Tong and Voss, Peterson Bradford Burkwitz; Pillsbury Winthrop Shaw Pittman; Richards Watson Gershon; Russell Legal Group; Sanders Roberts; Serviam by Wright, Seyfarth Shaw LLP, Skane Mills, Strumwasser and Woocher, The Armstrong Group, The Wheatley Group, Theodora Oringher, Tobin Lucks, Tyson Mendes, Van Dermyden, Vanderford and Ruiz, Wilson Elser, Wood Smith Hennin </w:t>
            </w:r>
          </w:p>
          <w:p w14:paraId="5E9B9572" w14:textId="77777777" w:rsidR="00F5107E" w:rsidRPr="00E708EC" w:rsidRDefault="00F5107E" w:rsidP="00E708EC">
            <w:pPr>
              <w:ind w:right="180"/>
              <w:jc w:val="both"/>
              <w:rPr>
                <w:sz w:val="10"/>
                <w:szCs w:val="10"/>
              </w:rPr>
            </w:pPr>
          </w:p>
          <w:p w14:paraId="2B9D19E8" w14:textId="03FBB694" w:rsidR="006A29E4" w:rsidRPr="00E708EC" w:rsidRDefault="00B16DF7" w:rsidP="00E708EC">
            <w:pPr>
              <w:ind w:right="180" w:hanging="90"/>
              <w:jc w:val="both"/>
              <w:rPr>
                <w:sz w:val="23"/>
                <w:szCs w:val="23"/>
              </w:rPr>
            </w:pPr>
            <w:r w:rsidRPr="00E708EC">
              <w:rPr>
                <w:sz w:val="23"/>
                <w:szCs w:val="23"/>
              </w:rPr>
              <w:t>**</w:t>
            </w:r>
            <w:r w:rsidRPr="00E708EC">
              <w:rPr>
                <w:b/>
                <w:bCs/>
                <w:sz w:val="23"/>
                <w:szCs w:val="23"/>
                <w:u w:val="single"/>
              </w:rPr>
              <w:t>CONTRACT NOS:</w:t>
            </w:r>
            <w:r w:rsidRPr="00E708EC">
              <w:rPr>
                <w:sz w:val="23"/>
                <w:szCs w:val="23"/>
              </w:rPr>
              <w:t>  C9552; C9880 through C9893; C9895 through C9901; C9904 through C9920; C9922 through C9926; C9928 through C9951; C9953 through C9958; C9964 through C9967  </w:t>
            </w:r>
          </w:p>
          <w:p w14:paraId="53F20D00" w14:textId="2AF1322B" w:rsidR="00D47232" w:rsidRPr="00E708EC" w:rsidRDefault="00D47232" w:rsidP="00E708EC">
            <w:pPr>
              <w:ind w:right="180"/>
              <w:jc w:val="both"/>
              <w:rPr>
                <w:sz w:val="20"/>
                <w:szCs w:val="20"/>
              </w:rPr>
            </w:pPr>
            <w:r w:rsidRPr="00E708EC">
              <w:rPr>
                <w:sz w:val="10"/>
                <w:szCs w:val="10"/>
              </w:rPr>
              <w:t xml:space="preserve">  </w:t>
            </w:r>
          </w:p>
          <w:p w14:paraId="55B71A35" w14:textId="77686EB7" w:rsidR="001F52BA" w:rsidRPr="00E708EC" w:rsidRDefault="001F52BA" w:rsidP="00E708EC">
            <w:pPr>
              <w:ind w:right="180"/>
              <w:jc w:val="both"/>
              <w:rPr>
                <w:sz w:val="10"/>
                <w:szCs w:val="10"/>
              </w:rPr>
            </w:pPr>
          </w:p>
        </w:tc>
      </w:tr>
    </w:tbl>
    <w:p w14:paraId="2D1FF8A2" w14:textId="77777777" w:rsidR="00A6204D" w:rsidRDefault="00793186" w:rsidP="00A6204D">
      <w:pPr>
        <w:pStyle w:val="ListParagraph"/>
        <w:numPr>
          <w:ilvl w:val="0"/>
          <w:numId w:val="84"/>
        </w:numPr>
      </w:pPr>
      <w:r w:rsidRPr="00C961B7">
        <w:t>Seventy-eight (78) contracts for outside legal services to enhance the legal support, operational effectiveness, and strategic compliance capabilities of the District.  </w:t>
      </w:r>
    </w:p>
    <w:p w14:paraId="1E89A8F4" w14:textId="77777777" w:rsidR="00A6204D" w:rsidRPr="00E708EC" w:rsidRDefault="00A6204D" w:rsidP="00E708EC">
      <w:pPr>
        <w:pStyle w:val="ListParagraph"/>
        <w:ind w:left="360"/>
        <w:rPr>
          <w:sz w:val="10"/>
          <w:szCs w:val="10"/>
        </w:rPr>
      </w:pPr>
    </w:p>
    <w:p w14:paraId="73114A58" w14:textId="77777777" w:rsidR="00A6204D" w:rsidRDefault="00793186" w:rsidP="00A6204D">
      <w:pPr>
        <w:pStyle w:val="ListParagraph"/>
        <w:numPr>
          <w:ilvl w:val="0"/>
          <w:numId w:val="84"/>
        </w:numPr>
      </w:pPr>
      <w:hyperlink r:id="rId11" w:tgtFrame="_blank" w:history="1">
        <w:r w:rsidRPr="00793186">
          <w:rPr>
            <w:rStyle w:val="Hyperlink"/>
          </w:rPr>
          <w:t>Selected firms</w:t>
        </w:r>
      </w:hyperlink>
      <w:r w:rsidRPr="00793186">
        <w:t>  will provide comprehensive legal services across the following service areas: administrative and education legal support; business and government services; facilities-related legal matters; general liability litigation, including public entity defense, insurance recovery, and appellate practice; labor and employment services, including immigration; workers’ compensation, disability, and subrogation; conflict counsel; and other specialty practice areas. </w:t>
      </w:r>
    </w:p>
    <w:p w14:paraId="795E1577" w14:textId="77777777" w:rsidR="00A6204D" w:rsidRPr="00E708EC" w:rsidRDefault="00A6204D" w:rsidP="00E708EC">
      <w:pPr>
        <w:pStyle w:val="ListParagraph"/>
        <w:rPr>
          <w:sz w:val="10"/>
          <w:szCs w:val="10"/>
        </w:rPr>
      </w:pPr>
    </w:p>
    <w:p w14:paraId="4C4899F9" w14:textId="7A88F44E" w:rsidR="005466EB" w:rsidRPr="00A6204D" w:rsidRDefault="00793186" w:rsidP="00E708EC">
      <w:pPr>
        <w:pStyle w:val="ListParagraph"/>
        <w:numPr>
          <w:ilvl w:val="0"/>
          <w:numId w:val="84"/>
        </w:numPr>
      </w:pPr>
      <w:r w:rsidRPr="00793186">
        <w:t>These services will ensure the District’s legal compliance, protect its resources, and support the mission of delivering high-quality instruction to all students.  Authorization to increase or decrease the amounts of these contracts will be limited to the aggregate value of $250,000,000.  </w:t>
      </w:r>
    </w:p>
    <w:tbl>
      <w:tblPr>
        <w:tblW w:w="10440" w:type="dxa"/>
        <w:tblInd w:w="-90" w:type="dxa"/>
        <w:tblLayout w:type="fixed"/>
        <w:tblCellMar>
          <w:left w:w="0" w:type="dxa"/>
          <w:right w:w="0" w:type="dxa"/>
        </w:tblCellMar>
        <w:tblLook w:val="01E0" w:firstRow="1" w:lastRow="1" w:firstColumn="1" w:lastColumn="1" w:noHBand="0" w:noVBand="0"/>
      </w:tblPr>
      <w:tblGrid>
        <w:gridCol w:w="2561"/>
        <w:gridCol w:w="2569"/>
        <w:gridCol w:w="2070"/>
        <w:gridCol w:w="1710"/>
        <w:gridCol w:w="1530"/>
      </w:tblGrid>
      <w:tr w:rsidR="0070442F" w:rsidRPr="00190FF3" w14:paraId="0F43A14F" w14:textId="77777777" w:rsidTr="00E708EC">
        <w:trPr>
          <w:trHeight w:val="1566"/>
        </w:trPr>
        <w:tc>
          <w:tcPr>
            <w:tcW w:w="10440" w:type="dxa"/>
            <w:gridSpan w:val="5"/>
          </w:tcPr>
          <w:p w14:paraId="44FCFB99" w14:textId="77777777" w:rsidR="000D5165" w:rsidRPr="00E708EC" w:rsidRDefault="000D5165" w:rsidP="003E6FAE">
            <w:pPr>
              <w:rPr>
                <w:b/>
                <w:sz w:val="4"/>
                <w:szCs w:val="4"/>
              </w:rPr>
            </w:pPr>
          </w:p>
          <w:p w14:paraId="07BD7F4F" w14:textId="77777777" w:rsidR="000D5165" w:rsidRPr="00E708EC" w:rsidRDefault="000D5165" w:rsidP="00E708EC">
            <w:pPr>
              <w:pStyle w:val="ListParagraph"/>
              <w:numPr>
                <w:ilvl w:val="0"/>
                <w:numId w:val="85"/>
              </w:numPr>
              <w:rPr>
                <w:b/>
              </w:rPr>
            </w:pPr>
            <w:r w:rsidRPr="003B7045">
              <w:rPr>
                <w:b/>
              </w:rPr>
              <w:t>APPROVAL OF PROFESSIONAL SERVICE CONTRACTS/AMENDMENTS/</w:t>
            </w:r>
            <w:r>
              <w:rPr>
                <w:b/>
              </w:rPr>
              <w:t xml:space="preserve"> </w:t>
            </w:r>
            <w:r w:rsidRPr="003B7045">
              <w:rPr>
                <w:b/>
              </w:rPr>
              <w:t>AUTHORIZATION</w:t>
            </w:r>
            <w:r>
              <w:rPr>
                <w:b/>
              </w:rPr>
              <w:t xml:space="preserve"> </w:t>
            </w:r>
            <w:r w:rsidRPr="00190FF3">
              <w:rPr>
                <w:b/>
              </w:rPr>
              <w:t xml:space="preserve">TO INCREASE CONTRACT CAPACITY </w:t>
            </w:r>
            <w:r w:rsidRPr="00E708EC">
              <w:rPr>
                <w:b/>
              </w:rPr>
              <w:t>EXCEEDING $250,000</w:t>
            </w:r>
          </w:p>
          <w:p w14:paraId="6F00E805" w14:textId="77777777" w:rsidR="006701ED" w:rsidRPr="00E708EC" w:rsidRDefault="006701ED" w:rsidP="00E708EC">
            <w:pPr>
              <w:pStyle w:val="ListParagraph"/>
              <w:ind w:left="366" w:hanging="450"/>
              <w:rPr>
                <w:b/>
                <w:sz w:val="10"/>
                <w:szCs w:val="10"/>
              </w:rPr>
            </w:pPr>
          </w:p>
          <w:tbl>
            <w:tblPr>
              <w:tblStyle w:val="TableGrid"/>
              <w:tblW w:w="11070" w:type="dxa"/>
              <w:tblInd w:w="6" w:type="dxa"/>
              <w:tblLook w:val="04A0" w:firstRow="1" w:lastRow="0" w:firstColumn="1" w:lastColumn="0" w:noHBand="0" w:noVBand="1"/>
            </w:tblPr>
            <w:tblGrid>
              <w:gridCol w:w="2436"/>
              <w:gridCol w:w="2070"/>
              <w:gridCol w:w="2160"/>
              <w:gridCol w:w="1800"/>
              <w:gridCol w:w="2604"/>
            </w:tblGrid>
            <w:tr w:rsidR="00181221" w14:paraId="7C600606" w14:textId="77777777" w:rsidTr="00E708EC">
              <w:trPr>
                <w:trHeight w:val="297"/>
              </w:trPr>
              <w:tc>
                <w:tcPr>
                  <w:tcW w:w="2436" w:type="dxa"/>
                </w:tcPr>
                <w:p w14:paraId="025686B5" w14:textId="58EB4DDE" w:rsidR="00181221" w:rsidRDefault="00181221" w:rsidP="00E708EC">
                  <w:pPr>
                    <w:ind w:left="-19"/>
                    <w:rPr>
                      <w:bCs/>
                      <w:u w:val="single"/>
                    </w:rPr>
                  </w:pPr>
                  <w:r>
                    <w:rPr>
                      <w:bCs/>
                      <w:u w:val="single"/>
                    </w:rPr>
                    <w:t>CONTRACTOR/ IDENTIFICATION NO.</w:t>
                  </w:r>
                </w:p>
              </w:tc>
              <w:tc>
                <w:tcPr>
                  <w:tcW w:w="2070" w:type="dxa"/>
                </w:tcPr>
                <w:p w14:paraId="4C7A87F9" w14:textId="5ACD3F5E" w:rsidR="00181221" w:rsidRDefault="00181221" w:rsidP="00E708EC">
                  <w:pPr>
                    <w:ind w:left="366" w:hanging="450"/>
                    <w:jc w:val="center"/>
                    <w:rPr>
                      <w:bCs/>
                      <w:u w:val="single"/>
                    </w:rPr>
                  </w:pPr>
                  <w:r>
                    <w:rPr>
                      <w:bCs/>
                      <w:u w:val="single"/>
                    </w:rPr>
                    <w:t>DESCRIPTION</w:t>
                  </w:r>
                </w:p>
              </w:tc>
              <w:tc>
                <w:tcPr>
                  <w:tcW w:w="2160" w:type="dxa"/>
                </w:tcPr>
                <w:p w14:paraId="3FF1A7D9" w14:textId="0F04D7A3" w:rsidR="00181221" w:rsidRDefault="00181221" w:rsidP="00E708EC">
                  <w:pPr>
                    <w:ind w:left="366" w:hanging="450"/>
                    <w:jc w:val="center"/>
                    <w:rPr>
                      <w:bCs/>
                      <w:u w:val="single"/>
                    </w:rPr>
                  </w:pPr>
                  <w:r>
                    <w:rPr>
                      <w:bCs/>
                      <w:u w:val="single"/>
                    </w:rPr>
                    <w:t>CONTRACT</w:t>
                  </w:r>
                </w:p>
                <w:p w14:paraId="13BF3A79" w14:textId="47D13D90" w:rsidR="00181221" w:rsidRDefault="00181221" w:rsidP="00E708EC">
                  <w:pPr>
                    <w:ind w:left="366" w:hanging="450"/>
                    <w:jc w:val="center"/>
                    <w:rPr>
                      <w:bCs/>
                      <w:u w:val="single"/>
                    </w:rPr>
                  </w:pPr>
                  <w:r>
                    <w:rPr>
                      <w:bCs/>
                      <w:u w:val="single"/>
                    </w:rPr>
                    <w:t>TERM</w:t>
                  </w:r>
                </w:p>
              </w:tc>
              <w:tc>
                <w:tcPr>
                  <w:tcW w:w="1800" w:type="dxa"/>
                </w:tcPr>
                <w:p w14:paraId="5F519715" w14:textId="4133A3BD" w:rsidR="00181221" w:rsidRDefault="00181221" w:rsidP="00E708EC">
                  <w:pPr>
                    <w:ind w:left="366" w:hanging="450"/>
                    <w:jc w:val="center"/>
                    <w:rPr>
                      <w:bCs/>
                      <w:u w:val="single"/>
                    </w:rPr>
                  </w:pPr>
                  <w:r>
                    <w:rPr>
                      <w:bCs/>
                      <w:u w:val="single"/>
                    </w:rPr>
                    <w:t>SOURCE</w:t>
                  </w:r>
                </w:p>
                <w:p w14:paraId="3D3E2752" w14:textId="751D6F1C" w:rsidR="00181221" w:rsidRDefault="00181221" w:rsidP="00E708EC">
                  <w:pPr>
                    <w:ind w:left="366" w:hanging="450"/>
                    <w:jc w:val="center"/>
                    <w:rPr>
                      <w:bCs/>
                      <w:u w:val="single"/>
                    </w:rPr>
                  </w:pPr>
                  <w:r>
                    <w:rPr>
                      <w:bCs/>
                      <w:u w:val="single"/>
                    </w:rPr>
                    <w:t>OF</w:t>
                  </w:r>
                </w:p>
                <w:p w14:paraId="2A32E45D" w14:textId="053C8321" w:rsidR="00181221" w:rsidRDefault="00181221" w:rsidP="00E708EC">
                  <w:pPr>
                    <w:ind w:left="366" w:hanging="450"/>
                    <w:jc w:val="center"/>
                    <w:rPr>
                      <w:bCs/>
                      <w:u w:val="single"/>
                    </w:rPr>
                  </w:pPr>
                  <w:r>
                    <w:rPr>
                      <w:bCs/>
                      <w:u w:val="single"/>
                    </w:rPr>
                    <w:t>FUNDS</w:t>
                  </w:r>
                </w:p>
              </w:tc>
              <w:tc>
                <w:tcPr>
                  <w:tcW w:w="2604" w:type="dxa"/>
                </w:tcPr>
                <w:p w14:paraId="2C22795B" w14:textId="7D7F4980" w:rsidR="00181221" w:rsidRDefault="00181221" w:rsidP="00E708EC">
                  <w:pPr>
                    <w:ind w:left="366" w:right="791" w:hanging="450"/>
                    <w:jc w:val="center"/>
                    <w:rPr>
                      <w:bCs/>
                      <w:u w:val="single"/>
                    </w:rPr>
                  </w:pPr>
                  <w:r>
                    <w:rPr>
                      <w:bCs/>
                      <w:u w:val="single"/>
                    </w:rPr>
                    <w:t>AMOUNT</w:t>
                  </w:r>
                </w:p>
              </w:tc>
            </w:tr>
          </w:tbl>
          <w:p w14:paraId="5A76811A" w14:textId="7E9B8CEC" w:rsidR="005B1D7E" w:rsidRPr="00E708EC" w:rsidRDefault="006701ED" w:rsidP="00E708EC">
            <w:pPr>
              <w:rPr>
                <w:sz w:val="10"/>
                <w:szCs w:val="10"/>
              </w:rPr>
            </w:pPr>
            <w:r>
              <w:t xml:space="preserve"> </w:t>
            </w:r>
          </w:p>
        </w:tc>
      </w:tr>
      <w:tr w:rsidR="00A95563" w:rsidRPr="00190FF3" w14:paraId="4F3A7059" w14:textId="77777777" w:rsidTr="00E708EC">
        <w:trPr>
          <w:trHeight w:val="97"/>
        </w:trPr>
        <w:tc>
          <w:tcPr>
            <w:tcW w:w="10440" w:type="dxa"/>
            <w:gridSpan w:val="5"/>
          </w:tcPr>
          <w:p w14:paraId="495B50E0" w14:textId="77777777" w:rsidR="00A95563" w:rsidRPr="00E708EC" w:rsidDel="009010B1" w:rsidRDefault="00A95563" w:rsidP="003E6FAE">
            <w:pPr>
              <w:rPr>
                <w:b/>
                <w:sz w:val="10"/>
                <w:szCs w:val="10"/>
              </w:rPr>
            </w:pPr>
          </w:p>
        </w:tc>
      </w:tr>
      <w:tr w:rsidR="009762C4" w:rsidRPr="00B16DF7" w14:paraId="102C5A9F" w14:textId="77777777" w:rsidTr="00E708EC">
        <w:trPr>
          <w:trHeight w:val="594"/>
        </w:trPr>
        <w:tc>
          <w:tcPr>
            <w:tcW w:w="10440" w:type="dxa"/>
            <w:gridSpan w:val="5"/>
          </w:tcPr>
          <w:p w14:paraId="77AAD8DE" w14:textId="77777777" w:rsidR="009762C4" w:rsidRDefault="009762C4" w:rsidP="00E708EC">
            <w:pPr>
              <w:ind w:left="96"/>
              <w:rPr>
                <w:b/>
                <w:u w:val="single"/>
              </w:rPr>
            </w:pPr>
            <w:r w:rsidRPr="00DC0009">
              <w:rPr>
                <w:b/>
                <w:u w:val="single"/>
              </w:rPr>
              <w:t>OFFICE OF T</w:t>
            </w:r>
            <w:r>
              <w:rPr>
                <w:b/>
                <w:u w:val="single"/>
              </w:rPr>
              <w:t>HE CHIEF FINANCIAL OFFICER / INFORMATION TECHNOLOGY SYSTEMS</w:t>
            </w:r>
          </w:p>
          <w:p w14:paraId="6D7DDA4B" w14:textId="2AB5BD9F" w:rsidR="009926C6" w:rsidRPr="00E708EC" w:rsidRDefault="009926C6" w:rsidP="00E708EC">
            <w:pPr>
              <w:ind w:left="270"/>
              <w:rPr>
                <w:b/>
                <w:sz w:val="10"/>
                <w:szCs w:val="10"/>
                <w:u w:val="single"/>
              </w:rPr>
            </w:pPr>
          </w:p>
        </w:tc>
      </w:tr>
      <w:tr w:rsidR="00181221" w:rsidRPr="0072647B" w14:paraId="354C8A71" w14:textId="77777777" w:rsidTr="3B195059">
        <w:trPr>
          <w:trHeight w:val="891"/>
        </w:trPr>
        <w:tc>
          <w:tcPr>
            <w:tcW w:w="2561" w:type="dxa"/>
          </w:tcPr>
          <w:p w14:paraId="6F73B5FB" w14:textId="77777777" w:rsidR="00E708EC" w:rsidRDefault="00E708EC" w:rsidP="00E708EC">
            <w:pPr>
              <w:ind w:left="-84" w:firstLine="180"/>
              <w:rPr>
                <w:b/>
                <w:bCs/>
                <w:color w:val="FF0000"/>
              </w:rPr>
            </w:pPr>
            <w:r w:rsidRPr="00E443D6">
              <w:rPr>
                <w:b/>
                <w:bCs/>
                <w:color w:val="FF0000"/>
              </w:rPr>
              <w:t>Item H</w:t>
            </w:r>
          </w:p>
          <w:p w14:paraId="63BF9D30" w14:textId="77777777" w:rsidR="00E708EC" w:rsidRDefault="00E708EC" w:rsidP="00E708EC">
            <w:pPr>
              <w:ind w:left="-84" w:firstLine="180"/>
              <w:rPr>
                <w:b/>
                <w:bCs/>
                <w:color w:val="FF0000"/>
              </w:rPr>
            </w:pPr>
          </w:p>
          <w:p w14:paraId="626C43D7" w14:textId="072EAFD2" w:rsidR="005B1D7E" w:rsidRDefault="005B1D7E" w:rsidP="00E708EC">
            <w:pPr>
              <w:ind w:left="96"/>
              <w:rPr>
                <w:b/>
                <w:bCs/>
              </w:rPr>
            </w:pPr>
            <w:r w:rsidRPr="3B195059">
              <w:rPr>
                <w:b/>
                <w:bCs/>
              </w:rPr>
              <w:t xml:space="preserve">SAP Public Services, Inc. </w:t>
            </w:r>
            <w:r w:rsidR="00507A97" w:rsidRPr="3B195059">
              <w:rPr>
                <w:b/>
                <w:bCs/>
              </w:rPr>
              <w:t xml:space="preserve">/ </w:t>
            </w:r>
            <w:r w:rsidR="00137ECB" w:rsidRPr="00E708EC">
              <w:t>C10031</w:t>
            </w:r>
          </w:p>
          <w:p w14:paraId="28F05BB3" w14:textId="77688072" w:rsidR="00E443D6" w:rsidRPr="00DC1368" w:rsidRDefault="00E443D6" w:rsidP="00E708EC">
            <w:pPr>
              <w:ind w:left="-84" w:firstLine="180"/>
              <w:rPr>
                <w:b/>
                <w:bCs/>
              </w:rPr>
            </w:pPr>
          </w:p>
        </w:tc>
        <w:tc>
          <w:tcPr>
            <w:tcW w:w="2569" w:type="dxa"/>
          </w:tcPr>
          <w:p w14:paraId="0F192F82" w14:textId="77777777" w:rsidR="00E708EC" w:rsidRDefault="00E708EC" w:rsidP="00E708EC">
            <w:pPr>
              <w:ind w:left="96"/>
              <w:jc w:val="center"/>
              <w:rPr>
                <w:bCs/>
              </w:rPr>
            </w:pPr>
          </w:p>
          <w:p w14:paraId="3EC3D7F8" w14:textId="77777777" w:rsidR="00E708EC" w:rsidRDefault="00E708EC" w:rsidP="00E708EC">
            <w:pPr>
              <w:ind w:left="96"/>
              <w:jc w:val="center"/>
              <w:rPr>
                <w:bCs/>
              </w:rPr>
            </w:pPr>
          </w:p>
          <w:p w14:paraId="27FAAFCE" w14:textId="5440387C" w:rsidR="005B1D7E" w:rsidRPr="0072647B" w:rsidRDefault="005B1D7E" w:rsidP="00E708EC">
            <w:pPr>
              <w:ind w:left="96"/>
              <w:jc w:val="center"/>
              <w:rPr>
                <w:bCs/>
              </w:rPr>
            </w:pPr>
            <w:r>
              <w:rPr>
                <w:bCs/>
              </w:rPr>
              <w:t>SAP Enterprise Resource Planning Software</w:t>
            </w:r>
          </w:p>
        </w:tc>
        <w:tc>
          <w:tcPr>
            <w:tcW w:w="2070" w:type="dxa"/>
          </w:tcPr>
          <w:p w14:paraId="30749B2D" w14:textId="77777777" w:rsidR="00E708EC" w:rsidRDefault="00E708EC" w:rsidP="00E708EC">
            <w:pPr>
              <w:ind w:left="96" w:right="135"/>
              <w:rPr>
                <w:bCs/>
              </w:rPr>
            </w:pPr>
          </w:p>
          <w:p w14:paraId="2051B307" w14:textId="77777777" w:rsidR="00E708EC" w:rsidRDefault="00E708EC" w:rsidP="00E708EC">
            <w:pPr>
              <w:ind w:left="96" w:right="135"/>
              <w:rPr>
                <w:bCs/>
              </w:rPr>
            </w:pPr>
          </w:p>
          <w:p w14:paraId="2DD3E64B" w14:textId="0471E458" w:rsidR="005B1D7E" w:rsidRPr="0072647B" w:rsidRDefault="005B1D7E" w:rsidP="00E708EC">
            <w:pPr>
              <w:ind w:left="96" w:right="135"/>
              <w:rPr>
                <w:bCs/>
              </w:rPr>
            </w:pPr>
            <w:r>
              <w:rPr>
                <w:bCs/>
              </w:rPr>
              <w:t>01/01/26 – 12/31/</w:t>
            </w:r>
            <w:r w:rsidR="00F433E2">
              <w:rPr>
                <w:bCs/>
              </w:rPr>
              <w:t>3</w:t>
            </w:r>
            <w:r w:rsidR="002A2F70">
              <w:rPr>
                <w:bCs/>
              </w:rPr>
              <w:t>0</w:t>
            </w:r>
          </w:p>
        </w:tc>
        <w:tc>
          <w:tcPr>
            <w:tcW w:w="1710" w:type="dxa"/>
          </w:tcPr>
          <w:p w14:paraId="384057D5" w14:textId="77777777" w:rsidR="00E708EC" w:rsidRDefault="00E708EC" w:rsidP="00E708EC">
            <w:pPr>
              <w:ind w:left="96"/>
              <w:rPr>
                <w:bCs/>
              </w:rPr>
            </w:pPr>
          </w:p>
          <w:p w14:paraId="340E0DBD" w14:textId="77777777" w:rsidR="00E708EC" w:rsidRDefault="00E708EC" w:rsidP="00E708EC">
            <w:pPr>
              <w:ind w:left="96"/>
              <w:rPr>
                <w:bCs/>
              </w:rPr>
            </w:pPr>
          </w:p>
          <w:p w14:paraId="4FD52147" w14:textId="17766504" w:rsidR="005B1D7E" w:rsidRDefault="005B1D7E" w:rsidP="00E708EC">
            <w:pPr>
              <w:ind w:left="96"/>
              <w:rPr>
                <w:bCs/>
              </w:rPr>
            </w:pPr>
            <w:r>
              <w:rPr>
                <w:bCs/>
              </w:rPr>
              <w:t>General</w:t>
            </w:r>
          </w:p>
          <w:p w14:paraId="43483BFE" w14:textId="77777777" w:rsidR="005B1D7E" w:rsidRDefault="005B1D7E" w:rsidP="00E708EC">
            <w:pPr>
              <w:ind w:left="96"/>
              <w:rPr>
                <w:bCs/>
              </w:rPr>
            </w:pPr>
            <w:r>
              <w:rPr>
                <w:bCs/>
              </w:rPr>
              <w:t>Funds</w:t>
            </w:r>
          </w:p>
          <w:p w14:paraId="166603F3" w14:textId="77777777" w:rsidR="005B1D7E" w:rsidRDefault="005B1D7E" w:rsidP="00E708EC">
            <w:pPr>
              <w:ind w:left="96"/>
              <w:rPr>
                <w:bCs/>
              </w:rPr>
            </w:pPr>
            <w:r>
              <w:rPr>
                <w:bCs/>
              </w:rPr>
              <w:t>(100%)</w:t>
            </w:r>
          </w:p>
          <w:p w14:paraId="4CEBA833" w14:textId="406D81FD" w:rsidR="005B1D7E" w:rsidRPr="00E708EC" w:rsidRDefault="005B1D7E" w:rsidP="00E708EC">
            <w:pPr>
              <w:ind w:left="96"/>
              <w:jc w:val="center"/>
              <w:rPr>
                <w:bCs/>
                <w:sz w:val="10"/>
                <w:szCs w:val="10"/>
              </w:rPr>
            </w:pPr>
          </w:p>
        </w:tc>
        <w:tc>
          <w:tcPr>
            <w:tcW w:w="1530" w:type="dxa"/>
          </w:tcPr>
          <w:p w14:paraId="07E4E9AD" w14:textId="77777777" w:rsidR="00E708EC" w:rsidRDefault="00E708EC" w:rsidP="00E708EC">
            <w:pPr>
              <w:ind w:left="96"/>
            </w:pPr>
          </w:p>
          <w:p w14:paraId="3C3CE2DC" w14:textId="77777777" w:rsidR="00E708EC" w:rsidRDefault="00E708EC" w:rsidP="00E708EC">
            <w:pPr>
              <w:ind w:left="96"/>
            </w:pPr>
          </w:p>
          <w:p w14:paraId="07A08CF7" w14:textId="73E53C08" w:rsidR="005B1D7E" w:rsidRPr="0072647B" w:rsidRDefault="54A31433" w:rsidP="00E708EC">
            <w:pPr>
              <w:ind w:left="96"/>
            </w:pPr>
            <w:r>
              <w:t>$2</w:t>
            </w:r>
            <w:r w:rsidR="4CE5AC65">
              <w:t>5</w:t>
            </w:r>
            <w:r w:rsidR="0B2BD75A">
              <w:t>,</w:t>
            </w:r>
            <w:r w:rsidR="0D9361E7">
              <w:t>5</w:t>
            </w:r>
            <w:r w:rsidR="0B2BD75A">
              <w:t>00</w:t>
            </w:r>
            <w:r>
              <w:t>,000</w:t>
            </w:r>
          </w:p>
        </w:tc>
      </w:tr>
      <w:tr w:rsidR="003D780A" w14:paraId="2E5C2C67" w14:textId="77777777" w:rsidTr="00E708EC">
        <w:trPr>
          <w:trHeight w:val="315"/>
        </w:trPr>
        <w:tc>
          <w:tcPr>
            <w:tcW w:w="10440" w:type="dxa"/>
            <w:gridSpan w:val="5"/>
          </w:tcPr>
          <w:p w14:paraId="6E7BDB11" w14:textId="77777777" w:rsidR="006701ED" w:rsidRDefault="003D780A" w:rsidP="00E708EC">
            <w:pPr>
              <w:pStyle w:val="ListParagraph"/>
              <w:numPr>
                <w:ilvl w:val="0"/>
                <w:numId w:val="84"/>
              </w:numPr>
              <w:ind w:hanging="270"/>
            </w:pPr>
            <w:r w:rsidRPr="00E708EC">
              <w:t xml:space="preserve">Authorization to negotiate and execute a single source contract to renew the SAP Enterprise Resource Planning (ERP) Software licenses.  </w:t>
            </w:r>
          </w:p>
          <w:p w14:paraId="0C5FB210" w14:textId="77777777" w:rsidR="006701ED" w:rsidRPr="00A6204D" w:rsidRDefault="006701ED" w:rsidP="00E708EC">
            <w:pPr>
              <w:pStyle w:val="ListParagraph"/>
              <w:ind w:left="360" w:hanging="270"/>
            </w:pPr>
          </w:p>
          <w:p w14:paraId="33E6570C" w14:textId="77777777" w:rsidR="006701ED" w:rsidRDefault="003D780A" w:rsidP="00E708EC">
            <w:pPr>
              <w:pStyle w:val="ListParagraph"/>
              <w:numPr>
                <w:ilvl w:val="0"/>
                <w:numId w:val="84"/>
              </w:numPr>
              <w:ind w:hanging="270"/>
            </w:pPr>
            <w:r w:rsidRPr="00E708EC">
              <w:t xml:space="preserve">SAP is the District’s ERP software that supports human resources, payroll, time reporting, finance, budget, accounting, and procurement operations for schools and offices. This contract will ensure continued support for SAP licenses and allow the District flexibility to meet its operational requirements and </w:t>
            </w:r>
            <w:proofErr w:type="gramStart"/>
            <w:r w:rsidRPr="00E708EC">
              <w:t>changing</w:t>
            </w:r>
            <w:proofErr w:type="gramEnd"/>
            <w:r w:rsidRPr="00E708EC">
              <w:t xml:space="preserve"> demands.  </w:t>
            </w:r>
          </w:p>
          <w:p w14:paraId="26A6324A" w14:textId="77777777" w:rsidR="006701ED" w:rsidRPr="00E708EC" w:rsidRDefault="006701ED" w:rsidP="00E708EC">
            <w:pPr>
              <w:pStyle w:val="ListParagraph"/>
              <w:ind w:left="360" w:hanging="270"/>
              <w:rPr>
                <w:sz w:val="10"/>
                <w:szCs w:val="10"/>
              </w:rPr>
            </w:pPr>
          </w:p>
          <w:p w14:paraId="7ECA34E5" w14:textId="236944CB" w:rsidR="003D780A" w:rsidRPr="000044FD" w:rsidRDefault="003D780A" w:rsidP="000044FD">
            <w:pPr>
              <w:pStyle w:val="ListParagraph"/>
              <w:numPr>
                <w:ilvl w:val="0"/>
                <w:numId w:val="84"/>
              </w:numPr>
              <w:ind w:hanging="270"/>
            </w:pPr>
            <w:r w:rsidRPr="00E708EC">
              <w:t xml:space="preserve">The District has heavily customized SAP’s proprietary ERP software, requiring directly procuring through SAP. Switching to another ERP would require multi-year planning and a significant budget increase to support the transition to new systems. The District transitioned to SAP’s ERP Software in 2005.  </w:t>
            </w:r>
          </w:p>
        </w:tc>
      </w:tr>
    </w:tbl>
    <w:p w14:paraId="14BA5EC4" w14:textId="6329A9D3" w:rsidR="000044FD" w:rsidRDefault="000044FD"/>
    <w:tbl>
      <w:tblPr>
        <w:tblW w:w="10440" w:type="dxa"/>
        <w:tblInd w:w="-90" w:type="dxa"/>
        <w:tblLayout w:type="fixed"/>
        <w:tblCellMar>
          <w:left w:w="0" w:type="dxa"/>
          <w:right w:w="0" w:type="dxa"/>
        </w:tblCellMar>
        <w:tblLook w:val="01E0" w:firstRow="1" w:lastRow="1" w:firstColumn="1" w:lastColumn="1" w:noHBand="0" w:noVBand="0"/>
      </w:tblPr>
      <w:tblGrid>
        <w:gridCol w:w="2540"/>
        <w:gridCol w:w="2590"/>
        <w:gridCol w:w="2070"/>
        <w:gridCol w:w="1710"/>
        <w:gridCol w:w="1530"/>
      </w:tblGrid>
      <w:tr w:rsidR="000044FD" w14:paraId="1C67DDF7" w14:textId="77777777" w:rsidTr="00E708EC">
        <w:trPr>
          <w:trHeight w:val="315"/>
        </w:trPr>
        <w:tc>
          <w:tcPr>
            <w:tcW w:w="10440" w:type="dxa"/>
            <w:gridSpan w:val="5"/>
          </w:tcPr>
          <w:p w14:paraId="5ECA92A0" w14:textId="339C7828" w:rsidR="000044FD" w:rsidRPr="00E708EC" w:rsidRDefault="000044FD" w:rsidP="000044FD">
            <w:pPr>
              <w:ind w:left="90"/>
            </w:pPr>
            <w:r w:rsidRPr="000044FD">
              <w:rPr>
                <w:b/>
                <w:u w:val="single"/>
              </w:rPr>
              <w:t>OFFICE OF TRANSITIONAL PROGRAMS</w:t>
            </w:r>
          </w:p>
        </w:tc>
      </w:tr>
      <w:tr w:rsidR="00181221" w:rsidRPr="00833B1B" w14:paraId="13AA84A3" w14:textId="77777777" w:rsidTr="3B195059">
        <w:trPr>
          <w:trHeight w:val="1557"/>
        </w:trPr>
        <w:tc>
          <w:tcPr>
            <w:tcW w:w="2540" w:type="dxa"/>
          </w:tcPr>
          <w:p w14:paraId="63BD7C71" w14:textId="77777777" w:rsidR="00E708EC" w:rsidRDefault="00E708EC" w:rsidP="00E708EC">
            <w:pPr>
              <w:spacing w:line="254" w:lineRule="auto"/>
              <w:ind w:left="96"/>
              <w:rPr>
                <w:b/>
                <w:bCs/>
              </w:rPr>
            </w:pPr>
            <w:r w:rsidRPr="00E443D6">
              <w:rPr>
                <w:b/>
                <w:bCs/>
                <w:color w:val="FF0000"/>
              </w:rPr>
              <w:t>Item I</w:t>
            </w:r>
            <w:r w:rsidRPr="3B195059">
              <w:rPr>
                <w:b/>
                <w:bCs/>
              </w:rPr>
              <w:t xml:space="preserve"> </w:t>
            </w:r>
          </w:p>
          <w:p w14:paraId="1AC08C75" w14:textId="77777777" w:rsidR="00E708EC" w:rsidRDefault="00E708EC" w:rsidP="00E708EC">
            <w:pPr>
              <w:spacing w:line="254" w:lineRule="auto"/>
              <w:ind w:left="96"/>
              <w:rPr>
                <w:b/>
                <w:bCs/>
              </w:rPr>
            </w:pPr>
          </w:p>
          <w:p w14:paraId="0EE4799A" w14:textId="775BE080" w:rsidR="00E443D6" w:rsidRDefault="00E443D6" w:rsidP="00E708EC">
            <w:pPr>
              <w:spacing w:line="254" w:lineRule="auto"/>
              <w:ind w:left="96"/>
              <w:rPr>
                <w:b/>
                <w:bCs/>
              </w:rPr>
            </w:pPr>
            <w:r w:rsidRPr="3B195059">
              <w:rPr>
                <w:b/>
                <w:bCs/>
              </w:rPr>
              <w:t xml:space="preserve">Learning Genie, Inc., (SBE) / </w:t>
            </w:r>
            <w:r w:rsidR="00267595" w:rsidRPr="00E708EC">
              <w:t>C10005</w:t>
            </w:r>
          </w:p>
          <w:p w14:paraId="211E0903" w14:textId="77777777" w:rsidR="00E443D6" w:rsidRDefault="00E443D6" w:rsidP="00E708EC">
            <w:pPr>
              <w:spacing w:line="254" w:lineRule="auto"/>
              <w:ind w:left="96"/>
              <w:rPr>
                <w:b/>
                <w:bCs/>
              </w:rPr>
            </w:pPr>
            <w:r w:rsidRPr="7DB60FF8">
              <w:rPr>
                <w:b/>
                <w:bCs/>
              </w:rPr>
              <w:t>(RFP 2000003890)</w:t>
            </w:r>
          </w:p>
          <w:p w14:paraId="6E19B60D" w14:textId="10811349" w:rsidR="00E443D6" w:rsidRDefault="00E443D6" w:rsidP="00E708EC">
            <w:pPr>
              <w:spacing w:line="254" w:lineRule="auto"/>
              <w:ind w:left="96"/>
              <w:rPr>
                <w:b/>
                <w:bCs/>
              </w:rPr>
            </w:pPr>
          </w:p>
        </w:tc>
        <w:tc>
          <w:tcPr>
            <w:tcW w:w="2590" w:type="dxa"/>
          </w:tcPr>
          <w:p w14:paraId="106DF35B" w14:textId="77777777" w:rsidR="00E708EC" w:rsidRDefault="00E708EC" w:rsidP="00E708EC">
            <w:pPr>
              <w:spacing w:line="254" w:lineRule="auto"/>
              <w:ind w:left="96"/>
              <w:jc w:val="center"/>
            </w:pPr>
          </w:p>
          <w:p w14:paraId="3DE64EC9" w14:textId="77777777" w:rsidR="00E708EC" w:rsidRDefault="00E708EC" w:rsidP="00E708EC">
            <w:pPr>
              <w:spacing w:line="254" w:lineRule="auto"/>
              <w:ind w:left="96"/>
              <w:jc w:val="center"/>
            </w:pPr>
          </w:p>
          <w:p w14:paraId="6B69F7E6" w14:textId="651DA8EC" w:rsidR="00E443D6" w:rsidRPr="00AF4B47" w:rsidRDefault="00E443D6" w:rsidP="00E708EC">
            <w:pPr>
              <w:spacing w:line="254" w:lineRule="auto"/>
              <w:ind w:left="96"/>
              <w:jc w:val="center"/>
            </w:pPr>
            <w:r w:rsidRPr="00AF4B47">
              <w:t>Digital Platform Early Childhood Education Programs</w:t>
            </w:r>
          </w:p>
        </w:tc>
        <w:tc>
          <w:tcPr>
            <w:tcW w:w="2070" w:type="dxa"/>
          </w:tcPr>
          <w:p w14:paraId="2C0EF619" w14:textId="77777777" w:rsidR="00E708EC" w:rsidRDefault="00E708EC" w:rsidP="00E708EC">
            <w:pPr>
              <w:spacing w:line="254" w:lineRule="auto"/>
              <w:ind w:left="96" w:right="135"/>
              <w:jc w:val="center"/>
            </w:pPr>
          </w:p>
          <w:p w14:paraId="124D229E" w14:textId="77777777" w:rsidR="00E708EC" w:rsidRDefault="00E708EC" w:rsidP="00E708EC">
            <w:pPr>
              <w:spacing w:line="254" w:lineRule="auto"/>
              <w:ind w:left="96" w:right="135"/>
              <w:jc w:val="center"/>
            </w:pPr>
          </w:p>
          <w:p w14:paraId="5B58110A" w14:textId="5503EAA2" w:rsidR="00E443D6" w:rsidRDefault="00E443D6" w:rsidP="00E708EC">
            <w:pPr>
              <w:spacing w:line="254" w:lineRule="auto"/>
              <w:ind w:left="96" w:right="135"/>
              <w:jc w:val="center"/>
            </w:pPr>
            <w:r>
              <w:t>12/01/25 – 11/30/30</w:t>
            </w:r>
          </w:p>
          <w:p w14:paraId="5C92886B" w14:textId="77777777" w:rsidR="00E443D6" w:rsidRDefault="00E443D6" w:rsidP="00E708EC">
            <w:pPr>
              <w:spacing w:line="254" w:lineRule="auto"/>
              <w:ind w:left="96"/>
              <w:jc w:val="center"/>
            </w:pPr>
            <w:r>
              <w:t>includes two (2) one-year renewal options</w:t>
            </w:r>
          </w:p>
        </w:tc>
        <w:tc>
          <w:tcPr>
            <w:tcW w:w="1710" w:type="dxa"/>
          </w:tcPr>
          <w:p w14:paraId="0FCA0CF6" w14:textId="77777777" w:rsidR="00E708EC" w:rsidRDefault="00E708EC" w:rsidP="00E708EC">
            <w:pPr>
              <w:spacing w:line="254" w:lineRule="auto"/>
              <w:ind w:left="96"/>
              <w:jc w:val="center"/>
            </w:pPr>
          </w:p>
          <w:p w14:paraId="5A4200D5" w14:textId="77777777" w:rsidR="00E708EC" w:rsidRDefault="00E708EC" w:rsidP="00E708EC">
            <w:pPr>
              <w:spacing w:line="254" w:lineRule="auto"/>
              <w:ind w:left="96"/>
              <w:jc w:val="center"/>
            </w:pPr>
          </w:p>
          <w:p w14:paraId="7C885E43" w14:textId="555FE0DA" w:rsidR="00E443D6" w:rsidRDefault="00E443D6" w:rsidP="00E708EC">
            <w:pPr>
              <w:spacing w:line="254" w:lineRule="auto"/>
              <w:ind w:left="96"/>
              <w:jc w:val="center"/>
            </w:pPr>
            <w:r>
              <w:t>Child Development Funds</w:t>
            </w:r>
          </w:p>
          <w:p w14:paraId="1695380A" w14:textId="77777777" w:rsidR="00E443D6" w:rsidRDefault="00E443D6" w:rsidP="00E708EC">
            <w:pPr>
              <w:spacing w:line="254" w:lineRule="auto"/>
              <w:ind w:left="96"/>
              <w:jc w:val="center"/>
            </w:pPr>
            <w:r>
              <w:t>(100%)</w:t>
            </w:r>
          </w:p>
          <w:p w14:paraId="7593894F" w14:textId="77777777" w:rsidR="00E443D6" w:rsidRPr="00E708EC" w:rsidRDefault="00E443D6" w:rsidP="00E708EC">
            <w:pPr>
              <w:spacing w:line="254" w:lineRule="auto"/>
              <w:ind w:left="96"/>
              <w:jc w:val="center"/>
              <w:rPr>
                <w:sz w:val="10"/>
                <w:szCs w:val="10"/>
              </w:rPr>
            </w:pPr>
          </w:p>
        </w:tc>
        <w:tc>
          <w:tcPr>
            <w:tcW w:w="1530" w:type="dxa"/>
          </w:tcPr>
          <w:p w14:paraId="386B7B61" w14:textId="77777777" w:rsidR="00E708EC" w:rsidRDefault="00E708EC" w:rsidP="00E708EC">
            <w:pPr>
              <w:spacing w:line="254" w:lineRule="auto"/>
              <w:ind w:left="96"/>
            </w:pPr>
          </w:p>
          <w:p w14:paraId="6BFF07F1" w14:textId="77777777" w:rsidR="00E708EC" w:rsidRDefault="00E708EC" w:rsidP="00E708EC">
            <w:pPr>
              <w:spacing w:line="254" w:lineRule="auto"/>
              <w:ind w:left="96"/>
            </w:pPr>
          </w:p>
          <w:p w14:paraId="380785F3" w14:textId="0E68F801" w:rsidR="00E443D6" w:rsidRPr="00833B1B" w:rsidRDefault="00E443D6" w:rsidP="00E708EC">
            <w:pPr>
              <w:spacing w:line="254" w:lineRule="auto"/>
              <w:ind w:left="96"/>
            </w:pPr>
            <w:r>
              <w:t>$545,495</w:t>
            </w:r>
          </w:p>
        </w:tc>
      </w:tr>
    </w:tbl>
    <w:p w14:paraId="1F5B7823" w14:textId="77777777" w:rsidR="00497518" w:rsidRPr="00497518" w:rsidRDefault="00497518" w:rsidP="00E708EC">
      <w:pPr>
        <w:pStyle w:val="ListParagraph"/>
        <w:numPr>
          <w:ilvl w:val="0"/>
          <w:numId w:val="84"/>
        </w:numPr>
      </w:pPr>
      <w:r w:rsidRPr="00497518">
        <w:t>Digital platform that will provide early childhood education educators with the ability to monitor the developmental progress of early education students. </w:t>
      </w:r>
    </w:p>
    <w:p w14:paraId="131C9343" w14:textId="744452E0" w:rsidR="00497518" w:rsidRPr="00E708EC" w:rsidRDefault="00497518" w:rsidP="00E708EC">
      <w:pPr>
        <w:pStyle w:val="ListParagraph"/>
        <w:ind w:left="360"/>
        <w:rPr>
          <w:sz w:val="10"/>
          <w:szCs w:val="10"/>
        </w:rPr>
      </w:pPr>
    </w:p>
    <w:p w14:paraId="4A4A1BD3" w14:textId="4ABAE470" w:rsidR="00497518" w:rsidRPr="00497518" w:rsidRDefault="00673CBD" w:rsidP="00E708EC">
      <w:pPr>
        <w:pStyle w:val="ListParagraph"/>
        <w:numPr>
          <w:ilvl w:val="0"/>
          <w:numId w:val="84"/>
        </w:numPr>
      </w:pPr>
      <w:r>
        <w:t>W</w:t>
      </w:r>
      <w:r w:rsidR="00497518" w:rsidRPr="00497518">
        <w:t>ill aid in measuring developmental progress by using the California Desired Results Developmental Profile (DRDP) and the key competencies children develop in nine domains of learning from the Preschool Transitional Kindergarten Learning Foundations (PTKLF), including Approaches to Learning; Social and Emotional Development; Language and Literacy; Mathematics; Science; Physical Development; Health; History-Social Science; and Visual and Performing Arts.  </w:t>
      </w:r>
    </w:p>
    <w:p w14:paraId="181A471F" w14:textId="7F4A8CFA" w:rsidR="00497518" w:rsidRPr="00E708EC" w:rsidRDefault="00497518" w:rsidP="00E708EC">
      <w:pPr>
        <w:pStyle w:val="ListParagraph"/>
        <w:ind w:left="360"/>
        <w:rPr>
          <w:sz w:val="10"/>
          <w:szCs w:val="10"/>
        </w:rPr>
      </w:pPr>
    </w:p>
    <w:p w14:paraId="43271F18" w14:textId="4C6F3123" w:rsidR="00497518" w:rsidRDefault="00673CBD" w:rsidP="00E708EC">
      <w:pPr>
        <w:pStyle w:val="ListParagraph"/>
        <w:numPr>
          <w:ilvl w:val="0"/>
          <w:numId w:val="84"/>
        </w:numPr>
      </w:pPr>
      <w:r>
        <w:t>S</w:t>
      </w:r>
      <w:r w:rsidR="00497518" w:rsidRPr="00497518">
        <w:t>upports educators with planning individualized and group instruction, as well as driving continuous program improvement. Early Childhood Education Division will coordinate program implementation across Preschools and Early Education Centers, Districtwide.  </w:t>
      </w:r>
    </w:p>
    <w:p w14:paraId="023BE127" w14:textId="77777777" w:rsidR="000044FD" w:rsidRDefault="000044FD" w:rsidP="000044FD">
      <w:pPr>
        <w:pStyle w:val="ListParagraph"/>
      </w:pPr>
    </w:p>
    <w:tbl>
      <w:tblPr>
        <w:tblW w:w="10110" w:type="dxa"/>
        <w:tblInd w:w="-90" w:type="dxa"/>
        <w:tblLayout w:type="fixed"/>
        <w:tblCellMar>
          <w:left w:w="0" w:type="dxa"/>
          <w:right w:w="0" w:type="dxa"/>
        </w:tblCellMar>
        <w:tblLook w:val="01E0" w:firstRow="1" w:lastRow="1" w:firstColumn="1" w:lastColumn="1" w:noHBand="0" w:noVBand="0"/>
      </w:tblPr>
      <w:tblGrid>
        <w:gridCol w:w="2520"/>
        <w:gridCol w:w="2340"/>
        <w:gridCol w:w="1890"/>
        <w:gridCol w:w="1800"/>
        <w:gridCol w:w="1539"/>
        <w:gridCol w:w="21"/>
      </w:tblGrid>
      <w:tr w:rsidR="000044FD" w14:paraId="04178095" w14:textId="77777777" w:rsidTr="000044FD">
        <w:trPr>
          <w:gridAfter w:val="1"/>
          <w:wAfter w:w="21" w:type="dxa"/>
          <w:trHeight w:val="684"/>
        </w:trPr>
        <w:tc>
          <w:tcPr>
            <w:tcW w:w="10089" w:type="dxa"/>
            <w:gridSpan w:val="5"/>
            <w:tcMar>
              <w:left w:w="108" w:type="dxa"/>
              <w:right w:w="108" w:type="dxa"/>
            </w:tcMar>
          </w:tcPr>
          <w:p w14:paraId="0C60EEBA" w14:textId="77777777" w:rsidR="000044FD" w:rsidRPr="00E708EC" w:rsidRDefault="000044FD" w:rsidP="00E708EC">
            <w:pPr>
              <w:pStyle w:val="ListParagraph"/>
              <w:numPr>
                <w:ilvl w:val="0"/>
                <w:numId w:val="73"/>
              </w:numPr>
              <w:ind w:hanging="465"/>
              <w:rPr>
                <w:b/>
                <w:u w:val="single"/>
              </w:rPr>
            </w:pPr>
            <w:r w:rsidRPr="009010B1">
              <w:rPr>
                <w:b/>
              </w:rPr>
              <w:t xml:space="preserve">APPROVAL OF PROFESSIONAL SERVICE CONTRACTS/AMENDMENTS/ AUTHORIZATION TO INCREASE CONTRACT CAPACITY </w:t>
            </w:r>
            <w:r w:rsidRPr="008A6C08">
              <w:rPr>
                <w:b/>
                <w:u w:val="single"/>
              </w:rPr>
              <w:t>EXCEEDING $250,000</w:t>
            </w:r>
          </w:p>
          <w:p w14:paraId="7DB308E5" w14:textId="77777777" w:rsidR="000044FD" w:rsidRDefault="000044FD" w:rsidP="00E03081">
            <w:pPr>
              <w:ind w:left="-20"/>
              <w:rPr>
                <w:b/>
                <w:u w:val="single"/>
              </w:rPr>
            </w:pPr>
          </w:p>
          <w:tbl>
            <w:tblPr>
              <w:tblStyle w:val="TableGrid"/>
              <w:tblW w:w="10060" w:type="dxa"/>
              <w:tblLook w:val="04A0" w:firstRow="1" w:lastRow="0" w:firstColumn="1" w:lastColumn="0" w:noHBand="0" w:noVBand="1"/>
            </w:tblPr>
            <w:tblGrid>
              <w:gridCol w:w="2410"/>
              <w:gridCol w:w="2340"/>
              <w:gridCol w:w="1890"/>
              <w:gridCol w:w="1800"/>
              <w:gridCol w:w="1620"/>
            </w:tblGrid>
            <w:tr w:rsidR="000044FD" w14:paraId="157D6B7E" w14:textId="77777777" w:rsidTr="000044FD">
              <w:tc>
                <w:tcPr>
                  <w:tcW w:w="2410" w:type="dxa"/>
                </w:tcPr>
                <w:p w14:paraId="4E604CFA" w14:textId="388CE989" w:rsidR="000044FD" w:rsidRPr="00E708EC" w:rsidRDefault="000044FD" w:rsidP="00E708EC">
                  <w:pPr>
                    <w:ind w:left="-135"/>
                    <w:rPr>
                      <w:bCs/>
                      <w:u w:val="single"/>
                    </w:rPr>
                  </w:pPr>
                  <w:r w:rsidRPr="00E708EC">
                    <w:rPr>
                      <w:bCs/>
                      <w:u w:val="single"/>
                    </w:rPr>
                    <w:t>CONTRACTOR/ IDENTIFICATION NO</w:t>
                  </w:r>
                  <w:r w:rsidRPr="005B778B">
                    <w:rPr>
                      <w:bCs/>
                      <w:u w:val="single"/>
                    </w:rPr>
                    <w:t>.</w:t>
                  </w:r>
                </w:p>
              </w:tc>
              <w:tc>
                <w:tcPr>
                  <w:tcW w:w="2340" w:type="dxa"/>
                </w:tcPr>
                <w:p w14:paraId="5F75F07B" w14:textId="14948255" w:rsidR="000044FD" w:rsidRPr="00E708EC" w:rsidRDefault="000044FD" w:rsidP="00E708EC">
                  <w:pPr>
                    <w:ind w:left="-135"/>
                    <w:jc w:val="center"/>
                    <w:rPr>
                      <w:bCs/>
                      <w:u w:val="single"/>
                    </w:rPr>
                  </w:pPr>
                  <w:r w:rsidRPr="00E708EC">
                    <w:rPr>
                      <w:bCs/>
                      <w:u w:val="single"/>
                    </w:rPr>
                    <w:t>DESCRIPTION</w:t>
                  </w:r>
                </w:p>
              </w:tc>
              <w:tc>
                <w:tcPr>
                  <w:tcW w:w="1890" w:type="dxa"/>
                </w:tcPr>
                <w:p w14:paraId="4A977A78" w14:textId="20761D18" w:rsidR="000044FD" w:rsidRPr="00E708EC" w:rsidRDefault="000044FD" w:rsidP="00E708EC">
                  <w:pPr>
                    <w:ind w:left="-135"/>
                    <w:jc w:val="center"/>
                    <w:rPr>
                      <w:bCs/>
                      <w:u w:val="single"/>
                    </w:rPr>
                  </w:pPr>
                  <w:r>
                    <w:rPr>
                      <w:bCs/>
                      <w:u w:val="single"/>
                    </w:rPr>
                    <w:t>CONTRACT TERM</w:t>
                  </w:r>
                </w:p>
              </w:tc>
              <w:tc>
                <w:tcPr>
                  <w:tcW w:w="1800" w:type="dxa"/>
                </w:tcPr>
                <w:p w14:paraId="30423AFE" w14:textId="2058A590" w:rsidR="000044FD" w:rsidRPr="00E708EC" w:rsidRDefault="000044FD" w:rsidP="00E708EC">
                  <w:pPr>
                    <w:ind w:left="-135"/>
                    <w:jc w:val="center"/>
                    <w:rPr>
                      <w:bCs/>
                      <w:u w:val="single"/>
                    </w:rPr>
                  </w:pPr>
                  <w:r>
                    <w:rPr>
                      <w:bCs/>
                      <w:u w:val="single"/>
                    </w:rPr>
                    <w:t>SOURCE OF FUNDS</w:t>
                  </w:r>
                </w:p>
              </w:tc>
              <w:tc>
                <w:tcPr>
                  <w:tcW w:w="1620" w:type="dxa"/>
                </w:tcPr>
                <w:p w14:paraId="77DDDD3D" w14:textId="03D43F03" w:rsidR="000044FD" w:rsidRPr="00E708EC" w:rsidRDefault="000044FD" w:rsidP="00E708EC">
                  <w:pPr>
                    <w:ind w:left="-135"/>
                    <w:jc w:val="center"/>
                    <w:rPr>
                      <w:bCs/>
                      <w:u w:val="single"/>
                    </w:rPr>
                  </w:pPr>
                  <w:r w:rsidRPr="00E708EC">
                    <w:rPr>
                      <w:bCs/>
                      <w:u w:val="single"/>
                    </w:rPr>
                    <w:t>AMOUNT</w:t>
                  </w:r>
                </w:p>
              </w:tc>
            </w:tr>
          </w:tbl>
          <w:p w14:paraId="48CA63A5" w14:textId="763334C1" w:rsidR="000044FD" w:rsidRDefault="000044FD" w:rsidP="00673CBD">
            <w:pPr>
              <w:rPr>
                <w:b/>
                <w:bCs/>
              </w:rPr>
            </w:pPr>
          </w:p>
        </w:tc>
      </w:tr>
      <w:tr w:rsidR="009010B1" w14:paraId="5FF736E8" w14:textId="77777777" w:rsidTr="000044FD">
        <w:trPr>
          <w:trHeight w:val="360"/>
        </w:trPr>
        <w:tc>
          <w:tcPr>
            <w:tcW w:w="10110" w:type="dxa"/>
            <w:gridSpan w:val="6"/>
            <w:tcMar>
              <w:left w:w="108" w:type="dxa"/>
              <w:right w:w="108" w:type="dxa"/>
            </w:tcMar>
          </w:tcPr>
          <w:p w14:paraId="2B3A6A83" w14:textId="77777777" w:rsidR="000044FD" w:rsidRDefault="000044FD" w:rsidP="00E708EC">
            <w:pPr>
              <w:ind w:left="-19"/>
              <w:rPr>
                <w:b/>
                <w:u w:val="single"/>
              </w:rPr>
            </w:pPr>
          </w:p>
          <w:p w14:paraId="006BC20A" w14:textId="7200FEC3" w:rsidR="00F5277F" w:rsidRDefault="00F5277F" w:rsidP="00E708EC">
            <w:pPr>
              <w:ind w:left="-19"/>
              <w:rPr>
                <w:b/>
                <w:bCs/>
                <w:u w:val="single"/>
              </w:rPr>
            </w:pPr>
            <w:r w:rsidRPr="009762C4">
              <w:rPr>
                <w:b/>
                <w:u w:val="single"/>
              </w:rPr>
              <w:t>DIVISION OF DATA, STRATEGY, AND INNOVATION</w:t>
            </w:r>
            <w:r w:rsidRPr="1080EF91">
              <w:rPr>
                <w:b/>
                <w:bCs/>
                <w:u w:val="single"/>
              </w:rPr>
              <w:t xml:space="preserve"> </w:t>
            </w:r>
          </w:p>
          <w:p w14:paraId="1949028A" w14:textId="77777777" w:rsidR="00F5277F" w:rsidRPr="00E708EC" w:rsidRDefault="00F5277F" w:rsidP="00E708EC">
            <w:pPr>
              <w:spacing w:line="252" w:lineRule="auto"/>
              <w:ind w:left="-19"/>
              <w:rPr>
                <w:sz w:val="10"/>
                <w:szCs w:val="10"/>
              </w:rPr>
            </w:pPr>
          </w:p>
        </w:tc>
      </w:tr>
      <w:tr w:rsidR="009010B1" w14:paraId="55E41D56" w14:textId="77777777" w:rsidTr="000044FD">
        <w:trPr>
          <w:gridAfter w:val="1"/>
          <w:wAfter w:w="21" w:type="dxa"/>
          <w:trHeight w:val="1147"/>
        </w:trPr>
        <w:tc>
          <w:tcPr>
            <w:tcW w:w="2520" w:type="dxa"/>
            <w:tcMar>
              <w:left w:w="108" w:type="dxa"/>
              <w:right w:w="108" w:type="dxa"/>
            </w:tcMar>
          </w:tcPr>
          <w:p w14:paraId="3FA2B0BC" w14:textId="77777777" w:rsidR="00E708EC" w:rsidRDefault="00E708EC" w:rsidP="00E708EC">
            <w:pPr>
              <w:spacing w:line="252" w:lineRule="auto"/>
              <w:ind w:left="-19"/>
            </w:pPr>
            <w:r w:rsidRPr="1080EF91">
              <w:rPr>
                <w:b/>
                <w:bCs/>
                <w:color w:val="FF0000"/>
              </w:rPr>
              <w:t>Item J</w:t>
            </w:r>
            <w:r>
              <w:t xml:space="preserve"> </w:t>
            </w:r>
          </w:p>
          <w:p w14:paraId="7280CEC6" w14:textId="77777777" w:rsidR="00E708EC" w:rsidRDefault="00E708EC" w:rsidP="00E708EC">
            <w:pPr>
              <w:spacing w:line="252" w:lineRule="auto"/>
              <w:ind w:left="-19"/>
            </w:pPr>
          </w:p>
          <w:p w14:paraId="00CB7832" w14:textId="5F62F5E9" w:rsidR="00A2171D" w:rsidRDefault="00781BCA" w:rsidP="00E708EC">
            <w:pPr>
              <w:spacing w:line="252" w:lineRule="auto"/>
              <w:ind w:left="-19"/>
              <w:rPr>
                <w:b/>
                <w:bCs/>
              </w:rPr>
            </w:pPr>
            <w:hyperlink r:id="rId12"/>
            <w:r w:rsidRPr="3B195059">
              <w:rPr>
                <w:b/>
                <w:bCs/>
              </w:rPr>
              <w:t>Ernest &amp; Young,</w:t>
            </w:r>
            <w:r w:rsidR="007A3EA3" w:rsidRPr="3B195059">
              <w:rPr>
                <w:b/>
                <w:bCs/>
              </w:rPr>
              <w:t xml:space="preserve"> </w:t>
            </w:r>
            <w:r w:rsidRPr="3B195059">
              <w:rPr>
                <w:b/>
                <w:bCs/>
              </w:rPr>
              <w:t xml:space="preserve">LLP / </w:t>
            </w:r>
            <w:r w:rsidR="00267595" w:rsidRPr="00E708EC">
              <w:rPr>
                <w:b/>
                <w:bCs/>
              </w:rPr>
              <w:t xml:space="preserve">C10121 </w:t>
            </w:r>
          </w:p>
          <w:p w14:paraId="7C98961A" w14:textId="7A52D9A5" w:rsidR="00781BCA" w:rsidRDefault="00781BCA" w:rsidP="00E708EC">
            <w:pPr>
              <w:spacing w:line="252" w:lineRule="auto"/>
              <w:ind w:left="-19"/>
              <w:rPr>
                <w:b/>
                <w:bCs/>
                <w:color w:val="FF0000"/>
              </w:rPr>
            </w:pPr>
          </w:p>
        </w:tc>
        <w:tc>
          <w:tcPr>
            <w:tcW w:w="2340" w:type="dxa"/>
            <w:tcMar>
              <w:left w:w="108" w:type="dxa"/>
              <w:right w:w="108" w:type="dxa"/>
            </w:tcMar>
          </w:tcPr>
          <w:p w14:paraId="6BBA598C" w14:textId="77777777" w:rsidR="00E708EC" w:rsidRDefault="00E708EC" w:rsidP="00E708EC">
            <w:pPr>
              <w:spacing w:line="252" w:lineRule="auto"/>
              <w:ind w:left="-19"/>
              <w:jc w:val="center"/>
            </w:pPr>
          </w:p>
          <w:p w14:paraId="0EAECA05" w14:textId="77777777" w:rsidR="00E708EC" w:rsidRDefault="00E708EC" w:rsidP="00E708EC">
            <w:pPr>
              <w:spacing w:line="252" w:lineRule="auto"/>
              <w:ind w:left="-19"/>
              <w:jc w:val="center"/>
            </w:pPr>
          </w:p>
          <w:p w14:paraId="15D08F31" w14:textId="670A3C0E" w:rsidR="00781BCA" w:rsidRPr="00E708EC" w:rsidRDefault="00781BCA" w:rsidP="00E708EC">
            <w:pPr>
              <w:spacing w:line="252" w:lineRule="auto"/>
              <w:ind w:left="-19"/>
              <w:jc w:val="center"/>
            </w:pPr>
            <w:r w:rsidRPr="00E708EC">
              <w:t xml:space="preserve">Districtwide </w:t>
            </w:r>
            <w:r w:rsidR="002D3D7B" w:rsidRPr="00E708EC">
              <w:t xml:space="preserve">Program Mapping </w:t>
            </w:r>
            <w:r w:rsidRPr="00E708EC">
              <w:t xml:space="preserve">and </w:t>
            </w:r>
            <w:r w:rsidR="002D3D7B" w:rsidRPr="00E708EC">
              <w:t xml:space="preserve">Analysis </w:t>
            </w:r>
          </w:p>
        </w:tc>
        <w:tc>
          <w:tcPr>
            <w:tcW w:w="1890" w:type="dxa"/>
            <w:tcMar>
              <w:left w:w="108" w:type="dxa"/>
              <w:right w:w="108" w:type="dxa"/>
            </w:tcMar>
          </w:tcPr>
          <w:p w14:paraId="3485A5C6" w14:textId="77777777" w:rsidR="00E708EC" w:rsidRDefault="00E708EC" w:rsidP="00E708EC">
            <w:pPr>
              <w:spacing w:line="252" w:lineRule="auto"/>
              <w:ind w:left="-19" w:right="255"/>
            </w:pPr>
          </w:p>
          <w:p w14:paraId="4CEC0BCC" w14:textId="77777777" w:rsidR="00E708EC" w:rsidRDefault="00E708EC" w:rsidP="00E708EC">
            <w:pPr>
              <w:spacing w:line="252" w:lineRule="auto"/>
              <w:ind w:left="-19" w:right="255"/>
            </w:pPr>
          </w:p>
          <w:p w14:paraId="162DFE05" w14:textId="06357C3E" w:rsidR="00781BCA" w:rsidRPr="002D3D7B" w:rsidRDefault="00781BCA" w:rsidP="00E708EC">
            <w:pPr>
              <w:spacing w:line="252" w:lineRule="auto"/>
              <w:ind w:left="-19" w:right="255"/>
            </w:pPr>
            <w:r w:rsidRPr="002D3D7B">
              <w:t>11/19/25</w:t>
            </w:r>
            <w:r w:rsidR="009010B1">
              <w:t xml:space="preserve"> </w:t>
            </w:r>
            <w:r w:rsidRPr="002D3D7B">
              <w:t>– 11/02/26</w:t>
            </w:r>
          </w:p>
          <w:p w14:paraId="459870B6" w14:textId="2279BE03" w:rsidR="00781BCA" w:rsidRPr="002D3D7B" w:rsidRDefault="00781BCA" w:rsidP="00E708EC">
            <w:pPr>
              <w:spacing w:line="252" w:lineRule="auto"/>
              <w:ind w:left="-19"/>
              <w:jc w:val="center"/>
            </w:pPr>
            <w:r w:rsidRPr="002D3D7B">
              <w:t xml:space="preserve"> </w:t>
            </w:r>
          </w:p>
        </w:tc>
        <w:tc>
          <w:tcPr>
            <w:tcW w:w="1800" w:type="dxa"/>
            <w:tcMar>
              <w:left w:w="108" w:type="dxa"/>
              <w:right w:w="108" w:type="dxa"/>
            </w:tcMar>
          </w:tcPr>
          <w:p w14:paraId="4B245440" w14:textId="77777777" w:rsidR="00E708EC" w:rsidRDefault="00A2171D" w:rsidP="00E708EC">
            <w:pPr>
              <w:spacing w:line="252" w:lineRule="auto"/>
              <w:ind w:left="-19"/>
            </w:pPr>
            <w:r>
              <w:t xml:space="preserve"> </w:t>
            </w:r>
          </w:p>
          <w:p w14:paraId="4422A98E" w14:textId="77777777" w:rsidR="00E708EC" w:rsidRDefault="00E708EC" w:rsidP="00E708EC">
            <w:pPr>
              <w:spacing w:line="252" w:lineRule="auto"/>
              <w:ind w:left="-19"/>
            </w:pPr>
          </w:p>
          <w:p w14:paraId="189EBCEB" w14:textId="4BC0F277" w:rsidR="00781BCA" w:rsidRDefault="00781BCA" w:rsidP="00E708EC">
            <w:pPr>
              <w:spacing w:line="252" w:lineRule="auto"/>
              <w:ind w:left="-19"/>
            </w:pPr>
            <w:r>
              <w:t>Grant</w:t>
            </w:r>
            <w:r w:rsidR="00A2171D">
              <w:t xml:space="preserve"> </w:t>
            </w:r>
            <w:r>
              <w:t>Funds</w:t>
            </w:r>
            <w:r w:rsidR="00A2171D">
              <w:t xml:space="preserve">        </w:t>
            </w:r>
            <w:r>
              <w:t xml:space="preserve"> </w:t>
            </w:r>
          </w:p>
          <w:p w14:paraId="1BF5C8D0" w14:textId="77777777" w:rsidR="006622DD" w:rsidRDefault="00781BCA" w:rsidP="00E708EC">
            <w:pPr>
              <w:spacing w:line="252" w:lineRule="auto"/>
              <w:ind w:left="-19" w:right="-120"/>
            </w:pPr>
            <w:r>
              <w:t xml:space="preserve">(16%)  </w:t>
            </w:r>
          </w:p>
          <w:p w14:paraId="2146A11F" w14:textId="54F3532D" w:rsidR="00781BCA" w:rsidRDefault="00781BCA" w:rsidP="00E708EC">
            <w:pPr>
              <w:spacing w:line="252" w:lineRule="auto"/>
              <w:ind w:left="-19" w:right="-120"/>
            </w:pPr>
            <w:r>
              <w:t>General</w:t>
            </w:r>
            <w:r w:rsidR="006622DD">
              <w:t xml:space="preserve"> </w:t>
            </w:r>
            <w:r>
              <w:t xml:space="preserve">Fund </w:t>
            </w:r>
          </w:p>
          <w:p w14:paraId="1C88C526" w14:textId="07B08BDF" w:rsidR="00781BCA" w:rsidRDefault="00781BCA" w:rsidP="00E708EC">
            <w:pPr>
              <w:spacing w:line="252" w:lineRule="auto"/>
              <w:ind w:left="-19"/>
            </w:pPr>
            <w:r>
              <w:t>(74%)</w:t>
            </w:r>
          </w:p>
          <w:p w14:paraId="6C45CA29" w14:textId="1CEA7390" w:rsidR="00781BCA" w:rsidRDefault="00A2171D" w:rsidP="00E708EC">
            <w:pPr>
              <w:spacing w:line="252" w:lineRule="auto"/>
              <w:ind w:left="-19"/>
            </w:pPr>
            <w:r>
              <w:t xml:space="preserve">  </w:t>
            </w:r>
            <w:r w:rsidR="00781BCA">
              <w:t>Bond (10%)</w:t>
            </w:r>
          </w:p>
        </w:tc>
        <w:tc>
          <w:tcPr>
            <w:tcW w:w="1539" w:type="dxa"/>
            <w:tcMar>
              <w:left w:w="108" w:type="dxa"/>
              <w:right w:w="108" w:type="dxa"/>
            </w:tcMar>
          </w:tcPr>
          <w:p w14:paraId="32F205F4" w14:textId="77777777" w:rsidR="00E708EC" w:rsidRDefault="00E708EC" w:rsidP="00E708EC">
            <w:pPr>
              <w:spacing w:line="252" w:lineRule="auto"/>
              <w:ind w:left="-19"/>
            </w:pPr>
          </w:p>
          <w:p w14:paraId="39A2A513" w14:textId="77777777" w:rsidR="00E708EC" w:rsidRDefault="00E708EC" w:rsidP="00E708EC">
            <w:pPr>
              <w:spacing w:line="252" w:lineRule="auto"/>
              <w:ind w:left="-19"/>
            </w:pPr>
          </w:p>
          <w:p w14:paraId="191EFEDF" w14:textId="09DB3591" w:rsidR="00781BCA" w:rsidRDefault="00A2171D" w:rsidP="00E708EC">
            <w:pPr>
              <w:spacing w:line="252" w:lineRule="auto"/>
              <w:ind w:left="-19"/>
            </w:pPr>
            <w:r>
              <w:t xml:space="preserve">$537,000  </w:t>
            </w:r>
            <w:r w:rsidR="003D780A">
              <w:t xml:space="preserve">  </w:t>
            </w:r>
          </w:p>
        </w:tc>
      </w:tr>
    </w:tbl>
    <w:p w14:paraId="7D594FEB" w14:textId="77777777" w:rsidR="00BF585E" w:rsidRPr="00155523" w:rsidRDefault="00BF585E" w:rsidP="00E708EC">
      <w:pPr>
        <w:ind w:left="540"/>
      </w:pPr>
    </w:p>
    <w:p w14:paraId="30DFEF35" w14:textId="77777777" w:rsidR="00BF585E" w:rsidRDefault="00BF585E" w:rsidP="00E708EC">
      <w:pPr>
        <w:ind w:left="90" w:hanging="90"/>
      </w:pPr>
      <w:r w:rsidRPr="00BF585E">
        <w:t>The analysis will: </w:t>
      </w:r>
    </w:p>
    <w:p w14:paraId="4868FAAD" w14:textId="77777777" w:rsidR="00BF585E" w:rsidRPr="00155523" w:rsidRDefault="00BF585E" w:rsidP="00E708EC">
      <w:pPr>
        <w:ind w:left="90" w:hanging="90"/>
      </w:pPr>
    </w:p>
    <w:p w14:paraId="33F4E160" w14:textId="77777777" w:rsidR="00147424" w:rsidRDefault="00BF585E" w:rsidP="00E708EC">
      <w:pPr>
        <w:pStyle w:val="ListParagraph"/>
        <w:numPr>
          <w:ilvl w:val="0"/>
          <w:numId w:val="86"/>
        </w:numPr>
        <w:ind w:left="450"/>
      </w:pPr>
      <w:r w:rsidRPr="00BF585E">
        <w:t>Document and assess academic, enrichment, and support programs to identify access, utilization,</w:t>
      </w:r>
      <w:r w:rsidR="00A2171D">
        <w:t xml:space="preserve"> </w:t>
      </w:r>
      <w:r w:rsidRPr="00BF585E">
        <w:t>gaps, and redundancies, to help ensure equitable services and efficient resource allocation. </w:t>
      </w:r>
    </w:p>
    <w:p w14:paraId="1B0C852E" w14:textId="77777777" w:rsidR="00147424" w:rsidRPr="00E708EC" w:rsidRDefault="00147424" w:rsidP="00E708EC">
      <w:pPr>
        <w:pStyle w:val="ListParagraph"/>
        <w:ind w:left="450"/>
        <w:rPr>
          <w:sz w:val="10"/>
          <w:szCs w:val="10"/>
        </w:rPr>
      </w:pPr>
    </w:p>
    <w:p w14:paraId="000AD21B" w14:textId="77777777" w:rsidR="00147424" w:rsidRDefault="00BF585E" w:rsidP="00E708EC">
      <w:pPr>
        <w:pStyle w:val="ListParagraph"/>
        <w:numPr>
          <w:ilvl w:val="0"/>
          <w:numId w:val="86"/>
        </w:numPr>
        <w:ind w:left="450"/>
      </w:pPr>
      <w:r w:rsidRPr="00BF585E">
        <w:t>Map program pathways across grade spans to determine how students engage with offerings and where barriers or inequities exist, strengthening coherence, transparency, and student outcomes. </w:t>
      </w:r>
    </w:p>
    <w:p w14:paraId="08A069A5" w14:textId="77777777" w:rsidR="00147424" w:rsidRPr="00E708EC" w:rsidRDefault="00147424" w:rsidP="00E708EC">
      <w:pPr>
        <w:ind w:left="180"/>
        <w:rPr>
          <w:sz w:val="10"/>
          <w:szCs w:val="10"/>
        </w:rPr>
      </w:pPr>
    </w:p>
    <w:p w14:paraId="64936C83" w14:textId="539E6EBB" w:rsidR="00BF585E" w:rsidRPr="006622DD" w:rsidRDefault="00BF585E" w:rsidP="00E708EC">
      <w:pPr>
        <w:pStyle w:val="ListParagraph"/>
        <w:numPr>
          <w:ilvl w:val="0"/>
          <w:numId w:val="86"/>
        </w:numPr>
        <w:ind w:left="450"/>
      </w:pPr>
      <w:r w:rsidRPr="00BF585E">
        <w:t>Provide strategic recommendations</w:t>
      </w:r>
      <w:r w:rsidRPr="00E708EC">
        <w:t>,</w:t>
      </w:r>
      <w:r w:rsidRPr="00BF585E">
        <w:t xml:space="preserve"> informed by community input</w:t>
      </w:r>
      <w:r w:rsidRPr="00E708EC">
        <w:t>,</w:t>
      </w:r>
      <w:r w:rsidRPr="00BF585E">
        <w:t xml:space="preserve"> to guide future planning, improve program alignment, and help ensure resources are directed to areas of greatest need and impact.  </w:t>
      </w:r>
    </w:p>
    <w:p w14:paraId="73EC7A05" w14:textId="77777777" w:rsidR="00BF585E" w:rsidRDefault="00BF585E" w:rsidP="00E708EC">
      <w:pPr>
        <w:ind w:left="360"/>
      </w:pPr>
    </w:p>
    <w:p w14:paraId="771E603B" w14:textId="2E737C98" w:rsidR="008A0F56" w:rsidRDefault="008A0F56" w:rsidP="00E708EC">
      <w:pPr>
        <w:ind w:right="-270"/>
        <w:jc w:val="both"/>
      </w:pPr>
      <w:r>
        <w:br w:type="page"/>
      </w:r>
    </w:p>
    <w:tbl>
      <w:tblPr>
        <w:tblW w:w="10710" w:type="dxa"/>
        <w:tblInd w:w="-90" w:type="dxa"/>
        <w:tblLayout w:type="fixed"/>
        <w:tblCellMar>
          <w:left w:w="0" w:type="dxa"/>
          <w:right w:w="0" w:type="dxa"/>
        </w:tblCellMar>
        <w:tblLook w:val="01E0" w:firstRow="1" w:lastRow="1" w:firstColumn="1" w:lastColumn="1" w:noHBand="0" w:noVBand="0"/>
      </w:tblPr>
      <w:tblGrid>
        <w:gridCol w:w="2250"/>
        <w:gridCol w:w="2340"/>
        <w:gridCol w:w="2250"/>
        <w:gridCol w:w="1980"/>
        <w:gridCol w:w="1890"/>
      </w:tblGrid>
      <w:tr w:rsidR="00CC23F2" w:rsidRPr="00190FF3" w14:paraId="06F29224" w14:textId="77777777" w:rsidTr="00E708EC">
        <w:trPr>
          <w:trHeight w:val="846"/>
        </w:trPr>
        <w:tc>
          <w:tcPr>
            <w:tcW w:w="10710" w:type="dxa"/>
            <w:gridSpan w:val="5"/>
          </w:tcPr>
          <w:p w14:paraId="1073CA8A" w14:textId="2800C359" w:rsidR="00CC23F2" w:rsidRPr="006F3E30" w:rsidRDefault="40569090" w:rsidP="00E708EC">
            <w:pPr>
              <w:pStyle w:val="ListParagraph"/>
              <w:numPr>
                <w:ilvl w:val="0"/>
                <w:numId w:val="73"/>
              </w:numPr>
              <w:rPr>
                <w:b/>
                <w:bCs/>
              </w:rPr>
            </w:pPr>
            <w:r w:rsidRPr="05194EBA">
              <w:rPr>
                <w:b/>
                <w:bCs/>
              </w:rPr>
              <w:t>APPROVAL OF REVENUE/GRANT PROFESSIONAL SERVICE CONTRACTS/</w:t>
            </w:r>
            <w:r w:rsidR="6871A0F0" w:rsidRPr="05194EBA">
              <w:rPr>
                <w:b/>
                <w:bCs/>
              </w:rPr>
              <w:t xml:space="preserve"> </w:t>
            </w:r>
            <w:r w:rsidRPr="05194EBA">
              <w:rPr>
                <w:b/>
                <w:bCs/>
              </w:rPr>
              <w:t xml:space="preserve">AMENDMENTS/ AUTHORIZATION TO INCREASE CONTRACT CAPACITY </w:t>
            </w:r>
            <w:r w:rsidRPr="05194EBA">
              <w:rPr>
                <w:b/>
                <w:bCs/>
                <w:u w:val="single"/>
              </w:rPr>
              <w:t>EXCEEDING &lt;$500,000&gt;</w:t>
            </w:r>
          </w:p>
          <w:p w14:paraId="452DBE83" w14:textId="77777777" w:rsidR="00CC23F2" w:rsidRPr="00190FF3" w:rsidRDefault="00CC23F2">
            <w:pPr>
              <w:pStyle w:val="ListParagraph"/>
              <w:ind w:left="336"/>
              <w:rPr>
                <w:b/>
              </w:rPr>
            </w:pPr>
          </w:p>
        </w:tc>
      </w:tr>
      <w:tr w:rsidR="00CC23F2" w14:paraId="5AC2D7FA" w14:textId="77777777" w:rsidTr="00E708EC">
        <w:trPr>
          <w:trHeight w:val="97"/>
        </w:trPr>
        <w:tc>
          <w:tcPr>
            <w:tcW w:w="8820" w:type="dxa"/>
            <w:gridSpan w:val="4"/>
          </w:tcPr>
          <w:p w14:paraId="232B8FF8" w14:textId="15D026A4" w:rsidR="00CC23F2" w:rsidRDefault="00CC23F2">
            <w:pPr>
              <w:rPr>
                <w:b/>
                <w:u w:val="single"/>
              </w:rPr>
            </w:pPr>
          </w:p>
        </w:tc>
        <w:tc>
          <w:tcPr>
            <w:tcW w:w="1890" w:type="dxa"/>
          </w:tcPr>
          <w:p w14:paraId="593ED6CA" w14:textId="77777777" w:rsidR="00CC23F2" w:rsidRDefault="00CC23F2">
            <w:pPr>
              <w:rPr>
                <w:b/>
              </w:rPr>
            </w:pPr>
          </w:p>
        </w:tc>
      </w:tr>
      <w:tr w:rsidR="00CC23F2" w:rsidRPr="00833B1B" w14:paraId="3D65E841" w14:textId="77777777" w:rsidTr="00E708EC">
        <w:trPr>
          <w:trHeight w:val="1035"/>
        </w:trPr>
        <w:tc>
          <w:tcPr>
            <w:tcW w:w="2250" w:type="dxa"/>
          </w:tcPr>
          <w:p w14:paraId="7FE46E6E" w14:textId="77777777" w:rsidR="00CC23F2" w:rsidRDefault="00CC23F2" w:rsidP="00E708EC">
            <w:pPr>
              <w:spacing w:line="254" w:lineRule="auto"/>
              <w:ind w:left="96"/>
              <w:rPr>
                <w:u w:val="single"/>
              </w:rPr>
            </w:pPr>
            <w:r>
              <w:rPr>
                <w:u w:val="single"/>
              </w:rPr>
              <w:t xml:space="preserve">CONTRACTOR/ IDENTIFICATION </w:t>
            </w:r>
          </w:p>
          <w:p w14:paraId="796D5F47" w14:textId="77777777" w:rsidR="00CC23F2" w:rsidRDefault="00CC23F2" w:rsidP="00E708EC">
            <w:pPr>
              <w:spacing w:line="254" w:lineRule="auto"/>
              <w:ind w:left="96"/>
              <w:rPr>
                <w:u w:val="single"/>
              </w:rPr>
            </w:pPr>
            <w:r>
              <w:rPr>
                <w:u w:val="single"/>
              </w:rPr>
              <w:t xml:space="preserve">NO. </w:t>
            </w:r>
          </w:p>
          <w:p w14:paraId="73ED2798" w14:textId="77777777" w:rsidR="00CC23F2" w:rsidRDefault="00CC23F2" w:rsidP="00E708EC">
            <w:pPr>
              <w:spacing w:line="254" w:lineRule="auto"/>
              <w:ind w:left="96"/>
            </w:pPr>
          </w:p>
        </w:tc>
        <w:tc>
          <w:tcPr>
            <w:tcW w:w="2340" w:type="dxa"/>
            <w:hideMark/>
          </w:tcPr>
          <w:p w14:paraId="76499D28" w14:textId="1C612394" w:rsidR="00CC23F2" w:rsidRDefault="00C804DD" w:rsidP="00E708EC">
            <w:pPr>
              <w:spacing w:line="254" w:lineRule="auto"/>
              <w:ind w:left="96"/>
              <w:jc w:val="center"/>
              <w:rPr>
                <w:u w:val="single"/>
              </w:rPr>
            </w:pPr>
            <w:r>
              <w:rPr>
                <w:u w:val="single"/>
              </w:rPr>
              <w:t>DESCRIPTION</w:t>
            </w:r>
          </w:p>
        </w:tc>
        <w:tc>
          <w:tcPr>
            <w:tcW w:w="2250" w:type="dxa"/>
            <w:hideMark/>
          </w:tcPr>
          <w:p w14:paraId="011F020B" w14:textId="77777777" w:rsidR="00CC23F2" w:rsidRDefault="00CC23F2" w:rsidP="00E708EC">
            <w:pPr>
              <w:spacing w:line="254" w:lineRule="auto"/>
              <w:ind w:left="96"/>
              <w:jc w:val="center"/>
              <w:rPr>
                <w:u w:val="single"/>
              </w:rPr>
            </w:pPr>
            <w:r>
              <w:rPr>
                <w:u w:val="single"/>
              </w:rPr>
              <w:t>CONTRACT TERM</w:t>
            </w:r>
          </w:p>
        </w:tc>
        <w:tc>
          <w:tcPr>
            <w:tcW w:w="1980" w:type="dxa"/>
            <w:hideMark/>
          </w:tcPr>
          <w:p w14:paraId="1D9E12E0" w14:textId="77777777" w:rsidR="00CC23F2" w:rsidRDefault="00CC23F2" w:rsidP="00E708EC">
            <w:pPr>
              <w:spacing w:line="254" w:lineRule="auto"/>
              <w:ind w:left="96"/>
              <w:jc w:val="center"/>
            </w:pPr>
            <w:r>
              <w:rPr>
                <w:u w:val="single"/>
              </w:rPr>
              <w:t>SOURCE OF FUNDS</w:t>
            </w:r>
          </w:p>
        </w:tc>
        <w:tc>
          <w:tcPr>
            <w:tcW w:w="1890" w:type="dxa"/>
            <w:hideMark/>
          </w:tcPr>
          <w:p w14:paraId="5446DBAA" w14:textId="77777777" w:rsidR="00CC23F2" w:rsidRPr="00833B1B" w:rsidRDefault="00CC23F2" w:rsidP="00E708EC">
            <w:pPr>
              <w:spacing w:line="254" w:lineRule="auto"/>
              <w:ind w:left="96"/>
              <w:jc w:val="center"/>
            </w:pPr>
            <w:r w:rsidRPr="00833B1B">
              <w:rPr>
                <w:u w:val="single"/>
              </w:rPr>
              <w:t>AMOUNT</w:t>
            </w:r>
          </w:p>
        </w:tc>
      </w:tr>
      <w:tr w:rsidR="00793109" w:rsidRPr="00833B1B" w14:paraId="223C8B0F" w14:textId="77777777" w:rsidTr="00E708EC">
        <w:trPr>
          <w:trHeight w:val="180"/>
        </w:trPr>
        <w:tc>
          <w:tcPr>
            <w:tcW w:w="10710" w:type="dxa"/>
            <w:gridSpan w:val="5"/>
          </w:tcPr>
          <w:p w14:paraId="557739F0" w14:textId="77777777" w:rsidR="00793109" w:rsidRDefault="00793109" w:rsidP="00876DAF">
            <w:pPr>
              <w:ind w:firstLine="96"/>
              <w:rPr>
                <w:b/>
                <w:u w:val="single"/>
              </w:rPr>
            </w:pPr>
            <w:r>
              <w:rPr>
                <w:b/>
                <w:u w:val="single"/>
              </w:rPr>
              <w:t>DIVISION OF SCHOOL OPERATIONS</w:t>
            </w:r>
          </w:p>
          <w:p w14:paraId="62278C41" w14:textId="331659A3" w:rsidR="00876DAF" w:rsidRPr="00E708EC" w:rsidRDefault="00876DAF" w:rsidP="00E708EC">
            <w:pPr>
              <w:ind w:firstLine="96"/>
              <w:rPr>
                <w:sz w:val="10"/>
                <w:szCs w:val="10"/>
              </w:rPr>
            </w:pPr>
            <w:r w:rsidRPr="00E708EC">
              <w:rPr>
                <w:b/>
                <w:sz w:val="10"/>
                <w:szCs w:val="10"/>
                <w:u w:val="single"/>
              </w:rPr>
              <w:t xml:space="preserve"> </w:t>
            </w:r>
          </w:p>
        </w:tc>
      </w:tr>
      <w:tr w:rsidR="00CC23F2" w:rsidRPr="00833B1B" w14:paraId="09315D62" w14:textId="77777777" w:rsidTr="00E708EC">
        <w:trPr>
          <w:trHeight w:val="959"/>
        </w:trPr>
        <w:tc>
          <w:tcPr>
            <w:tcW w:w="2250" w:type="dxa"/>
          </w:tcPr>
          <w:p w14:paraId="37B6B81F" w14:textId="77777777" w:rsidR="00E708EC" w:rsidRDefault="00E708EC" w:rsidP="00E708EC">
            <w:pPr>
              <w:ind w:left="186" w:hanging="90"/>
              <w:rPr>
                <w:b/>
                <w:bCs/>
                <w:color w:val="FF0000"/>
              </w:rPr>
            </w:pPr>
            <w:r w:rsidRPr="05194EBA">
              <w:rPr>
                <w:b/>
                <w:bCs/>
                <w:color w:val="FF0000"/>
              </w:rPr>
              <w:t>Item K</w:t>
            </w:r>
          </w:p>
          <w:p w14:paraId="61E5D211" w14:textId="77777777" w:rsidR="00E708EC" w:rsidRPr="00E443D6" w:rsidRDefault="00E708EC" w:rsidP="00E708EC">
            <w:pPr>
              <w:ind w:left="186" w:hanging="90"/>
              <w:rPr>
                <w:b/>
                <w:bCs/>
                <w:color w:val="FF0000"/>
              </w:rPr>
            </w:pPr>
          </w:p>
          <w:p w14:paraId="758FC435" w14:textId="77777777" w:rsidR="00876DAF" w:rsidRDefault="00CC23F2" w:rsidP="00876DAF">
            <w:pPr>
              <w:ind w:left="186" w:hanging="90"/>
              <w:rPr>
                <w:b/>
                <w:bCs/>
              </w:rPr>
            </w:pPr>
            <w:r w:rsidRPr="7DB60FF8">
              <w:rPr>
                <w:b/>
                <w:bCs/>
              </w:rPr>
              <w:t xml:space="preserve">County of Los </w:t>
            </w:r>
            <w:r w:rsidR="00295D5F">
              <w:rPr>
                <w:b/>
                <w:bCs/>
              </w:rPr>
              <w:t xml:space="preserve"> </w:t>
            </w:r>
            <w:r w:rsidR="00876DAF">
              <w:rPr>
                <w:b/>
                <w:bCs/>
              </w:rPr>
              <w:t xml:space="preserve"> </w:t>
            </w:r>
          </w:p>
          <w:p w14:paraId="653098BB" w14:textId="77777777" w:rsidR="00876DAF" w:rsidRDefault="00CC23F2" w:rsidP="00876DAF">
            <w:pPr>
              <w:ind w:left="186" w:hanging="90"/>
              <w:rPr>
                <w:b/>
                <w:bCs/>
              </w:rPr>
            </w:pPr>
            <w:r w:rsidRPr="7DB60FF8">
              <w:rPr>
                <w:b/>
                <w:bCs/>
              </w:rPr>
              <w:t xml:space="preserve">Angeles Probation </w:t>
            </w:r>
          </w:p>
          <w:p w14:paraId="6AF4D68E" w14:textId="77777777" w:rsidR="00876DAF" w:rsidRDefault="00CC23F2" w:rsidP="00876DAF">
            <w:pPr>
              <w:ind w:left="186" w:hanging="90"/>
              <w:rPr>
                <w:b/>
                <w:bCs/>
              </w:rPr>
            </w:pPr>
            <w:r w:rsidRPr="7DB60FF8">
              <w:rPr>
                <w:b/>
                <w:bCs/>
              </w:rPr>
              <w:t xml:space="preserve">Department / </w:t>
            </w:r>
          </w:p>
          <w:p w14:paraId="043D8072" w14:textId="6D671DBE" w:rsidR="00CC23F2" w:rsidRDefault="59688C67" w:rsidP="00E708EC">
            <w:pPr>
              <w:ind w:left="186" w:hanging="90"/>
              <w:rPr>
                <w:b/>
                <w:bCs/>
              </w:rPr>
            </w:pPr>
            <w:r w:rsidRPr="00E708EC">
              <w:t>C10010</w:t>
            </w:r>
          </w:p>
          <w:p w14:paraId="098BDF88" w14:textId="17FD2EA7" w:rsidR="00CC23F2" w:rsidRDefault="00CC23F2" w:rsidP="00E708EC">
            <w:pPr>
              <w:ind w:left="186" w:hanging="90"/>
              <w:rPr>
                <w:b/>
              </w:rPr>
            </w:pPr>
          </w:p>
        </w:tc>
        <w:tc>
          <w:tcPr>
            <w:tcW w:w="2340" w:type="dxa"/>
          </w:tcPr>
          <w:p w14:paraId="70C3D56F" w14:textId="77777777" w:rsidR="00E708EC" w:rsidRDefault="00E708EC" w:rsidP="00E708EC">
            <w:pPr>
              <w:ind w:left="186" w:hanging="90"/>
              <w:jc w:val="center"/>
            </w:pPr>
          </w:p>
          <w:p w14:paraId="5FB594AC" w14:textId="77777777" w:rsidR="00E708EC" w:rsidRDefault="00E708EC" w:rsidP="00E708EC">
            <w:pPr>
              <w:ind w:left="186" w:hanging="90"/>
              <w:jc w:val="center"/>
            </w:pPr>
          </w:p>
          <w:p w14:paraId="560B16AF" w14:textId="23DFE735" w:rsidR="00CC23F2" w:rsidRPr="00CC23F2" w:rsidRDefault="00CC23F2" w:rsidP="00E708EC">
            <w:pPr>
              <w:ind w:left="186" w:hanging="90"/>
              <w:jc w:val="center"/>
            </w:pPr>
            <w:r w:rsidRPr="00CC23F2">
              <w:t xml:space="preserve">Diversion program for at-promise and probation youths </w:t>
            </w:r>
          </w:p>
        </w:tc>
        <w:tc>
          <w:tcPr>
            <w:tcW w:w="2250" w:type="dxa"/>
          </w:tcPr>
          <w:p w14:paraId="582BC27B" w14:textId="77777777" w:rsidR="00E708EC" w:rsidRDefault="00E708EC" w:rsidP="00E708EC">
            <w:pPr>
              <w:ind w:left="186" w:hanging="90"/>
              <w:jc w:val="center"/>
            </w:pPr>
          </w:p>
          <w:p w14:paraId="62BA69B8" w14:textId="77777777" w:rsidR="00E708EC" w:rsidRDefault="00E708EC" w:rsidP="00E708EC">
            <w:pPr>
              <w:ind w:left="186" w:hanging="90"/>
              <w:jc w:val="center"/>
            </w:pPr>
          </w:p>
          <w:p w14:paraId="02720CD9" w14:textId="21D0CFA3" w:rsidR="00CC23F2" w:rsidRPr="00CC23F2" w:rsidRDefault="00CC23F2" w:rsidP="00E708EC">
            <w:pPr>
              <w:ind w:left="186" w:hanging="90"/>
              <w:jc w:val="center"/>
            </w:pPr>
            <w:r w:rsidRPr="00CC23F2">
              <w:t>07/01/24 – 06/30/25</w:t>
            </w:r>
          </w:p>
        </w:tc>
        <w:tc>
          <w:tcPr>
            <w:tcW w:w="1980" w:type="dxa"/>
          </w:tcPr>
          <w:p w14:paraId="74D68BB3" w14:textId="77777777" w:rsidR="00E708EC" w:rsidRDefault="00E708EC" w:rsidP="00E708EC">
            <w:pPr>
              <w:ind w:left="186" w:hanging="90"/>
              <w:jc w:val="center"/>
            </w:pPr>
          </w:p>
          <w:p w14:paraId="35762FD6" w14:textId="77777777" w:rsidR="00E708EC" w:rsidRDefault="00E708EC" w:rsidP="00E708EC">
            <w:pPr>
              <w:ind w:left="186" w:hanging="90"/>
              <w:jc w:val="center"/>
            </w:pPr>
          </w:p>
          <w:p w14:paraId="6C638911" w14:textId="65BA41AB" w:rsidR="00CC23F2" w:rsidRPr="00CC23F2" w:rsidRDefault="00CC23F2" w:rsidP="00E708EC">
            <w:pPr>
              <w:ind w:left="186" w:hanging="90"/>
              <w:jc w:val="center"/>
            </w:pPr>
            <w:r w:rsidRPr="00CC23F2">
              <w:t xml:space="preserve">Revenue </w:t>
            </w:r>
          </w:p>
        </w:tc>
        <w:tc>
          <w:tcPr>
            <w:tcW w:w="1890" w:type="dxa"/>
          </w:tcPr>
          <w:p w14:paraId="715B85B8" w14:textId="77777777" w:rsidR="00E708EC" w:rsidRDefault="00E708EC" w:rsidP="00E708EC">
            <w:pPr>
              <w:ind w:left="186" w:hanging="90"/>
            </w:pPr>
          </w:p>
          <w:p w14:paraId="4B51560A" w14:textId="77777777" w:rsidR="00E708EC" w:rsidRDefault="00E708EC" w:rsidP="00E708EC">
            <w:pPr>
              <w:ind w:left="186" w:hanging="90"/>
            </w:pPr>
          </w:p>
          <w:p w14:paraId="418E3FC6" w14:textId="5F25E1B9" w:rsidR="00CC23F2" w:rsidRPr="00CC23F2" w:rsidRDefault="00CC23F2" w:rsidP="00E708EC">
            <w:pPr>
              <w:ind w:left="186" w:hanging="90"/>
            </w:pPr>
            <w:r w:rsidRPr="00CC23F2">
              <w:t>&lt;$1,139,681&gt;</w:t>
            </w:r>
          </w:p>
        </w:tc>
      </w:tr>
    </w:tbl>
    <w:p w14:paraId="4BB4B205" w14:textId="77777777" w:rsidR="00E3271F" w:rsidRPr="00E3271F" w:rsidRDefault="00E3271F" w:rsidP="00E708EC">
      <w:pPr>
        <w:numPr>
          <w:ilvl w:val="0"/>
          <w:numId w:val="58"/>
        </w:numPr>
        <w:tabs>
          <w:tab w:val="clear" w:pos="720"/>
          <w:tab w:val="num" w:pos="90"/>
        </w:tabs>
        <w:ind w:left="270" w:hanging="270"/>
      </w:pPr>
      <w:r w:rsidRPr="00E3271F">
        <w:t>Revenue contract with the County of Los Angeles Probation Department to provide diversion program funding through the Juvenile Justice Crime Prevention Act (“JJCPA”) for at-promise (formerly at-risk) and probation youths.   </w:t>
      </w:r>
    </w:p>
    <w:p w14:paraId="6E1E4D18" w14:textId="7EA3B871" w:rsidR="00E3271F" w:rsidRPr="00E708EC" w:rsidRDefault="00E3271F" w:rsidP="00E708EC">
      <w:pPr>
        <w:ind w:left="450"/>
        <w:rPr>
          <w:sz w:val="10"/>
          <w:szCs w:val="10"/>
        </w:rPr>
      </w:pPr>
    </w:p>
    <w:p w14:paraId="1B808569" w14:textId="77777777" w:rsidR="00E3271F" w:rsidRPr="00E3271F" w:rsidRDefault="00E3271F" w:rsidP="00E708EC">
      <w:pPr>
        <w:numPr>
          <w:ilvl w:val="0"/>
          <w:numId w:val="58"/>
        </w:numPr>
        <w:tabs>
          <w:tab w:val="clear" w:pos="720"/>
          <w:tab w:val="num" w:pos="90"/>
        </w:tabs>
        <w:ind w:left="270" w:hanging="270"/>
      </w:pPr>
      <w:r w:rsidRPr="00E3271F">
        <w:t>LAUSD's youth diversion program identifies middle school students who would have been previously provided services through California’s Welfare and Institutions Code (WIC) section 236 (voluntary probation) and will redirect negative behavior patterns to prevent a young person's involvement in the juvenile justice system using approaches that are evidence-based, culturally relevant, trauma-informed, and developmentally appropriate.  </w:t>
      </w:r>
    </w:p>
    <w:p w14:paraId="2C8AD201" w14:textId="0B03B3D2" w:rsidR="00E3271F" w:rsidRPr="00E708EC" w:rsidRDefault="00E3271F" w:rsidP="00E708EC">
      <w:pPr>
        <w:ind w:left="450"/>
        <w:rPr>
          <w:sz w:val="10"/>
          <w:szCs w:val="10"/>
        </w:rPr>
      </w:pPr>
    </w:p>
    <w:p w14:paraId="64A7476E" w14:textId="77777777" w:rsidR="00E3271F" w:rsidRPr="00E3271F" w:rsidRDefault="00E3271F" w:rsidP="00E708EC">
      <w:pPr>
        <w:numPr>
          <w:ilvl w:val="0"/>
          <w:numId w:val="58"/>
        </w:numPr>
        <w:tabs>
          <w:tab w:val="clear" w:pos="720"/>
          <w:tab w:val="num" w:pos="90"/>
        </w:tabs>
        <w:ind w:left="270" w:hanging="270"/>
      </w:pPr>
      <w:r w:rsidRPr="00E3271F">
        <w:t>Program utilizes Student Equity Needs Index (SENI) data as well as school performance data to identify schools with the highest need.  Schools will be selected based on the WIC Notifications that are sent to the District from the juvenile courts, and families will have the opportunity to “opt in” to receive prevention services.  </w:t>
      </w:r>
    </w:p>
    <w:p w14:paraId="6B8F91AA" w14:textId="0BC14C0A" w:rsidR="00E443D6" w:rsidRDefault="00E443D6"/>
    <w:p w14:paraId="118EE178" w14:textId="77777777" w:rsidR="00E443D6" w:rsidRDefault="00E443D6">
      <w:r>
        <w:br w:type="page"/>
      </w:r>
    </w:p>
    <w:tbl>
      <w:tblPr>
        <w:tblW w:w="10458" w:type="dxa"/>
        <w:tblInd w:w="-108" w:type="dxa"/>
        <w:tblLayout w:type="fixed"/>
        <w:tblCellMar>
          <w:left w:w="0" w:type="dxa"/>
          <w:right w:w="0" w:type="dxa"/>
        </w:tblCellMar>
        <w:tblLook w:val="01E0" w:firstRow="1" w:lastRow="1" w:firstColumn="1" w:lastColumn="1" w:noHBand="0" w:noVBand="0"/>
      </w:tblPr>
      <w:tblGrid>
        <w:gridCol w:w="16"/>
        <w:gridCol w:w="2432"/>
        <w:gridCol w:w="2070"/>
        <w:gridCol w:w="1980"/>
        <w:gridCol w:w="2340"/>
        <w:gridCol w:w="1620"/>
      </w:tblGrid>
      <w:tr w:rsidR="005E51E2" w:rsidRPr="006F3E30" w14:paraId="7D94145F" w14:textId="77777777" w:rsidTr="00E708EC">
        <w:trPr>
          <w:gridBefore w:val="1"/>
          <w:wBefore w:w="16" w:type="dxa"/>
          <w:trHeight w:val="959"/>
        </w:trPr>
        <w:tc>
          <w:tcPr>
            <w:tcW w:w="10442" w:type="dxa"/>
            <w:gridSpan w:val="5"/>
          </w:tcPr>
          <w:p w14:paraId="66A7D84F" w14:textId="77777777" w:rsidR="0085336E" w:rsidRDefault="005E51E2" w:rsidP="00E708EC">
            <w:pPr>
              <w:pStyle w:val="ListParagraph"/>
              <w:numPr>
                <w:ilvl w:val="0"/>
                <w:numId w:val="73"/>
              </w:numPr>
              <w:rPr>
                <w:b/>
              </w:rPr>
            </w:pPr>
            <w:r w:rsidRPr="003B7045">
              <w:rPr>
                <w:b/>
              </w:rPr>
              <w:t xml:space="preserve">APPROVAL OF </w:t>
            </w:r>
            <w:r>
              <w:rPr>
                <w:b/>
              </w:rPr>
              <w:t xml:space="preserve">GOODS AND GENERAL SERVICES CONTRACTS/ </w:t>
            </w:r>
          </w:p>
          <w:p w14:paraId="21FA5C98" w14:textId="33975F86" w:rsidR="005E51E2" w:rsidRPr="0085336E" w:rsidRDefault="005E51E2" w:rsidP="0085336E">
            <w:pPr>
              <w:pStyle w:val="ListParagraph"/>
              <w:ind w:left="336"/>
              <w:rPr>
                <w:b/>
              </w:rPr>
            </w:pPr>
            <w:r w:rsidRPr="0085336E">
              <w:rPr>
                <w:b/>
              </w:rPr>
              <w:t xml:space="preserve">AMENDMENTS/ AUTHORIZATION TO INCREASE CONTRACT CAPACITY </w:t>
            </w:r>
            <w:r w:rsidRPr="0085336E">
              <w:rPr>
                <w:b/>
                <w:u w:val="single"/>
              </w:rPr>
              <w:t>EXCEEDING $250,000</w:t>
            </w:r>
          </w:p>
          <w:p w14:paraId="1CBEE965" w14:textId="77777777" w:rsidR="005E51E2" w:rsidRPr="00E708EC" w:rsidRDefault="005E51E2" w:rsidP="00E708EC">
            <w:pPr>
              <w:rPr>
                <w:b/>
                <w:sz w:val="10"/>
                <w:szCs w:val="10"/>
              </w:rPr>
            </w:pPr>
          </w:p>
          <w:p w14:paraId="630C87AE" w14:textId="1825660B" w:rsidR="005E51E2" w:rsidRDefault="005E51E2">
            <w:pPr>
              <w:pStyle w:val="ListParagraph"/>
              <w:ind w:left="336"/>
              <w:rPr>
                <w:bCs/>
              </w:rPr>
            </w:pPr>
            <w:r>
              <w:rPr>
                <w:bCs/>
              </w:rPr>
              <w:t>Authority to award contracts for furnishing</w:t>
            </w:r>
            <w:r w:rsidR="00E221ED">
              <w:rPr>
                <w:bCs/>
              </w:rPr>
              <w:t>s,</w:t>
            </w:r>
            <w:r>
              <w:rPr>
                <w:bCs/>
              </w:rPr>
              <w:t xml:space="preserve"> equipment, supplies, and general services.  The total amount listed is a not-to-exceed contract authority and is based on an estimate since the expenditures made against contracts are based upon purchased and/or approved invoices. </w:t>
            </w:r>
          </w:p>
          <w:p w14:paraId="72BDFCB1" w14:textId="77777777" w:rsidR="005E51E2" w:rsidRPr="006F3E30" w:rsidRDefault="005E51E2">
            <w:pPr>
              <w:pStyle w:val="ListParagraph"/>
              <w:ind w:left="336"/>
              <w:rPr>
                <w:bCs/>
              </w:rPr>
            </w:pPr>
          </w:p>
        </w:tc>
      </w:tr>
      <w:tr w:rsidR="00395EA8" w:rsidRPr="00833B1B" w14:paraId="2F42F7EA" w14:textId="77777777" w:rsidTr="00E708EC">
        <w:trPr>
          <w:gridBefore w:val="1"/>
          <w:wBefore w:w="16" w:type="dxa"/>
          <w:trHeight w:val="1188"/>
        </w:trPr>
        <w:tc>
          <w:tcPr>
            <w:tcW w:w="2432" w:type="dxa"/>
          </w:tcPr>
          <w:p w14:paraId="679EE9AC" w14:textId="77777777" w:rsidR="005E51E2" w:rsidRDefault="005E51E2" w:rsidP="00E708EC">
            <w:pPr>
              <w:spacing w:line="254" w:lineRule="auto"/>
              <w:ind w:left="96"/>
              <w:rPr>
                <w:u w:val="single"/>
              </w:rPr>
            </w:pPr>
            <w:r>
              <w:rPr>
                <w:u w:val="single"/>
              </w:rPr>
              <w:t>CONTRACTOR</w:t>
            </w:r>
            <w:r w:rsidR="00E95A72">
              <w:rPr>
                <w:u w:val="single"/>
              </w:rPr>
              <w:t xml:space="preserve">/ IDENTIFICATION NO. </w:t>
            </w:r>
          </w:p>
          <w:p w14:paraId="32FE4213" w14:textId="43831F56" w:rsidR="00395EA8" w:rsidRDefault="00395EA8" w:rsidP="00E708EC">
            <w:pPr>
              <w:spacing w:line="254" w:lineRule="auto"/>
            </w:pPr>
          </w:p>
        </w:tc>
        <w:tc>
          <w:tcPr>
            <w:tcW w:w="2070" w:type="dxa"/>
            <w:hideMark/>
          </w:tcPr>
          <w:p w14:paraId="0BE7EBB4" w14:textId="3EE62A24" w:rsidR="005E51E2" w:rsidRDefault="00E95A72" w:rsidP="00E708EC">
            <w:pPr>
              <w:spacing w:line="254" w:lineRule="auto"/>
              <w:ind w:left="465"/>
              <w:jc w:val="center"/>
              <w:rPr>
                <w:u w:val="single"/>
              </w:rPr>
            </w:pPr>
            <w:r>
              <w:rPr>
                <w:u w:val="single"/>
              </w:rPr>
              <w:t xml:space="preserve">DESCRIPTION </w:t>
            </w:r>
          </w:p>
        </w:tc>
        <w:tc>
          <w:tcPr>
            <w:tcW w:w="1980" w:type="dxa"/>
            <w:hideMark/>
          </w:tcPr>
          <w:p w14:paraId="5B4A0067" w14:textId="77777777" w:rsidR="005E51E2" w:rsidRDefault="005E51E2" w:rsidP="00E708EC">
            <w:pPr>
              <w:spacing w:line="254" w:lineRule="auto"/>
              <w:ind w:left="465"/>
              <w:jc w:val="center"/>
              <w:rPr>
                <w:u w:val="single"/>
              </w:rPr>
            </w:pPr>
            <w:r>
              <w:rPr>
                <w:u w:val="single"/>
              </w:rPr>
              <w:t>CONTRACT TERM</w:t>
            </w:r>
          </w:p>
        </w:tc>
        <w:tc>
          <w:tcPr>
            <w:tcW w:w="2340" w:type="dxa"/>
            <w:hideMark/>
          </w:tcPr>
          <w:p w14:paraId="24117069" w14:textId="77777777" w:rsidR="00EF2A3A" w:rsidRDefault="005E51E2" w:rsidP="00E708EC">
            <w:pPr>
              <w:tabs>
                <w:tab w:val="left" w:pos="465"/>
              </w:tabs>
              <w:spacing w:line="254" w:lineRule="auto"/>
              <w:ind w:left="465"/>
              <w:jc w:val="center"/>
              <w:rPr>
                <w:u w:val="single"/>
              </w:rPr>
            </w:pPr>
            <w:r>
              <w:rPr>
                <w:u w:val="single"/>
              </w:rPr>
              <w:t xml:space="preserve">SOURCE </w:t>
            </w:r>
          </w:p>
          <w:p w14:paraId="43CBA3C6" w14:textId="77777777" w:rsidR="00EF2A3A" w:rsidRDefault="005E51E2" w:rsidP="00E708EC">
            <w:pPr>
              <w:spacing w:line="254" w:lineRule="auto"/>
              <w:ind w:left="465"/>
              <w:jc w:val="center"/>
              <w:rPr>
                <w:u w:val="single"/>
              </w:rPr>
            </w:pPr>
            <w:r>
              <w:rPr>
                <w:u w:val="single"/>
              </w:rPr>
              <w:t xml:space="preserve">OF </w:t>
            </w:r>
          </w:p>
          <w:p w14:paraId="40FE491B" w14:textId="7F7EF00A" w:rsidR="005E51E2" w:rsidRDefault="005E51E2" w:rsidP="00E708EC">
            <w:pPr>
              <w:spacing w:line="254" w:lineRule="auto"/>
              <w:ind w:left="465"/>
              <w:jc w:val="center"/>
            </w:pPr>
            <w:r w:rsidRPr="6720F490">
              <w:rPr>
                <w:u w:val="single"/>
              </w:rPr>
              <w:t>FUNDS</w:t>
            </w:r>
          </w:p>
        </w:tc>
        <w:tc>
          <w:tcPr>
            <w:tcW w:w="1620" w:type="dxa"/>
            <w:hideMark/>
          </w:tcPr>
          <w:p w14:paraId="76477AE7" w14:textId="77777777" w:rsidR="005E51E2" w:rsidRPr="00833B1B" w:rsidRDefault="005E51E2" w:rsidP="00E708EC">
            <w:pPr>
              <w:spacing w:line="254" w:lineRule="auto"/>
              <w:ind w:left="465"/>
              <w:jc w:val="center"/>
            </w:pPr>
            <w:r w:rsidRPr="00833B1B">
              <w:rPr>
                <w:u w:val="single"/>
              </w:rPr>
              <w:t>AMOUNT</w:t>
            </w:r>
          </w:p>
        </w:tc>
      </w:tr>
      <w:tr w:rsidR="00395EA8" w:rsidRPr="00833B1B" w14:paraId="39EF985F" w14:textId="77777777" w:rsidTr="00E708EC">
        <w:trPr>
          <w:gridBefore w:val="1"/>
          <w:wBefore w:w="16" w:type="dxa"/>
          <w:trHeight w:val="387"/>
        </w:trPr>
        <w:tc>
          <w:tcPr>
            <w:tcW w:w="10442" w:type="dxa"/>
            <w:gridSpan w:val="5"/>
          </w:tcPr>
          <w:p w14:paraId="562A2C9E" w14:textId="77777777" w:rsidR="00395EA8" w:rsidRDefault="00395EA8" w:rsidP="00E708EC">
            <w:pPr>
              <w:spacing w:line="254" w:lineRule="auto"/>
              <w:ind w:left="90"/>
              <w:rPr>
                <w:b/>
                <w:u w:val="single"/>
              </w:rPr>
            </w:pPr>
            <w:r>
              <w:rPr>
                <w:b/>
                <w:u w:val="single"/>
              </w:rPr>
              <w:t>FACILITIES SERVICES DIVISION</w:t>
            </w:r>
          </w:p>
          <w:p w14:paraId="6639293B" w14:textId="22BB9E7A" w:rsidR="00395EA8" w:rsidRPr="00E708EC" w:rsidRDefault="00395EA8" w:rsidP="00E708EC">
            <w:pPr>
              <w:spacing w:line="254" w:lineRule="auto"/>
              <w:ind w:left="186"/>
              <w:rPr>
                <w:b/>
                <w:sz w:val="10"/>
                <w:szCs w:val="10"/>
                <w:u w:val="single"/>
              </w:rPr>
            </w:pPr>
            <w:r w:rsidRPr="00E708EC">
              <w:rPr>
                <w:b/>
                <w:sz w:val="10"/>
                <w:szCs w:val="10"/>
                <w:u w:val="single"/>
              </w:rPr>
              <w:t xml:space="preserve"> </w:t>
            </w:r>
          </w:p>
        </w:tc>
      </w:tr>
      <w:tr w:rsidR="00395EA8" w:rsidRPr="00A65980" w14:paraId="57AB6822" w14:textId="77777777" w:rsidTr="00E708EC">
        <w:trPr>
          <w:gridBefore w:val="1"/>
          <w:wBefore w:w="16" w:type="dxa"/>
          <w:trHeight w:val="726"/>
        </w:trPr>
        <w:tc>
          <w:tcPr>
            <w:tcW w:w="2432" w:type="dxa"/>
          </w:tcPr>
          <w:p w14:paraId="56BC6D5C" w14:textId="77777777" w:rsidR="00E708EC" w:rsidRDefault="00E708EC" w:rsidP="00E708EC">
            <w:pPr>
              <w:spacing w:line="254" w:lineRule="auto"/>
              <w:ind w:left="90"/>
              <w:rPr>
                <w:b/>
                <w:bCs/>
              </w:rPr>
            </w:pPr>
            <w:r w:rsidRPr="05194EBA">
              <w:rPr>
                <w:b/>
                <w:bCs/>
                <w:color w:val="FF0000"/>
              </w:rPr>
              <w:t>Item L</w:t>
            </w:r>
            <w:r w:rsidRPr="3B195059">
              <w:rPr>
                <w:b/>
                <w:bCs/>
              </w:rPr>
              <w:t xml:space="preserve"> </w:t>
            </w:r>
          </w:p>
          <w:p w14:paraId="72943A2C" w14:textId="77777777" w:rsidR="00E708EC" w:rsidRDefault="00E708EC" w:rsidP="00E708EC">
            <w:pPr>
              <w:spacing w:line="254" w:lineRule="auto"/>
              <w:ind w:left="90"/>
              <w:rPr>
                <w:b/>
                <w:bCs/>
              </w:rPr>
            </w:pPr>
          </w:p>
          <w:p w14:paraId="6E12A796" w14:textId="15BC4448" w:rsidR="00444606" w:rsidRDefault="784D42A8" w:rsidP="00E708EC">
            <w:pPr>
              <w:spacing w:line="254" w:lineRule="auto"/>
              <w:ind w:left="90"/>
              <w:rPr>
                <w:b/>
                <w:bCs/>
              </w:rPr>
            </w:pPr>
            <w:r w:rsidRPr="3B195059">
              <w:rPr>
                <w:b/>
                <w:bCs/>
              </w:rPr>
              <w:t>Richard S. Dawson Co., dba Dawson Co.</w:t>
            </w:r>
            <w:r w:rsidR="44DCD116" w:rsidRPr="3B195059">
              <w:rPr>
                <w:b/>
                <w:bCs/>
              </w:rPr>
              <w:t xml:space="preserve"> / </w:t>
            </w:r>
            <w:r w:rsidR="16263050" w:rsidRPr="00E708EC">
              <w:t>C10006</w:t>
            </w:r>
          </w:p>
          <w:p w14:paraId="29242D13" w14:textId="77777777" w:rsidR="001E5E02" w:rsidRDefault="6AA623B7" w:rsidP="00E708EC">
            <w:pPr>
              <w:spacing w:line="254" w:lineRule="auto"/>
              <w:ind w:left="90"/>
              <w:rPr>
                <w:b/>
                <w:bCs/>
              </w:rPr>
            </w:pPr>
            <w:r w:rsidRPr="741BB2CB">
              <w:rPr>
                <w:b/>
                <w:bCs/>
              </w:rPr>
              <w:t>(IFB 153</w:t>
            </w:r>
            <w:r w:rsidR="26AEA2A4" w:rsidRPr="741BB2CB">
              <w:rPr>
                <w:b/>
                <w:bCs/>
              </w:rPr>
              <w:t>6</w:t>
            </w:r>
            <w:r w:rsidRPr="741BB2CB">
              <w:rPr>
                <w:b/>
                <w:bCs/>
              </w:rPr>
              <w:t>732128)</w:t>
            </w:r>
          </w:p>
          <w:p w14:paraId="372D998F" w14:textId="23303BA7" w:rsidR="00E443D6" w:rsidRPr="00A65980" w:rsidRDefault="00E443D6" w:rsidP="00E708EC">
            <w:pPr>
              <w:spacing w:line="254" w:lineRule="auto"/>
              <w:ind w:left="90"/>
              <w:rPr>
                <w:b/>
                <w:bCs/>
                <w:color w:val="FF0000"/>
              </w:rPr>
            </w:pPr>
          </w:p>
        </w:tc>
        <w:tc>
          <w:tcPr>
            <w:tcW w:w="2070" w:type="dxa"/>
          </w:tcPr>
          <w:p w14:paraId="020D469C" w14:textId="77777777" w:rsidR="00E708EC" w:rsidRDefault="00E708EC" w:rsidP="00E708EC">
            <w:pPr>
              <w:spacing w:line="254" w:lineRule="auto"/>
              <w:ind w:left="90"/>
              <w:jc w:val="center"/>
            </w:pPr>
          </w:p>
          <w:p w14:paraId="7428EA05" w14:textId="77777777" w:rsidR="00E708EC" w:rsidRDefault="00E708EC" w:rsidP="00E708EC">
            <w:pPr>
              <w:spacing w:line="254" w:lineRule="auto"/>
              <w:ind w:left="90"/>
              <w:jc w:val="center"/>
            </w:pPr>
          </w:p>
          <w:p w14:paraId="6B68DCB6" w14:textId="525A7AE1" w:rsidR="00444606" w:rsidRPr="00A65980" w:rsidRDefault="00DC1368" w:rsidP="00E708EC">
            <w:pPr>
              <w:spacing w:line="254" w:lineRule="auto"/>
              <w:ind w:left="90"/>
              <w:jc w:val="center"/>
            </w:pPr>
            <w:r>
              <w:t>C</w:t>
            </w:r>
            <w:r w:rsidR="005B40AA">
              <w:t>omfort hot water heating boilers</w:t>
            </w:r>
          </w:p>
        </w:tc>
        <w:tc>
          <w:tcPr>
            <w:tcW w:w="1980" w:type="dxa"/>
          </w:tcPr>
          <w:p w14:paraId="78798B0B" w14:textId="77777777" w:rsidR="00E708EC" w:rsidRDefault="00E708EC" w:rsidP="00E708EC">
            <w:pPr>
              <w:spacing w:line="254" w:lineRule="auto"/>
              <w:ind w:left="90"/>
              <w:jc w:val="center"/>
            </w:pPr>
          </w:p>
          <w:p w14:paraId="2299988D" w14:textId="77777777" w:rsidR="00E708EC" w:rsidRDefault="00E708EC" w:rsidP="00E708EC">
            <w:pPr>
              <w:spacing w:line="254" w:lineRule="auto"/>
              <w:ind w:left="90"/>
              <w:jc w:val="center"/>
            </w:pPr>
          </w:p>
          <w:p w14:paraId="2901911C" w14:textId="69D81B3B" w:rsidR="005E51E2" w:rsidRDefault="005B40AA" w:rsidP="00E708EC">
            <w:pPr>
              <w:spacing w:line="254" w:lineRule="auto"/>
              <w:ind w:left="90"/>
              <w:jc w:val="center"/>
            </w:pPr>
            <w:r>
              <w:t>12/01/25 – 11/30/30</w:t>
            </w:r>
          </w:p>
          <w:p w14:paraId="30E8232F" w14:textId="4ECD1C31" w:rsidR="005B40AA" w:rsidRPr="00A65980" w:rsidRDefault="005B40AA" w:rsidP="00E708EC">
            <w:pPr>
              <w:spacing w:line="254" w:lineRule="auto"/>
              <w:ind w:left="90"/>
              <w:jc w:val="center"/>
            </w:pPr>
            <w:r>
              <w:t xml:space="preserve">includes two (2) one-year renewal options </w:t>
            </w:r>
          </w:p>
        </w:tc>
        <w:tc>
          <w:tcPr>
            <w:tcW w:w="2340" w:type="dxa"/>
          </w:tcPr>
          <w:p w14:paraId="7765F668" w14:textId="77777777" w:rsidR="00E708EC" w:rsidRDefault="00E708EC" w:rsidP="00E708EC">
            <w:pPr>
              <w:spacing w:line="254" w:lineRule="auto"/>
              <w:ind w:left="90"/>
              <w:jc w:val="center"/>
            </w:pPr>
          </w:p>
          <w:p w14:paraId="4195A559" w14:textId="77777777" w:rsidR="00E708EC" w:rsidRDefault="00E708EC" w:rsidP="00E708EC">
            <w:pPr>
              <w:spacing w:line="254" w:lineRule="auto"/>
              <w:ind w:left="90"/>
              <w:jc w:val="center"/>
            </w:pPr>
          </w:p>
          <w:p w14:paraId="5914526E" w14:textId="1DAAEEBE" w:rsidR="00444606" w:rsidRDefault="005B40AA" w:rsidP="00E708EC">
            <w:pPr>
              <w:spacing w:line="254" w:lineRule="auto"/>
              <w:ind w:left="90"/>
              <w:jc w:val="center"/>
            </w:pPr>
            <w:r>
              <w:t xml:space="preserve">Restricted </w:t>
            </w:r>
            <w:r w:rsidR="003B478C">
              <w:t xml:space="preserve">Routine </w:t>
            </w:r>
            <w:r w:rsidR="00E2210B">
              <w:t>Maintenance Funds</w:t>
            </w:r>
          </w:p>
          <w:p w14:paraId="6F4B4D52" w14:textId="0F5BB30F" w:rsidR="005B40AA" w:rsidRDefault="005B40AA" w:rsidP="00E708EC">
            <w:pPr>
              <w:spacing w:line="254" w:lineRule="auto"/>
              <w:ind w:left="90"/>
              <w:jc w:val="center"/>
            </w:pPr>
            <w:r>
              <w:t>(</w:t>
            </w:r>
            <w:r w:rsidR="69A7DE5F">
              <w:t>50</w:t>
            </w:r>
            <w:r>
              <w:t>%)</w:t>
            </w:r>
          </w:p>
          <w:p w14:paraId="71F7917D" w14:textId="220C496F" w:rsidR="1E31B5A7" w:rsidRDefault="1E31B5A7" w:rsidP="00E708EC">
            <w:pPr>
              <w:spacing w:line="254" w:lineRule="auto"/>
              <w:ind w:left="90"/>
              <w:jc w:val="center"/>
            </w:pPr>
            <w:r>
              <w:t>Bond</w:t>
            </w:r>
          </w:p>
          <w:p w14:paraId="143F0978" w14:textId="3C084803" w:rsidR="1E31B5A7" w:rsidRDefault="1E31B5A7" w:rsidP="00E708EC">
            <w:pPr>
              <w:spacing w:line="254" w:lineRule="auto"/>
              <w:ind w:left="90"/>
              <w:jc w:val="center"/>
            </w:pPr>
            <w:r>
              <w:t>Funds</w:t>
            </w:r>
          </w:p>
          <w:p w14:paraId="3B3E97FB" w14:textId="754CF2A8" w:rsidR="1E31B5A7" w:rsidRDefault="1E31B5A7" w:rsidP="00E708EC">
            <w:pPr>
              <w:spacing w:line="254" w:lineRule="auto"/>
              <w:ind w:left="90"/>
              <w:jc w:val="center"/>
            </w:pPr>
            <w:r>
              <w:t>(50%)</w:t>
            </w:r>
          </w:p>
          <w:p w14:paraId="549A9FA9" w14:textId="1B6EA0A1" w:rsidR="005B40AA" w:rsidRPr="00A65980" w:rsidRDefault="005B40AA" w:rsidP="00E708EC">
            <w:pPr>
              <w:spacing w:line="254" w:lineRule="auto"/>
              <w:ind w:left="90"/>
              <w:jc w:val="center"/>
            </w:pPr>
          </w:p>
        </w:tc>
        <w:tc>
          <w:tcPr>
            <w:tcW w:w="1620" w:type="dxa"/>
          </w:tcPr>
          <w:p w14:paraId="693D5B38" w14:textId="77777777" w:rsidR="00E708EC" w:rsidRDefault="00E708EC" w:rsidP="00E708EC">
            <w:pPr>
              <w:spacing w:line="254" w:lineRule="auto"/>
              <w:ind w:left="90"/>
              <w:jc w:val="center"/>
            </w:pPr>
          </w:p>
          <w:p w14:paraId="6BBF7138" w14:textId="77777777" w:rsidR="00E708EC" w:rsidRDefault="00E708EC" w:rsidP="00E708EC">
            <w:pPr>
              <w:spacing w:line="254" w:lineRule="auto"/>
              <w:ind w:left="90"/>
              <w:jc w:val="center"/>
            </w:pPr>
          </w:p>
          <w:p w14:paraId="4AEBEB37" w14:textId="71E14FCD" w:rsidR="005E51E2" w:rsidRPr="00A65980" w:rsidRDefault="005B40AA" w:rsidP="00E708EC">
            <w:pPr>
              <w:spacing w:line="254" w:lineRule="auto"/>
              <w:ind w:left="90"/>
              <w:jc w:val="center"/>
            </w:pPr>
            <w:r>
              <w:t>$5,000,000</w:t>
            </w:r>
          </w:p>
        </w:tc>
      </w:tr>
      <w:tr w:rsidR="009323BE" w14:paraId="587AEC4D" w14:textId="77777777" w:rsidTr="00E708EC">
        <w:trPr>
          <w:trHeight w:val="315"/>
        </w:trPr>
        <w:tc>
          <w:tcPr>
            <w:tcW w:w="10458" w:type="dxa"/>
            <w:gridSpan w:val="6"/>
          </w:tcPr>
          <w:p w14:paraId="3F97444E" w14:textId="77777777" w:rsidR="009323BE" w:rsidRPr="00E708EC" w:rsidRDefault="009323BE" w:rsidP="00E708EC">
            <w:pPr>
              <w:numPr>
                <w:ilvl w:val="0"/>
                <w:numId w:val="58"/>
              </w:numPr>
              <w:tabs>
                <w:tab w:val="clear" w:pos="720"/>
                <w:tab w:val="num" w:pos="90"/>
              </w:tabs>
              <w:ind w:left="465" w:hanging="270"/>
            </w:pPr>
            <w:r w:rsidRPr="00E708EC">
              <w:t>Purchase of non-natural gas comfort hot water heating boilers for use Districtwide.  </w:t>
            </w:r>
          </w:p>
          <w:p w14:paraId="2924406A" w14:textId="71D482D6" w:rsidR="009323BE" w:rsidRPr="00E708EC" w:rsidRDefault="009323BE" w:rsidP="00E708EC">
            <w:pPr>
              <w:ind w:left="465" w:hanging="180"/>
              <w:rPr>
                <w:sz w:val="10"/>
                <w:szCs w:val="10"/>
              </w:rPr>
            </w:pPr>
          </w:p>
          <w:p w14:paraId="083A1EBE" w14:textId="650CAA28" w:rsidR="009323BE" w:rsidRPr="00E708EC" w:rsidRDefault="0F71D7E6" w:rsidP="00E708EC">
            <w:pPr>
              <w:numPr>
                <w:ilvl w:val="0"/>
                <w:numId w:val="58"/>
              </w:numPr>
              <w:tabs>
                <w:tab w:val="clear" w:pos="720"/>
                <w:tab w:val="num" w:pos="90"/>
              </w:tabs>
              <w:ind w:left="465" w:hanging="270"/>
            </w:pPr>
            <w:r w:rsidRPr="00E708EC">
              <w:t>South Coast Air Quality Management District (SCAQMD) regulation</w:t>
            </w:r>
            <w:r w:rsidR="2B37FE5C">
              <w:t xml:space="preserve"> </w:t>
            </w:r>
            <w:hyperlink r:id="rId13" w:tgtFrame="_blank" w:history="1">
              <w:r w:rsidRPr="00E708EC">
                <w:t>Rule 1146.2</w:t>
              </w:r>
            </w:hyperlink>
            <w:r>
              <w:t xml:space="preserve"> </w:t>
            </w:r>
            <w:r w:rsidRPr="00E708EC">
              <w:t>mandates  Districtwide use by January 1, 2029.   Rule 1146.2 aims to reduce nitrogen oxides emissions by phasing out gas appliances in line with the region's 2022 AQMP goal of zero-emission technologies.   </w:t>
            </w:r>
          </w:p>
          <w:p w14:paraId="38BA0EE7" w14:textId="77777777" w:rsidR="009323BE" w:rsidRDefault="009323BE" w:rsidP="00395EA8">
            <w:pPr>
              <w:ind w:left="375"/>
              <w:rPr>
                <w:b/>
                <w:u w:val="single"/>
              </w:rPr>
            </w:pPr>
          </w:p>
          <w:p w14:paraId="3AE75A2B" w14:textId="00D8B924" w:rsidR="009323BE" w:rsidRPr="00E708EC" w:rsidRDefault="009323BE" w:rsidP="00E708EC">
            <w:pPr>
              <w:ind w:left="375"/>
              <w:rPr>
                <w:b/>
                <w:sz w:val="10"/>
                <w:szCs w:val="10"/>
              </w:rPr>
            </w:pPr>
          </w:p>
        </w:tc>
      </w:tr>
    </w:tbl>
    <w:p w14:paraId="09F926C1" w14:textId="77777777" w:rsidR="000044FD" w:rsidRDefault="000044FD">
      <w:r>
        <w:br w:type="page"/>
      </w:r>
    </w:p>
    <w:tbl>
      <w:tblPr>
        <w:tblW w:w="10458" w:type="dxa"/>
        <w:tblInd w:w="-108" w:type="dxa"/>
        <w:tblLayout w:type="fixed"/>
        <w:tblCellMar>
          <w:left w:w="0" w:type="dxa"/>
          <w:right w:w="0" w:type="dxa"/>
        </w:tblCellMar>
        <w:tblLook w:val="01E0" w:firstRow="1" w:lastRow="1" w:firstColumn="1" w:lastColumn="1" w:noHBand="0" w:noVBand="0"/>
      </w:tblPr>
      <w:tblGrid>
        <w:gridCol w:w="2448"/>
        <w:gridCol w:w="2070"/>
        <w:gridCol w:w="1980"/>
        <w:gridCol w:w="2340"/>
        <w:gridCol w:w="1620"/>
      </w:tblGrid>
      <w:tr w:rsidR="00B6469C" w14:paraId="38C76B89" w14:textId="77777777" w:rsidTr="000044FD">
        <w:trPr>
          <w:trHeight w:val="522"/>
        </w:trPr>
        <w:tc>
          <w:tcPr>
            <w:tcW w:w="10458" w:type="dxa"/>
            <w:gridSpan w:val="5"/>
          </w:tcPr>
          <w:p w14:paraId="4B05CE48" w14:textId="596B71CA" w:rsidR="00B6469C" w:rsidRPr="00B6469C" w:rsidRDefault="00B6469C" w:rsidP="00B6469C">
            <w:pPr>
              <w:ind w:left="105" w:hanging="90"/>
              <w:rPr>
                <w:b/>
                <w:u w:val="single"/>
              </w:rPr>
            </w:pPr>
            <w:r>
              <w:rPr>
                <w:b/>
                <w:u w:val="single"/>
              </w:rPr>
              <w:t>TRANSPORTATION SERVICES BRANCH</w:t>
            </w:r>
          </w:p>
        </w:tc>
      </w:tr>
      <w:tr w:rsidR="00395EA8" w:rsidRPr="00A65980" w14:paraId="7C72ED5F" w14:textId="77777777" w:rsidTr="00E708EC">
        <w:trPr>
          <w:trHeight w:val="1449"/>
        </w:trPr>
        <w:tc>
          <w:tcPr>
            <w:tcW w:w="2448" w:type="dxa"/>
          </w:tcPr>
          <w:p w14:paraId="52EF240D" w14:textId="77777777" w:rsidR="00E708EC" w:rsidRDefault="00E708EC" w:rsidP="00E708EC">
            <w:pPr>
              <w:spacing w:line="254" w:lineRule="auto"/>
              <w:ind w:left="105" w:hanging="90"/>
              <w:rPr>
                <w:b/>
                <w:bCs/>
                <w:color w:val="FF0000"/>
              </w:rPr>
            </w:pPr>
            <w:r w:rsidRPr="05194EBA">
              <w:rPr>
                <w:b/>
                <w:bCs/>
                <w:color w:val="FF0000"/>
              </w:rPr>
              <w:t>Item M</w:t>
            </w:r>
          </w:p>
          <w:p w14:paraId="6DEAAB91" w14:textId="77777777" w:rsidR="00E708EC" w:rsidRPr="00E443D6" w:rsidRDefault="00E708EC" w:rsidP="00E708EC">
            <w:pPr>
              <w:spacing w:line="254" w:lineRule="auto"/>
              <w:ind w:left="105" w:hanging="90"/>
              <w:rPr>
                <w:b/>
                <w:bCs/>
                <w:color w:val="FF0000"/>
              </w:rPr>
            </w:pPr>
          </w:p>
          <w:p w14:paraId="569E4D97" w14:textId="5FC70737" w:rsidR="00E443D6" w:rsidRDefault="00E443D6" w:rsidP="00E708EC">
            <w:pPr>
              <w:spacing w:line="254" w:lineRule="auto"/>
              <w:ind w:left="105" w:hanging="90"/>
              <w:rPr>
                <w:b/>
                <w:bCs/>
              </w:rPr>
            </w:pPr>
            <w:r w:rsidRPr="3B195059">
              <w:rPr>
                <w:b/>
                <w:bCs/>
              </w:rPr>
              <w:t>A-Z Bus Sales /</w:t>
            </w:r>
          </w:p>
          <w:p w14:paraId="6815B99F" w14:textId="7E179E3D" w:rsidR="00E443D6" w:rsidRDefault="00E443D6" w:rsidP="3B195059">
            <w:pPr>
              <w:spacing w:line="254" w:lineRule="auto"/>
              <w:ind w:left="105" w:hanging="90"/>
              <w:rPr>
                <w:b/>
                <w:bCs/>
              </w:rPr>
            </w:pPr>
            <w:r w:rsidRPr="3B195059">
              <w:rPr>
                <w:b/>
                <w:bCs/>
              </w:rPr>
              <w:t xml:space="preserve"> </w:t>
            </w:r>
            <w:r w:rsidR="16263050" w:rsidRPr="00E708EC">
              <w:t>C10036</w:t>
            </w:r>
          </w:p>
          <w:p w14:paraId="247EE766" w14:textId="77777777" w:rsidR="00E443D6" w:rsidRDefault="00E443D6" w:rsidP="00E708EC">
            <w:pPr>
              <w:spacing w:line="254" w:lineRule="auto"/>
              <w:ind w:left="105" w:hanging="90"/>
              <w:rPr>
                <w:b/>
                <w:bCs/>
              </w:rPr>
            </w:pPr>
            <w:r>
              <w:rPr>
                <w:b/>
                <w:bCs/>
              </w:rPr>
              <w:t>(IFB 1679450316)</w:t>
            </w:r>
          </w:p>
          <w:p w14:paraId="337FF757" w14:textId="77777777" w:rsidR="00E443D6" w:rsidRPr="00A65980" w:rsidRDefault="00E443D6" w:rsidP="00E708EC">
            <w:pPr>
              <w:spacing w:line="254" w:lineRule="auto"/>
              <w:ind w:left="105" w:hanging="90"/>
              <w:rPr>
                <w:b/>
                <w:bCs/>
              </w:rPr>
            </w:pPr>
          </w:p>
        </w:tc>
        <w:tc>
          <w:tcPr>
            <w:tcW w:w="2070" w:type="dxa"/>
          </w:tcPr>
          <w:p w14:paraId="3D18EA41" w14:textId="77777777" w:rsidR="00E708EC" w:rsidRDefault="00E708EC" w:rsidP="00E708EC">
            <w:pPr>
              <w:spacing w:line="254" w:lineRule="auto"/>
              <w:ind w:left="105" w:hanging="90"/>
              <w:jc w:val="center"/>
            </w:pPr>
          </w:p>
          <w:p w14:paraId="3CA21042" w14:textId="77777777" w:rsidR="00E708EC" w:rsidRDefault="00E708EC" w:rsidP="00E708EC">
            <w:pPr>
              <w:spacing w:line="254" w:lineRule="auto"/>
              <w:ind w:left="105" w:hanging="90"/>
              <w:jc w:val="center"/>
            </w:pPr>
          </w:p>
          <w:p w14:paraId="4F40A2CA" w14:textId="7FDF8298" w:rsidR="00E443D6" w:rsidRPr="00A65980" w:rsidRDefault="00E443D6" w:rsidP="00E708EC">
            <w:pPr>
              <w:spacing w:line="254" w:lineRule="auto"/>
              <w:ind w:left="105" w:hanging="90"/>
              <w:jc w:val="center"/>
            </w:pPr>
            <w:r>
              <w:t>Electric school buses</w:t>
            </w:r>
          </w:p>
        </w:tc>
        <w:tc>
          <w:tcPr>
            <w:tcW w:w="1980" w:type="dxa"/>
          </w:tcPr>
          <w:p w14:paraId="02212CE6" w14:textId="77777777" w:rsidR="00E708EC" w:rsidRDefault="00E708EC" w:rsidP="00E708EC">
            <w:pPr>
              <w:spacing w:line="254" w:lineRule="auto"/>
              <w:ind w:left="105" w:hanging="90"/>
              <w:jc w:val="center"/>
            </w:pPr>
          </w:p>
          <w:p w14:paraId="765CCF22" w14:textId="77777777" w:rsidR="00E708EC" w:rsidRDefault="00E708EC" w:rsidP="00E708EC">
            <w:pPr>
              <w:spacing w:line="254" w:lineRule="auto"/>
              <w:ind w:left="105" w:hanging="90"/>
              <w:jc w:val="center"/>
            </w:pPr>
          </w:p>
          <w:p w14:paraId="7DB20595" w14:textId="4DC414BF" w:rsidR="00E443D6" w:rsidRPr="00A65980" w:rsidRDefault="00E443D6" w:rsidP="00E708EC">
            <w:pPr>
              <w:spacing w:line="254" w:lineRule="auto"/>
              <w:ind w:left="105" w:hanging="90"/>
              <w:jc w:val="center"/>
            </w:pPr>
            <w:r>
              <w:t>One-time Purchase</w:t>
            </w:r>
          </w:p>
        </w:tc>
        <w:tc>
          <w:tcPr>
            <w:tcW w:w="2340" w:type="dxa"/>
          </w:tcPr>
          <w:p w14:paraId="03CE4595" w14:textId="77777777" w:rsidR="00E708EC" w:rsidRDefault="00E708EC" w:rsidP="00E708EC">
            <w:pPr>
              <w:spacing w:line="254" w:lineRule="auto"/>
              <w:ind w:left="105" w:hanging="90"/>
              <w:jc w:val="center"/>
            </w:pPr>
          </w:p>
          <w:p w14:paraId="6B1A607D" w14:textId="77777777" w:rsidR="00E708EC" w:rsidRDefault="00E708EC" w:rsidP="00E708EC">
            <w:pPr>
              <w:spacing w:line="254" w:lineRule="auto"/>
              <w:ind w:left="105" w:hanging="90"/>
              <w:jc w:val="center"/>
            </w:pPr>
          </w:p>
          <w:p w14:paraId="318D1C0B" w14:textId="1B501AA1" w:rsidR="00E443D6" w:rsidRPr="00A65980" w:rsidRDefault="00E443D6" w:rsidP="00E708EC">
            <w:pPr>
              <w:spacing w:line="254" w:lineRule="auto"/>
              <w:ind w:left="105" w:hanging="90"/>
              <w:jc w:val="center"/>
            </w:pPr>
            <w:r>
              <w:t>Environmental Protection Agency Clean School Bus Program Grant (82%)</w:t>
            </w:r>
          </w:p>
          <w:p w14:paraId="0D798FAA" w14:textId="77777777" w:rsidR="00E443D6" w:rsidRPr="00A65980" w:rsidRDefault="00E443D6" w:rsidP="00E708EC">
            <w:pPr>
              <w:spacing w:line="254" w:lineRule="auto"/>
              <w:ind w:left="105" w:hanging="90"/>
              <w:jc w:val="center"/>
            </w:pPr>
            <w:r>
              <w:t>General Funds</w:t>
            </w:r>
          </w:p>
          <w:p w14:paraId="2977EF02" w14:textId="2A5CCA9B" w:rsidR="00E443D6" w:rsidRPr="00A65980" w:rsidRDefault="00E443D6" w:rsidP="00B6469C">
            <w:pPr>
              <w:spacing w:line="254" w:lineRule="auto"/>
              <w:ind w:left="105" w:hanging="90"/>
              <w:jc w:val="center"/>
            </w:pPr>
            <w:r>
              <w:t>(18%)</w:t>
            </w:r>
          </w:p>
        </w:tc>
        <w:tc>
          <w:tcPr>
            <w:tcW w:w="1620" w:type="dxa"/>
          </w:tcPr>
          <w:p w14:paraId="56C4441A" w14:textId="77777777" w:rsidR="00E708EC" w:rsidRDefault="00E708EC" w:rsidP="00E708EC">
            <w:pPr>
              <w:spacing w:line="254" w:lineRule="auto"/>
              <w:ind w:left="105" w:hanging="90"/>
              <w:jc w:val="center"/>
            </w:pPr>
          </w:p>
          <w:p w14:paraId="2FBA7ED9" w14:textId="77777777" w:rsidR="00E708EC" w:rsidRDefault="00E708EC" w:rsidP="00E708EC">
            <w:pPr>
              <w:spacing w:line="254" w:lineRule="auto"/>
              <w:ind w:left="105" w:hanging="90"/>
              <w:jc w:val="center"/>
            </w:pPr>
          </w:p>
          <w:p w14:paraId="7918FA89" w14:textId="20A10D72" w:rsidR="00E443D6" w:rsidRDefault="00E443D6" w:rsidP="00E708EC">
            <w:pPr>
              <w:spacing w:line="254" w:lineRule="auto"/>
              <w:ind w:left="105" w:hanging="90"/>
              <w:jc w:val="center"/>
            </w:pPr>
            <w:r>
              <w:t>$24,200,000</w:t>
            </w:r>
          </w:p>
          <w:p w14:paraId="4E505FAA" w14:textId="77777777" w:rsidR="00E443D6" w:rsidRPr="00A65980" w:rsidRDefault="00E443D6" w:rsidP="00E708EC">
            <w:pPr>
              <w:spacing w:line="254" w:lineRule="auto"/>
              <w:ind w:left="105" w:hanging="90"/>
              <w:jc w:val="center"/>
            </w:pPr>
          </w:p>
        </w:tc>
      </w:tr>
    </w:tbl>
    <w:p w14:paraId="21733EC2" w14:textId="668EDFBA" w:rsidR="00C3662F" w:rsidRPr="00C3662F" w:rsidRDefault="00295D5F" w:rsidP="00E708EC">
      <w:pPr>
        <w:numPr>
          <w:ilvl w:val="0"/>
          <w:numId w:val="58"/>
        </w:numPr>
        <w:tabs>
          <w:tab w:val="clear" w:pos="720"/>
          <w:tab w:val="num" w:pos="270"/>
          <w:tab w:val="left" w:pos="450"/>
        </w:tabs>
        <w:ind w:left="450" w:hanging="270"/>
      </w:pPr>
      <w:r>
        <w:t>P</w:t>
      </w:r>
      <w:r w:rsidR="00C3662F" w:rsidRPr="00C3662F">
        <w:t>urchase of 50 new electric, type D school buses. </w:t>
      </w:r>
    </w:p>
    <w:p w14:paraId="5D3B4CDA" w14:textId="3B16B3CD" w:rsidR="00C3662F" w:rsidRPr="00E708EC" w:rsidRDefault="00C3662F" w:rsidP="00E708EC">
      <w:pPr>
        <w:ind w:left="540"/>
        <w:rPr>
          <w:sz w:val="10"/>
          <w:szCs w:val="10"/>
        </w:rPr>
      </w:pPr>
    </w:p>
    <w:p w14:paraId="47001FC3" w14:textId="4BB645C4" w:rsidR="00C3662F" w:rsidRPr="00C3662F" w:rsidRDefault="00C3662F" w:rsidP="00E708EC">
      <w:pPr>
        <w:numPr>
          <w:ilvl w:val="0"/>
          <w:numId w:val="58"/>
        </w:numPr>
        <w:tabs>
          <w:tab w:val="clear" w:pos="720"/>
          <w:tab w:val="num" w:pos="90"/>
        </w:tabs>
        <w:ind w:left="465" w:hanging="270"/>
      </w:pPr>
      <w:r w:rsidRPr="00C3662F">
        <w:t xml:space="preserve">New buses will replace aging buses that will be decommissioned as part of the EPA grant </w:t>
      </w:r>
      <w:r>
        <w:t xml:space="preserve">  </w:t>
      </w:r>
      <w:r w:rsidRPr="00C3662F">
        <w:t>requirements. </w:t>
      </w:r>
    </w:p>
    <w:p w14:paraId="6ACF4A23" w14:textId="37B4A82A" w:rsidR="00C3662F" w:rsidRPr="00E708EC" w:rsidRDefault="00C3662F" w:rsidP="00E708EC">
      <w:pPr>
        <w:ind w:left="540"/>
        <w:rPr>
          <w:sz w:val="10"/>
          <w:szCs w:val="10"/>
        </w:rPr>
      </w:pPr>
    </w:p>
    <w:p w14:paraId="2D5C19CD" w14:textId="77777777" w:rsidR="00C3662F" w:rsidRPr="00C3662F" w:rsidRDefault="00C3662F" w:rsidP="00E708EC">
      <w:pPr>
        <w:numPr>
          <w:ilvl w:val="0"/>
          <w:numId w:val="58"/>
        </w:numPr>
        <w:tabs>
          <w:tab w:val="clear" w:pos="720"/>
          <w:tab w:val="num" w:pos="90"/>
        </w:tabs>
        <w:ind w:left="465" w:hanging="270"/>
      </w:pPr>
      <w:r w:rsidRPr="00C3662F">
        <w:t>Buses will help ensure that students are provided with safe and environmentally sustainable daily transportation to and from school.  </w:t>
      </w:r>
    </w:p>
    <w:p w14:paraId="5B0B676D" w14:textId="2685E62B" w:rsidR="00E443D6" w:rsidRDefault="00E443D6" w:rsidP="00C3662F"/>
    <w:p w14:paraId="4B7174F4" w14:textId="77777777" w:rsidR="00AF4B47" w:rsidRDefault="00AF4B47"/>
    <w:tbl>
      <w:tblPr>
        <w:tblW w:w="10710" w:type="dxa"/>
        <w:tblInd w:w="-90" w:type="dxa"/>
        <w:tblLayout w:type="fixed"/>
        <w:tblCellMar>
          <w:left w:w="0" w:type="dxa"/>
          <w:right w:w="0" w:type="dxa"/>
        </w:tblCellMar>
        <w:tblLook w:val="01E0" w:firstRow="1" w:lastRow="1" w:firstColumn="1" w:lastColumn="1" w:noHBand="0" w:noVBand="0"/>
      </w:tblPr>
      <w:tblGrid>
        <w:gridCol w:w="2250"/>
        <w:gridCol w:w="2160"/>
        <w:gridCol w:w="2250"/>
        <w:gridCol w:w="1530"/>
        <w:gridCol w:w="2520"/>
      </w:tblGrid>
      <w:tr w:rsidR="00416116" w:rsidRPr="006F3E30" w14:paraId="434A192C" w14:textId="77777777" w:rsidTr="00E708EC">
        <w:trPr>
          <w:trHeight w:val="959"/>
        </w:trPr>
        <w:tc>
          <w:tcPr>
            <w:tcW w:w="10710" w:type="dxa"/>
            <w:gridSpan w:val="5"/>
          </w:tcPr>
          <w:p w14:paraId="56402DA4" w14:textId="77777777" w:rsidR="00E6451A" w:rsidRDefault="00416116" w:rsidP="00E6451A">
            <w:pPr>
              <w:pStyle w:val="ListParagraph"/>
              <w:numPr>
                <w:ilvl w:val="0"/>
                <w:numId w:val="73"/>
              </w:numPr>
              <w:rPr>
                <w:bCs/>
              </w:rPr>
            </w:pPr>
            <w:r w:rsidRPr="00842574">
              <w:rPr>
                <w:b/>
                <w:bCs/>
              </w:rPr>
              <w:t xml:space="preserve">APPROVAL OF </w:t>
            </w:r>
            <w:r w:rsidR="00946EFA" w:rsidRPr="00842574">
              <w:rPr>
                <w:b/>
                <w:bCs/>
              </w:rPr>
              <w:t>PIGGYBACK GOODS A</w:t>
            </w:r>
            <w:r w:rsidR="008C51B2" w:rsidRPr="00842574">
              <w:rPr>
                <w:b/>
                <w:bCs/>
              </w:rPr>
              <w:t>N</w:t>
            </w:r>
            <w:r w:rsidR="00946EFA" w:rsidRPr="00842574">
              <w:rPr>
                <w:b/>
                <w:bCs/>
              </w:rPr>
              <w:t>D GENERAL SERVICE CONTRACTS</w:t>
            </w:r>
            <w:r w:rsidR="00946EFA" w:rsidRPr="00E708EC">
              <w:rPr>
                <w:b/>
                <w:bCs/>
              </w:rPr>
              <w:t xml:space="preserve"> </w:t>
            </w:r>
          </w:p>
          <w:p w14:paraId="514967E0" w14:textId="4E2AA038" w:rsidR="00E6451A" w:rsidRPr="00E708EC" w:rsidRDefault="00E6451A" w:rsidP="00E6451A">
            <w:pPr>
              <w:pStyle w:val="ListParagraph"/>
              <w:ind w:left="360"/>
              <w:rPr>
                <w:bCs/>
                <w:sz w:val="10"/>
                <w:szCs w:val="10"/>
              </w:rPr>
            </w:pPr>
            <w:r>
              <w:rPr>
                <w:bCs/>
              </w:rPr>
              <w:t xml:space="preserve"> </w:t>
            </w:r>
          </w:p>
          <w:p w14:paraId="4E392B00" w14:textId="1C7F0E04" w:rsidR="00416116" w:rsidRDefault="00946EFA" w:rsidP="00E708EC">
            <w:pPr>
              <w:pStyle w:val="ListParagraph"/>
              <w:ind w:left="360"/>
              <w:rPr>
                <w:bCs/>
              </w:rPr>
            </w:pPr>
            <w:r w:rsidRPr="00946EFA">
              <w:rPr>
                <w:bCs/>
              </w:rPr>
              <w:t xml:space="preserve">Authorize the utilization of a piggyback contract in effect.  The proposed action complies with the Public Contract Code Sections 10299 and 20118, which allows school districts to utilize other governmental agencies’ established contracts. </w:t>
            </w:r>
          </w:p>
          <w:p w14:paraId="343729C4" w14:textId="05091220" w:rsidR="00203161" w:rsidRPr="006F3E30" w:rsidRDefault="00203161" w:rsidP="00203161">
            <w:pPr>
              <w:pStyle w:val="ListParagraph"/>
              <w:rPr>
                <w:bCs/>
              </w:rPr>
            </w:pPr>
          </w:p>
        </w:tc>
      </w:tr>
      <w:tr w:rsidR="00416116" w:rsidRPr="00833B1B" w14:paraId="5462B472" w14:textId="77777777" w:rsidTr="00E708EC">
        <w:trPr>
          <w:trHeight w:val="726"/>
        </w:trPr>
        <w:tc>
          <w:tcPr>
            <w:tcW w:w="2250" w:type="dxa"/>
          </w:tcPr>
          <w:p w14:paraId="3146B5C4" w14:textId="77777777" w:rsidR="00416116" w:rsidRDefault="00416116" w:rsidP="00E708EC">
            <w:pPr>
              <w:spacing w:line="254" w:lineRule="auto"/>
              <w:ind w:left="96"/>
              <w:rPr>
                <w:u w:val="single"/>
              </w:rPr>
            </w:pPr>
            <w:r>
              <w:rPr>
                <w:u w:val="single"/>
              </w:rPr>
              <w:t xml:space="preserve">CONTRACTOR/ IDENTIFICATION NO. </w:t>
            </w:r>
          </w:p>
          <w:p w14:paraId="15F0DD07" w14:textId="77777777" w:rsidR="005D7BE7" w:rsidRDefault="005D7BE7" w:rsidP="00E708EC">
            <w:pPr>
              <w:spacing w:line="254" w:lineRule="auto"/>
              <w:ind w:left="96" w:hanging="90"/>
            </w:pPr>
          </w:p>
        </w:tc>
        <w:tc>
          <w:tcPr>
            <w:tcW w:w="2160" w:type="dxa"/>
            <w:hideMark/>
          </w:tcPr>
          <w:p w14:paraId="545C0C2A" w14:textId="77777777" w:rsidR="00416116" w:rsidRDefault="00416116" w:rsidP="00E708EC">
            <w:pPr>
              <w:spacing w:line="254" w:lineRule="auto"/>
              <w:ind w:left="96" w:hanging="90"/>
              <w:jc w:val="center"/>
              <w:rPr>
                <w:u w:val="single"/>
              </w:rPr>
            </w:pPr>
            <w:r>
              <w:rPr>
                <w:u w:val="single"/>
              </w:rPr>
              <w:t xml:space="preserve">DESCRIPTION </w:t>
            </w:r>
          </w:p>
        </w:tc>
        <w:tc>
          <w:tcPr>
            <w:tcW w:w="2250" w:type="dxa"/>
            <w:hideMark/>
          </w:tcPr>
          <w:p w14:paraId="6A4B910E" w14:textId="77777777" w:rsidR="00416116" w:rsidRDefault="00416116" w:rsidP="00E708EC">
            <w:pPr>
              <w:spacing w:line="254" w:lineRule="auto"/>
              <w:ind w:left="96" w:hanging="90"/>
              <w:jc w:val="center"/>
              <w:rPr>
                <w:u w:val="single"/>
              </w:rPr>
            </w:pPr>
            <w:r>
              <w:rPr>
                <w:u w:val="single"/>
              </w:rPr>
              <w:t>CONTRACT TERM</w:t>
            </w:r>
          </w:p>
        </w:tc>
        <w:tc>
          <w:tcPr>
            <w:tcW w:w="1530" w:type="dxa"/>
            <w:hideMark/>
          </w:tcPr>
          <w:p w14:paraId="5A988408" w14:textId="77777777" w:rsidR="00CE7409" w:rsidRDefault="00416116" w:rsidP="00E708EC">
            <w:pPr>
              <w:spacing w:line="254" w:lineRule="auto"/>
              <w:ind w:left="96" w:hanging="90"/>
              <w:jc w:val="center"/>
              <w:rPr>
                <w:u w:val="single"/>
              </w:rPr>
            </w:pPr>
            <w:r>
              <w:rPr>
                <w:u w:val="single"/>
              </w:rPr>
              <w:t xml:space="preserve">SOURCE </w:t>
            </w:r>
          </w:p>
          <w:p w14:paraId="3F41CE66" w14:textId="77777777" w:rsidR="00CE7409" w:rsidRDefault="00416116" w:rsidP="00E708EC">
            <w:pPr>
              <w:spacing w:line="254" w:lineRule="auto"/>
              <w:ind w:left="96" w:hanging="90"/>
              <w:jc w:val="center"/>
              <w:rPr>
                <w:u w:val="single"/>
              </w:rPr>
            </w:pPr>
            <w:r>
              <w:rPr>
                <w:u w:val="single"/>
              </w:rPr>
              <w:t xml:space="preserve">OF </w:t>
            </w:r>
          </w:p>
          <w:p w14:paraId="7008B234" w14:textId="280E14D4" w:rsidR="00416116" w:rsidRDefault="00416116" w:rsidP="00E708EC">
            <w:pPr>
              <w:spacing w:line="254" w:lineRule="auto"/>
              <w:ind w:left="96" w:hanging="90"/>
              <w:jc w:val="center"/>
              <w:rPr>
                <w:u w:val="single"/>
              </w:rPr>
            </w:pPr>
            <w:r>
              <w:rPr>
                <w:u w:val="single"/>
              </w:rPr>
              <w:t>FUNDS</w:t>
            </w:r>
          </w:p>
          <w:p w14:paraId="18A97937" w14:textId="77777777" w:rsidR="00416116" w:rsidRDefault="00416116" w:rsidP="00E708EC">
            <w:pPr>
              <w:spacing w:line="254" w:lineRule="auto"/>
              <w:ind w:left="96" w:hanging="90"/>
              <w:jc w:val="center"/>
            </w:pPr>
          </w:p>
        </w:tc>
        <w:tc>
          <w:tcPr>
            <w:tcW w:w="2520" w:type="dxa"/>
            <w:hideMark/>
          </w:tcPr>
          <w:p w14:paraId="389C046E" w14:textId="77777777" w:rsidR="00416116" w:rsidRPr="00833B1B" w:rsidRDefault="00416116" w:rsidP="00E708EC">
            <w:pPr>
              <w:spacing w:line="254" w:lineRule="auto"/>
              <w:ind w:left="96" w:hanging="90"/>
              <w:jc w:val="center"/>
            </w:pPr>
            <w:r w:rsidRPr="00833B1B">
              <w:rPr>
                <w:u w:val="single"/>
              </w:rPr>
              <w:t>AMOUNT</w:t>
            </w:r>
          </w:p>
        </w:tc>
      </w:tr>
      <w:tr w:rsidR="00842574" w:rsidRPr="00A65980" w14:paraId="0B862CB5" w14:textId="77777777" w:rsidTr="00E708EC">
        <w:trPr>
          <w:trHeight w:val="270"/>
        </w:trPr>
        <w:tc>
          <w:tcPr>
            <w:tcW w:w="10710" w:type="dxa"/>
            <w:gridSpan w:val="5"/>
          </w:tcPr>
          <w:p w14:paraId="7437FCCC" w14:textId="0375CC9D" w:rsidR="00842574" w:rsidRDefault="00842574" w:rsidP="00E708EC">
            <w:pPr>
              <w:pStyle w:val="ListParagraph"/>
              <w:ind w:left="96"/>
              <w:rPr>
                <w:b/>
                <w:u w:val="single"/>
              </w:rPr>
            </w:pPr>
            <w:r>
              <w:rPr>
                <w:b/>
                <w:u w:val="single"/>
              </w:rPr>
              <w:t>OFFICE OF ECO-SUSTAINABILITY</w:t>
            </w:r>
          </w:p>
          <w:p w14:paraId="67002487" w14:textId="3DDB92A5" w:rsidR="00842574" w:rsidRDefault="00842574" w:rsidP="00E708EC">
            <w:pPr>
              <w:pStyle w:val="ListParagraph"/>
              <w:ind w:left="96"/>
            </w:pPr>
          </w:p>
        </w:tc>
      </w:tr>
      <w:tr w:rsidR="00416116" w:rsidRPr="00A65980" w14:paraId="5A0EA5C3" w14:textId="77777777" w:rsidTr="00E708EC">
        <w:trPr>
          <w:trHeight w:val="726"/>
        </w:trPr>
        <w:tc>
          <w:tcPr>
            <w:tcW w:w="2250" w:type="dxa"/>
          </w:tcPr>
          <w:p w14:paraId="2D382895" w14:textId="77777777" w:rsidR="000044FD" w:rsidRDefault="000044FD" w:rsidP="000044FD">
            <w:pPr>
              <w:ind w:left="96"/>
              <w:rPr>
                <w:b/>
                <w:bCs/>
                <w:color w:val="FF0000"/>
              </w:rPr>
            </w:pPr>
            <w:r w:rsidRPr="602A2B9E">
              <w:rPr>
                <w:b/>
                <w:bCs/>
                <w:color w:val="FF0000"/>
              </w:rPr>
              <w:t>Item N</w:t>
            </w:r>
          </w:p>
          <w:p w14:paraId="791BDABD" w14:textId="77777777" w:rsidR="000044FD" w:rsidRPr="00E443D6" w:rsidRDefault="000044FD" w:rsidP="000044FD">
            <w:pPr>
              <w:ind w:left="96"/>
              <w:rPr>
                <w:b/>
                <w:bCs/>
                <w:color w:val="FF0000"/>
              </w:rPr>
            </w:pPr>
          </w:p>
          <w:p w14:paraId="23CA11E2" w14:textId="77777777" w:rsidR="005D7BE7" w:rsidRDefault="00416116" w:rsidP="00E708EC">
            <w:pPr>
              <w:ind w:left="96"/>
              <w:rPr>
                <w:b/>
                <w:bCs/>
              </w:rPr>
            </w:pPr>
            <w:r>
              <w:rPr>
                <w:b/>
                <w:bCs/>
              </w:rPr>
              <w:t xml:space="preserve">Carrier Corporation </w:t>
            </w:r>
          </w:p>
          <w:p w14:paraId="3DA639C1" w14:textId="7F24260A" w:rsidR="00416116" w:rsidRDefault="74C8951F" w:rsidP="00E708EC">
            <w:pPr>
              <w:ind w:left="96"/>
              <w:rPr>
                <w:b/>
                <w:bCs/>
              </w:rPr>
            </w:pPr>
            <w:r w:rsidRPr="00E708EC">
              <w:rPr>
                <w:b/>
                <w:bCs/>
              </w:rPr>
              <w:t xml:space="preserve">(CMAS #159051) </w:t>
            </w:r>
            <w:r w:rsidR="1D5B889D" w:rsidRPr="3B195059">
              <w:rPr>
                <w:b/>
                <w:bCs/>
              </w:rPr>
              <w:t>/</w:t>
            </w:r>
            <w:r w:rsidR="00E443D6" w:rsidRPr="3B195059">
              <w:rPr>
                <w:b/>
                <w:bCs/>
              </w:rPr>
              <w:t xml:space="preserve"> </w:t>
            </w:r>
            <w:r w:rsidR="16263050" w:rsidRPr="00E708EC">
              <w:t>C9594</w:t>
            </w:r>
          </w:p>
          <w:p w14:paraId="6DC50AD0" w14:textId="07950571" w:rsidR="00416116" w:rsidRPr="00A65980" w:rsidRDefault="00416116" w:rsidP="000044FD">
            <w:pPr>
              <w:ind w:left="96"/>
              <w:rPr>
                <w:b/>
                <w:bCs/>
              </w:rPr>
            </w:pPr>
          </w:p>
        </w:tc>
        <w:tc>
          <w:tcPr>
            <w:tcW w:w="2160" w:type="dxa"/>
          </w:tcPr>
          <w:p w14:paraId="689FDEDB" w14:textId="77777777" w:rsidR="000044FD" w:rsidRDefault="000044FD" w:rsidP="00E708EC">
            <w:pPr>
              <w:ind w:left="96"/>
              <w:jc w:val="center"/>
            </w:pPr>
          </w:p>
          <w:p w14:paraId="15856DEC" w14:textId="77777777" w:rsidR="000044FD" w:rsidRDefault="000044FD" w:rsidP="00E708EC">
            <w:pPr>
              <w:ind w:left="96"/>
              <w:jc w:val="center"/>
            </w:pPr>
          </w:p>
          <w:p w14:paraId="4334B990" w14:textId="583572E4" w:rsidR="00416116" w:rsidRPr="00A65980" w:rsidRDefault="00416116" w:rsidP="00E708EC">
            <w:pPr>
              <w:ind w:left="96"/>
              <w:jc w:val="center"/>
            </w:pPr>
            <w:r>
              <w:t xml:space="preserve">CO2 Monitors </w:t>
            </w:r>
          </w:p>
          <w:p w14:paraId="3B3CC5E6" w14:textId="093B36CB" w:rsidR="00416116" w:rsidRPr="00A65980" w:rsidRDefault="00416116" w:rsidP="00E708EC">
            <w:pPr>
              <w:ind w:left="96"/>
              <w:jc w:val="center"/>
            </w:pPr>
          </w:p>
        </w:tc>
        <w:tc>
          <w:tcPr>
            <w:tcW w:w="2250" w:type="dxa"/>
          </w:tcPr>
          <w:p w14:paraId="58218D3A" w14:textId="77777777" w:rsidR="000044FD" w:rsidRDefault="000044FD" w:rsidP="00E708EC">
            <w:pPr>
              <w:spacing w:line="254" w:lineRule="auto"/>
              <w:ind w:left="96"/>
              <w:jc w:val="center"/>
            </w:pPr>
          </w:p>
          <w:p w14:paraId="52620B9D" w14:textId="77777777" w:rsidR="000044FD" w:rsidRDefault="000044FD" w:rsidP="00E708EC">
            <w:pPr>
              <w:spacing w:line="254" w:lineRule="auto"/>
              <w:ind w:left="96"/>
              <w:jc w:val="center"/>
            </w:pPr>
          </w:p>
          <w:p w14:paraId="2580D79B" w14:textId="1A33DAEA" w:rsidR="00416116" w:rsidRPr="00A65980" w:rsidRDefault="00416116" w:rsidP="00E708EC">
            <w:pPr>
              <w:spacing w:line="254" w:lineRule="auto"/>
              <w:ind w:left="96"/>
              <w:jc w:val="center"/>
            </w:pPr>
            <w:r>
              <w:t>11/1</w:t>
            </w:r>
            <w:r w:rsidR="00CE7409">
              <w:t>8</w:t>
            </w:r>
            <w:r>
              <w:t>/25 – 10/01/26</w:t>
            </w:r>
          </w:p>
        </w:tc>
        <w:tc>
          <w:tcPr>
            <w:tcW w:w="1530" w:type="dxa"/>
          </w:tcPr>
          <w:p w14:paraId="23CD4567" w14:textId="77777777" w:rsidR="000044FD" w:rsidRDefault="000044FD" w:rsidP="00E708EC">
            <w:pPr>
              <w:spacing w:line="254" w:lineRule="auto"/>
              <w:ind w:left="96"/>
              <w:jc w:val="center"/>
            </w:pPr>
          </w:p>
          <w:p w14:paraId="4727ABFD" w14:textId="77777777" w:rsidR="000044FD" w:rsidRDefault="000044FD" w:rsidP="00E708EC">
            <w:pPr>
              <w:spacing w:line="254" w:lineRule="auto"/>
              <w:ind w:left="96"/>
              <w:jc w:val="center"/>
            </w:pPr>
          </w:p>
          <w:p w14:paraId="5484AD0D" w14:textId="14EC4535" w:rsidR="00B07415" w:rsidRDefault="00416116" w:rsidP="00E708EC">
            <w:pPr>
              <w:spacing w:line="254" w:lineRule="auto"/>
              <w:ind w:left="96"/>
              <w:jc w:val="center"/>
            </w:pPr>
            <w:proofErr w:type="spellStart"/>
            <w:r>
              <w:t>CalS</w:t>
            </w:r>
            <w:r w:rsidR="30E5463A">
              <w:t>hape</w:t>
            </w:r>
            <w:proofErr w:type="spellEnd"/>
          </w:p>
          <w:p w14:paraId="29EC4BA6" w14:textId="77777777" w:rsidR="00B07415" w:rsidRDefault="00B07415" w:rsidP="00E708EC">
            <w:pPr>
              <w:spacing w:line="254" w:lineRule="auto"/>
              <w:ind w:left="96"/>
              <w:jc w:val="center"/>
            </w:pPr>
            <w:r>
              <w:t xml:space="preserve">Ventilation </w:t>
            </w:r>
          </w:p>
          <w:p w14:paraId="76B00688" w14:textId="01AECC9D" w:rsidR="00416116" w:rsidRDefault="00416116" w:rsidP="00E708EC">
            <w:pPr>
              <w:spacing w:line="254" w:lineRule="auto"/>
              <w:ind w:left="96"/>
              <w:jc w:val="center"/>
            </w:pPr>
            <w:r>
              <w:t xml:space="preserve"> Grant</w:t>
            </w:r>
          </w:p>
          <w:p w14:paraId="2732099F" w14:textId="77777777" w:rsidR="00416116" w:rsidRDefault="00416116" w:rsidP="00E708EC">
            <w:pPr>
              <w:spacing w:line="254" w:lineRule="auto"/>
              <w:ind w:left="96"/>
              <w:jc w:val="center"/>
            </w:pPr>
            <w:r>
              <w:t>(100%)</w:t>
            </w:r>
          </w:p>
          <w:p w14:paraId="081015FC" w14:textId="319FC5E9" w:rsidR="00416116" w:rsidRPr="00A65980" w:rsidRDefault="00416116" w:rsidP="00E708EC">
            <w:pPr>
              <w:spacing w:line="254" w:lineRule="auto"/>
              <w:ind w:left="96"/>
              <w:jc w:val="center"/>
            </w:pPr>
          </w:p>
        </w:tc>
        <w:tc>
          <w:tcPr>
            <w:tcW w:w="2520" w:type="dxa"/>
          </w:tcPr>
          <w:p w14:paraId="42F085E9" w14:textId="77777777" w:rsidR="000044FD" w:rsidRDefault="000044FD" w:rsidP="00E708EC">
            <w:pPr>
              <w:pStyle w:val="ListParagraph"/>
              <w:spacing w:line="254" w:lineRule="auto"/>
              <w:ind w:left="96"/>
              <w:jc w:val="center"/>
            </w:pPr>
          </w:p>
          <w:p w14:paraId="71108B65" w14:textId="77777777" w:rsidR="000044FD" w:rsidRDefault="000044FD" w:rsidP="00E708EC">
            <w:pPr>
              <w:pStyle w:val="ListParagraph"/>
              <w:spacing w:line="254" w:lineRule="auto"/>
              <w:ind w:left="96"/>
              <w:jc w:val="center"/>
            </w:pPr>
          </w:p>
          <w:p w14:paraId="6C281DDD" w14:textId="204E25E5" w:rsidR="00416116" w:rsidRPr="00A65980" w:rsidRDefault="00416116" w:rsidP="00E708EC">
            <w:pPr>
              <w:pStyle w:val="ListParagraph"/>
              <w:spacing w:line="254" w:lineRule="auto"/>
              <w:ind w:left="96"/>
              <w:jc w:val="center"/>
            </w:pPr>
            <w:r>
              <w:t>$1,000,000</w:t>
            </w:r>
          </w:p>
        </w:tc>
      </w:tr>
    </w:tbl>
    <w:p w14:paraId="1D0F8ABC" w14:textId="73536124" w:rsidR="00842574" w:rsidRDefault="00842574" w:rsidP="00E708EC">
      <w:pPr>
        <w:numPr>
          <w:ilvl w:val="0"/>
          <w:numId w:val="58"/>
        </w:numPr>
        <w:tabs>
          <w:tab w:val="clear" w:pos="720"/>
          <w:tab w:val="num" w:pos="90"/>
        </w:tabs>
        <w:ind w:left="465" w:hanging="270"/>
      </w:pPr>
      <w:r w:rsidRPr="00E708EC">
        <w:t xml:space="preserve">The purchase of 2,818 CO2 monitors to be used at </w:t>
      </w:r>
      <w:hyperlink r:id="rId14" w:tgtFrame="_blank" w:history="1"/>
      <w:r w:rsidRPr="00E708EC">
        <w:t> </w:t>
      </w:r>
      <w:hyperlink r:id="rId15" w:history="1">
        <w:r w:rsidR="79960638" w:rsidRPr="3B195059">
          <w:rPr>
            <w:rStyle w:val="Hyperlink"/>
          </w:rPr>
          <w:t>56 school sites</w:t>
        </w:r>
      </w:hyperlink>
      <w:r w:rsidR="79960638" w:rsidRPr="3B195059">
        <w:rPr>
          <w:color w:val="0000FF"/>
          <w:u w:val="single"/>
        </w:rPr>
        <w:t>.</w:t>
      </w:r>
    </w:p>
    <w:p w14:paraId="6BCF1CAE" w14:textId="77777777" w:rsidR="00842574" w:rsidRPr="00E708EC" w:rsidRDefault="00842574" w:rsidP="00E708EC">
      <w:pPr>
        <w:ind w:left="540"/>
        <w:rPr>
          <w:sz w:val="10"/>
          <w:szCs w:val="10"/>
        </w:rPr>
      </w:pPr>
    </w:p>
    <w:p w14:paraId="784A02D2" w14:textId="77777777" w:rsidR="00842574" w:rsidRPr="00E708EC" w:rsidRDefault="00842574" w:rsidP="00E708EC">
      <w:pPr>
        <w:numPr>
          <w:ilvl w:val="0"/>
          <w:numId w:val="58"/>
        </w:numPr>
        <w:tabs>
          <w:tab w:val="clear" w:pos="720"/>
          <w:tab w:val="num" w:pos="90"/>
        </w:tabs>
        <w:ind w:left="465" w:hanging="270"/>
      </w:pPr>
      <w:r w:rsidRPr="00E708EC">
        <w:t>Monitors for the California Schools Healthy Air, Plumbing and Efficiency Program (</w:t>
      </w:r>
      <w:proofErr w:type="spellStart"/>
      <w:r w:rsidRPr="00E708EC">
        <w:t>CalShape</w:t>
      </w:r>
      <w:proofErr w:type="spellEnd"/>
      <w:r w:rsidRPr="00E708EC">
        <w:t>) Grant procured via piggyback contract. </w:t>
      </w:r>
    </w:p>
    <w:p w14:paraId="4A5B18CA" w14:textId="4E44C6D8" w:rsidR="00842574" w:rsidRPr="00E708EC" w:rsidRDefault="00842574" w:rsidP="00E708EC">
      <w:pPr>
        <w:ind w:left="540"/>
        <w:rPr>
          <w:sz w:val="10"/>
          <w:szCs w:val="10"/>
        </w:rPr>
      </w:pPr>
    </w:p>
    <w:p w14:paraId="23D2E9CE" w14:textId="77777777" w:rsidR="00842574" w:rsidRPr="00E708EC" w:rsidRDefault="00842574" w:rsidP="00E708EC">
      <w:pPr>
        <w:numPr>
          <w:ilvl w:val="0"/>
          <w:numId w:val="58"/>
        </w:numPr>
        <w:tabs>
          <w:tab w:val="clear" w:pos="720"/>
          <w:tab w:val="num" w:pos="90"/>
        </w:tabs>
        <w:ind w:left="465" w:hanging="270"/>
      </w:pPr>
      <w:r w:rsidRPr="00E708EC">
        <w:t>Schools selected based on the following criteria: located in Southern California Edison’s service area an underserved community, and near a freeway(s) or industrial facilities. </w:t>
      </w:r>
    </w:p>
    <w:p w14:paraId="55490276" w14:textId="77777777" w:rsidR="00FD3867" w:rsidRPr="00FD3867" w:rsidRDefault="00FD3867" w:rsidP="00E443D6">
      <w:pPr>
        <w:pStyle w:val="BodyText"/>
        <w:spacing w:after="0"/>
        <w:ind w:right="-270"/>
        <w:jc w:val="both"/>
        <w:rPr>
          <w:b/>
          <w:bCs/>
        </w:rPr>
      </w:pPr>
    </w:p>
    <w:sectPr w:rsidR="00FD3867" w:rsidRPr="00FD3867" w:rsidSect="00E708EC">
      <w:headerReference w:type="default" r:id="rId16"/>
      <w:footerReference w:type="default" r:id="rId17"/>
      <w:headerReference w:type="first" r:id="rId18"/>
      <w:footerReference w:type="first" r:id="rId19"/>
      <w:type w:val="continuous"/>
      <w:pgSz w:w="12240" w:h="15840" w:code="1"/>
      <w:pgMar w:top="720" w:right="907" w:bottom="720" w:left="1008" w:header="994"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A473A" w14:textId="77777777" w:rsidR="00CE2B6C" w:rsidRDefault="00CE2B6C">
      <w:r>
        <w:separator/>
      </w:r>
    </w:p>
  </w:endnote>
  <w:endnote w:type="continuationSeparator" w:id="0">
    <w:p w14:paraId="1AB3A599" w14:textId="77777777" w:rsidR="00CE2B6C" w:rsidRDefault="00CE2B6C">
      <w:r>
        <w:continuationSeparator/>
      </w:r>
    </w:p>
  </w:endnote>
  <w:endnote w:type="continuationNotice" w:id="1">
    <w:p w14:paraId="72FAE42C" w14:textId="77777777" w:rsidR="00CE2B6C" w:rsidRDefault="00CE2B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5CCA2" w14:textId="647D65AF" w:rsidR="001F0568" w:rsidRPr="00571407" w:rsidRDefault="001F0568" w:rsidP="00514B41">
    <w:pPr>
      <w:pStyle w:val="Footer"/>
      <w:tabs>
        <w:tab w:val="clear" w:pos="4320"/>
        <w:tab w:val="clear" w:pos="8640"/>
        <w:tab w:val="center" w:pos="5040"/>
        <w:tab w:val="right" w:pos="10080"/>
      </w:tabs>
      <w:ind w:left="-90" w:right="-90"/>
      <w:jc w:val="right"/>
      <w:rPr>
        <w:szCs w:val="24"/>
      </w:rPr>
    </w:pPr>
    <w:r w:rsidRPr="00A1000F">
      <w:rPr>
        <w:sz w:val="22"/>
        <w:szCs w:val="22"/>
      </w:rPr>
      <w:t>B</w:t>
    </w:r>
    <w:r w:rsidRPr="00571407">
      <w:rPr>
        <w:szCs w:val="24"/>
      </w:rPr>
      <w:t>d. of Ed Rpt. No.</w:t>
    </w:r>
    <w:r w:rsidR="00433CCF">
      <w:rPr>
        <w:szCs w:val="24"/>
      </w:rPr>
      <w:t xml:space="preserve"> </w:t>
    </w:r>
    <w:r w:rsidR="00C419E4">
      <w:rPr>
        <w:szCs w:val="24"/>
      </w:rPr>
      <w:t>107</w:t>
    </w:r>
    <w:r w:rsidR="00025DB4">
      <w:rPr>
        <w:szCs w:val="24"/>
      </w:rPr>
      <w:t>-25/26</w:t>
    </w:r>
    <w:r w:rsidRPr="00571407">
      <w:rPr>
        <w:szCs w:val="24"/>
      </w:rPr>
      <w:tab/>
      <w:t xml:space="preserve">Page </w:t>
    </w:r>
    <w:r w:rsidRPr="00571407">
      <w:rPr>
        <w:szCs w:val="24"/>
      </w:rPr>
      <w:fldChar w:fldCharType="begin"/>
    </w:r>
    <w:r w:rsidRPr="00571407">
      <w:rPr>
        <w:szCs w:val="24"/>
      </w:rPr>
      <w:instrText xml:space="preserve"> PAGE </w:instrText>
    </w:r>
    <w:r w:rsidRPr="00571407">
      <w:rPr>
        <w:szCs w:val="24"/>
      </w:rPr>
      <w:fldChar w:fldCharType="separate"/>
    </w:r>
    <w:r w:rsidR="000F1B05">
      <w:rPr>
        <w:noProof/>
        <w:szCs w:val="24"/>
      </w:rPr>
      <w:t>1</w:t>
    </w:r>
    <w:r w:rsidRPr="00571407">
      <w:rPr>
        <w:szCs w:val="24"/>
      </w:rPr>
      <w:fldChar w:fldCharType="end"/>
    </w:r>
    <w:r w:rsidRPr="00571407">
      <w:rPr>
        <w:szCs w:val="24"/>
      </w:rPr>
      <w:t xml:space="preserve"> of </w:t>
    </w:r>
    <w:r w:rsidRPr="00571407">
      <w:rPr>
        <w:noProof/>
        <w:szCs w:val="24"/>
      </w:rPr>
      <w:fldChar w:fldCharType="begin"/>
    </w:r>
    <w:r w:rsidRPr="00571407">
      <w:rPr>
        <w:noProof/>
        <w:szCs w:val="24"/>
      </w:rPr>
      <w:instrText xml:space="preserve"> NUMPAGES   \* MERGEFORMAT </w:instrText>
    </w:r>
    <w:r w:rsidRPr="00571407">
      <w:rPr>
        <w:noProof/>
        <w:szCs w:val="24"/>
      </w:rPr>
      <w:fldChar w:fldCharType="separate"/>
    </w:r>
    <w:r w:rsidR="000F1B05">
      <w:rPr>
        <w:noProof/>
        <w:szCs w:val="24"/>
      </w:rPr>
      <w:t>1</w:t>
    </w:r>
    <w:r w:rsidRPr="00571407">
      <w:rPr>
        <w:noProof/>
        <w:szCs w:val="24"/>
      </w:rPr>
      <w:fldChar w:fldCharType="end"/>
    </w:r>
    <w:r w:rsidRPr="00571407">
      <w:rPr>
        <w:szCs w:val="24"/>
      </w:rPr>
      <w:tab/>
      <w:t xml:space="preserve">         </w:t>
    </w:r>
    <w:r w:rsidR="006F08B5">
      <w:rPr>
        <w:szCs w:val="24"/>
      </w:rPr>
      <w:t xml:space="preserve">  </w:t>
    </w:r>
    <w:r w:rsidR="00514B41">
      <w:rPr>
        <w:szCs w:val="24"/>
      </w:rPr>
      <w:t xml:space="preserve">  </w:t>
    </w:r>
    <w:r w:rsidRPr="00571407">
      <w:rPr>
        <w:szCs w:val="24"/>
      </w:rPr>
      <w:t xml:space="preserve">   Board of Education</w:t>
    </w:r>
  </w:p>
  <w:p w14:paraId="72983D10" w14:textId="67CDB708" w:rsidR="001F0568" w:rsidRDefault="001F0568" w:rsidP="00E708EC">
    <w:pPr>
      <w:pStyle w:val="Footer"/>
      <w:tabs>
        <w:tab w:val="clear" w:pos="4320"/>
        <w:tab w:val="clear" w:pos="8640"/>
        <w:tab w:val="center" w:pos="4860"/>
        <w:tab w:val="left" w:pos="8115"/>
        <w:tab w:val="right" w:pos="10080"/>
      </w:tabs>
      <w:ind w:right="-90"/>
      <w:jc w:val="right"/>
      <w:rPr>
        <w:szCs w:val="24"/>
      </w:rPr>
    </w:pPr>
    <w:r>
      <w:rPr>
        <w:szCs w:val="24"/>
      </w:rPr>
      <w:tab/>
      <w:t xml:space="preserve">                                                                                                         </w:t>
    </w:r>
    <w:r w:rsidR="0015385A">
      <w:rPr>
        <w:szCs w:val="24"/>
      </w:rPr>
      <w:t xml:space="preserve">   </w:t>
    </w:r>
    <w:r>
      <w:rPr>
        <w:szCs w:val="24"/>
      </w:rPr>
      <w:t xml:space="preserve">     </w:t>
    </w:r>
    <w:r w:rsidR="005E7B04">
      <w:rPr>
        <w:szCs w:val="24"/>
      </w:rPr>
      <w:t xml:space="preserve">   </w:t>
    </w:r>
    <w:r w:rsidR="009004FC">
      <w:rPr>
        <w:szCs w:val="24"/>
      </w:rPr>
      <w:t>November 18</w:t>
    </w:r>
    <w:r>
      <w:rPr>
        <w:szCs w:val="24"/>
      </w:rPr>
      <w:t>, 2025</w:t>
    </w:r>
  </w:p>
  <w:p w14:paraId="3A3D198F" w14:textId="77777777" w:rsidR="001F0568" w:rsidRPr="00571407" w:rsidRDefault="001F0568" w:rsidP="00D63C3E">
    <w:pPr>
      <w:pStyle w:val="Footer"/>
      <w:tabs>
        <w:tab w:val="clear" w:pos="4320"/>
        <w:tab w:val="clear" w:pos="8640"/>
        <w:tab w:val="center" w:pos="4860"/>
        <w:tab w:val="right" w:pos="10080"/>
      </w:tabs>
      <w:ind w:right="-270"/>
      <w:jc w:val="both"/>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C6A73" w14:textId="4DAF52A2" w:rsidR="001F0568" w:rsidRDefault="001F0568" w:rsidP="001766FE">
    <w:pPr>
      <w:pStyle w:val="Footer"/>
      <w:tabs>
        <w:tab w:val="clear" w:pos="4320"/>
        <w:tab w:val="clear" w:pos="8640"/>
        <w:tab w:val="center" w:pos="5040"/>
        <w:tab w:val="right" w:pos="10080"/>
      </w:tabs>
      <w:ind w:hanging="630"/>
      <w:jc w:val="right"/>
      <w:rPr>
        <w:sz w:val="20"/>
      </w:rPr>
    </w:pPr>
    <w:r w:rsidRPr="00A1000F">
      <w:rPr>
        <w:sz w:val="22"/>
        <w:szCs w:val="22"/>
      </w:rPr>
      <w:t xml:space="preserve">Bd. </w:t>
    </w:r>
    <w:r>
      <w:rPr>
        <w:sz w:val="22"/>
        <w:szCs w:val="22"/>
      </w:rPr>
      <w:t>o</w:t>
    </w:r>
    <w:r w:rsidRPr="00A1000F">
      <w:rPr>
        <w:sz w:val="22"/>
        <w:szCs w:val="22"/>
      </w:rPr>
      <w:t>f Ed Rpt</w:t>
    </w:r>
    <w:r>
      <w:rPr>
        <w:sz w:val="22"/>
        <w:szCs w:val="22"/>
      </w:rPr>
      <w:t>.</w:t>
    </w:r>
    <w:r w:rsidRPr="00A1000F">
      <w:rPr>
        <w:sz w:val="22"/>
        <w:szCs w:val="22"/>
      </w:rPr>
      <w:t xml:space="preserve"> No. </w:t>
    </w:r>
    <w:r>
      <w:rPr>
        <w:sz w:val="22"/>
        <w:szCs w:val="22"/>
      </w:rPr>
      <w:t>142-20/21</w:t>
    </w:r>
    <w:r w:rsidRPr="00A1000F">
      <w:rPr>
        <w:sz w:val="22"/>
        <w:szCs w:val="22"/>
      </w:rPr>
      <w:tab/>
      <w:t xml:space="preserve">Page </w:t>
    </w:r>
    <w:r w:rsidRPr="00A1000F">
      <w:rPr>
        <w:sz w:val="22"/>
        <w:szCs w:val="22"/>
      </w:rPr>
      <w:fldChar w:fldCharType="begin"/>
    </w:r>
    <w:r w:rsidRPr="00A1000F">
      <w:rPr>
        <w:sz w:val="22"/>
        <w:szCs w:val="22"/>
      </w:rPr>
      <w:instrText xml:space="preserve"> PAGE </w:instrText>
    </w:r>
    <w:r w:rsidRPr="00A1000F">
      <w:rPr>
        <w:sz w:val="22"/>
        <w:szCs w:val="22"/>
      </w:rPr>
      <w:fldChar w:fldCharType="separate"/>
    </w:r>
    <w:r>
      <w:rPr>
        <w:noProof/>
        <w:sz w:val="22"/>
        <w:szCs w:val="22"/>
      </w:rPr>
      <w:t>1</w:t>
    </w:r>
    <w:r w:rsidRPr="00A1000F">
      <w:rPr>
        <w:sz w:val="22"/>
        <w:szCs w:val="22"/>
      </w:rPr>
      <w:fldChar w:fldCharType="end"/>
    </w:r>
    <w:r>
      <w:rPr>
        <w:sz w:val="22"/>
        <w:szCs w:val="22"/>
      </w:rPr>
      <w:t xml:space="preserve"> </w:t>
    </w:r>
    <w:r w:rsidRPr="00A1000F">
      <w:rPr>
        <w:sz w:val="22"/>
        <w:szCs w:val="22"/>
      </w:rPr>
      <w:t>of</w:t>
    </w:r>
    <w:r>
      <w:rPr>
        <w:sz w:val="22"/>
        <w:szCs w:val="22"/>
      </w:rPr>
      <w:t xml:space="preserve"> </w:t>
    </w:r>
    <w:r>
      <w:rPr>
        <w:noProof/>
        <w:sz w:val="22"/>
        <w:szCs w:val="22"/>
      </w:rPr>
      <w:fldChar w:fldCharType="begin"/>
    </w:r>
    <w:r>
      <w:rPr>
        <w:noProof/>
        <w:sz w:val="22"/>
        <w:szCs w:val="22"/>
      </w:rPr>
      <w:instrText xml:space="preserve"> NUMPAGES   \* MERGEFORMAT </w:instrText>
    </w:r>
    <w:r>
      <w:rPr>
        <w:noProof/>
        <w:sz w:val="22"/>
        <w:szCs w:val="22"/>
      </w:rPr>
      <w:fldChar w:fldCharType="separate"/>
    </w:r>
    <w:r>
      <w:rPr>
        <w:noProof/>
        <w:sz w:val="22"/>
        <w:szCs w:val="22"/>
      </w:rPr>
      <w:t>29</w:t>
    </w:r>
    <w:r>
      <w:rPr>
        <w:noProof/>
        <w:sz w:val="22"/>
        <w:szCs w:val="22"/>
      </w:rPr>
      <w:fldChar w:fldCharType="end"/>
    </w:r>
    <w:r>
      <w:rPr>
        <w:sz w:val="22"/>
        <w:szCs w:val="22"/>
      </w:rPr>
      <w:tab/>
      <w:t>Board of Education</w:t>
    </w:r>
  </w:p>
  <w:p w14:paraId="0E32BA68" w14:textId="46A996F9" w:rsidR="001F0568" w:rsidRPr="002A7123" w:rsidRDefault="001F0568" w:rsidP="002A7123">
    <w:pPr>
      <w:pStyle w:val="Footer"/>
      <w:tabs>
        <w:tab w:val="clear" w:pos="4320"/>
        <w:tab w:val="clear" w:pos="8640"/>
        <w:tab w:val="center" w:pos="4860"/>
        <w:tab w:val="right" w:pos="10080"/>
      </w:tabs>
      <w:jc w:val="both"/>
      <w:rPr>
        <w:sz w:val="22"/>
        <w:szCs w:val="22"/>
      </w:rPr>
    </w:pPr>
    <w:r>
      <w:rPr>
        <w:sz w:val="22"/>
        <w:szCs w:val="22"/>
      </w:rPr>
      <w:tab/>
    </w:r>
    <w:r>
      <w:rPr>
        <w:sz w:val="22"/>
        <w:szCs w:val="22"/>
      </w:rPr>
      <w:tab/>
      <w:t>December 15,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3B874" w14:textId="77777777" w:rsidR="00CE2B6C" w:rsidRDefault="00CE2B6C">
      <w:r>
        <w:separator/>
      </w:r>
    </w:p>
  </w:footnote>
  <w:footnote w:type="continuationSeparator" w:id="0">
    <w:p w14:paraId="0F560411" w14:textId="77777777" w:rsidR="00CE2B6C" w:rsidRDefault="00CE2B6C">
      <w:r>
        <w:continuationSeparator/>
      </w:r>
    </w:p>
  </w:footnote>
  <w:footnote w:type="continuationNotice" w:id="1">
    <w:p w14:paraId="3E275591" w14:textId="77777777" w:rsidR="00CE2B6C" w:rsidRDefault="00CE2B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88F00" w14:textId="77777777" w:rsidR="0015385A" w:rsidRDefault="0015385A" w:rsidP="00E708EC">
    <w:pPr>
      <w:tabs>
        <w:tab w:val="left" w:pos="180"/>
        <w:tab w:val="left" w:pos="540"/>
      </w:tabs>
      <w:jc w:val="center"/>
      <w:rPr>
        <w:b/>
        <w:bCs/>
        <w:szCs w:val="22"/>
      </w:rPr>
    </w:pPr>
  </w:p>
  <w:p w14:paraId="5D699AB4" w14:textId="2B6CBB12" w:rsidR="001F0568" w:rsidRPr="009435E4" w:rsidRDefault="001F0568" w:rsidP="00E708EC">
    <w:pPr>
      <w:tabs>
        <w:tab w:val="left" w:pos="180"/>
        <w:tab w:val="left" w:pos="540"/>
      </w:tabs>
      <w:jc w:val="center"/>
      <w:rPr>
        <w:b/>
        <w:bCs/>
        <w:sz w:val="22"/>
        <w:szCs w:val="22"/>
      </w:rPr>
    </w:pPr>
    <w:r w:rsidRPr="009435E4">
      <w:rPr>
        <w:b/>
        <w:bCs/>
        <w:szCs w:val="22"/>
      </w:rPr>
      <w:t xml:space="preserve">ATTACHMENT </w:t>
    </w:r>
    <w:r>
      <w:rPr>
        <w:b/>
        <w:bCs/>
        <w:szCs w:val="22"/>
      </w:rPr>
      <w:t>B</w:t>
    </w:r>
  </w:p>
  <w:p w14:paraId="13F005DB" w14:textId="77777777" w:rsidR="00A3007A" w:rsidRDefault="001F0568" w:rsidP="00E708EC">
    <w:pPr>
      <w:tabs>
        <w:tab w:val="left" w:pos="180"/>
        <w:tab w:val="left" w:pos="540"/>
      </w:tabs>
      <w:jc w:val="center"/>
      <w:rPr>
        <w:b/>
        <w:bCs/>
        <w:szCs w:val="22"/>
      </w:rPr>
    </w:pPr>
    <w:r>
      <w:rPr>
        <w:b/>
        <w:bCs/>
        <w:szCs w:val="22"/>
      </w:rPr>
      <w:t xml:space="preserve">REQUEST FOR </w:t>
    </w:r>
    <w:r w:rsidRPr="009435E4">
      <w:rPr>
        <w:b/>
        <w:bCs/>
        <w:szCs w:val="22"/>
      </w:rPr>
      <w:t xml:space="preserve">APPROVAL OF PROCUREMENT CONTRACTS </w:t>
    </w:r>
  </w:p>
  <w:p w14:paraId="3760D3FE" w14:textId="3D738632" w:rsidR="001F0568" w:rsidRDefault="001F0568" w:rsidP="00E708EC">
    <w:pPr>
      <w:tabs>
        <w:tab w:val="left" w:pos="180"/>
        <w:tab w:val="left" w:pos="540"/>
      </w:tabs>
      <w:jc w:val="center"/>
      <w:rPr>
        <w:b/>
        <w:bCs/>
        <w:szCs w:val="22"/>
        <w:u w:val="single"/>
      </w:rPr>
    </w:pPr>
    <w:r w:rsidRPr="00EC373B">
      <w:rPr>
        <w:b/>
        <w:bCs/>
        <w:szCs w:val="22"/>
        <w:u w:val="single"/>
      </w:rPr>
      <w:t>NOT U</w:t>
    </w:r>
    <w:r w:rsidRPr="009435E4">
      <w:rPr>
        <w:b/>
        <w:bCs/>
        <w:szCs w:val="22"/>
        <w:u w:val="single"/>
      </w:rPr>
      <w:t>NDER DELEGATED AUTHORITY</w:t>
    </w:r>
  </w:p>
  <w:p w14:paraId="75CE481B" w14:textId="77777777" w:rsidR="0015385A" w:rsidRDefault="0015385A" w:rsidP="0098021C">
    <w:pPr>
      <w:tabs>
        <w:tab w:val="left" w:pos="180"/>
        <w:tab w:val="left" w:pos="540"/>
      </w:tabs>
      <w:spacing w:line="200" w:lineRule="exact"/>
      <w:jc w:val="center"/>
      <w:rPr>
        <w:b/>
        <w:bCs/>
        <w:szCs w:val="22"/>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23F1" w14:textId="46B6A2A8" w:rsidR="001F0568" w:rsidRDefault="001F0568" w:rsidP="00B14E1D">
    <w:pPr>
      <w:tabs>
        <w:tab w:val="left" w:pos="180"/>
        <w:tab w:val="left" w:pos="540"/>
      </w:tabs>
      <w:spacing w:line="200" w:lineRule="exact"/>
      <w:jc w:val="center"/>
      <w:rPr>
        <w:b/>
        <w:bCs/>
        <w:szCs w:val="22"/>
      </w:rPr>
    </w:pPr>
    <w:r w:rsidRPr="009435E4">
      <w:rPr>
        <w:b/>
        <w:bCs/>
        <w:szCs w:val="22"/>
      </w:rPr>
      <w:t xml:space="preserve">ATTACHMENT </w:t>
    </w:r>
    <w:r>
      <w:rPr>
        <w:b/>
        <w:bCs/>
        <w:szCs w:val="22"/>
      </w:rPr>
      <w:t>A</w:t>
    </w:r>
  </w:p>
  <w:p w14:paraId="678ACE70" w14:textId="77777777" w:rsidR="001F0568" w:rsidRPr="00B14E1D" w:rsidRDefault="001F0568" w:rsidP="00B14E1D">
    <w:pPr>
      <w:tabs>
        <w:tab w:val="left" w:pos="180"/>
        <w:tab w:val="left" w:pos="540"/>
      </w:tabs>
      <w:spacing w:line="200" w:lineRule="exact"/>
      <w:jc w:val="center"/>
      <w:rPr>
        <w:b/>
        <w:bCs/>
        <w:szCs w:val="22"/>
      </w:rPr>
    </w:pPr>
  </w:p>
  <w:p w14:paraId="0513B0F1" w14:textId="77777777" w:rsidR="001F0568" w:rsidRDefault="001F0568" w:rsidP="004728A2">
    <w:pPr>
      <w:tabs>
        <w:tab w:val="left" w:pos="180"/>
        <w:tab w:val="left" w:pos="540"/>
      </w:tabs>
      <w:spacing w:line="200" w:lineRule="exact"/>
      <w:jc w:val="center"/>
      <w:rPr>
        <w:b/>
        <w:bCs/>
        <w:szCs w:val="22"/>
        <w:u w:val="single"/>
      </w:rPr>
    </w:pPr>
    <w:r>
      <w:rPr>
        <w:b/>
        <w:bCs/>
        <w:szCs w:val="22"/>
      </w:rPr>
      <w:t xml:space="preserve">REQUEST FOR </w:t>
    </w:r>
    <w:r w:rsidRPr="009435E4">
      <w:rPr>
        <w:b/>
        <w:bCs/>
        <w:szCs w:val="22"/>
      </w:rPr>
      <w:t xml:space="preserve">APPROVAL OF PROCUREMENT CONTRACTS </w:t>
    </w:r>
    <w:r w:rsidRPr="00EC373B">
      <w:rPr>
        <w:b/>
        <w:bCs/>
        <w:szCs w:val="22"/>
        <w:u w:val="single"/>
      </w:rPr>
      <w:t>NOT U</w:t>
    </w:r>
    <w:r w:rsidRPr="009435E4">
      <w:rPr>
        <w:b/>
        <w:bCs/>
        <w:szCs w:val="22"/>
        <w:u w:val="single"/>
      </w:rPr>
      <w:t>NDER DELEGATED AUTHORITY</w:t>
    </w:r>
  </w:p>
  <w:p w14:paraId="5F77BF9A" w14:textId="77777777" w:rsidR="001F0568" w:rsidRPr="009435E4" w:rsidRDefault="001F0568" w:rsidP="004728A2">
    <w:pPr>
      <w:tabs>
        <w:tab w:val="left" w:pos="180"/>
        <w:tab w:val="left" w:pos="540"/>
      </w:tabs>
      <w:spacing w:line="200" w:lineRule="exact"/>
      <w:jc w:val="center"/>
      <w:rPr>
        <w:b/>
        <w:bCs/>
        <w:szCs w:val="22"/>
      </w:rPr>
    </w:pPr>
  </w:p>
</w:hdr>
</file>

<file path=word/intelligence2.xml><?xml version="1.0" encoding="utf-8"?>
<int2:intelligence xmlns:int2="http://schemas.microsoft.com/office/intelligence/2020/intelligence" xmlns:oel="http://schemas.microsoft.com/office/2019/extlst">
  <int2:observations>
    <int2:textHash int2:hashCode="h93ZicFEqMz5WA" int2:id="0XWS0z6y">
      <int2:state int2:value="Rejected" int2:type="spell"/>
    </int2:textHash>
    <int2:textHash int2:hashCode="Ecsj3UPIEOTRs2" int2:id="3HndQqAF">
      <int2:state int2:value="Rejected" int2:type="spell"/>
    </int2:textHash>
    <int2:textHash int2:hashCode="LJTZvwXCOGvjYr" int2:id="9ddHu7nF">
      <int2:state int2:value="Rejected" int2:type="spell"/>
    </int2:textHash>
    <int2:textHash int2:hashCode="DKaX8KxT+pXPhT" int2:id="A6TV4MiV">
      <int2:state int2:value="Rejected" int2:type="spell"/>
    </int2:textHash>
    <int2:textHash int2:hashCode="0ptTLDf13//FDq" int2:id="EeeEqUCQ">
      <int2:state int2:value="Rejected" int2:type="spell"/>
    </int2:textHash>
    <int2:textHash int2:hashCode="w33hRgM29H1WO9" int2:id="GwQEM7xw">
      <int2:state int2:value="Rejected" int2:type="spell"/>
    </int2:textHash>
    <int2:textHash int2:hashCode="e8d1s0xpH+lYYw" int2:id="IJeyx3U0">
      <int2:state int2:value="Rejected" int2:type="spell"/>
    </int2:textHash>
    <int2:textHash int2:hashCode="3QHjgV1D8FRYjr" int2:id="mV8bjaUW">
      <int2:state int2:value="Rejected" int2:type="spell"/>
    </int2:textHash>
    <int2:textHash int2:hashCode="g4SeI26oXI89rb" int2:id="njeFVkrk">
      <int2:state int2:value="Rejected" int2:type="spell"/>
    </int2:textHash>
    <int2:textHash int2:hashCode="Aa48faD9PwHADI" int2:id="uIwnA1qf">
      <int2:state int2:value="Rejected" int2:type="spell"/>
    </int2:textHash>
    <int2:textHash int2:hashCode="ZYHdabFiR+HS0j" int2:id="ubWCvfYO">
      <int2:state int2:value="Rejected" int2:type="spell"/>
    </int2:textHash>
    <int2:textHash int2:hashCode="1f3+ASwZf3vvV9" int2:id="yBpsGUDH">
      <int2:state int2:value="Rejected" int2:type="spell"/>
    </int2:textHash>
    <int2:textHash int2:hashCode="cOZIU5f3UFuNG2" int2:id="yJ9mHydz">
      <int2:state int2:value="Rejected" int2:type="spell"/>
    </int2:textHash>
    <int2:bookmark int2:bookmarkName="_Int_75fDP47q" int2:invalidationBookmarkName="" int2:hashCode="dwA9BycfFJd/LP" int2:id="znFQkoFR">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6F75"/>
    <w:multiLevelType w:val="hybridMultilevel"/>
    <w:tmpl w:val="672EF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24A41"/>
    <w:multiLevelType w:val="hybridMultilevel"/>
    <w:tmpl w:val="675A5924"/>
    <w:lvl w:ilvl="0" w:tplc="4FB414F2">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B2D24D"/>
    <w:multiLevelType w:val="hybridMultilevel"/>
    <w:tmpl w:val="B810B3BA"/>
    <w:lvl w:ilvl="0" w:tplc="988A576E">
      <w:start w:val="1"/>
      <w:numFmt w:val="bullet"/>
      <w:lvlText w:val=""/>
      <w:lvlJc w:val="left"/>
      <w:pPr>
        <w:ind w:left="720" w:hanging="360"/>
      </w:pPr>
      <w:rPr>
        <w:rFonts w:ascii="Symbol" w:hAnsi="Symbol" w:hint="default"/>
      </w:rPr>
    </w:lvl>
    <w:lvl w:ilvl="1" w:tplc="7D0A81DA">
      <w:start w:val="1"/>
      <w:numFmt w:val="bullet"/>
      <w:lvlText w:val="o"/>
      <w:lvlJc w:val="left"/>
      <w:pPr>
        <w:ind w:left="1440" w:hanging="360"/>
      </w:pPr>
      <w:rPr>
        <w:rFonts w:ascii="Courier New" w:hAnsi="Courier New" w:hint="default"/>
      </w:rPr>
    </w:lvl>
    <w:lvl w:ilvl="2" w:tplc="FB5827BE">
      <w:start w:val="1"/>
      <w:numFmt w:val="bullet"/>
      <w:lvlText w:val=""/>
      <w:lvlJc w:val="left"/>
      <w:pPr>
        <w:ind w:left="2160" w:hanging="360"/>
      </w:pPr>
      <w:rPr>
        <w:rFonts w:ascii="Wingdings" w:hAnsi="Wingdings" w:hint="default"/>
      </w:rPr>
    </w:lvl>
    <w:lvl w:ilvl="3" w:tplc="1E18D174">
      <w:start w:val="1"/>
      <w:numFmt w:val="bullet"/>
      <w:lvlText w:val=""/>
      <w:lvlJc w:val="left"/>
      <w:pPr>
        <w:ind w:left="2880" w:hanging="360"/>
      </w:pPr>
      <w:rPr>
        <w:rFonts w:ascii="Symbol" w:hAnsi="Symbol" w:hint="default"/>
      </w:rPr>
    </w:lvl>
    <w:lvl w:ilvl="4" w:tplc="100E3974">
      <w:start w:val="1"/>
      <w:numFmt w:val="bullet"/>
      <w:lvlText w:val="o"/>
      <w:lvlJc w:val="left"/>
      <w:pPr>
        <w:ind w:left="3600" w:hanging="360"/>
      </w:pPr>
      <w:rPr>
        <w:rFonts w:ascii="Courier New" w:hAnsi="Courier New" w:hint="default"/>
      </w:rPr>
    </w:lvl>
    <w:lvl w:ilvl="5" w:tplc="6346DFEA">
      <w:start w:val="1"/>
      <w:numFmt w:val="bullet"/>
      <w:lvlText w:val=""/>
      <w:lvlJc w:val="left"/>
      <w:pPr>
        <w:ind w:left="4320" w:hanging="360"/>
      </w:pPr>
      <w:rPr>
        <w:rFonts w:ascii="Wingdings" w:hAnsi="Wingdings" w:hint="default"/>
      </w:rPr>
    </w:lvl>
    <w:lvl w:ilvl="6" w:tplc="C53E70E4">
      <w:start w:val="1"/>
      <w:numFmt w:val="bullet"/>
      <w:lvlText w:val=""/>
      <w:lvlJc w:val="left"/>
      <w:pPr>
        <w:ind w:left="5040" w:hanging="360"/>
      </w:pPr>
      <w:rPr>
        <w:rFonts w:ascii="Symbol" w:hAnsi="Symbol" w:hint="default"/>
      </w:rPr>
    </w:lvl>
    <w:lvl w:ilvl="7" w:tplc="75420044">
      <w:start w:val="1"/>
      <w:numFmt w:val="bullet"/>
      <w:lvlText w:val="o"/>
      <w:lvlJc w:val="left"/>
      <w:pPr>
        <w:ind w:left="5760" w:hanging="360"/>
      </w:pPr>
      <w:rPr>
        <w:rFonts w:ascii="Courier New" w:hAnsi="Courier New" w:hint="default"/>
      </w:rPr>
    </w:lvl>
    <w:lvl w:ilvl="8" w:tplc="8B9A24A0">
      <w:start w:val="1"/>
      <w:numFmt w:val="bullet"/>
      <w:lvlText w:val=""/>
      <w:lvlJc w:val="left"/>
      <w:pPr>
        <w:ind w:left="6480" w:hanging="360"/>
      </w:pPr>
      <w:rPr>
        <w:rFonts w:ascii="Wingdings" w:hAnsi="Wingdings" w:hint="default"/>
      </w:rPr>
    </w:lvl>
  </w:abstractNum>
  <w:abstractNum w:abstractNumId="3" w15:restartNumberingAfterBreak="0">
    <w:nsid w:val="05FC495F"/>
    <w:multiLevelType w:val="hybridMultilevel"/>
    <w:tmpl w:val="309425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F93AC8"/>
    <w:multiLevelType w:val="hybridMultilevel"/>
    <w:tmpl w:val="BAC48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0F0DF9"/>
    <w:multiLevelType w:val="hybridMultilevel"/>
    <w:tmpl w:val="9D96286A"/>
    <w:lvl w:ilvl="0" w:tplc="FFFFFFFF">
      <w:start w:val="3"/>
      <w:numFmt w:val="upperLetter"/>
      <w:lvlText w:val="%1."/>
      <w:lvlJc w:val="left"/>
      <w:pPr>
        <w:ind w:left="348"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5740CD"/>
    <w:multiLevelType w:val="multilevel"/>
    <w:tmpl w:val="5444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9C2A36"/>
    <w:multiLevelType w:val="multilevel"/>
    <w:tmpl w:val="4A16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B606FA"/>
    <w:multiLevelType w:val="hybridMultilevel"/>
    <w:tmpl w:val="B6509756"/>
    <w:lvl w:ilvl="0" w:tplc="E910AC2E">
      <w:start w:val="2"/>
      <w:numFmt w:val="upperLetter"/>
      <w:lvlText w:val="%1."/>
      <w:lvlJc w:val="left"/>
      <w:pPr>
        <w:ind w:left="348"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726DC0"/>
    <w:multiLevelType w:val="hybridMultilevel"/>
    <w:tmpl w:val="66C86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13E8D"/>
    <w:multiLevelType w:val="multilevel"/>
    <w:tmpl w:val="410E07C8"/>
    <w:lvl w:ilvl="0">
      <w:start w:val="1"/>
      <w:numFmt w:val="bullet"/>
      <w:pStyle w:val="ListBullet"/>
      <w:lvlText w:val=""/>
      <w:lvlJc w:val="left"/>
      <w:pPr>
        <w:tabs>
          <w:tab w:val="num" w:pos="360"/>
        </w:tabs>
        <w:ind w:left="360" w:hanging="360"/>
      </w:pPr>
      <w:rPr>
        <w:rFonts w:ascii="Symbol" w:hAnsi="Symbol" w:hint="default"/>
        <w:color w:val="001D68"/>
        <w:position w:val="0"/>
        <w:sz w:val="22"/>
      </w:rPr>
    </w:lvl>
    <w:lvl w:ilvl="1">
      <w:start w:val="1"/>
      <w:numFmt w:val="bullet"/>
      <w:pStyle w:val="ListBullet2"/>
      <w:lvlText w:val=""/>
      <w:lvlJc w:val="left"/>
      <w:pPr>
        <w:tabs>
          <w:tab w:val="num" w:pos="720"/>
        </w:tabs>
        <w:ind w:left="720" w:hanging="363"/>
      </w:pPr>
      <w:rPr>
        <w:rFonts w:ascii="Symbol" w:hAnsi="Symbol" w:hint="default"/>
        <w:color w:val="892034"/>
        <w:sz w:val="20"/>
      </w:rPr>
    </w:lvl>
    <w:lvl w:ilvl="2">
      <w:start w:val="1"/>
      <w:numFmt w:val="bullet"/>
      <w:pStyle w:val="ListBullet3"/>
      <w:lvlText w:val=""/>
      <w:lvlJc w:val="left"/>
      <w:pPr>
        <w:tabs>
          <w:tab w:val="num" w:pos="1080"/>
        </w:tabs>
        <w:ind w:left="1077" w:hanging="357"/>
      </w:pPr>
      <w:rPr>
        <w:rFonts w:ascii="Wingdings 3" w:hAnsi="Wingdings 3" w:hint="default"/>
        <w:color w:val="000000"/>
        <w:sz w:val="12"/>
      </w:rPr>
    </w:lvl>
    <w:lvl w:ilvl="3">
      <w:start w:val="1"/>
      <w:numFmt w:val="bullet"/>
      <w:pStyle w:val="ListBullet4"/>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171E19F0"/>
    <w:multiLevelType w:val="hybridMultilevel"/>
    <w:tmpl w:val="C8060FF4"/>
    <w:lvl w:ilvl="0" w:tplc="B07AEA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C0217B"/>
    <w:multiLevelType w:val="hybridMultilevel"/>
    <w:tmpl w:val="2594E150"/>
    <w:lvl w:ilvl="0" w:tplc="5C2EE0C0">
      <w:start w:val="1"/>
      <w:numFmt w:val="bullet"/>
      <w:lvlText w:val=""/>
      <w:lvlJc w:val="left"/>
      <w:pPr>
        <w:ind w:left="720" w:hanging="360"/>
      </w:pPr>
      <w:rPr>
        <w:rFonts w:ascii="Symbol" w:hAnsi="Symbol" w:hint="default"/>
      </w:rPr>
    </w:lvl>
    <w:lvl w:ilvl="1" w:tplc="B08A24C2">
      <w:start w:val="1"/>
      <w:numFmt w:val="bullet"/>
      <w:lvlText w:val="o"/>
      <w:lvlJc w:val="left"/>
      <w:pPr>
        <w:ind w:left="1440" w:hanging="360"/>
      </w:pPr>
      <w:rPr>
        <w:rFonts w:ascii="Courier New" w:hAnsi="Courier New" w:hint="default"/>
      </w:rPr>
    </w:lvl>
    <w:lvl w:ilvl="2" w:tplc="8D80F802">
      <w:start w:val="1"/>
      <w:numFmt w:val="bullet"/>
      <w:lvlText w:val=""/>
      <w:lvlJc w:val="left"/>
      <w:pPr>
        <w:ind w:left="2160" w:hanging="360"/>
      </w:pPr>
      <w:rPr>
        <w:rFonts w:ascii="Wingdings" w:hAnsi="Wingdings" w:hint="default"/>
      </w:rPr>
    </w:lvl>
    <w:lvl w:ilvl="3" w:tplc="0F8AA572">
      <w:start w:val="1"/>
      <w:numFmt w:val="bullet"/>
      <w:lvlText w:val=""/>
      <w:lvlJc w:val="left"/>
      <w:pPr>
        <w:ind w:left="2880" w:hanging="360"/>
      </w:pPr>
      <w:rPr>
        <w:rFonts w:ascii="Symbol" w:hAnsi="Symbol" w:hint="default"/>
      </w:rPr>
    </w:lvl>
    <w:lvl w:ilvl="4" w:tplc="8FB4600C">
      <w:start w:val="1"/>
      <w:numFmt w:val="bullet"/>
      <w:lvlText w:val="o"/>
      <w:lvlJc w:val="left"/>
      <w:pPr>
        <w:ind w:left="3600" w:hanging="360"/>
      </w:pPr>
      <w:rPr>
        <w:rFonts w:ascii="Courier New" w:hAnsi="Courier New" w:hint="default"/>
      </w:rPr>
    </w:lvl>
    <w:lvl w:ilvl="5" w:tplc="055E4094">
      <w:start w:val="1"/>
      <w:numFmt w:val="bullet"/>
      <w:lvlText w:val=""/>
      <w:lvlJc w:val="left"/>
      <w:pPr>
        <w:ind w:left="4320" w:hanging="360"/>
      </w:pPr>
      <w:rPr>
        <w:rFonts w:ascii="Wingdings" w:hAnsi="Wingdings" w:hint="default"/>
      </w:rPr>
    </w:lvl>
    <w:lvl w:ilvl="6" w:tplc="C6148E2E">
      <w:start w:val="1"/>
      <w:numFmt w:val="bullet"/>
      <w:lvlText w:val=""/>
      <w:lvlJc w:val="left"/>
      <w:pPr>
        <w:ind w:left="5040" w:hanging="360"/>
      </w:pPr>
      <w:rPr>
        <w:rFonts w:ascii="Symbol" w:hAnsi="Symbol" w:hint="default"/>
      </w:rPr>
    </w:lvl>
    <w:lvl w:ilvl="7" w:tplc="13E21DD2">
      <w:start w:val="1"/>
      <w:numFmt w:val="bullet"/>
      <w:lvlText w:val="o"/>
      <w:lvlJc w:val="left"/>
      <w:pPr>
        <w:ind w:left="5760" w:hanging="360"/>
      </w:pPr>
      <w:rPr>
        <w:rFonts w:ascii="Courier New" w:hAnsi="Courier New" w:hint="default"/>
      </w:rPr>
    </w:lvl>
    <w:lvl w:ilvl="8" w:tplc="5CCA0EB6">
      <w:start w:val="1"/>
      <w:numFmt w:val="bullet"/>
      <w:lvlText w:val=""/>
      <w:lvlJc w:val="left"/>
      <w:pPr>
        <w:ind w:left="6480" w:hanging="360"/>
      </w:pPr>
      <w:rPr>
        <w:rFonts w:ascii="Wingdings" w:hAnsi="Wingdings" w:hint="default"/>
      </w:rPr>
    </w:lvl>
  </w:abstractNum>
  <w:abstractNum w:abstractNumId="13" w15:restartNumberingAfterBreak="0">
    <w:nsid w:val="1A2F261E"/>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AC07143"/>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D7D7D3F"/>
    <w:multiLevelType w:val="multilevel"/>
    <w:tmpl w:val="722E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921DD8"/>
    <w:multiLevelType w:val="hybridMultilevel"/>
    <w:tmpl w:val="33AE2158"/>
    <w:lvl w:ilvl="0" w:tplc="F056A10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DE14A1"/>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F776024"/>
    <w:multiLevelType w:val="multilevel"/>
    <w:tmpl w:val="0EF8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05570F"/>
    <w:multiLevelType w:val="multilevel"/>
    <w:tmpl w:val="34DA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AA57A5"/>
    <w:multiLevelType w:val="hybridMultilevel"/>
    <w:tmpl w:val="19BA7B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3B50FB5"/>
    <w:multiLevelType w:val="multilevel"/>
    <w:tmpl w:val="757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5118EC"/>
    <w:multiLevelType w:val="hybridMultilevel"/>
    <w:tmpl w:val="7DC6AE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6F65D68"/>
    <w:multiLevelType w:val="hybridMultilevel"/>
    <w:tmpl w:val="77EC011A"/>
    <w:lvl w:ilvl="0" w:tplc="FB1ADE0E">
      <w:start w:val="2"/>
      <w:numFmt w:val="upperLetter"/>
      <w:lvlText w:val="%1."/>
      <w:lvlJc w:val="left"/>
      <w:pPr>
        <w:ind w:left="3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3E2C42"/>
    <w:multiLevelType w:val="hybridMultilevel"/>
    <w:tmpl w:val="4C98C1F2"/>
    <w:lvl w:ilvl="0" w:tplc="449A1A74">
      <w:start w:val="1"/>
      <w:numFmt w:val="bullet"/>
      <w:lvlText w:val=""/>
      <w:lvlJc w:val="left"/>
      <w:pPr>
        <w:ind w:left="720" w:hanging="360"/>
      </w:pPr>
      <w:rPr>
        <w:rFonts w:ascii="Symbol" w:hAnsi="Symbol" w:hint="default"/>
      </w:rPr>
    </w:lvl>
    <w:lvl w:ilvl="1" w:tplc="2D603D0A" w:tentative="1">
      <w:start w:val="1"/>
      <w:numFmt w:val="bullet"/>
      <w:lvlText w:val="o"/>
      <w:lvlJc w:val="left"/>
      <w:pPr>
        <w:ind w:left="1440" w:hanging="360"/>
      </w:pPr>
      <w:rPr>
        <w:rFonts w:ascii="Courier New" w:hAnsi="Courier New" w:hint="default"/>
      </w:rPr>
    </w:lvl>
    <w:lvl w:ilvl="2" w:tplc="34E82636" w:tentative="1">
      <w:start w:val="1"/>
      <w:numFmt w:val="bullet"/>
      <w:lvlText w:val=""/>
      <w:lvlJc w:val="left"/>
      <w:pPr>
        <w:ind w:left="2160" w:hanging="360"/>
      </w:pPr>
      <w:rPr>
        <w:rFonts w:ascii="Wingdings" w:hAnsi="Wingdings" w:hint="default"/>
      </w:rPr>
    </w:lvl>
    <w:lvl w:ilvl="3" w:tplc="69DEC0A6" w:tentative="1">
      <w:start w:val="1"/>
      <w:numFmt w:val="bullet"/>
      <w:lvlText w:val=""/>
      <w:lvlJc w:val="left"/>
      <w:pPr>
        <w:ind w:left="2880" w:hanging="360"/>
      </w:pPr>
      <w:rPr>
        <w:rFonts w:ascii="Symbol" w:hAnsi="Symbol" w:hint="default"/>
      </w:rPr>
    </w:lvl>
    <w:lvl w:ilvl="4" w:tplc="35A8C508" w:tentative="1">
      <w:start w:val="1"/>
      <w:numFmt w:val="bullet"/>
      <w:lvlText w:val="o"/>
      <w:lvlJc w:val="left"/>
      <w:pPr>
        <w:ind w:left="3600" w:hanging="360"/>
      </w:pPr>
      <w:rPr>
        <w:rFonts w:ascii="Courier New" w:hAnsi="Courier New" w:hint="default"/>
      </w:rPr>
    </w:lvl>
    <w:lvl w:ilvl="5" w:tplc="36723350" w:tentative="1">
      <w:start w:val="1"/>
      <w:numFmt w:val="bullet"/>
      <w:lvlText w:val=""/>
      <w:lvlJc w:val="left"/>
      <w:pPr>
        <w:ind w:left="4320" w:hanging="360"/>
      </w:pPr>
      <w:rPr>
        <w:rFonts w:ascii="Wingdings" w:hAnsi="Wingdings" w:hint="default"/>
      </w:rPr>
    </w:lvl>
    <w:lvl w:ilvl="6" w:tplc="EC40F1A0" w:tentative="1">
      <w:start w:val="1"/>
      <w:numFmt w:val="bullet"/>
      <w:lvlText w:val=""/>
      <w:lvlJc w:val="left"/>
      <w:pPr>
        <w:ind w:left="5040" w:hanging="360"/>
      </w:pPr>
      <w:rPr>
        <w:rFonts w:ascii="Symbol" w:hAnsi="Symbol" w:hint="default"/>
      </w:rPr>
    </w:lvl>
    <w:lvl w:ilvl="7" w:tplc="3CAA8FEC" w:tentative="1">
      <w:start w:val="1"/>
      <w:numFmt w:val="bullet"/>
      <w:lvlText w:val="o"/>
      <w:lvlJc w:val="left"/>
      <w:pPr>
        <w:ind w:left="5760" w:hanging="360"/>
      </w:pPr>
      <w:rPr>
        <w:rFonts w:ascii="Courier New" w:hAnsi="Courier New" w:hint="default"/>
      </w:rPr>
    </w:lvl>
    <w:lvl w:ilvl="8" w:tplc="E4E6D92C" w:tentative="1">
      <w:start w:val="1"/>
      <w:numFmt w:val="bullet"/>
      <w:lvlText w:val=""/>
      <w:lvlJc w:val="left"/>
      <w:pPr>
        <w:ind w:left="6480" w:hanging="360"/>
      </w:pPr>
      <w:rPr>
        <w:rFonts w:ascii="Wingdings" w:hAnsi="Wingdings" w:hint="default"/>
      </w:rPr>
    </w:lvl>
  </w:abstractNum>
  <w:abstractNum w:abstractNumId="25" w15:restartNumberingAfterBreak="0">
    <w:nsid w:val="2C574141"/>
    <w:multiLevelType w:val="hybridMultilevel"/>
    <w:tmpl w:val="58C60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20197E"/>
    <w:multiLevelType w:val="hybridMultilevel"/>
    <w:tmpl w:val="7A86E3DE"/>
    <w:lvl w:ilvl="0" w:tplc="A998A9B2">
      <w:start w:val="1"/>
      <w:numFmt w:val="bullet"/>
      <w:lvlText w:val=""/>
      <w:lvlJc w:val="left"/>
      <w:pPr>
        <w:ind w:left="720" w:hanging="360"/>
      </w:pPr>
      <w:rPr>
        <w:rFonts w:ascii="Symbol" w:hAnsi="Symbol" w:hint="default"/>
      </w:rPr>
    </w:lvl>
    <w:lvl w:ilvl="1" w:tplc="ACD6FEFC" w:tentative="1">
      <w:start w:val="1"/>
      <w:numFmt w:val="bullet"/>
      <w:lvlText w:val="o"/>
      <w:lvlJc w:val="left"/>
      <w:pPr>
        <w:ind w:left="1440" w:hanging="360"/>
      </w:pPr>
      <w:rPr>
        <w:rFonts w:ascii="Courier New" w:hAnsi="Courier New" w:hint="default"/>
      </w:rPr>
    </w:lvl>
    <w:lvl w:ilvl="2" w:tplc="A5C058BE" w:tentative="1">
      <w:start w:val="1"/>
      <w:numFmt w:val="bullet"/>
      <w:lvlText w:val=""/>
      <w:lvlJc w:val="left"/>
      <w:pPr>
        <w:ind w:left="2160" w:hanging="360"/>
      </w:pPr>
      <w:rPr>
        <w:rFonts w:ascii="Wingdings" w:hAnsi="Wingdings" w:hint="default"/>
      </w:rPr>
    </w:lvl>
    <w:lvl w:ilvl="3" w:tplc="FF98F6CC" w:tentative="1">
      <w:start w:val="1"/>
      <w:numFmt w:val="bullet"/>
      <w:lvlText w:val=""/>
      <w:lvlJc w:val="left"/>
      <w:pPr>
        <w:ind w:left="2880" w:hanging="360"/>
      </w:pPr>
      <w:rPr>
        <w:rFonts w:ascii="Symbol" w:hAnsi="Symbol" w:hint="default"/>
      </w:rPr>
    </w:lvl>
    <w:lvl w:ilvl="4" w:tplc="A29A7280" w:tentative="1">
      <w:start w:val="1"/>
      <w:numFmt w:val="bullet"/>
      <w:lvlText w:val="o"/>
      <w:lvlJc w:val="left"/>
      <w:pPr>
        <w:ind w:left="3600" w:hanging="360"/>
      </w:pPr>
      <w:rPr>
        <w:rFonts w:ascii="Courier New" w:hAnsi="Courier New" w:hint="default"/>
      </w:rPr>
    </w:lvl>
    <w:lvl w:ilvl="5" w:tplc="3264B66A" w:tentative="1">
      <w:start w:val="1"/>
      <w:numFmt w:val="bullet"/>
      <w:lvlText w:val=""/>
      <w:lvlJc w:val="left"/>
      <w:pPr>
        <w:ind w:left="4320" w:hanging="360"/>
      </w:pPr>
      <w:rPr>
        <w:rFonts w:ascii="Wingdings" w:hAnsi="Wingdings" w:hint="default"/>
      </w:rPr>
    </w:lvl>
    <w:lvl w:ilvl="6" w:tplc="9C4810E0" w:tentative="1">
      <w:start w:val="1"/>
      <w:numFmt w:val="bullet"/>
      <w:lvlText w:val=""/>
      <w:lvlJc w:val="left"/>
      <w:pPr>
        <w:ind w:left="5040" w:hanging="360"/>
      </w:pPr>
      <w:rPr>
        <w:rFonts w:ascii="Symbol" w:hAnsi="Symbol" w:hint="default"/>
      </w:rPr>
    </w:lvl>
    <w:lvl w:ilvl="7" w:tplc="DA50EC9C" w:tentative="1">
      <w:start w:val="1"/>
      <w:numFmt w:val="bullet"/>
      <w:lvlText w:val="o"/>
      <w:lvlJc w:val="left"/>
      <w:pPr>
        <w:ind w:left="5760" w:hanging="360"/>
      </w:pPr>
      <w:rPr>
        <w:rFonts w:ascii="Courier New" w:hAnsi="Courier New" w:hint="default"/>
      </w:rPr>
    </w:lvl>
    <w:lvl w:ilvl="8" w:tplc="A366ED48" w:tentative="1">
      <w:start w:val="1"/>
      <w:numFmt w:val="bullet"/>
      <w:lvlText w:val=""/>
      <w:lvlJc w:val="left"/>
      <w:pPr>
        <w:ind w:left="6480" w:hanging="360"/>
      </w:pPr>
      <w:rPr>
        <w:rFonts w:ascii="Wingdings" w:hAnsi="Wingdings" w:hint="default"/>
      </w:rPr>
    </w:lvl>
  </w:abstractNum>
  <w:abstractNum w:abstractNumId="27" w15:restartNumberingAfterBreak="0">
    <w:nsid w:val="30416F42"/>
    <w:multiLevelType w:val="multilevel"/>
    <w:tmpl w:val="FB34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835D21"/>
    <w:multiLevelType w:val="hybridMultilevel"/>
    <w:tmpl w:val="2C924A6E"/>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2A77FAE"/>
    <w:multiLevelType w:val="hybridMultilevel"/>
    <w:tmpl w:val="0C603B52"/>
    <w:lvl w:ilvl="0" w:tplc="91362748">
      <w:start w:val="2"/>
      <w:numFmt w:val="upperLetter"/>
      <w:lvlText w:val="%1."/>
      <w:lvlJc w:val="left"/>
      <w:pPr>
        <w:ind w:left="348"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E25DBD"/>
    <w:multiLevelType w:val="multilevel"/>
    <w:tmpl w:val="B5C2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C332BD7"/>
    <w:multiLevelType w:val="hybridMultilevel"/>
    <w:tmpl w:val="1BF8380E"/>
    <w:lvl w:ilvl="0" w:tplc="E464763A">
      <w:start w:val="1"/>
      <w:numFmt w:val="decimal"/>
      <w:lvlText w:val="%1)"/>
      <w:lvlJc w:val="left"/>
      <w:pPr>
        <w:ind w:left="1020" w:hanging="360"/>
      </w:pPr>
    </w:lvl>
    <w:lvl w:ilvl="1" w:tplc="00AC2560">
      <w:start w:val="1"/>
      <w:numFmt w:val="decimal"/>
      <w:lvlText w:val="%2)"/>
      <w:lvlJc w:val="left"/>
      <w:pPr>
        <w:ind w:left="1020" w:hanging="360"/>
      </w:pPr>
    </w:lvl>
    <w:lvl w:ilvl="2" w:tplc="1E4CD4CC">
      <w:start w:val="1"/>
      <w:numFmt w:val="decimal"/>
      <w:lvlText w:val="%3)"/>
      <w:lvlJc w:val="left"/>
      <w:pPr>
        <w:ind w:left="1020" w:hanging="360"/>
      </w:pPr>
    </w:lvl>
    <w:lvl w:ilvl="3" w:tplc="14683C60">
      <w:start w:val="1"/>
      <w:numFmt w:val="decimal"/>
      <w:lvlText w:val="%4)"/>
      <w:lvlJc w:val="left"/>
      <w:pPr>
        <w:ind w:left="1020" w:hanging="360"/>
      </w:pPr>
    </w:lvl>
    <w:lvl w:ilvl="4" w:tplc="B9046896">
      <w:start w:val="1"/>
      <w:numFmt w:val="decimal"/>
      <w:lvlText w:val="%5)"/>
      <w:lvlJc w:val="left"/>
      <w:pPr>
        <w:ind w:left="1020" w:hanging="360"/>
      </w:pPr>
    </w:lvl>
    <w:lvl w:ilvl="5" w:tplc="CB84081E">
      <w:start w:val="1"/>
      <w:numFmt w:val="decimal"/>
      <w:lvlText w:val="%6)"/>
      <w:lvlJc w:val="left"/>
      <w:pPr>
        <w:ind w:left="1020" w:hanging="360"/>
      </w:pPr>
    </w:lvl>
    <w:lvl w:ilvl="6" w:tplc="AD1A6896">
      <w:start w:val="1"/>
      <w:numFmt w:val="decimal"/>
      <w:lvlText w:val="%7)"/>
      <w:lvlJc w:val="left"/>
      <w:pPr>
        <w:ind w:left="1020" w:hanging="360"/>
      </w:pPr>
    </w:lvl>
    <w:lvl w:ilvl="7" w:tplc="9D1E077A">
      <w:start w:val="1"/>
      <w:numFmt w:val="decimal"/>
      <w:lvlText w:val="%8)"/>
      <w:lvlJc w:val="left"/>
      <w:pPr>
        <w:ind w:left="1020" w:hanging="360"/>
      </w:pPr>
    </w:lvl>
    <w:lvl w:ilvl="8" w:tplc="2A8CC030">
      <w:start w:val="1"/>
      <w:numFmt w:val="decimal"/>
      <w:lvlText w:val="%9)"/>
      <w:lvlJc w:val="left"/>
      <w:pPr>
        <w:ind w:left="1020" w:hanging="360"/>
      </w:pPr>
    </w:lvl>
  </w:abstractNum>
  <w:abstractNum w:abstractNumId="32" w15:restartNumberingAfterBreak="0">
    <w:nsid w:val="3CBB1040"/>
    <w:multiLevelType w:val="hybridMultilevel"/>
    <w:tmpl w:val="E5FEFB50"/>
    <w:lvl w:ilvl="0" w:tplc="FFFFFFFF">
      <w:start w:val="1"/>
      <w:numFmt w:val="upperLetter"/>
      <w:lvlText w:val="%1."/>
      <w:lvlJc w:val="left"/>
      <w:pPr>
        <w:ind w:left="348" w:hanging="360"/>
      </w:pPr>
      <w:rPr>
        <w:rFonts w:hint="default"/>
        <w:u w:val="none"/>
      </w:rPr>
    </w:lvl>
    <w:lvl w:ilvl="1" w:tplc="FFFFFFFF" w:tentative="1">
      <w:start w:val="1"/>
      <w:numFmt w:val="lowerLetter"/>
      <w:lvlText w:val="%2."/>
      <w:lvlJc w:val="left"/>
      <w:pPr>
        <w:ind w:left="1068" w:hanging="360"/>
      </w:pPr>
    </w:lvl>
    <w:lvl w:ilvl="2" w:tplc="FFFFFFFF" w:tentative="1">
      <w:start w:val="1"/>
      <w:numFmt w:val="lowerRoman"/>
      <w:lvlText w:val="%3."/>
      <w:lvlJc w:val="right"/>
      <w:pPr>
        <w:ind w:left="1788" w:hanging="180"/>
      </w:pPr>
    </w:lvl>
    <w:lvl w:ilvl="3" w:tplc="FFFFFFFF" w:tentative="1">
      <w:start w:val="1"/>
      <w:numFmt w:val="decimal"/>
      <w:lvlText w:val="%4."/>
      <w:lvlJc w:val="left"/>
      <w:pPr>
        <w:ind w:left="2508" w:hanging="360"/>
      </w:pPr>
    </w:lvl>
    <w:lvl w:ilvl="4" w:tplc="FFFFFFFF" w:tentative="1">
      <w:start w:val="1"/>
      <w:numFmt w:val="lowerLetter"/>
      <w:lvlText w:val="%5."/>
      <w:lvlJc w:val="left"/>
      <w:pPr>
        <w:ind w:left="3228" w:hanging="360"/>
      </w:pPr>
    </w:lvl>
    <w:lvl w:ilvl="5" w:tplc="FFFFFFFF" w:tentative="1">
      <w:start w:val="1"/>
      <w:numFmt w:val="lowerRoman"/>
      <w:lvlText w:val="%6."/>
      <w:lvlJc w:val="right"/>
      <w:pPr>
        <w:ind w:left="3948" w:hanging="180"/>
      </w:pPr>
    </w:lvl>
    <w:lvl w:ilvl="6" w:tplc="FFFFFFFF" w:tentative="1">
      <w:start w:val="1"/>
      <w:numFmt w:val="decimal"/>
      <w:lvlText w:val="%7."/>
      <w:lvlJc w:val="left"/>
      <w:pPr>
        <w:ind w:left="4668" w:hanging="360"/>
      </w:pPr>
    </w:lvl>
    <w:lvl w:ilvl="7" w:tplc="FFFFFFFF" w:tentative="1">
      <w:start w:val="1"/>
      <w:numFmt w:val="lowerLetter"/>
      <w:lvlText w:val="%8."/>
      <w:lvlJc w:val="left"/>
      <w:pPr>
        <w:ind w:left="5388" w:hanging="360"/>
      </w:pPr>
    </w:lvl>
    <w:lvl w:ilvl="8" w:tplc="FFFFFFFF" w:tentative="1">
      <w:start w:val="1"/>
      <w:numFmt w:val="lowerRoman"/>
      <w:lvlText w:val="%9."/>
      <w:lvlJc w:val="right"/>
      <w:pPr>
        <w:ind w:left="6108" w:hanging="180"/>
      </w:pPr>
    </w:lvl>
  </w:abstractNum>
  <w:abstractNum w:abstractNumId="33" w15:restartNumberingAfterBreak="0">
    <w:nsid w:val="3CC93DA0"/>
    <w:multiLevelType w:val="hybridMultilevel"/>
    <w:tmpl w:val="46BC2B82"/>
    <w:lvl w:ilvl="0" w:tplc="D138EA5A">
      <w:start w:val="1"/>
      <w:numFmt w:val="bullet"/>
      <w:lvlText w:val=""/>
      <w:lvlJc w:val="left"/>
      <w:pPr>
        <w:ind w:left="720" w:hanging="360"/>
      </w:pPr>
      <w:rPr>
        <w:rFonts w:ascii="Symbol" w:hAnsi="Symbol" w:hint="default"/>
      </w:rPr>
    </w:lvl>
    <w:lvl w:ilvl="1" w:tplc="2646AE5C">
      <w:start w:val="1"/>
      <w:numFmt w:val="bullet"/>
      <w:lvlText w:val="o"/>
      <w:lvlJc w:val="left"/>
      <w:pPr>
        <w:ind w:left="1440" w:hanging="360"/>
      </w:pPr>
      <w:rPr>
        <w:rFonts w:ascii="Courier New" w:hAnsi="Courier New" w:hint="default"/>
      </w:rPr>
    </w:lvl>
    <w:lvl w:ilvl="2" w:tplc="97285516">
      <w:start w:val="1"/>
      <w:numFmt w:val="bullet"/>
      <w:lvlText w:val=""/>
      <w:lvlJc w:val="left"/>
      <w:pPr>
        <w:ind w:left="2160" w:hanging="360"/>
      </w:pPr>
      <w:rPr>
        <w:rFonts w:ascii="Wingdings" w:hAnsi="Wingdings" w:hint="default"/>
      </w:rPr>
    </w:lvl>
    <w:lvl w:ilvl="3" w:tplc="BC3AA6F6">
      <w:start w:val="1"/>
      <w:numFmt w:val="bullet"/>
      <w:lvlText w:val=""/>
      <w:lvlJc w:val="left"/>
      <w:pPr>
        <w:ind w:left="2880" w:hanging="360"/>
      </w:pPr>
      <w:rPr>
        <w:rFonts w:ascii="Symbol" w:hAnsi="Symbol" w:hint="default"/>
      </w:rPr>
    </w:lvl>
    <w:lvl w:ilvl="4" w:tplc="9B3256B4">
      <w:start w:val="1"/>
      <w:numFmt w:val="bullet"/>
      <w:lvlText w:val="o"/>
      <w:lvlJc w:val="left"/>
      <w:pPr>
        <w:ind w:left="3600" w:hanging="360"/>
      </w:pPr>
      <w:rPr>
        <w:rFonts w:ascii="Courier New" w:hAnsi="Courier New" w:hint="default"/>
      </w:rPr>
    </w:lvl>
    <w:lvl w:ilvl="5" w:tplc="A59A98AE">
      <w:start w:val="1"/>
      <w:numFmt w:val="bullet"/>
      <w:lvlText w:val=""/>
      <w:lvlJc w:val="left"/>
      <w:pPr>
        <w:ind w:left="4320" w:hanging="360"/>
      </w:pPr>
      <w:rPr>
        <w:rFonts w:ascii="Wingdings" w:hAnsi="Wingdings" w:hint="default"/>
      </w:rPr>
    </w:lvl>
    <w:lvl w:ilvl="6" w:tplc="F6EC4B14">
      <w:start w:val="1"/>
      <w:numFmt w:val="bullet"/>
      <w:lvlText w:val=""/>
      <w:lvlJc w:val="left"/>
      <w:pPr>
        <w:ind w:left="5040" w:hanging="360"/>
      </w:pPr>
      <w:rPr>
        <w:rFonts w:ascii="Symbol" w:hAnsi="Symbol" w:hint="default"/>
      </w:rPr>
    </w:lvl>
    <w:lvl w:ilvl="7" w:tplc="8EF840A0">
      <w:start w:val="1"/>
      <w:numFmt w:val="bullet"/>
      <w:lvlText w:val="o"/>
      <w:lvlJc w:val="left"/>
      <w:pPr>
        <w:ind w:left="5760" w:hanging="360"/>
      </w:pPr>
      <w:rPr>
        <w:rFonts w:ascii="Courier New" w:hAnsi="Courier New" w:hint="default"/>
      </w:rPr>
    </w:lvl>
    <w:lvl w:ilvl="8" w:tplc="90C8EDD8">
      <w:start w:val="1"/>
      <w:numFmt w:val="bullet"/>
      <w:lvlText w:val=""/>
      <w:lvlJc w:val="left"/>
      <w:pPr>
        <w:ind w:left="6480" w:hanging="360"/>
      </w:pPr>
      <w:rPr>
        <w:rFonts w:ascii="Wingdings" w:hAnsi="Wingdings" w:hint="default"/>
      </w:rPr>
    </w:lvl>
  </w:abstractNum>
  <w:abstractNum w:abstractNumId="34" w15:restartNumberingAfterBreak="0">
    <w:nsid w:val="3FC4025A"/>
    <w:multiLevelType w:val="multilevel"/>
    <w:tmpl w:val="D70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32646E3"/>
    <w:multiLevelType w:val="hybridMultilevel"/>
    <w:tmpl w:val="DB98E058"/>
    <w:lvl w:ilvl="0" w:tplc="FFFFFFFF">
      <w:start w:val="3"/>
      <w:numFmt w:val="upperLetter"/>
      <w:lvlText w:val="%1."/>
      <w:lvlJc w:val="left"/>
      <w:pPr>
        <w:ind w:left="348"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4966799"/>
    <w:multiLevelType w:val="hybridMultilevel"/>
    <w:tmpl w:val="2C924A6E"/>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6D230A0"/>
    <w:multiLevelType w:val="hybridMultilevel"/>
    <w:tmpl w:val="19B4782C"/>
    <w:lvl w:ilvl="0" w:tplc="9A645C36">
      <w:start w:val="1"/>
      <w:numFmt w:val="bullet"/>
      <w:lvlText w:val=""/>
      <w:lvlJc w:val="left"/>
      <w:pPr>
        <w:ind w:left="720" w:hanging="360"/>
      </w:pPr>
      <w:rPr>
        <w:rFonts w:ascii="Symbol" w:hAnsi="Symbol" w:hint="default"/>
      </w:rPr>
    </w:lvl>
    <w:lvl w:ilvl="1" w:tplc="15582938">
      <w:start w:val="1"/>
      <w:numFmt w:val="bullet"/>
      <w:lvlText w:val="o"/>
      <w:lvlJc w:val="left"/>
      <w:pPr>
        <w:ind w:left="1440" w:hanging="360"/>
      </w:pPr>
      <w:rPr>
        <w:rFonts w:ascii="Courier New" w:hAnsi="Courier New" w:hint="default"/>
      </w:rPr>
    </w:lvl>
    <w:lvl w:ilvl="2" w:tplc="A58A096E">
      <w:start w:val="1"/>
      <w:numFmt w:val="bullet"/>
      <w:lvlText w:val=""/>
      <w:lvlJc w:val="left"/>
      <w:pPr>
        <w:ind w:left="2160" w:hanging="360"/>
      </w:pPr>
      <w:rPr>
        <w:rFonts w:ascii="Wingdings" w:hAnsi="Wingdings" w:hint="default"/>
      </w:rPr>
    </w:lvl>
    <w:lvl w:ilvl="3" w:tplc="12B88232">
      <w:start w:val="1"/>
      <w:numFmt w:val="bullet"/>
      <w:lvlText w:val=""/>
      <w:lvlJc w:val="left"/>
      <w:pPr>
        <w:ind w:left="2880" w:hanging="360"/>
      </w:pPr>
      <w:rPr>
        <w:rFonts w:ascii="Symbol" w:hAnsi="Symbol" w:hint="default"/>
      </w:rPr>
    </w:lvl>
    <w:lvl w:ilvl="4" w:tplc="469AE2B2">
      <w:start w:val="1"/>
      <w:numFmt w:val="bullet"/>
      <w:lvlText w:val="o"/>
      <w:lvlJc w:val="left"/>
      <w:pPr>
        <w:ind w:left="3600" w:hanging="360"/>
      </w:pPr>
      <w:rPr>
        <w:rFonts w:ascii="Courier New" w:hAnsi="Courier New" w:hint="default"/>
      </w:rPr>
    </w:lvl>
    <w:lvl w:ilvl="5" w:tplc="58C61A10">
      <w:start w:val="1"/>
      <w:numFmt w:val="bullet"/>
      <w:lvlText w:val=""/>
      <w:lvlJc w:val="left"/>
      <w:pPr>
        <w:ind w:left="4320" w:hanging="360"/>
      </w:pPr>
      <w:rPr>
        <w:rFonts w:ascii="Wingdings" w:hAnsi="Wingdings" w:hint="default"/>
      </w:rPr>
    </w:lvl>
    <w:lvl w:ilvl="6" w:tplc="212E5E86">
      <w:start w:val="1"/>
      <w:numFmt w:val="bullet"/>
      <w:lvlText w:val=""/>
      <w:lvlJc w:val="left"/>
      <w:pPr>
        <w:ind w:left="5040" w:hanging="360"/>
      </w:pPr>
      <w:rPr>
        <w:rFonts w:ascii="Symbol" w:hAnsi="Symbol" w:hint="default"/>
      </w:rPr>
    </w:lvl>
    <w:lvl w:ilvl="7" w:tplc="D7C89B3E">
      <w:start w:val="1"/>
      <w:numFmt w:val="bullet"/>
      <w:lvlText w:val="o"/>
      <w:lvlJc w:val="left"/>
      <w:pPr>
        <w:ind w:left="5760" w:hanging="360"/>
      </w:pPr>
      <w:rPr>
        <w:rFonts w:ascii="Courier New" w:hAnsi="Courier New" w:hint="default"/>
      </w:rPr>
    </w:lvl>
    <w:lvl w:ilvl="8" w:tplc="00262C36">
      <w:start w:val="1"/>
      <w:numFmt w:val="bullet"/>
      <w:lvlText w:val=""/>
      <w:lvlJc w:val="left"/>
      <w:pPr>
        <w:ind w:left="6480" w:hanging="360"/>
      </w:pPr>
      <w:rPr>
        <w:rFonts w:ascii="Wingdings" w:hAnsi="Wingdings" w:hint="default"/>
      </w:rPr>
    </w:lvl>
  </w:abstractNum>
  <w:abstractNum w:abstractNumId="38" w15:restartNumberingAfterBreak="0">
    <w:nsid w:val="47A12020"/>
    <w:multiLevelType w:val="hybridMultilevel"/>
    <w:tmpl w:val="7A5A5D76"/>
    <w:lvl w:ilvl="0" w:tplc="2EFA940A">
      <w:start w:val="1"/>
      <w:numFmt w:val="upperLetter"/>
      <w:lvlText w:val="%1."/>
      <w:lvlJc w:val="left"/>
      <w:pPr>
        <w:ind w:left="348" w:hanging="360"/>
      </w:pPr>
      <w:rPr>
        <w:rFonts w:hint="default"/>
        <w:u w:val="none"/>
      </w:rPr>
    </w:lvl>
    <w:lvl w:ilvl="1" w:tplc="04090019" w:tentative="1">
      <w:start w:val="1"/>
      <w:numFmt w:val="lowerLetter"/>
      <w:lvlText w:val="%2."/>
      <w:lvlJc w:val="left"/>
      <w:pPr>
        <w:ind w:left="1068" w:hanging="360"/>
      </w:pPr>
    </w:lvl>
    <w:lvl w:ilvl="2" w:tplc="0409001B" w:tentative="1">
      <w:start w:val="1"/>
      <w:numFmt w:val="lowerRoman"/>
      <w:lvlText w:val="%3."/>
      <w:lvlJc w:val="right"/>
      <w:pPr>
        <w:ind w:left="1788" w:hanging="180"/>
      </w:pPr>
    </w:lvl>
    <w:lvl w:ilvl="3" w:tplc="0409000F" w:tentative="1">
      <w:start w:val="1"/>
      <w:numFmt w:val="decimal"/>
      <w:lvlText w:val="%4."/>
      <w:lvlJc w:val="left"/>
      <w:pPr>
        <w:ind w:left="2508" w:hanging="360"/>
      </w:pPr>
    </w:lvl>
    <w:lvl w:ilvl="4" w:tplc="04090019" w:tentative="1">
      <w:start w:val="1"/>
      <w:numFmt w:val="lowerLetter"/>
      <w:lvlText w:val="%5."/>
      <w:lvlJc w:val="left"/>
      <w:pPr>
        <w:ind w:left="3228" w:hanging="360"/>
      </w:pPr>
    </w:lvl>
    <w:lvl w:ilvl="5" w:tplc="0409001B" w:tentative="1">
      <w:start w:val="1"/>
      <w:numFmt w:val="lowerRoman"/>
      <w:lvlText w:val="%6."/>
      <w:lvlJc w:val="right"/>
      <w:pPr>
        <w:ind w:left="3948" w:hanging="180"/>
      </w:pPr>
    </w:lvl>
    <w:lvl w:ilvl="6" w:tplc="0409000F" w:tentative="1">
      <w:start w:val="1"/>
      <w:numFmt w:val="decimal"/>
      <w:lvlText w:val="%7."/>
      <w:lvlJc w:val="left"/>
      <w:pPr>
        <w:ind w:left="4668" w:hanging="360"/>
      </w:pPr>
    </w:lvl>
    <w:lvl w:ilvl="7" w:tplc="04090019" w:tentative="1">
      <w:start w:val="1"/>
      <w:numFmt w:val="lowerLetter"/>
      <w:lvlText w:val="%8."/>
      <w:lvlJc w:val="left"/>
      <w:pPr>
        <w:ind w:left="5388" w:hanging="360"/>
      </w:pPr>
    </w:lvl>
    <w:lvl w:ilvl="8" w:tplc="0409001B" w:tentative="1">
      <w:start w:val="1"/>
      <w:numFmt w:val="lowerRoman"/>
      <w:lvlText w:val="%9."/>
      <w:lvlJc w:val="right"/>
      <w:pPr>
        <w:ind w:left="6108" w:hanging="180"/>
      </w:pPr>
    </w:lvl>
  </w:abstractNum>
  <w:abstractNum w:abstractNumId="39" w15:restartNumberingAfterBreak="0">
    <w:nsid w:val="47A7241E"/>
    <w:multiLevelType w:val="hybridMultilevel"/>
    <w:tmpl w:val="9D96286A"/>
    <w:lvl w:ilvl="0" w:tplc="2AFC6DB2">
      <w:start w:val="3"/>
      <w:numFmt w:val="upperLetter"/>
      <w:lvlText w:val="%1."/>
      <w:lvlJc w:val="left"/>
      <w:pPr>
        <w:ind w:left="348"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99629D"/>
    <w:multiLevelType w:val="hybridMultilevel"/>
    <w:tmpl w:val="496E5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E94E67"/>
    <w:multiLevelType w:val="hybridMultilevel"/>
    <w:tmpl w:val="E5FEFB50"/>
    <w:lvl w:ilvl="0" w:tplc="2EFA940A">
      <w:start w:val="1"/>
      <w:numFmt w:val="upperLetter"/>
      <w:lvlText w:val="%1."/>
      <w:lvlJc w:val="left"/>
      <w:pPr>
        <w:ind w:left="348" w:hanging="360"/>
      </w:pPr>
      <w:rPr>
        <w:rFonts w:hint="default"/>
        <w:u w:val="none"/>
      </w:rPr>
    </w:lvl>
    <w:lvl w:ilvl="1" w:tplc="04090019" w:tentative="1">
      <w:start w:val="1"/>
      <w:numFmt w:val="lowerLetter"/>
      <w:lvlText w:val="%2."/>
      <w:lvlJc w:val="left"/>
      <w:pPr>
        <w:ind w:left="1068" w:hanging="360"/>
      </w:pPr>
    </w:lvl>
    <w:lvl w:ilvl="2" w:tplc="0409001B" w:tentative="1">
      <w:start w:val="1"/>
      <w:numFmt w:val="lowerRoman"/>
      <w:lvlText w:val="%3."/>
      <w:lvlJc w:val="right"/>
      <w:pPr>
        <w:ind w:left="1788" w:hanging="180"/>
      </w:pPr>
    </w:lvl>
    <w:lvl w:ilvl="3" w:tplc="0409000F" w:tentative="1">
      <w:start w:val="1"/>
      <w:numFmt w:val="decimal"/>
      <w:lvlText w:val="%4."/>
      <w:lvlJc w:val="left"/>
      <w:pPr>
        <w:ind w:left="2508" w:hanging="360"/>
      </w:pPr>
    </w:lvl>
    <w:lvl w:ilvl="4" w:tplc="04090019" w:tentative="1">
      <w:start w:val="1"/>
      <w:numFmt w:val="lowerLetter"/>
      <w:lvlText w:val="%5."/>
      <w:lvlJc w:val="left"/>
      <w:pPr>
        <w:ind w:left="3228" w:hanging="360"/>
      </w:pPr>
    </w:lvl>
    <w:lvl w:ilvl="5" w:tplc="0409001B" w:tentative="1">
      <w:start w:val="1"/>
      <w:numFmt w:val="lowerRoman"/>
      <w:lvlText w:val="%6."/>
      <w:lvlJc w:val="right"/>
      <w:pPr>
        <w:ind w:left="3948" w:hanging="180"/>
      </w:pPr>
    </w:lvl>
    <w:lvl w:ilvl="6" w:tplc="0409000F" w:tentative="1">
      <w:start w:val="1"/>
      <w:numFmt w:val="decimal"/>
      <w:lvlText w:val="%7."/>
      <w:lvlJc w:val="left"/>
      <w:pPr>
        <w:ind w:left="4668" w:hanging="360"/>
      </w:pPr>
    </w:lvl>
    <w:lvl w:ilvl="7" w:tplc="04090019" w:tentative="1">
      <w:start w:val="1"/>
      <w:numFmt w:val="lowerLetter"/>
      <w:lvlText w:val="%8."/>
      <w:lvlJc w:val="left"/>
      <w:pPr>
        <w:ind w:left="5388" w:hanging="360"/>
      </w:pPr>
    </w:lvl>
    <w:lvl w:ilvl="8" w:tplc="0409001B" w:tentative="1">
      <w:start w:val="1"/>
      <w:numFmt w:val="lowerRoman"/>
      <w:lvlText w:val="%9."/>
      <w:lvlJc w:val="right"/>
      <w:pPr>
        <w:ind w:left="6108" w:hanging="180"/>
      </w:pPr>
    </w:lvl>
  </w:abstractNum>
  <w:abstractNum w:abstractNumId="42" w15:restartNumberingAfterBreak="0">
    <w:nsid w:val="4ADD42A4"/>
    <w:multiLevelType w:val="hybridMultilevel"/>
    <w:tmpl w:val="5AACCCB6"/>
    <w:lvl w:ilvl="0" w:tplc="E5BA8E1C">
      <w:start w:val="3"/>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B000239"/>
    <w:multiLevelType w:val="hybridMultilevel"/>
    <w:tmpl w:val="DB98E058"/>
    <w:lvl w:ilvl="0" w:tplc="1A1E327C">
      <w:start w:val="3"/>
      <w:numFmt w:val="upperLetter"/>
      <w:lvlText w:val="%1."/>
      <w:lvlJc w:val="left"/>
      <w:pPr>
        <w:ind w:left="348"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BB823FE"/>
    <w:multiLevelType w:val="multilevel"/>
    <w:tmpl w:val="07B8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BC80EA9"/>
    <w:multiLevelType w:val="hybridMultilevel"/>
    <w:tmpl w:val="B4604A16"/>
    <w:lvl w:ilvl="0" w:tplc="E078ECA2">
      <w:start w:val="1"/>
      <w:numFmt w:val="bullet"/>
      <w:pStyle w:val="Style1"/>
      <w:lvlText w:val=""/>
      <w:lvlJc w:val="left"/>
      <w:pPr>
        <w:tabs>
          <w:tab w:val="num" w:pos="576"/>
        </w:tabs>
        <w:ind w:left="504" w:hanging="432"/>
      </w:pPr>
      <w:rPr>
        <w:rFonts w:ascii="Wingdings" w:hAnsi="Wingdings" w:hint="default"/>
        <w:b w:val="0"/>
        <w:i w:val="0"/>
        <w:caps w:val="0"/>
        <w:strike w:val="0"/>
        <w:dstrike w:val="0"/>
        <w:vanish w:val="0"/>
        <w:color w:val="auto"/>
        <w:sz w:val="22"/>
        <w:vertAlign w:val="baseli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CC97D45"/>
    <w:multiLevelType w:val="multilevel"/>
    <w:tmpl w:val="034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CF520A6"/>
    <w:multiLevelType w:val="hybridMultilevel"/>
    <w:tmpl w:val="5992CD74"/>
    <w:lvl w:ilvl="0" w:tplc="191C9F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DEF08BA"/>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E7B7B96"/>
    <w:multiLevelType w:val="hybridMultilevel"/>
    <w:tmpl w:val="672EF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0FE6DAA"/>
    <w:multiLevelType w:val="hybridMultilevel"/>
    <w:tmpl w:val="D20C9CC8"/>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51" w15:restartNumberingAfterBreak="0">
    <w:nsid w:val="540C18F9"/>
    <w:multiLevelType w:val="hybridMultilevel"/>
    <w:tmpl w:val="5992CD7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4E7679D"/>
    <w:multiLevelType w:val="hybridMultilevel"/>
    <w:tmpl w:val="DB98E058"/>
    <w:lvl w:ilvl="0" w:tplc="FFFFFFFF">
      <w:start w:val="3"/>
      <w:numFmt w:val="upperLetter"/>
      <w:lvlText w:val="%1."/>
      <w:lvlJc w:val="left"/>
      <w:pPr>
        <w:ind w:left="348"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5461E89"/>
    <w:multiLevelType w:val="multilevel"/>
    <w:tmpl w:val="55A6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8230C6B"/>
    <w:multiLevelType w:val="hybridMultilevel"/>
    <w:tmpl w:val="5992CD74"/>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584B761D"/>
    <w:multiLevelType w:val="multilevel"/>
    <w:tmpl w:val="EB5A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956080B"/>
    <w:multiLevelType w:val="hybridMultilevel"/>
    <w:tmpl w:val="91FE203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7" w15:restartNumberingAfterBreak="0">
    <w:nsid w:val="59E20764"/>
    <w:multiLevelType w:val="multilevel"/>
    <w:tmpl w:val="6EE0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C0F7CA4"/>
    <w:multiLevelType w:val="multilevel"/>
    <w:tmpl w:val="D9B2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CD9393C"/>
    <w:multiLevelType w:val="hybridMultilevel"/>
    <w:tmpl w:val="DB98E058"/>
    <w:lvl w:ilvl="0" w:tplc="FFFFFFFF">
      <w:start w:val="3"/>
      <w:numFmt w:val="upperLetter"/>
      <w:lvlText w:val="%1."/>
      <w:lvlJc w:val="left"/>
      <w:pPr>
        <w:ind w:left="348"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D0726D2"/>
    <w:multiLevelType w:val="hybridMultilevel"/>
    <w:tmpl w:val="2C924A6E"/>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D764D3E"/>
    <w:multiLevelType w:val="hybridMultilevel"/>
    <w:tmpl w:val="E5FEFB50"/>
    <w:lvl w:ilvl="0" w:tplc="2EFA940A">
      <w:start w:val="1"/>
      <w:numFmt w:val="upperLetter"/>
      <w:lvlText w:val="%1."/>
      <w:lvlJc w:val="left"/>
      <w:pPr>
        <w:ind w:left="348" w:hanging="360"/>
      </w:pPr>
      <w:rPr>
        <w:rFonts w:hint="default"/>
        <w:u w:val="none"/>
      </w:rPr>
    </w:lvl>
    <w:lvl w:ilvl="1" w:tplc="04090019" w:tentative="1">
      <w:start w:val="1"/>
      <w:numFmt w:val="lowerLetter"/>
      <w:lvlText w:val="%2."/>
      <w:lvlJc w:val="left"/>
      <w:pPr>
        <w:ind w:left="1068" w:hanging="360"/>
      </w:pPr>
    </w:lvl>
    <w:lvl w:ilvl="2" w:tplc="0409001B" w:tentative="1">
      <w:start w:val="1"/>
      <w:numFmt w:val="lowerRoman"/>
      <w:lvlText w:val="%3."/>
      <w:lvlJc w:val="right"/>
      <w:pPr>
        <w:ind w:left="1788" w:hanging="180"/>
      </w:pPr>
    </w:lvl>
    <w:lvl w:ilvl="3" w:tplc="0409000F" w:tentative="1">
      <w:start w:val="1"/>
      <w:numFmt w:val="decimal"/>
      <w:lvlText w:val="%4."/>
      <w:lvlJc w:val="left"/>
      <w:pPr>
        <w:ind w:left="2508" w:hanging="360"/>
      </w:pPr>
    </w:lvl>
    <w:lvl w:ilvl="4" w:tplc="04090019" w:tentative="1">
      <w:start w:val="1"/>
      <w:numFmt w:val="lowerLetter"/>
      <w:lvlText w:val="%5."/>
      <w:lvlJc w:val="left"/>
      <w:pPr>
        <w:ind w:left="3228" w:hanging="360"/>
      </w:pPr>
    </w:lvl>
    <w:lvl w:ilvl="5" w:tplc="0409001B" w:tentative="1">
      <w:start w:val="1"/>
      <w:numFmt w:val="lowerRoman"/>
      <w:lvlText w:val="%6."/>
      <w:lvlJc w:val="right"/>
      <w:pPr>
        <w:ind w:left="3948" w:hanging="180"/>
      </w:pPr>
    </w:lvl>
    <w:lvl w:ilvl="6" w:tplc="0409000F" w:tentative="1">
      <w:start w:val="1"/>
      <w:numFmt w:val="decimal"/>
      <w:lvlText w:val="%7."/>
      <w:lvlJc w:val="left"/>
      <w:pPr>
        <w:ind w:left="4668" w:hanging="360"/>
      </w:pPr>
    </w:lvl>
    <w:lvl w:ilvl="7" w:tplc="04090019" w:tentative="1">
      <w:start w:val="1"/>
      <w:numFmt w:val="lowerLetter"/>
      <w:lvlText w:val="%8."/>
      <w:lvlJc w:val="left"/>
      <w:pPr>
        <w:ind w:left="5388" w:hanging="360"/>
      </w:pPr>
    </w:lvl>
    <w:lvl w:ilvl="8" w:tplc="0409001B" w:tentative="1">
      <w:start w:val="1"/>
      <w:numFmt w:val="lowerRoman"/>
      <w:lvlText w:val="%9."/>
      <w:lvlJc w:val="right"/>
      <w:pPr>
        <w:ind w:left="6108" w:hanging="180"/>
      </w:pPr>
    </w:lvl>
  </w:abstractNum>
  <w:abstractNum w:abstractNumId="62" w15:restartNumberingAfterBreak="0">
    <w:nsid w:val="5DF1776A"/>
    <w:multiLevelType w:val="hybridMultilevel"/>
    <w:tmpl w:val="FFFFFFFF"/>
    <w:lvl w:ilvl="0" w:tplc="66E4A540">
      <w:start w:val="1"/>
      <w:numFmt w:val="bullet"/>
      <w:lvlText w:val=""/>
      <w:lvlJc w:val="left"/>
      <w:pPr>
        <w:ind w:left="720" w:hanging="360"/>
      </w:pPr>
      <w:rPr>
        <w:rFonts w:ascii="Symbol" w:hAnsi="Symbol" w:hint="default"/>
      </w:rPr>
    </w:lvl>
    <w:lvl w:ilvl="1" w:tplc="0598DAF4">
      <w:start w:val="1"/>
      <w:numFmt w:val="bullet"/>
      <w:lvlText w:val="o"/>
      <w:lvlJc w:val="left"/>
      <w:pPr>
        <w:ind w:left="1440" w:hanging="360"/>
      </w:pPr>
      <w:rPr>
        <w:rFonts w:ascii="Courier New" w:hAnsi="Courier New" w:hint="default"/>
      </w:rPr>
    </w:lvl>
    <w:lvl w:ilvl="2" w:tplc="73AAA9BC">
      <w:start w:val="1"/>
      <w:numFmt w:val="bullet"/>
      <w:lvlText w:val=""/>
      <w:lvlJc w:val="left"/>
      <w:pPr>
        <w:ind w:left="2160" w:hanging="360"/>
      </w:pPr>
      <w:rPr>
        <w:rFonts w:ascii="Wingdings" w:hAnsi="Wingdings" w:hint="default"/>
      </w:rPr>
    </w:lvl>
    <w:lvl w:ilvl="3" w:tplc="1D909F96">
      <w:start w:val="1"/>
      <w:numFmt w:val="bullet"/>
      <w:lvlText w:val=""/>
      <w:lvlJc w:val="left"/>
      <w:pPr>
        <w:ind w:left="2880" w:hanging="360"/>
      </w:pPr>
      <w:rPr>
        <w:rFonts w:ascii="Symbol" w:hAnsi="Symbol" w:hint="default"/>
      </w:rPr>
    </w:lvl>
    <w:lvl w:ilvl="4" w:tplc="E858106E">
      <w:start w:val="1"/>
      <w:numFmt w:val="bullet"/>
      <w:lvlText w:val="o"/>
      <w:lvlJc w:val="left"/>
      <w:pPr>
        <w:ind w:left="3600" w:hanging="360"/>
      </w:pPr>
      <w:rPr>
        <w:rFonts w:ascii="Courier New" w:hAnsi="Courier New" w:hint="default"/>
      </w:rPr>
    </w:lvl>
    <w:lvl w:ilvl="5" w:tplc="A8820388">
      <w:start w:val="1"/>
      <w:numFmt w:val="bullet"/>
      <w:lvlText w:val=""/>
      <w:lvlJc w:val="left"/>
      <w:pPr>
        <w:ind w:left="4320" w:hanging="360"/>
      </w:pPr>
      <w:rPr>
        <w:rFonts w:ascii="Wingdings" w:hAnsi="Wingdings" w:hint="default"/>
      </w:rPr>
    </w:lvl>
    <w:lvl w:ilvl="6" w:tplc="C71AC126">
      <w:start w:val="1"/>
      <w:numFmt w:val="bullet"/>
      <w:lvlText w:val=""/>
      <w:lvlJc w:val="left"/>
      <w:pPr>
        <w:ind w:left="5040" w:hanging="360"/>
      </w:pPr>
      <w:rPr>
        <w:rFonts w:ascii="Symbol" w:hAnsi="Symbol" w:hint="default"/>
      </w:rPr>
    </w:lvl>
    <w:lvl w:ilvl="7" w:tplc="494A2BDE">
      <w:start w:val="1"/>
      <w:numFmt w:val="bullet"/>
      <w:lvlText w:val="o"/>
      <w:lvlJc w:val="left"/>
      <w:pPr>
        <w:ind w:left="5760" w:hanging="360"/>
      </w:pPr>
      <w:rPr>
        <w:rFonts w:ascii="Courier New" w:hAnsi="Courier New" w:hint="default"/>
      </w:rPr>
    </w:lvl>
    <w:lvl w:ilvl="8" w:tplc="6C845AA6">
      <w:start w:val="1"/>
      <w:numFmt w:val="bullet"/>
      <w:lvlText w:val=""/>
      <w:lvlJc w:val="left"/>
      <w:pPr>
        <w:ind w:left="6480" w:hanging="360"/>
      </w:pPr>
      <w:rPr>
        <w:rFonts w:ascii="Wingdings" w:hAnsi="Wingdings" w:hint="default"/>
      </w:rPr>
    </w:lvl>
  </w:abstractNum>
  <w:abstractNum w:abstractNumId="63" w15:restartNumberingAfterBreak="0">
    <w:nsid w:val="5E9A7BA1"/>
    <w:multiLevelType w:val="hybridMultilevel"/>
    <w:tmpl w:val="2C924A6E"/>
    <w:lvl w:ilvl="0" w:tplc="5C0A3FD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2983867"/>
    <w:multiLevelType w:val="hybridMultilevel"/>
    <w:tmpl w:val="17543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6F33886"/>
    <w:multiLevelType w:val="hybridMultilevel"/>
    <w:tmpl w:val="51E2DC94"/>
    <w:lvl w:ilvl="0" w:tplc="7E6440A8">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81D72E3"/>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90B270E"/>
    <w:multiLevelType w:val="hybridMultilevel"/>
    <w:tmpl w:val="496C2790"/>
    <w:lvl w:ilvl="0" w:tplc="54C8D6B8">
      <w:start w:val="1"/>
      <w:numFmt w:val="bullet"/>
      <w:lvlText w:val=""/>
      <w:lvlJc w:val="left"/>
      <w:pPr>
        <w:ind w:left="840" w:hanging="360"/>
      </w:pPr>
      <w:rPr>
        <w:rFonts w:ascii="Symbol" w:hAnsi="Symbol" w:hint="default"/>
      </w:rPr>
    </w:lvl>
    <w:lvl w:ilvl="1" w:tplc="0522472C" w:tentative="1">
      <w:start w:val="1"/>
      <w:numFmt w:val="bullet"/>
      <w:lvlText w:val="o"/>
      <w:lvlJc w:val="left"/>
      <w:pPr>
        <w:ind w:left="1560" w:hanging="360"/>
      </w:pPr>
      <w:rPr>
        <w:rFonts w:ascii="Courier New" w:hAnsi="Courier New" w:hint="default"/>
      </w:rPr>
    </w:lvl>
    <w:lvl w:ilvl="2" w:tplc="C4B29700" w:tentative="1">
      <w:start w:val="1"/>
      <w:numFmt w:val="bullet"/>
      <w:lvlText w:val=""/>
      <w:lvlJc w:val="left"/>
      <w:pPr>
        <w:ind w:left="2280" w:hanging="360"/>
      </w:pPr>
      <w:rPr>
        <w:rFonts w:ascii="Wingdings" w:hAnsi="Wingdings" w:hint="default"/>
      </w:rPr>
    </w:lvl>
    <w:lvl w:ilvl="3" w:tplc="58FE8226" w:tentative="1">
      <w:start w:val="1"/>
      <w:numFmt w:val="bullet"/>
      <w:lvlText w:val=""/>
      <w:lvlJc w:val="left"/>
      <w:pPr>
        <w:ind w:left="3000" w:hanging="360"/>
      </w:pPr>
      <w:rPr>
        <w:rFonts w:ascii="Symbol" w:hAnsi="Symbol" w:hint="default"/>
      </w:rPr>
    </w:lvl>
    <w:lvl w:ilvl="4" w:tplc="6D0851AC" w:tentative="1">
      <w:start w:val="1"/>
      <w:numFmt w:val="bullet"/>
      <w:lvlText w:val="o"/>
      <w:lvlJc w:val="left"/>
      <w:pPr>
        <w:ind w:left="3720" w:hanging="360"/>
      </w:pPr>
      <w:rPr>
        <w:rFonts w:ascii="Courier New" w:hAnsi="Courier New" w:hint="default"/>
      </w:rPr>
    </w:lvl>
    <w:lvl w:ilvl="5" w:tplc="AE9C167C" w:tentative="1">
      <w:start w:val="1"/>
      <w:numFmt w:val="bullet"/>
      <w:lvlText w:val=""/>
      <w:lvlJc w:val="left"/>
      <w:pPr>
        <w:ind w:left="4440" w:hanging="360"/>
      </w:pPr>
      <w:rPr>
        <w:rFonts w:ascii="Wingdings" w:hAnsi="Wingdings" w:hint="default"/>
      </w:rPr>
    </w:lvl>
    <w:lvl w:ilvl="6" w:tplc="05747218" w:tentative="1">
      <w:start w:val="1"/>
      <w:numFmt w:val="bullet"/>
      <w:lvlText w:val=""/>
      <w:lvlJc w:val="left"/>
      <w:pPr>
        <w:ind w:left="5160" w:hanging="360"/>
      </w:pPr>
      <w:rPr>
        <w:rFonts w:ascii="Symbol" w:hAnsi="Symbol" w:hint="default"/>
      </w:rPr>
    </w:lvl>
    <w:lvl w:ilvl="7" w:tplc="955208CA" w:tentative="1">
      <w:start w:val="1"/>
      <w:numFmt w:val="bullet"/>
      <w:lvlText w:val="o"/>
      <w:lvlJc w:val="left"/>
      <w:pPr>
        <w:ind w:left="5880" w:hanging="360"/>
      </w:pPr>
      <w:rPr>
        <w:rFonts w:ascii="Courier New" w:hAnsi="Courier New" w:hint="default"/>
      </w:rPr>
    </w:lvl>
    <w:lvl w:ilvl="8" w:tplc="69B017FC" w:tentative="1">
      <w:start w:val="1"/>
      <w:numFmt w:val="bullet"/>
      <w:lvlText w:val=""/>
      <w:lvlJc w:val="left"/>
      <w:pPr>
        <w:ind w:left="6600" w:hanging="360"/>
      </w:pPr>
      <w:rPr>
        <w:rFonts w:ascii="Wingdings" w:hAnsi="Wingdings" w:hint="default"/>
      </w:rPr>
    </w:lvl>
  </w:abstractNum>
  <w:abstractNum w:abstractNumId="68" w15:restartNumberingAfterBreak="0">
    <w:nsid w:val="69F07B2A"/>
    <w:multiLevelType w:val="hybridMultilevel"/>
    <w:tmpl w:val="5992CD74"/>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6A936658"/>
    <w:multiLevelType w:val="multilevel"/>
    <w:tmpl w:val="FD82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DA65ACF"/>
    <w:multiLevelType w:val="hybridMultilevel"/>
    <w:tmpl w:val="49F4AD18"/>
    <w:lvl w:ilvl="0" w:tplc="23A49002">
      <w:start w:val="1"/>
      <w:numFmt w:val="upperLetter"/>
      <w:lvlText w:val="%1."/>
      <w:lvlJc w:val="left"/>
      <w:pPr>
        <w:ind w:left="465" w:hanging="360"/>
      </w:pPr>
      <w:rPr>
        <w:rFonts w:hint="default"/>
        <w:b/>
        <w:bCs w:val="0"/>
      </w:rPr>
    </w:lvl>
    <w:lvl w:ilvl="1" w:tplc="FFFFFFFF" w:tentative="1">
      <w:start w:val="1"/>
      <w:numFmt w:val="lowerLetter"/>
      <w:lvlText w:val="%2."/>
      <w:lvlJc w:val="left"/>
      <w:pPr>
        <w:ind w:left="1185" w:hanging="360"/>
      </w:pPr>
    </w:lvl>
    <w:lvl w:ilvl="2" w:tplc="FFFFFFFF" w:tentative="1">
      <w:start w:val="1"/>
      <w:numFmt w:val="lowerRoman"/>
      <w:lvlText w:val="%3."/>
      <w:lvlJc w:val="right"/>
      <w:pPr>
        <w:ind w:left="1905" w:hanging="180"/>
      </w:pPr>
    </w:lvl>
    <w:lvl w:ilvl="3" w:tplc="FFFFFFFF" w:tentative="1">
      <w:start w:val="1"/>
      <w:numFmt w:val="decimal"/>
      <w:lvlText w:val="%4."/>
      <w:lvlJc w:val="left"/>
      <w:pPr>
        <w:ind w:left="2625" w:hanging="360"/>
      </w:pPr>
    </w:lvl>
    <w:lvl w:ilvl="4" w:tplc="FFFFFFFF" w:tentative="1">
      <w:start w:val="1"/>
      <w:numFmt w:val="lowerLetter"/>
      <w:lvlText w:val="%5."/>
      <w:lvlJc w:val="left"/>
      <w:pPr>
        <w:ind w:left="3345" w:hanging="360"/>
      </w:pPr>
    </w:lvl>
    <w:lvl w:ilvl="5" w:tplc="FFFFFFFF" w:tentative="1">
      <w:start w:val="1"/>
      <w:numFmt w:val="lowerRoman"/>
      <w:lvlText w:val="%6."/>
      <w:lvlJc w:val="right"/>
      <w:pPr>
        <w:ind w:left="4065" w:hanging="180"/>
      </w:pPr>
    </w:lvl>
    <w:lvl w:ilvl="6" w:tplc="FFFFFFFF" w:tentative="1">
      <w:start w:val="1"/>
      <w:numFmt w:val="decimal"/>
      <w:lvlText w:val="%7."/>
      <w:lvlJc w:val="left"/>
      <w:pPr>
        <w:ind w:left="4785" w:hanging="360"/>
      </w:pPr>
    </w:lvl>
    <w:lvl w:ilvl="7" w:tplc="FFFFFFFF" w:tentative="1">
      <w:start w:val="1"/>
      <w:numFmt w:val="lowerLetter"/>
      <w:lvlText w:val="%8."/>
      <w:lvlJc w:val="left"/>
      <w:pPr>
        <w:ind w:left="5505" w:hanging="360"/>
      </w:pPr>
    </w:lvl>
    <w:lvl w:ilvl="8" w:tplc="FFFFFFFF" w:tentative="1">
      <w:start w:val="1"/>
      <w:numFmt w:val="lowerRoman"/>
      <w:lvlText w:val="%9."/>
      <w:lvlJc w:val="right"/>
      <w:pPr>
        <w:ind w:left="6225" w:hanging="180"/>
      </w:pPr>
    </w:lvl>
  </w:abstractNum>
  <w:abstractNum w:abstractNumId="71" w15:restartNumberingAfterBreak="0">
    <w:nsid w:val="6E770899"/>
    <w:multiLevelType w:val="multilevel"/>
    <w:tmpl w:val="FF84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EDE1E79"/>
    <w:multiLevelType w:val="hybridMultilevel"/>
    <w:tmpl w:val="FFFFFFFF"/>
    <w:lvl w:ilvl="0" w:tplc="9CF4E9DC">
      <w:start w:val="1"/>
      <w:numFmt w:val="bullet"/>
      <w:lvlText w:val=""/>
      <w:lvlJc w:val="left"/>
      <w:pPr>
        <w:ind w:left="720" w:hanging="360"/>
      </w:pPr>
      <w:rPr>
        <w:rFonts w:ascii="Symbol" w:hAnsi="Symbol" w:hint="default"/>
      </w:rPr>
    </w:lvl>
    <w:lvl w:ilvl="1" w:tplc="3CFA940E">
      <w:start w:val="1"/>
      <w:numFmt w:val="bullet"/>
      <w:lvlText w:val="o"/>
      <w:lvlJc w:val="left"/>
      <w:pPr>
        <w:ind w:left="1440" w:hanging="360"/>
      </w:pPr>
      <w:rPr>
        <w:rFonts w:ascii="Courier New" w:hAnsi="Courier New" w:hint="default"/>
      </w:rPr>
    </w:lvl>
    <w:lvl w:ilvl="2" w:tplc="8A6CB170">
      <w:start w:val="1"/>
      <w:numFmt w:val="bullet"/>
      <w:lvlText w:val=""/>
      <w:lvlJc w:val="left"/>
      <w:pPr>
        <w:ind w:left="2160" w:hanging="360"/>
      </w:pPr>
      <w:rPr>
        <w:rFonts w:ascii="Wingdings" w:hAnsi="Wingdings" w:hint="default"/>
      </w:rPr>
    </w:lvl>
    <w:lvl w:ilvl="3" w:tplc="A406FC28">
      <w:start w:val="1"/>
      <w:numFmt w:val="bullet"/>
      <w:lvlText w:val=""/>
      <w:lvlJc w:val="left"/>
      <w:pPr>
        <w:ind w:left="2880" w:hanging="360"/>
      </w:pPr>
      <w:rPr>
        <w:rFonts w:ascii="Symbol" w:hAnsi="Symbol" w:hint="default"/>
      </w:rPr>
    </w:lvl>
    <w:lvl w:ilvl="4" w:tplc="519C4F56">
      <w:start w:val="1"/>
      <w:numFmt w:val="bullet"/>
      <w:lvlText w:val="o"/>
      <w:lvlJc w:val="left"/>
      <w:pPr>
        <w:ind w:left="3600" w:hanging="360"/>
      </w:pPr>
      <w:rPr>
        <w:rFonts w:ascii="Courier New" w:hAnsi="Courier New" w:hint="default"/>
      </w:rPr>
    </w:lvl>
    <w:lvl w:ilvl="5" w:tplc="0562DD4A">
      <w:start w:val="1"/>
      <w:numFmt w:val="bullet"/>
      <w:lvlText w:val=""/>
      <w:lvlJc w:val="left"/>
      <w:pPr>
        <w:ind w:left="4320" w:hanging="360"/>
      </w:pPr>
      <w:rPr>
        <w:rFonts w:ascii="Wingdings" w:hAnsi="Wingdings" w:hint="default"/>
      </w:rPr>
    </w:lvl>
    <w:lvl w:ilvl="6" w:tplc="D9564716">
      <w:start w:val="1"/>
      <w:numFmt w:val="bullet"/>
      <w:lvlText w:val=""/>
      <w:lvlJc w:val="left"/>
      <w:pPr>
        <w:ind w:left="5040" w:hanging="360"/>
      </w:pPr>
      <w:rPr>
        <w:rFonts w:ascii="Symbol" w:hAnsi="Symbol" w:hint="default"/>
      </w:rPr>
    </w:lvl>
    <w:lvl w:ilvl="7" w:tplc="AEFC6F56">
      <w:start w:val="1"/>
      <w:numFmt w:val="bullet"/>
      <w:lvlText w:val="o"/>
      <w:lvlJc w:val="left"/>
      <w:pPr>
        <w:ind w:left="5760" w:hanging="360"/>
      </w:pPr>
      <w:rPr>
        <w:rFonts w:ascii="Courier New" w:hAnsi="Courier New" w:hint="default"/>
      </w:rPr>
    </w:lvl>
    <w:lvl w:ilvl="8" w:tplc="B5E6A9AC">
      <w:start w:val="1"/>
      <w:numFmt w:val="bullet"/>
      <w:lvlText w:val=""/>
      <w:lvlJc w:val="left"/>
      <w:pPr>
        <w:ind w:left="6480" w:hanging="360"/>
      </w:pPr>
      <w:rPr>
        <w:rFonts w:ascii="Wingdings" w:hAnsi="Wingdings" w:hint="default"/>
      </w:rPr>
    </w:lvl>
  </w:abstractNum>
  <w:abstractNum w:abstractNumId="73" w15:restartNumberingAfterBreak="0">
    <w:nsid w:val="6F597BD0"/>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1313D3A"/>
    <w:multiLevelType w:val="hybridMultilevel"/>
    <w:tmpl w:val="4FC47792"/>
    <w:lvl w:ilvl="0" w:tplc="1C30E0CA">
      <w:start w:val="1"/>
      <w:numFmt w:val="bullet"/>
      <w:lvlText w:val=""/>
      <w:lvlJc w:val="left"/>
      <w:pPr>
        <w:ind w:left="786" w:hanging="360"/>
      </w:pPr>
      <w:rPr>
        <w:rFonts w:ascii="Symbol" w:hAnsi="Symbol" w:hint="default"/>
      </w:rPr>
    </w:lvl>
    <w:lvl w:ilvl="1" w:tplc="45CC2C08" w:tentative="1">
      <w:start w:val="1"/>
      <w:numFmt w:val="bullet"/>
      <w:lvlText w:val="o"/>
      <w:lvlJc w:val="left"/>
      <w:pPr>
        <w:ind w:left="1506" w:hanging="360"/>
      </w:pPr>
      <w:rPr>
        <w:rFonts w:ascii="Courier New" w:hAnsi="Courier New" w:hint="default"/>
      </w:rPr>
    </w:lvl>
    <w:lvl w:ilvl="2" w:tplc="8DBE5512" w:tentative="1">
      <w:start w:val="1"/>
      <w:numFmt w:val="bullet"/>
      <w:lvlText w:val=""/>
      <w:lvlJc w:val="left"/>
      <w:pPr>
        <w:ind w:left="2226" w:hanging="360"/>
      </w:pPr>
      <w:rPr>
        <w:rFonts w:ascii="Wingdings" w:hAnsi="Wingdings" w:hint="default"/>
      </w:rPr>
    </w:lvl>
    <w:lvl w:ilvl="3" w:tplc="EBF6EC24" w:tentative="1">
      <w:start w:val="1"/>
      <w:numFmt w:val="bullet"/>
      <w:lvlText w:val=""/>
      <w:lvlJc w:val="left"/>
      <w:pPr>
        <w:ind w:left="2946" w:hanging="360"/>
      </w:pPr>
      <w:rPr>
        <w:rFonts w:ascii="Symbol" w:hAnsi="Symbol" w:hint="default"/>
      </w:rPr>
    </w:lvl>
    <w:lvl w:ilvl="4" w:tplc="A05091D4" w:tentative="1">
      <w:start w:val="1"/>
      <w:numFmt w:val="bullet"/>
      <w:lvlText w:val="o"/>
      <w:lvlJc w:val="left"/>
      <w:pPr>
        <w:ind w:left="3666" w:hanging="360"/>
      </w:pPr>
      <w:rPr>
        <w:rFonts w:ascii="Courier New" w:hAnsi="Courier New" w:hint="default"/>
      </w:rPr>
    </w:lvl>
    <w:lvl w:ilvl="5" w:tplc="0134A310" w:tentative="1">
      <w:start w:val="1"/>
      <w:numFmt w:val="bullet"/>
      <w:lvlText w:val=""/>
      <w:lvlJc w:val="left"/>
      <w:pPr>
        <w:ind w:left="4386" w:hanging="360"/>
      </w:pPr>
      <w:rPr>
        <w:rFonts w:ascii="Wingdings" w:hAnsi="Wingdings" w:hint="default"/>
      </w:rPr>
    </w:lvl>
    <w:lvl w:ilvl="6" w:tplc="058291AE" w:tentative="1">
      <w:start w:val="1"/>
      <w:numFmt w:val="bullet"/>
      <w:lvlText w:val=""/>
      <w:lvlJc w:val="left"/>
      <w:pPr>
        <w:ind w:left="5106" w:hanging="360"/>
      </w:pPr>
      <w:rPr>
        <w:rFonts w:ascii="Symbol" w:hAnsi="Symbol" w:hint="default"/>
      </w:rPr>
    </w:lvl>
    <w:lvl w:ilvl="7" w:tplc="2788FFDC" w:tentative="1">
      <w:start w:val="1"/>
      <w:numFmt w:val="bullet"/>
      <w:lvlText w:val="o"/>
      <w:lvlJc w:val="left"/>
      <w:pPr>
        <w:ind w:left="5826" w:hanging="360"/>
      </w:pPr>
      <w:rPr>
        <w:rFonts w:ascii="Courier New" w:hAnsi="Courier New" w:hint="default"/>
      </w:rPr>
    </w:lvl>
    <w:lvl w:ilvl="8" w:tplc="4816F272" w:tentative="1">
      <w:start w:val="1"/>
      <w:numFmt w:val="bullet"/>
      <w:lvlText w:val=""/>
      <w:lvlJc w:val="left"/>
      <w:pPr>
        <w:ind w:left="6546" w:hanging="360"/>
      </w:pPr>
      <w:rPr>
        <w:rFonts w:ascii="Wingdings" w:hAnsi="Wingdings" w:hint="default"/>
      </w:rPr>
    </w:lvl>
  </w:abstractNum>
  <w:abstractNum w:abstractNumId="75" w15:restartNumberingAfterBreak="0">
    <w:nsid w:val="71982CD3"/>
    <w:multiLevelType w:val="hybridMultilevel"/>
    <w:tmpl w:val="E5FEFB50"/>
    <w:lvl w:ilvl="0" w:tplc="2EFA940A">
      <w:start w:val="1"/>
      <w:numFmt w:val="upperLetter"/>
      <w:lvlText w:val="%1."/>
      <w:lvlJc w:val="left"/>
      <w:pPr>
        <w:ind w:left="348" w:hanging="360"/>
      </w:pPr>
      <w:rPr>
        <w:rFonts w:hint="default"/>
        <w:u w:val="none"/>
      </w:rPr>
    </w:lvl>
    <w:lvl w:ilvl="1" w:tplc="04090019" w:tentative="1">
      <w:start w:val="1"/>
      <w:numFmt w:val="lowerLetter"/>
      <w:lvlText w:val="%2."/>
      <w:lvlJc w:val="left"/>
      <w:pPr>
        <w:ind w:left="1068" w:hanging="360"/>
      </w:pPr>
    </w:lvl>
    <w:lvl w:ilvl="2" w:tplc="0409001B" w:tentative="1">
      <w:start w:val="1"/>
      <w:numFmt w:val="lowerRoman"/>
      <w:lvlText w:val="%3."/>
      <w:lvlJc w:val="right"/>
      <w:pPr>
        <w:ind w:left="1788" w:hanging="180"/>
      </w:pPr>
    </w:lvl>
    <w:lvl w:ilvl="3" w:tplc="0409000F" w:tentative="1">
      <w:start w:val="1"/>
      <w:numFmt w:val="decimal"/>
      <w:lvlText w:val="%4."/>
      <w:lvlJc w:val="left"/>
      <w:pPr>
        <w:ind w:left="2508" w:hanging="360"/>
      </w:pPr>
    </w:lvl>
    <w:lvl w:ilvl="4" w:tplc="04090019" w:tentative="1">
      <w:start w:val="1"/>
      <w:numFmt w:val="lowerLetter"/>
      <w:lvlText w:val="%5."/>
      <w:lvlJc w:val="left"/>
      <w:pPr>
        <w:ind w:left="3228" w:hanging="360"/>
      </w:pPr>
    </w:lvl>
    <w:lvl w:ilvl="5" w:tplc="0409001B" w:tentative="1">
      <w:start w:val="1"/>
      <w:numFmt w:val="lowerRoman"/>
      <w:lvlText w:val="%6."/>
      <w:lvlJc w:val="right"/>
      <w:pPr>
        <w:ind w:left="3948" w:hanging="180"/>
      </w:pPr>
    </w:lvl>
    <w:lvl w:ilvl="6" w:tplc="0409000F" w:tentative="1">
      <w:start w:val="1"/>
      <w:numFmt w:val="decimal"/>
      <w:lvlText w:val="%7."/>
      <w:lvlJc w:val="left"/>
      <w:pPr>
        <w:ind w:left="4668" w:hanging="360"/>
      </w:pPr>
    </w:lvl>
    <w:lvl w:ilvl="7" w:tplc="04090019" w:tentative="1">
      <w:start w:val="1"/>
      <w:numFmt w:val="lowerLetter"/>
      <w:lvlText w:val="%8."/>
      <w:lvlJc w:val="left"/>
      <w:pPr>
        <w:ind w:left="5388" w:hanging="360"/>
      </w:pPr>
    </w:lvl>
    <w:lvl w:ilvl="8" w:tplc="0409001B" w:tentative="1">
      <w:start w:val="1"/>
      <w:numFmt w:val="lowerRoman"/>
      <w:lvlText w:val="%9."/>
      <w:lvlJc w:val="right"/>
      <w:pPr>
        <w:ind w:left="6108" w:hanging="180"/>
      </w:pPr>
    </w:lvl>
  </w:abstractNum>
  <w:abstractNum w:abstractNumId="76" w15:restartNumberingAfterBreak="0">
    <w:nsid w:val="736411B8"/>
    <w:multiLevelType w:val="multilevel"/>
    <w:tmpl w:val="CC5A530A"/>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77" w15:restartNumberingAfterBreak="0">
    <w:nsid w:val="744677A1"/>
    <w:multiLevelType w:val="multilevel"/>
    <w:tmpl w:val="7090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5255B71"/>
    <w:multiLevelType w:val="hybridMultilevel"/>
    <w:tmpl w:val="7EF28CC0"/>
    <w:lvl w:ilvl="0" w:tplc="C85C15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61A209C"/>
    <w:multiLevelType w:val="hybridMultilevel"/>
    <w:tmpl w:val="5992CD74"/>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767C57A6"/>
    <w:multiLevelType w:val="hybridMultilevel"/>
    <w:tmpl w:val="2C924A6E"/>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95163D6"/>
    <w:multiLevelType w:val="hybridMultilevel"/>
    <w:tmpl w:val="F438AED8"/>
    <w:lvl w:ilvl="0" w:tplc="1C82087A">
      <w:start w:val="1"/>
      <w:numFmt w:val="decimal"/>
      <w:lvlText w:val="(%1)"/>
      <w:lvlJc w:val="left"/>
      <w:pPr>
        <w:tabs>
          <w:tab w:val="num" w:pos="1170"/>
        </w:tabs>
        <w:ind w:left="1170" w:hanging="450"/>
      </w:pPr>
      <w:rPr>
        <w:rFonts w:cs="Times New Roman" w:hint="default"/>
      </w:rPr>
    </w:lvl>
    <w:lvl w:ilvl="1" w:tplc="D2B4DA2C">
      <w:start w:val="7"/>
      <w:numFmt w:val="bullet"/>
      <w:pStyle w:val="BulletPoint"/>
      <w:lvlText w:val=""/>
      <w:lvlJc w:val="left"/>
      <w:pPr>
        <w:tabs>
          <w:tab w:val="num" w:pos="1800"/>
        </w:tabs>
        <w:ind w:left="1800" w:hanging="360"/>
      </w:pPr>
      <w:rPr>
        <w:rFonts w:ascii="Symbol" w:eastAsia="Times New Roman" w:hAnsi="Symbol" w:hint="default"/>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82" w15:restartNumberingAfterBreak="0">
    <w:nsid w:val="7A68281E"/>
    <w:multiLevelType w:val="multilevel"/>
    <w:tmpl w:val="A6EE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B1E7E8D"/>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C203C29"/>
    <w:multiLevelType w:val="multilevel"/>
    <w:tmpl w:val="7992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F5F2AA9"/>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0098217">
    <w:abstractNumId w:val="81"/>
  </w:num>
  <w:num w:numId="2" w16cid:durableId="77948040">
    <w:abstractNumId w:val="10"/>
  </w:num>
  <w:num w:numId="3" w16cid:durableId="900138539">
    <w:abstractNumId w:val="45"/>
  </w:num>
  <w:num w:numId="4" w16cid:durableId="1597442803">
    <w:abstractNumId w:val="11"/>
  </w:num>
  <w:num w:numId="5" w16cid:durableId="591668564">
    <w:abstractNumId w:val="41"/>
  </w:num>
  <w:num w:numId="6" w16cid:durableId="2113161899">
    <w:abstractNumId w:val="38"/>
  </w:num>
  <w:num w:numId="7" w16cid:durableId="2015956480">
    <w:abstractNumId w:val="49"/>
  </w:num>
  <w:num w:numId="8" w16cid:durableId="228348159">
    <w:abstractNumId w:val="0"/>
  </w:num>
  <w:num w:numId="9" w16cid:durableId="1152793438">
    <w:abstractNumId w:val="23"/>
  </w:num>
  <w:num w:numId="10" w16cid:durableId="912157634">
    <w:abstractNumId w:val="75"/>
  </w:num>
  <w:num w:numId="11" w16cid:durableId="1990013639">
    <w:abstractNumId w:val="61"/>
  </w:num>
  <w:num w:numId="12" w16cid:durableId="1011760905">
    <w:abstractNumId w:val="8"/>
  </w:num>
  <w:num w:numId="13" w16cid:durableId="872617482">
    <w:abstractNumId w:val="78"/>
  </w:num>
  <w:num w:numId="14" w16cid:durableId="1394280284">
    <w:abstractNumId w:val="29"/>
  </w:num>
  <w:num w:numId="15" w16cid:durableId="1823500319">
    <w:abstractNumId w:val="39"/>
  </w:num>
  <w:num w:numId="16" w16cid:durableId="631180887">
    <w:abstractNumId w:val="43"/>
  </w:num>
  <w:num w:numId="17" w16cid:durableId="128399774">
    <w:abstractNumId w:val="32"/>
  </w:num>
  <w:num w:numId="18" w16cid:durableId="653340447">
    <w:abstractNumId w:val="76"/>
  </w:num>
  <w:num w:numId="19" w16cid:durableId="1215265926">
    <w:abstractNumId w:val="85"/>
  </w:num>
  <w:num w:numId="20" w16cid:durableId="904341336">
    <w:abstractNumId w:val="40"/>
  </w:num>
  <w:num w:numId="21" w16cid:durableId="720833861">
    <w:abstractNumId w:val="5"/>
  </w:num>
  <w:num w:numId="22" w16cid:durableId="1140615295">
    <w:abstractNumId w:val="52"/>
  </w:num>
  <w:num w:numId="23" w16cid:durableId="882792371">
    <w:abstractNumId w:val="35"/>
  </w:num>
  <w:num w:numId="24" w16cid:durableId="1221405313">
    <w:abstractNumId w:val="66"/>
  </w:num>
  <w:num w:numId="25" w16cid:durableId="2102951340">
    <w:abstractNumId w:val="59"/>
  </w:num>
  <w:num w:numId="26" w16cid:durableId="59719549">
    <w:abstractNumId w:val="48"/>
  </w:num>
  <w:num w:numId="27" w16cid:durableId="2035763022">
    <w:abstractNumId w:val="13"/>
  </w:num>
  <w:num w:numId="28" w16cid:durableId="485971960">
    <w:abstractNumId w:val="73"/>
  </w:num>
  <w:num w:numId="29" w16cid:durableId="1868834329">
    <w:abstractNumId w:val="14"/>
  </w:num>
  <w:num w:numId="30" w16cid:durableId="1656226160">
    <w:abstractNumId w:val="63"/>
  </w:num>
  <w:num w:numId="31" w16cid:durableId="123741712">
    <w:abstractNumId w:val="60"/>
  </w:num>
  <w:num w:numId="32" w16cid:durableId="291057016">
    <w:abstractNumId w:val="17"/>
  </w:num>
  <w:num w:numId="33" w16cid:durableId="2034843339">
    <w:abstractNumId w:val="28"/>
  </w:num>
  <w:num w:numId="34" w16cid:durableId="1115293052">
    <w:abstractNumId w:val="22"/>
  </w:num>
  <w:num w:numId="35" w16cid:durableId="697854418">
    <w:abstractNumId w:val="33"/>
  </w:num>
  <w:num w:numId="36" w16cid:durableId="894239193">
    <w:abstractNumId w:val="36"/>
  </w:num>
  <w:num w:numId="37" w16cid:durableId="1449087653">
    <w:abstractNumId w:val="80"/>
  </w:num>
  <w:num w:numId="38" w16cid:durableId="719137710">
    <w:abstractNumId w:val="67"/>
  </w:num>
  <w:num w:numId="39" w16cid:durableId="914389313">
    <w:abstractNumId w:val="31"/>
  </w:num>
  <w:num w:numId="40" w16cid:durableId="1656178751">
    <w:abstractNumId w:val="1"/>
  </w:num>
  <w:num w:numId="41" w16cid:durableId="923996339">
    <w:abstractNumId w:val="83"/>
  </w:num>
  <w:num w:numId="42" w16cid:durableId="1629167803">
    <w:abstractNumId w:val="65"/>
  </w:num>
  <w:num w:numId="43" w16cid:durableId="773869257">
    <w:abstractNumId w:val="42"/>
  </w:num>
  <w:num w:numId="44" w16cid:durableId="919413028">
    <w:abstractNumId w:val="16"/>
  </w:num>
  <w:num w:numId="45" w16cid:durableId="3675979">
    <w:abstractNumId w:val="47"/>
  </w:num>
  <w:num w:numId="46" w16cid:durableId="1063797074">
    <w:abstractNumId w:val="24"/>
  </w:num>
  <w:num w:numId="47" w16cid:durableId="924072165">
    <w:abstractNumId w:val="74"/>
  </w:num>
  <w:num w:numId="48" w16cid:durableId="1570651524">
    <w:abstractNumId w:val="26"/>
  </w:num>
  <w:num w:numId="49" w16cid:durableId="1797992021">
    <w:abstractNumId w:val="72"/>
  </w:num>
  <w:num w:numId="50" w16cid:durableId="1135875613">
    <w:abstractNumId w:val="62"/>
  </w:num>
  <w:num w:numId="51" w16cid:durableId="1058017254">
    <w:abstractNumId w:val="25"/>
  </w:num>
  <w:num w:numId="52" w16cid:durableId="363364319">
    <w:abstractNumId w:val="64"/>
  </w:num>
  <w:num w:numId="53" w16cid:durableId="1581253989">
    <w:abstractNumId w:val="12"/>
  </w:num>
  <w:num w:numId="54" w16cid:durableId="1722823371">
    <w:abstractNumId w:val="2"/>
  </w:num>
  <w:num w:numId="55" w16cid:durableId="941496372">
    <w:abstractNumId w:val="37"/>
  </w:num>
  <w:num w:numId="56" w16cid:durableId="1697265850">
    <w:abstractNumId w:val="4"/>
  </w:num>
  <w:num w:numId="57" w16cid:durableId="878325676">
    <w:abstractNumId w:val="3"/>
  </w:num>
  <w:num w:numId="58" w16cid:durableId="186678585">
    <w:abstractNumId w:val="7"/>
  </w:num>
  <w:num w:numId="59" w16cid:durableId="81531964">
    <w:abstractNumId w:val="30"/>
  </w:num>
  <w:num w:numId="60" w16cid:durableId="20858253">
    <w:abstractNumId w:val="6"/>
  </w:num>
  <w:num w:numId="61" w16cid:durableId="1508444090">
    <w:abstractNumId w:val="9"/>
  </w:num>
  <w:num w:numId="62" w16cid:durableId="825439100">
    <w:abstractNumId w:val="53"/>
  </w:num>
  <w:num w:numId="63" w16cid:durableId="1841893135">
    <w:abstractNumId w:val="58"/>
  </w:num>
  <w:num w:numId="64" w16cid:durableId="1895846772">
    <w:abstractNumId w:val="71"/>
  </w:num>
  <w:num w:numId="65" w16cid:durableId="1739133663">
    <w:abstractNumId w:val="82"/>
  </w:num>
  <w:num w:numId="66" w16cid:durableId="1310937882">
    <w:abstractNumId w:val="15"/>
  </w:num>
  <w:num w:numId="67" w16cid:durableId="1560705959">
    <w:abstractNumId w:val="57"/>
  </w:num>
  <w:num w:numId="68" w16cid:durableId="1124541895">
    <w:abstractNumId w:val="84"/>
  </w:num>
  <w:num w:numId="69" w16cid:durableId="1969431100">
    <w:abstractNumId w:val="77"/>
  </w:num>
  <w:num w:numId="70" w16cid:durableId="271598387">
    <w:abstractNumId w:val="18"/>
  </w:num>
  <w:num w:numId="71" w16cid:durableId="1034621260">
    <w:abstractNumId w:val="51"/>
  </w:num>
  <w:num w:numId="72" w16cid:durableId="376245400">
    <w:abstractNumId w:val="54"/>
  </w:num>
  <w:num w:numId="73" w16cid:durableId="2021270847">
    <w:abstractNumId w:val="70"/>
  </w:num>
  <w:num w:numId="74" w16cid:durableId="1800806536">
    <w:abstractNumId w:val="69"/>
  </w:num>
  <w:num w:numId="75" w16cid:durableId="318927344">
    <w:abstractNumId w:val="34"/>
  </w:num>
  <w:num w:numId="76" w16cid:durableId="1183665058">
    <w:abstractNumId w:val="19"/>
  </w:num>
  <w:num w:numId="77" w16cid:durableId="175194700">
    <w:abstractNumId w:val="44"/>
  </w:num>
  <w:num w:numId="78" w16cid:durableId="152912147">
    <w:abstractNumId w:val="27"/>
  </w:num>
  <w:num w:numId="79" w16cid:durableId="185025592">
    <w:abstractNumId w:val="21"/>
  </w:num>
  <w:num w:numId="80" w16cid:durableId="1532918864">
    <w:abstractNumId w:val="46"/>
  </w:num>
  <w:num w:numId="81" w16cid:durableId="1412653592">
    <w:abstractNumId w:val="55"/>
  </w:num>
  <w:num w:numId="82" w16cid:durableId="735519325">
    <w:abstractNumId w:val="79"/>
  </w:num>
  <w:num w:numId="83" w16cid:durableId="199586271">
    <w:abstractNumId w:val="50"/>
  </w:num>
  <w:num w:numId="84" w16cid:durableId="564098840">
    <w:abstractNumId w:val="20"/>
  </w:num>
  <w:num w:numId="85" w16cid:durableId="1350449072">
    <w:abstractNumId w:val="68"/>
  </w:num>
  <w:num w:numId="86" w16cid:durableId="257325946">
    <w:abstractNumId w:val="56"/>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87"/>
  <w:drawingGridVerticalSpacing w:val="187"/>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C31"/>
    <w:rsid w:val="0000035E"/>
    <w:rsid w:val="00000759"/>
    <w:rsid w:val="0000078A"/>
    <w:rsid w:val="0000113F"/>
    <w:rsid w:val="00001186"/>
    <w:rsid w:val="000019EA"/>
    <w:rsid w:val="00001D76"/>
    <w:rsid w:val="00002253"/>
    <w:rsid w:val="00002365"/>
    <w:rsid w:val="000024BB"/>
    <w:rsid w:val="00002BA0"/>
    <w:rsid w:val="00002D6A"/>
    <w:rsid w:val="00003056"/>
    <w:rsid w:val="000033D0"/>
    <w:rsid w:val="00003496"/>
    <w:rsid w:val="000037B8"/>
    <w:rsid w:val="00003872"/>
    <w:rsid w:val="0000413B"/>
    <w:rsid w:val="000041BB"/>
    <w:rsid w:val="00004474"/>
    <w:rsid w:val="000044FD"/>
    <w:rsid w:val="000047C3"/>
    <w:rsid w:val="000049BA"/>
    <w:rsid w:val="00004A62"/>
    <w:rsid w:val="00004E69"/>
    <w:rsid w:val="00005051"/>
    <w:rsid w:val="000052C4"/>
    <w:rsid w:val="00005492"/>
    <w:rsid w:val="00005791"/>
    <w:rsid w:val="00005C5F"/>
    <w:rsid w:val="00005E97"/>
    <w:rsid w:val="00005F11"/>
    <w:rsid w:val="00006109"/>
    <w:rsid w:val="0000619C"/>
    <w:rsid w:val="0000659C"/>
    <w:rsid w:val="000066AD"/>
    <w:rsid w:val="0000686F"/>
    <w:rsid w:val="00006987"/>
    <w:rsid w:val="00006A84"/>
    <w:rsid w:val="00006BC0"/>
    <w:rsid w:val="00006C18"/>
    <w:rsid w:val="00006D02"/>
    <w:rsid w:val="0000743C"/>
    <w:rsid w:val="000078AA"/>
    <w:rsid w:val="00007932"/>
    <w:rsid w:val="00007CA1"/>
    <w:rsid w:val="00007CCB"/>
    <w:rsid w:val="00007E3F"/>
    <w:rsid w:val="00007EBC"/>
    <w:rsid w:val="00007FA6"/>
    <w:rsid w:val="0001007F"/>
    <w:rsid w:val="000100CB"/>
    <w:rsid w:val="00010759"/>
    <w:rsid w:val="00010895"/>
    <w:rsid w:val="00010CE1"/>
    <w:rsid w:val="00010D97"/>
    <w:rsid w:val="00010F65"/>
    <w:rsid w:val="00010F96"/>
    <w:rsid w:val="0001108C"/>
    <w:rsid w:val="000112AD"/>
    <w:rsid w:val="000113A0"/>
    <w:rsid w:val="000113E7"/>
    <w:rsid w:val="000119E4"/>
    <w:rsid w:val="00011BCD"/>
    <w:rsid w:val="00012030"/>
    <w:rsid w:val="00012268"/>
    <w:rsid w:val="00012418"/>
    <w:rsid w:val="00012432"/>
    <w:rsid w:val="000127BE"/>
    <w:rsid w:val="00012E4E"/>
    <w:rsid w:val="00012F04"/>
    <w:rsid w:val="00013089"/>
    <w:rsid w:val="000130D3"/>
    <w:rsid w:val="00013797"/>
    <w:rsid w:val="00013BD7"/>
    <w:rsid w:val="00013BDD"/>
    <w:rsid w:val="00013CC8"/>
    <w:rsid w:val="00013DED"/>
    <w:rsid w:val="000145B6"/>
    <w:rsid w:val="000145D8"/>
    <w:rsid w:val="00015174"/>
    <w:rsid w:val="000152F5"/>
    <w:rsid w:val="0001548E"/>
    <w:rsid w:val="00015810"/>
    <w:rsid w:val="00015970"/>
    <w:rsid w:val="00015B65"/>
    <w:rsid w:val="00015BA0"/>
    <w:rsid w:val="00015BE5"/>
    <w:rsid w:val="00015FA7"/>
    <w:rsid w:val="00016197"/>
    <w:rsid w:val="000164BD"/>
    <w:rsid w:val="000164EA"/>
    <w:rsid w:val="00016AFE"/>
    <w:rsid w:val="00016CDC"/>
    <w:rsid w:val="00016EAD"/>
    <w:rsid w:val="00017514"/>
    <w:rsid w:val="000176E8"/>
    <w:rsid w:val="00017828"/>
    <w:rsid w:val="000178C8"/>
    <w:rsid w:val="00017AA3"/>
    <w:rsid w:val="00017B36"/>
    <w:rsid w:val="00017B6A"/>
    <w:rsid w:val="00017D6E"/>
    <w:rsid w:val="00017F63"/>
    <w:rsid w:val="00020089"/>
    <w:rsid w:val="0002037D"/>
    <w:rsid w:val="0002054E"/>
    <w:rsid w:val="0002096E"/>
    <w:rsid w:val="00020AB6"/>
    <w:rsid w:val="00020FB2"/>
    <w:rsid w:val="000210BE"/>
    <w:rsid w:val="000211F7"/>
    <w:rsid w:val="000213FE"/>
    <w:rsid w:val="0002144A"/>
    <w:rsid w:val="0002163F"/>
    <w:rsid w:val="00021A54"/>
    <w:rsid w:val="00021DA1"/>
    <w:rsid w:val="000222E0"/>
    <w:rsid w:val="000224CF"/>
    <w:rsid w:val="00022D7F"/>
    <w:rsid w:val="00022E89"/>
    <w:rsid w:val="00023092"/>
    <w:rsid w:val="000232FD"/>
    <w:rsid w:val="00023753"/>
    <w:rsid w:val="0002389F"/>
    <w:rsid w:val="00023AA1"/>
    <w:rsid w:val="00023E11"/>
    <w:rsid w:val="00024054"/>
    <w:rsid w:val="00024301"/>
    <w:rsid w:val="000243FD"/>
    <w:rsid w:val="00024455"/>
    <w:rsid w:val="000245E2"/>
    <w:rsid w:val="00024620"/>
    <w:rsid w:val="00024797"/>
    <w:rsid w:val="00024B78"/>
    <w:rsid w:val="00024CDB"/>
    <w:rsid w:val="00025166"/>
    <w:rsid w:val="00025B86"/>
    <w:rsid w:val="00025C5E"/>
    <w:rsid w:val="00025DB4"/>
    <w:rsid w:val="00025F67"/>
    <w:rsid w:val="0002622D"/>
    <w:rsid w:val="000266E4"/>
    <w:rsid w:val="0002677E"/>
    <w:rsid w:val="00026945"/>
    <w:rsid w:val="00026A90"/>
    <w:rsid w:val="00026B98"/>
    <w:rsid w:val="00026BC3"/>
    <w:rsid w:val="00026EEE"/>
    <w:rsid w:val="00027264"/>
    <w:rsid w:val="0002759E"/>
    <w:rsid w:val="00027938"/>
    <w:rsid w:val="00027A7B"/>
    <w:rsid w:val="00027C3E"/>
    <w:rsid w:val="00027D53"/>
    <w:rsid w:val="000302BE"/>
    <w:rsid w:val="00030562"/>
    <w:rsid w:val="00030905"/>
    <w:rsid w:val="00030937"/>
    <w:rsid w:val="00030D94"/>
    <w:rsid w:val="000310E3"/>
    <w:rsid w:val="000311DE"/>
    <w:rsid w:val="00031467"/>
    <w:rsid w:val="0003149D"/>
    <w:rsid w:val="00031526"/>
    <w:rsid w:val="000316D5"/>
    <w:rsid w:val="00031715"/>
    <w:rsid w:val="00031CE4"/>
    <w:rsid w:val="00031F84"/>
    <w:rsid w:val="00031FE2"/>
    <w:rsid w:val="00032032"/>
    <w:rsid w:val="0003224B"/>
    <w:rsid w:val="00032307"/>
    <w:rsid w:val="0003238F"/>
    <w:rsid w:val="00032512"/>
    <w:rsid w:val="0003280F"/>
    <w:rsid w:val="00032B3C"/>
    <w:rsid w:val="00032CFC"/>
    <w:rsid w:val="00032E9D"/>
    <w:rsid w:val="000336F5"/>
    <w:rsid w:val="0003382F"/>
    <w:rsid w:val="0003511D"/>
    <w:rsid w:val="000351D0"/>
    <w:rsid w:val="00035305"/>
    <w:rsid w:val="00035416"/>
    <w:rsid w:val="0003543D"/>
    <w:rsid w:val="00035451"/>
    <w:rsid w:val="00035D67"/>
    <w:rsid w:val="00035DC1"/>
    <w:rsid w:val="000363B1"/>
    <w:rsid w:val="00036C62"/>
    <w:rsid w:val="00036C95"/>
    <w:rsid w:val="000374E4"/>
    <w:rsid w:val="0003778E"/>
    <w:rsid w:val="0003780C"/>
    <w:rsid w:val="00037BEA"/>
    <w:rsid w:val="00037F12"/>
    <w:rsid w:val="00040534"/>
    <w:rsid w:val="000407C9"/>
    <w:rsid w:val="000409E6"/>
    <w:rsid w:val="00040B27"/>
    <w:rsid w:val="00040DC2"/>
    <w:rsid w:val="00040E8F"/>
    <w:rsid w:val="0004100C"/>
    <w:rsid w:val="0004108A"/>
    <w:rsid w:val="0004112F"/>
    <w:rsid w:val="0004129C"/>
    <w:rsid w:val="00041517"/>
    <w:rsid w:val="00041611"/>
    <w:rsid w:val="0004179A"/>
    <w:rsid w:val="00041990"/>
    <w:rsid w:val="00041D2D"/>
    <w:rsid w:val="00041E95"/>
    <w:rsid w:val="00041EBC"/>
    <w:rsid w:val="00041EE6"/>
    <w:rsid w:val="00041FD6"/>
    <w:rsid w:val="00042772"/>
    <w:rsid w:val="0004282D"/>
    <w:rsid w:val="00042CFC"/>
    <w:rsid w:val="000432A9"/>
    <w:rsid w:val="000435F6"/>
    <w:rsid w:val="00043907"/>
    <w:rsid w:val="0004418D"/>
    <w:rsid w:val="000443E4"/>
    <w:rsid w:val="00044697"/>
    <w:rsid w:val="00044808"/>
    <w:rsid w:val="00044CBB"/>
    <w:rsid w:val="00044CC6"/>
    <w:rsid w:val="00044F5A"/>
    <w:rsid w:val="0004505B"/>
    <w:rsid w:val="000450E7"/>
    <w:rsid w:val="00045CF3"/>
    <w:rsid w:val="00045F2E"/>
    <w:rsid w:val="00046AD6"/>
    <w:rsid w:val="0004708B"/>
    <w:rsid w:val="000470BA"/>
    <w:rsid w:val="0004726E"/>
    <w:rsid w:val="00047338"/>
    <w:rsid w:val="00047446"/>
    <w:rsid w:val="000477DC"/>
    <w:rsid w:val="00047BFA"/>
    <w:rsid w:val="00047CF0"/>
    <w:rsid w:val="00047E0C"/>
    <w:rsid w:val="000501A0"/>
    <w:rsid w:val="0005026E"/>
    <w:rsid w:val="00050611"/>
    <w:rsid w:val="00050710"/>
    <w:rsid w:val="0005080B"/>
    <w:rsid w:val="00050CFD"/>
    <w:rsid w:val="00050F3E"/>
    <w:rsid w:val="0005102B"/>
    <w:rsid w:val="00051296"/>
    <w:rsid w:val="0005131F"/>
    <w:rsid w:val="00051337"/>
    <w:rsid w:val="000516DA"/>
    <w:rsid w:val="00051B07"/>
    <w:rsid w:val="00051B5E"/>
    <w:rsid w:val="00051E21"/>
    <w:rsid w:val="000524BC"/>
    <w:rsid w:val="000526D3"/>
    <w:rsid w:val="0005276D"/>
    <w:rsid w:val="000529D4"/>
    <w:rsid w:val="00052A7A"/>
    <w:rsid w:val="00052B12"/>
    <w:rsid w:val="00052DA4"/>
    <w:rsid w:val="00052F2B"/>
    <w:rsid w:val="00053477"/>
    <w:rsid w:val="000536D9"/>
    <w:rsid w:val="000536E8"/>
    <w:rsid w:val="00053B5B"/>
    <w:rsid w:val="00053E2B"/>
    <w:rsid w:val="000541DD"/>
    <w:rsid w:val="000545F9"/>
    <w:rsid w:val="00054ADD"/>
    <w:rsid w:val="00054E02"/>
    <w:rsid w:val="000554FF"/>
    <w:rsid w:val="000556BC"/>
    <w:rsid w:val="00055C45"/>
    <w:rsid w:val="00055CF8"/>
    <w:rsid w:val="00055E5D"/>
    <w:rsid w:val="00056188"/>
    <w:rsid w:val="000565E4"/>
    <w:rsid w:val="0005696C"/>
    <w:rsid w:val="00056B7C"/>
    <w:rsid w:val="00056E8E"/>
    <w:rsid w:val="00056F89"/>
    <w:rsid w:val="00057072"/>
    <w:rsid w:val="000571B3"/>
    <w:rsid w:val="00057938"/>
    <w:rsid w:val="00057F2B"/>
    <w:rsid w:val="00057FEF"/>
    <w:rsid w:val="00060035"/>
    <w:rsid w:val="00060226"/>
    <w:rsid w:val="0006055E"/>
    <w:rsid w:val="00060A56"/>
    <w:rsid w:val="00060B87"/>
    <w:rsid w:val="00060C0C"/>
    <w:rsid w:val="00060D9C"/>
    <w:rsid w:val="00061285"/>
    <w:rsid w:val="000613FF"/>
    <w:rsid w:val="00061474"/>
    <w:rsid w:val="000617CE"/>
    <w:rsid w:val="00061871"/>
    <w:rsid w:val="000618A0"/>
    <w:rsid w:val="000619D0"/>
    <w:rsid w:val="00061C17"/>
    <w:rsid w:val="00061E7B"/>
    <w:rsid w:val="00061EEC"/>
    <w:rsid w:val="00061F29"/>
    <w:rsid w:val="00062221"/>
    <w:rsid w:val="0006227C"/>
    <w:rsid w:val="00062740"/>
    <w:rsid w:val="00062903"/>
    <w:rsid w:val="00062F77"/>
    <w:rsid w:val="000638D2"/>
    <w:rsid w:val="00063C1B"/>
    <w:rsid w:val="00063FF2"/>
    <w:rsid w:val="000640A0"/>
    <w:rsid w:val="000642BD"/>
    <w:rsid w:val="00064509"/>
    <w:rsid w:val="00064512"/>
    <w:rsid w:val="00064BD3"/>
    <w:rsid w:val="00064C8F"/>
    <w:rsid w:val="00064D72"/>
    <w:rsid w:val="00064D7A"/>
    <w:rsid w:val="00064DE3"/>
    <w:rsid w:val="00065730"/>
    <w:rsid w:val="00065A40"/>
    <w:rsid w:val="00065EDE"/>
    <w:rsid w:val="00065F3D"/>
    <w:rsid w:val="00066197"/>
    <w:rsid w:val="000661A3"/>
    <w:rsid w:val="0006645F"/>
    <w:rsid w:val="00066479"/>
    <w:rsid w:val="000664F1"/>
    <w:rsid w:val="00066688"/>
    <w:rsid w:val="000668D3"/>
    <w:rsid w:val="00066B9D"/>
    <w:rsid w:val="00067181"/>
    <w:rsid w:val="000675CF"/>
    <w:rsid w:val="000675EC"/>
    <w:rsid w:val="00067845"/>
    <w:rsid w:val="00067C6A"/>
    <w:rsid w:val="00067CE3"/>
    <w:rsid w:val="00067D73"/>
    <w:rsid w:val="00067E33"/>
    <w:rsid w:val="00070136"/>
    <w:rsid w:val="000701D8"/>
    <w:rsid w:val="00070351"/>
    <w:rsid w:val="000704F3"/>
    <w:rsid w:val="000707B7"/>
    <w:rsid w:val="00070AB3"/>
    <w:rsid w:val="00070B8D"/>
    <w:rsid w:val="00070D7F"/>
    <w:rsid w:val="00070F6F"/>
    <w:rsid w:val="00071770"/>
    <w:rsid w:val="00071A7F"/>
    <w:rsid w:val="00071B50"/>
    <w:rsid w:val="00071EAA"/>
    <w:rsid w:val="00071EB3"/>
    <w:rsid w:val="00072112"/>
    <w:rsid w:val="000721F2"/>
    <w:rsid w:val="00072275"/>
    <w:rsid w:val="00072490"/>
    <w:rsid w:val="000725B5"/>
    <w:rsid w:val="00072B24"/>
    <w:rsid w:val="00072CA4"/>
    <w:rsid w:val="00072DA2"/>
    <w:rsid w:val="00072EBE"/>
    <w:rsid w:val="00072FA5"/>
    <w:rsid w:val="00073181"/>
    <w:rsid w:val="00073436"/>
    <w:rsid w:val="00073439"/>
    <w:rsid w:val="0007344A"/>
    <w:rsid w:val="000737C7"/>
    <w:rsid w:val="00073969"/>
    <w:rsid w:val="00073BE3"/>
    <w:rsid w:val="00073C1E"/>
    <w:rsid w:val="00073CBD"/>
    <w:rsid w:val="000740D2"/>
    <w:rsid w:val="000744D0"/>
    <w:rsid w:val="00074743"/>
    <w:rsid w:val="00074B0E"/>
    <w:rsid w:val="00074C63"/>
    <w:rsid w:val="00074CD1"/>
    <w:rsid w:val="00074CE5"/>
    <w:rsid w:val="00074D0D"/>
    <w:rsid w:val="00075073"/>
    <w:rsid w:val="0007513C"/>
    <w:rsid w:val="000751D8"/>
    <w:rsid w:val="00075450"/>
    <w:rsid w:val="000754DF"/>
    <w:rsid w:val="0007584F"/>
    <w:rsid w:val="00075AA8"/>
    <w:rsid w:val="00075B7D"/>
    <w:rsid w:val="00075E96"/>
    <w:rsid w:val="0007606C"/>
    <w:rsid w:val="000760CD"/>
    <w:rsid w:val="000762FC"/>
    <w:rsid w:val="00076618"/>
    <w:rsid w:val="000766D2"/>
    <w:rsid w:val="00076975"/>
    <w:rsid w:val="00076A3B"/>
    <w:rsid w:val="00076CEC"/>
    <w:rsid w:val="00080447"/>
    <w:rsid w:val="0008055E"/>
    <w:rsid w:val="00080A7A"/>
    <w:rsid w:val="00080ABA"/>
    <w:rsid w:val="00080E0E"/>
    <w:rsid w:val="00080E17"/>
    <w:rsid w:val="00080FCD"/>
    <w:rsid w:val="000816A9"/>
    <w:rsid w:val="00081734"/>
    <w:rsid w:val="00081797"/>
    <w:rsid w:val="00081869"/>
    <w:rsid w:val="00082166"/>
    <w:rsid w:val="000821E4"/>
    <w:rsid w:val="0008245B"/>
    <w:rsid w:val="00082874"/>
    <w:rsid w:val="000828D0"/>
    <w:rsid w:val="00082E21"/>
    <w:rsid w:val="00082F66"/>
    <w:rsid w:val="000833AA"/>
    <w:rsid w:val="000833E3"/>
    <w:rsid w:val="00083832"/>
    <w:rsid w:val="000838B9"/>
    <w:rsid w:val="00083C7A"/>
    <w:rsid w:val="00083CAE"/>
    <w:rsid w:val="00083EC2"/>
    <w:rsid w:val="00084107"/>
    <w:rsid w:val="00084242"/>
    <w:rsid w:val="00084667"/>
    <w:rsid w:val="00084FC7"/>
    <w:rsid w:val="000851A1"/>
    <w:rsid w:val="000851B8"/>
    <w:rsid w:val="00085526"/>
    <w:rsid w:val="0008556A"/>
    <w:rsid w:val="00085606"/>
    <w:rsid w:val="000856FA"/>
    <w:rsid w:val="00085A2E"/>
    <w:rsid w:val="00085AD0"/>
    <w:rsid w:val="00085BED"/>
    <w:rsid w:val="0008645B"/>
    <w:rsid w:val="00086593"/>
    <w:rsid w:val="00086662"/>
    <w:rsid w:val="00086A58"/>
    <w:rsid w:val="00086BB7"/>
    <w:rsid w:val="00086C30"/>
    <w:rsid w:val="00086E41"/>
    <w:rsid w:val="00086F6F"/>
    <w:rsid w:val="000870A6"/>
    <w:rsid w:val="0008728A"/>
    <w:rsid w:val="00087652"/>
    <w:rsid w:val="00087894"/>
    <w:rsid w:val="00087A13"/>
    <w:rsid w:val="00087C29"/>
    <w:rsid w:val="00087D7A"/>
    <w:rsid w:val="0009043E"/>
    <w:rsid w:val="00090A5B"/>
    <w:rsid w:val="00090BF1"/>
    <w:rsid w:val="00090CA7"/>
    <w:rsid w:val="00091022"/>
    <w:rsid w:val="00091681"/>
    <w:rsid w:val="00091765"/>
    <w:rsid w:val="00091798"/>
    <w:rsid w:val="00091810"/>
    <w:rsid w:val="00091C99"/>
    <w:rsid w:val="00091F46"/>
    <w:rsid w:val="00092011"/>
    <w:rsid w:val="0009257E"/>
    <w:rsid w:val="0009263C"/>
    <w:rsid w:val="000926E4"/>
    <w:rsid w:val="00092BF3"/>
    <w:rsid w:val="000933DD"/>
    <w:rsid w:val="00093481"/>
    <w:rsid w:val="00093687"/>
    <w:rsid w:val="000936EF"/>
    <w:rsid w:val="00093734"/>
    <w:rsid w:val="00093AC2"/>
    <w:rsid w:val="00093C5B"/>
    <w:rsid w:val="00093CB9"/>
    <w:rsid w:val="00093DB3"/>
    <w:rsid w:val="00093E08"/>
    <w:rsid w:val="0009420A"/>
    <w:rsid w:val="00094558"/>
    <w:rsid w:val="0009471B"/>
    <w:rsid w:val="00094903"/>
    <w:rsid w:val="00094AA8"/>
    <w:rsid w:val="00094C62"/>
    <w:rsid w:val="00094DF4"/>
    <w:rsid w:val="00094EEC"/>
    <w:rsid w:val="00094F47"/>
    <w:rsid w:val="00095010"/>
    <w:rsid w:val="00095219"/>
    <w:rsid w:val="00095275"/>
    <w:rsid w:val="00095459"/>
    <w:rsid w:val="000956F9"/>
    <w:rsid w:val="000957C8"/>
    <w:rsid w:val="00095B42"/>
    <w:rsid w:val="00095B5B"/>
    <w:rsid w:val="00095CE8"/>
    <w:rsid w:val="00095DDB"/>
    <w:rsid w:val="000963C9"/>
    <w:rsid w:val="00096986"/>
    <w:rsid w:val="00096A67"/>
    <w:rsid w:val="00096E8C"/>
    <w:rsid w:val="00096FEC"/>
    <w:rsid w:val="000970C7"/>
    <w:rsid w:val="00097151"/>
    <w:rsid w:val="000974FA"/>
    <w:rsid w:val="0009756E"/>
    <w:rsid w:val="0009766F"/>
    <w:rsid w:val="00097834"/>
    <w:rsid w:val="000979CC"/>
    <w:rsid w:val="00097B90"/>
    <w:rsid w:val="000A09EC"/>
    <w:rsid w:val="000A0B4E"/>
    <w:rsid w:val="000A0E8C"/>
    <w:rsid w:val="000A0F27"/>
    <w:rsid w:val="000A10D8"/>
    <w:rsid w:val="000A1617"/>
    <w:rsid w:val="000A1A1F"/>
    <w:rsid w:val="000A2092"/>
    <w:rsid w:val="000A209C"/>
    <w:rsid w:val="000A21AD"/>
    <w:rsid w:val="000A21F2"/>
    <w:rsid w:val="000A2E6F"/>
    <w:rsid w:val="000A2FE7"/>
    <w:rsid w:val="000A3394"/>
    <w:rsid w:val="000A357F"/>
    <w:rsid w:val="000A39A7"/>
    <w:rsid w:val="000A3DDB"/>
    <w:rsid w:val="000A3EFD"/>
    <w:rsid w:val="000A451A"/>
    <w:rsid w:val="000A48D6"/>
    <w:rsid w:val="000A4B2B"/>
    <w:rsid w:val="000A508C"/>
    <w:rsid w:val="000A5129"/>
    <w:rsid w:val="000A553A"/>
    <w:rsid w:val="000A560E"/>
    <w:rsid w:val="000A59A2"/>
    <w:rsid w:val="000A5A4E"/>
    <w:rsid w:val="000A603C"/>
    <w:rsid w:val="000A6590"/>
    <w:rsid w:val="000A65CA"/>
    <w:rsid w:val="000A6843"/>
    <w:rsid w:val="000A6A66"/>
    <w:rsid w:val="000A6B69"/>
    <w:rsid w:val="000A6BA7"/>
    <w:rsid w:val="000A70CB"/>
    <w:rsid w:val="000A712E"/>
    <w:rsid w:val="000A73B1"/>
    <w:rsid w:val="000A78A5"/>
    <w:rsid w:val="000A7C13"/>
    <w:rsid w:val="000A7D6F"/>
    <w:rsid w:val="000B0043"/>
    <w:rsid w:val="000B0185"/>
    <w:rsid w:val="000B04A1"/>
    <w:rsid w:val="000B0582"/>
    <w:rsid w:val="000B0A34"/>
    <w:rsid w:val="000B0C32"/>
    <w:rsid w:val="000B0C82"/>
    <w:rsid w:val="000B0EB8"/>
    <w:rsid w:val="000B0F6D"/>
    <w:rsid w:val="000B1054"/>
    <w:rsid w:val="000B10A6"/>
    <w:rsid w:val="000B132F"/>
    <w:rsid w:val="000B1508"/>
    <w:rsid w:val="000B1547"/>
    <w:rsid w:val="000B19B7"/>
    <w:rsid w:val="000B1AD4"/>
    <w:rsid w:val="000B1C96"/>
    <w:rsid w:val="000B1D68"/>
    <w:rsid w:val="000B1EA8"/>
    <w:rsid w:val="000B1FE9"/>
    <w:rsid w:val="000B23FD"/>
    <w:rsid w:val="000B25B8"/>
    <w:rsid w:val="000B2D38"/>
    <w:rsid w:val="000B33AE"/>
    <w:rsid w:val="000B3520"/>
    <w:rsid w:val="000B3ECF"/>
    <w:rsid w:val="000B4265"/>
    <w:rsid w:val="000B427C"/>
    <w:rsid w:val="000B455D"/>
    <w:rsid w:val="000B475D"/>
    <w:rsid w:val="000B4822"/>
    <w:rsid w:val="000B49F1"/>
    <w:rsid w:val="000B4A0B"/>
    <w:rsid w:val="000B4A19"/>
    <w:rsid w:val="000B4B29"/>
    <w:rsid w:val="000B4C71"/>
    <w:rsid w:val="000B4CF6"/>
    <w:rsid w:val="000B4E23"/>
    <w:rsid w:val="000B5034"/>
    <w:rsid w:val="000B58AE"/>
    <w:rsid w:val="000B59D7"/>
    <w:rsid w:val="000B5A58"/>
    <w:rsid w:val="000B5C8C"/>
    <w:rsid w:val="000B5D0E"/>
    <w:rsid w:val="000B616A"/>
    <w:rsid w:val="000B6185"/>
    <w:rsid w:val="000B62B2"/>
    <w:rsid w:val="000B659C"/>
    <w:rsid w:val="000B6714"/>
    <w:rsid w:val="000B6954"/>
    <w:rsid w:val="000B6A2E"/>
    <w:rsid w:val="000B6BA2"/>
    <w:rsid w:val="000B6E0F"/>
    <w:rsid w:val="000B6ECB"/>
    <w:rsid w:val="000B7142"/>
    <w:rsid w:val="000B71AB"/>
    <w:rsid w:val="000B7289"/>
    <w:rsid w:val="000B7575"/>
    <w:rsid w:val="000B75BA"/>
    <w:rsid w:val="000B7963"/>
    <w:rsid w:val="000C005E"/>
    <w:rsid w:val="000C00D3"/>
    <w:rsid w:val="000C0211"/>
    <w:rsid w:val="000C021A"/>
    <w:rsid w:val="000C0297"/>
    <w:rsid w:val="000C035D"/>
    <w:rsid w:val="000C0A1A"/>
    <w:rsid w:val="000C0F44"/>
    <w:rsid w:val="000C0FEF"/>
    <w:rsid w:val="000C101B"/>
    <w:rsid w:val="000C109F"/>
    <w:rsid w:val="000C11C7"/>
    <w:rsid w:val="000C1B3C"/>
    <w:rsid w:val="000C1D72"/>
    <w:rsid w:val="000C1E61"/>
    <w:rsid w:val="000C2365"/>
    <w:rsid w:val="000C23B6"/>
    <w:rsid w:val="000C2873"/>
    <w:rsid w:val="000C3058"/>
    <w:rsid w:val="000C311C"/>
    <w:rsid w:val="000C319D"/>
    <w:rsid w:val="000C34FD"/>
    <w:rsid w:val="000C3B89"/>
    <w:rsid w:val="000C3D00"/>
    <w:rsid w:val="000C3D87"/>
    <w:rsid w:val="000C3E4A"/>
    <w:rsid w:val="000C3E7B"/>
    <w:rsid w:val="000C414C"/>
    <w:rsid w:val="000C4672"/>
    <w:rsid w:val="000C47E6"/>
    <w:rsid w:val="000C48A1"/>
    <w:rsid w:val="000C48F7"/>
    <w:rsid w:val="000C4A01"/>
    <w:rsid w:val="000C4D3B"/>
    <w:rsid w:val="000C4D71"/>
    <w:rsid w:val="000C50C8"/>
    <w:rsid w:val="000C5808"/>
    <w:rsid w:val="000C5B48"/>
    <w:rsid w:val="000C5DA7"/>
    <w:rsid w:val="000C5DBF"/>
    <w:rsid w:val="000C5DC1"/>
    <w:rsid w:val="000C61FA"/>
    <w:rsid w:val="000C673E"/>
    <w:rsid w:val="000C6BA5"/>
    <w:rsid w:val="000C6C4F"/>
    <w:rsid w:val="000C7098"/>
    <w:rsid w:val="000C70BE"/>
    <w:rsid w:val="000C736B"/>
    <w:rsid w:val="000C7734"/>
    <w:rsid w:val="000C78C8"/>
    <w:rsid w:val="000C794F"/>
    <w:rsid w:val="000C7B08"/>
    <w:rsid w:val="000D043D"/>
    <w:rsid w:val="000D087F"/>
    <w:rsid w:val="000D0ADC"/>
    <w:rsid w:val="000D0DFA"/>
    <w:rsid w:val="000D0E2B"/>
    <w:rsid w:val="000D0EB3"/>
    <w:rsid w:val="000D0FCB"/>
    <w:rsid w:val="000D1747"/>
    <w:rsid w:val="000D18E2"/>
    <w:rsid w:val="000D1A4D"/>
    <w:rsid w:val="000D1D6C"/>
    <w:rsid w:val="000D1DC9"/>
    <w:rsid w:val="000D1DFB"/>
    <w:rsid w:val="000D2013"/>
    <w:rsid w:val="000D2664"/>
    <w:rsid w:val="000D28D8"/>
    <w:rsid w:val="000D2C0D"/>
    <w:rsid w:val="000D2C8E"/>
    <w:rsid w:val="000D3396"/>
    <w:rsid w:val="000D3683"/>
    <w:rsid w:val="000D3A72"/>
    <w:rsid w:val="000D3AC1"/>
    <w:rsid w:val="000D407C"/>
    <w:rsid w:val="000D40D0"/>
    <w:rsid w:val="000D4213"/>
    <w:rsid w:val="000D49C6"/>
    <w:rsid w:val="000D4E45"/>
    <w:rsid w:val="000D5001"/>
    <w:rsid w:val="000D510F"/>
    <w:rsid w:val="000D5140"/>
    <w:rsid w:val="000D5165"/>
    <w:rsid w:val="000D5651"/>
    <w:rsid w:val="000D58D5"/>
    <w:rsid w:val="000D59B0"/>
    <w:rsid w:val="000D5B39"/>
    <w:rsid w:val="000D5DC7"/>
    <w:rsid w:val="000D626C"/>
    <w:rsid w:val="000D6573"/>
    <w:rsid w:val="000D6668"/>
    <w:rsid w:val="000D6ABD"/>
    <w:rsid w:val="000D6CA2"/>
    <w:rsid w:val="000D6F25"/>
    <w:rsid w:val="000D6FA9"/>
    <w:rsid w:val="000D7188"/>
    <w:rsid w:val="000D7622"/>
    <w:rsid w:val="000D78D6"/>
    <w:rsid w:val="000D790F"/>
    <w:rsid w:val="000D7D0C"/>
    <w:rsid w:val="000E01D8"/>
    <w:rsid w:val="000E020B"/>
    <w:rsid w:val="000E03DB"/>
    <w:rsid w:val="000E04B5"/>
    <w:rsid w:val="000E0572"/>
    <w:rsid w:val="000E0877"/>
    <w:rsid w:val="000E0908"/>
    <w:rsid w:val="000E0A2D"/>
    <w:rsid w:val="000E0DF4"/>
    <w:rsid w:val="000E1104"/>
    <w:rsid w:val="000E1856"/>
    <w:rsid w:val="000E18DA"/>
    <w:rsid w:val="000E1D62"/>
    <w:rsid w:val="000E2043"/>
    <w:rsid w:val="000E25B7"/>
    <w:rsid w:val="000E2616"/>
    <w:rsid w:val="000E2FFB"/>
    <w:rsid w:val="000E300B"/>
    <w:rsid w:val="000E3161"/>
    <w:rsid w:val="000E359F"/>
    <w:rsid w:val="000E3E7D"/>
    <w:rsid w:val="000E41AB"/>
    <w:rsid w:val="000E41EE"/>
    <w:rsid w:val="000E466B"/>
    <w:rsid w:val="000E48D7"/>
    <w:rsid w:val="000E4A36"/>
    <w:rsid w:val="000E4BCD"/>
    <w:rsid w:val="000E4BE1"/>
    <w:rsid w:val="000E4BE8"/>
    <w:rsid w:val="000E4D4F"/>
    <w:rsid w:val="000E4E04"/>
    <w:rsid w:val="000E4FE0"/>
    <w:rsid w:val="000E5858"/>
    <w:rsid w:val="000E5B36"/>
    <w:rsid w:val="000E6526"/>
    <w:rsid w:val="000E655C"/>
    <w:rsid w:val="000E66FF"/>
    <w:rsid w:val="000E6D2D"/>
    <w:rsid w:val="000E7052"/>
    <w:rsid w:val="000E72AC"/>
    <w:rsid w:val="000E7F2F"/>
    <w:rsid w:val="000F009D"/>
    <w:rsid w:val="000F0446"/>
    <w:rsid w:val="000F0787"/>
    <w:rsid w:val="000F07ED"/>
    <w:rsid w:val="000F0B68"/>
    <w:rsid w:val="000F0F50"/>
    <w:rsid w:val="000F136F"/>
    <w:rsid w:val="000F1587"/>
    <w:rsid w:val="000F16AF"/>
    <w:rsid w:val="000F1702"/>
    <w:rsid w:val="000F172E"/>
    <w:rsid w:val="000F1B05"/>
    <w:rsid w:val="000F1BE6"/>
    <w:rsid w:val="000F1F5E"/>
    <w:rsid w:val="000F22F9"/>
    <w:rsid w:val="000F24DD"/>
    <w:rsid w:val="000F2BF8"/>
    <w:rsid w:val="000F2D8E"/>
    <w:rsid w:val="000F2F34"/>
    <w:rsid w:val="000F307C"/>
    <w:rsid w:val="000F3157"/>
    <w:rsid w:val="000F336F"/>
    <w:rsid w:val="000F3377"/>
    <w:rsid w:val="000F34CC"/>
    <w:rsid w:val="000F355F"/>
    <w:rsid w:val="000F35DA"/>
    <w:rsid w:val="000F39A5"/>
    <w:rsid w:val="000F3A04"/>
    <w:rsid w:val="000F3A7C"/>
    <w:rsid w:val="000F3DE9"/>
    <w:rsid w:val="000F40D2"/>
    <w:rsid w:val="000F417E"/>
    <w:rsid w:val="000F43D5"/>
    <w:rsid w:val="000F46E1"/>
    <w:rsid w:val="000F4AD8"/>
    <w:rsid w:val="000F4DFA"/>
    <w:rsid w:val="000F515C"/>
    <w:rsid w:val="000F55D2"/>
    <w:rsid w:val="000F585C"/>
    <w:rsid w:val="000F5869"/>
    <w:rsid w:val="000F5C5E"/>
    <w:rsid w:val="000F5E8A"/>
    <w:rsid w:val="000F6285"/>
    <w:rsid w:val="000F62B8"/>
    <w:rsid w:val="000F6506"/>
    <w:rsid w:val="000F6555"/>
    <w:rsid w:val="000F65D0"/>
    <w:rsid w:val="000F6954"/>
    <w:rsid w:val="000F6A7B"/>
    <w:rsid w:val="000F6B2F"/>
    <w:rsid w:val="000F6B47"/>
    <w:rsid w:val="000F6BDF"/>
    <w:rsid w:val="000F6F32"/>
    <w:rsid w:val="000F71BD"/>
    <w:rsid w:val="000F720C"/>
    <w:rsid w:val="000F789F"/>
    <w:rsid w:val="000F7EA9"/>
    <w:rsid w:val="000F7ECE"/>
    <w:rsid w:val="000F7EDF"/>
    <w:rsid w:val="001009A2"/>
    <w:rsid w:val="00100BA0"/>
    <w:rsid w:val="00100CE6"/>
    <w:rsid w:val="00100D68"/>
    <w:rsid w:val="001011E4"/>
    <w:rsid w:val="001012AE"/>
    <w:rsid w:val="00101558"/>
    <w:rsid w:val="001015CF"/>
    <w:rsid w:val="00101798"/>
    <w:rsid w:val="00101810"/>
    <w:rsid w:val="001019C3"/>
    <w:rsid w:val="00101AED"/>
    <w:rsid w:val="00101BE4"/>
    <w:rsid w:val="00101C6F"/>
    <w:rsid w:val="0010239A"/>
    <w:rsid w:val="001024C0"/>
    <w:rsid w:val="001028ED"/>
    <w:rsid w:val="00102A97"/>
    <w:rsid w:val="00102D22"/>
    <w:rsid w:val="00102D24"/>
    <w:rsid w:val="001033BA"/>
    <w:rsid w:val="001036A6"/>
    <w:rsid w:val="001037ED"/>
    <w:rsid w:val="001037F3"/>
    <w:rsid w:val="00103956"/>
    <w:rsid w:val="00103B6D"/>
    <w:rsid w:val="00103C43"/>
    <w:rsid w:val="00103E53"/>
    <w:rsid w:val="00103F08"/>
    <w:rsid w:val="001042EF"/>
    <w:rsid w:val="0010467E"/>
    <w:rsid w:val="00104C09"/>
    <w:rsid w:val="00104CE2"/>
    <w:rsid w:val="00105293"/>
    <w:rsid w:val="00105387"/>
    <w:rsid w:val="0010570A"/>
    <w:rsid w:val="00105A66"/>
    <w:rsid w:val="00105C5B"/>
    <w:rsid w:val="00105CC6"/>
    <w:rsid w:val="00105E65"/>
    <w:rsid w:val="0010637B"/>
    <w:rsid w:val="001063CD"/>
    <w:rsid w:val="001064FA"/>
    <w:rsid w:val="001065DF"/>
    <w:rsid w:val="00106830"/>
    <w:rsid w:val="00106969"/>
    <w:rsid w:val="00106D1B"/>
    <w:rsid w:val="0010701D"/>
    <w:rsid w:val="001075AA"/>
    <w:rsid w:val="001075F0"/>
    <w:rsid w:val="0010788B"/>
    <w:rsid w:val="00107D31"/>
    <w:rsid w:val="00107F4D"/>
    <w:rsid w:val="001102DD"/>
    <w:rsid w:val="00110629"/>
    <w:rsid w:val="00110685"/>
    <w:rsid w:val="001107AB"/>
    <w:rsid w:val="00110E23"/>
    <w:rsid w:val="00110EB8"/>
    <w:rsid w:val="00110FFF"/>
    <w:rsid w:val="00111138"/>
    <w:rsid w:val="001112D7"/>
    <w:rsid w:val="001113EB"/>
    <w:rsid w:val="00111960"/>
    <w:rsid w:val="00111A65"/>
    <w:rsid w:val="00111BF0"/>
    <w:rsid w:val="00111E13"/>
    <w:rsid w:val="00111ED4"/>
    <w:rsid w:val="00111F58"/>
    <w:rsid w:val="00112000"/>
    <w:rsid w:val="001120FE"/>
    <w:rsid w:val="0011281B"/>
    <w:rsid w:val="00112C17"/>
    <w:rsid w:val="0011305D"/>
    <w:rsid w:val="00113316"/>
    <w:rsid w:val="0011372F"/>
    <w:rsid w:val="00113765"/>
    <w:rsid w:val="00113AD4"/>
    <w:rsid w:val="00113AE7"/>
    <w:rsid w:val="00113E5C"/>
    <w:rsid w:val="00114162"/>
    <w:rsid w:val="0011416E"/>
    <w:rsid w:val="001143EB"/>
    <w:rsid w:val="0011457D"/>
    <w:rsid w:val="00114BD7"/>
    <w:rsid w:val="00114C8D"/>
    <w:rsid w:val="00114CC4"/>
    <w:rsid w:val="00114D1A"/>
    <w:rsid w:val="00115579"/>
    <w:rsid w:val="00115899"/>
    <w:rsid w:val="00115AAF"/>
    <w:rsid w:val="00115AB5"/>
    <w:rsid w:val="00115C19"/>
    <w:rsid w:val="00115C77"/>
    <w:rsid w:val="00115E36"/>
    <w:rsid w:val="001168BE"/>
    <w:rsid w:val="00116975"/>
    <w:rsid w:val="00116C00"/>
    <w:rsid w:val="00116E08"/>
    <w:rsid w:val="00116F84"/>
    <w:rsid w:val="00116FCB"/>
    <w:rsid w:val="00117355"/>
    <w:rsid w:val="0011748A"/>
    <w:rsid w:val="0011750C"/>
    <w:rsid w:val="0011774A"/>
    <w:rsid w:val="00117ABA"/>
    <w:rsid w:val="00117ACD"/>
    <w:rsid w:val="00117CDD"/>
    <w:rsid w:val="00117F60"/>
    <w:rsid w:val="001204EB"/>
    <w:rsid w:val="00120682"/>
    <w:rsid w:val="001207A5"/>
    <w:rsid w:val="001207E9"/>
    <w:rsid w:val="00120C09"/>
    <w:rsid w:val="00120D9E"/>
    <w:rsid w:val="00121068"/>
    <w:rsid w:val="00121288"/>
    <w:rsid w:val="00121657"/>
    <w:rsid w:val="00121736"/>
    <w:rsid w:val="00121981"/>
    <w:rsid w:val="00121C64"/>
    <w:rsid w:val="00121FA2"/>
    <w:rsid w:val="001224E4"/>
    <w:rsid w:val="00122529"/>
    <w:rsid w:val="0012260B"/>
    <w:rsid w:val="00122639"/>
    <w:rsid w:val="0012281A"/>
    <w:rsid w:val="001228C3"/>
    <w:rsid w:val="001229F5"/>
    <w:rsid w:val="00122BAA"/>
    <w:rsid w:val="00122E28"/>
    <w:rsid w:val="00122E39"/>
    <w:rsid w:val="00123226"/>
    <w:rsid w:val="001237EE"/>
    <w:rsid w:val="00123991"/>
    <w:rsid w:val="00123E1C"/>
    <w:rsid w:val="00124232"/>
    <w:rsid w:val="0012435E"/>
    <w:rsid w:val="00124706"/>
    <w:rsid w:val="00124A05"/>
    <w:rsid w:val="00124A46"/>
    <w:rsid w:val="00124AE2"/>
    <w:rsid w:val="00124B69"/>
    <w:rsid w:val="00124BBD"/>
    <w:rsid w:val="00125131"/>
    <w:rsid w:val="00125A0C"/>
    <w:rsid w:val="00126A12"/>
    <w:rsid w:val="00126FC1"/>
    <w:rsid w:val="001270E2"/>
    <w:rsid w:val="001274E3"/>
    <w:rsid w:val="001278C3"/>
    <w:rsid w:val="001278D6"/>
    <w:rsid w:val="001279CF"/>
    <w:rsid w:val="00127DB1"/>
    <w:rsid w:val="00127F66"/>
    <w:rsid w:val="00127F9D"/>
    <w:rsid w:val="00130207"/>
    <w:rsid w:val="001303D4"/>
    <w:rsid w:val="001303F9"/>
    <w:rsid w:val="001309B8"/>
    <w:rsid w:val="00130D79"/>
    <w:rsid w:val="00130E1C"/>
    <w:rsid w:val="00130E37"/>
    <w:rsid w:val="00130F1A"/>
    <w:rsid w:val="001311FE"/>
    <w:rsid w:val="0013142C"/>
    <w:rsid w:val="001315FB"/>
    <w:rsid w:val="0013177A"/>
    <w:rsid w:val="001318B2"/>
    <w:rsid w:val="00131A72"/>
    <w:rsid w:val="00132047"/>
    <w:rsid w:val="001323D4"/>
    <w:rsid w:val="00132444"/>
    <w:rsid w:val="001327A0"/>
    <w:rsid w:val="00132959"/>
    <w:rsid w:val="00132A94"/>
    <w:rsid w:val="00132E28"/>
    <w:rsid w:val="00132EA9"/>
    <w:rsid w:val="00132FE2"/>
    <w:rsid w:val="001330FC"/>
    <w:rsid w:val="001331C9"/>
    <w:rsid w:val="001332FD"/>
    <w:rsid w:val="00133388"/>
    <w:rsid w:val="001333AC"/>
    <w:rsid w:val="00133468"/>
    <w:rsid w:val="00133868"/>
    <w:rsid w:val="001338F3"/>
    <w:rsid w:val="00133992"/>
    <w:rsid w:val="00133B00"/>
    <w:rsid w:val="00133B5E"/>
    <w:rsid w:val="00133E9C"/>
    <w:rsid w:val="001340EF"/>
    <w:rsid w:val="001343EC"/>
    <w:rsid w:val="001347CD"/>
    <w:rsid w:val="00134A12"/>
    <w:rsid w:val="00134CAF"/>
    <w:rsid w:val="00134F01"/>
    <w:rsid w:val="00134F25"/>
    <w:rsid w:val="00135538"/>
    <w:rsid w:val="0013560B"/>
    <w:rsid w:val="001359A3"/>
    <w:rsid w:val="00135B21"/>
    <w:rsid w:val="00135B6C"/>
    <w:rsid w:val="00135F60"/>
    <w:rsid w:val="00135FDC"/>
    <w:rsid w:val="00136269"/>
    <w:rsid w:val="00136390"/>
    <w:rsid w:val="001365E6"/>
    <w:rsid w:val="00136670"/>
    <w:rsid w:val="001367A7"/>
    <w:rsid w:val="0013689A"/>
    <w:rsid w:val="00136CB6"/>
    <w:rsid w:val="001371EB"/>
    <w:rsid w:val="00137852"/>
    <w:rsid w:val="001378D6"/>
    <w:rsid w:val="00137A9D"/>
    <w:rsid w:val="00137ECB"/>
    <w:rsid w:val="00137F7E"/>
    <w:rsid w:val="00140009"/>
    <w:rsid w:val="001401A2"/>
    <w:rsid w:val="001403C7"/>
    <w:rsid w:val="0014056B"/>
    <w:rsid w:val="00140803"/>
    <w:rsid w:val="001409A3"/>
    <w:rsid w:val="00140B05"/>
    <w:rsid w:val="00140FB0"/>
    <w:rsid w:val="00141015"/>
    <w:rsid w:val="00141294"/>
    <w:rsid w:val="00141386"/>
    <w:rsid w:val="001414C7"/>
    <w:rsid w:val="00141721"/>
    <w:rsid w:val="00141997"/>
    <w:rsid w:val="00141C43"/>
    <w:rsid w:val="00141D96"/>
    <w:rsid w:val="00141F32"/>
    <w:rsid w:val="001420DB"/>
    <w:rsid w:val="001427E8"/>
    <w:rsid w:val="00143303"/>
    <w:rsid w:val="0014344D"/>
    <w:rsid w:val="0014346C"/>
    <w:rsid w:val="001437EF"/>
    <w:rsid w:val="00143AEA"/>
    <w:rsid w:val="00143C85"/>
    <w:rsid w:val="00144243"/>
    <w:rsid w:val="001442AB"/>
    <w:rsid w:val="001448C6"/>
    <w:rsid w:val="00144B09"/>
    <w:rsid w:val="00145391"/>
    <w:rsid w:val="00145484"/>
    <w:rsid w:val="00145875"/>
    <w:rsid w:val="00145A4F"/>
    <w:rsid w:val="00145E61"/>
    <w:rsid w:val="00146192"/>
    <w:rsid w:val="001466B2"/>
    <w:rsid w:val="0014674B"/>
    <w:rsid w:val="001468C2"/>
    <w:rsid w:val="00146AD5"/>
    <w:rsid w:val="00146B21"/>
    <w:rsid w:val="00146BE1"/>
    <w:rsid w:val="00146C9A"/>
    <w:rsid w:val="00146ED0"/>
    <w:rsid w:val="00146F19"/>
    <w:rsid w:val="0014713E"/>
    <w:rsid w:val="001471C6"/>
    <w:rsid w:val="00147362"/>
    <w:rsid w:val="00147424"/>
    <w:rsid w:val="00147B60"/>
    <w:rsid w:val="00147E1D"/>
    <w:rsid w:val="00147E55"/>
    <w:rsid w:val="00147E56"/>
    <w:rsid w:val="00150058"/>
    <w:rsid w:val="0015009C"/>
    <w:rsid w:val="00150287"/>
    <w:rsid w:val="001506B3"/>
    <w:rsid w:val="00150A3E"/>
    <w:rsid w:val="00150B23"/>
    <w:rsid w:val="00150B85"/>
    <w:rsid w:val="00150BD6"/>
    <w:rsid w:val="001511F8"/>
    <w:rsid w:val="0015126F"/>
    <w:rsid w:val="001513D3"/>
    <w:rsid w:val="001514D1"/>
    <w:rsid w:val="00151682"/>
    <w:rsid w:val="00151874"/>
    <w:rsid w:val="00151C45"/>
    <w:rsid w:val="00151D7F"/>
    <w:rsid w:val="00151E90"/>
    <w:rsid w:val="001520EB"/>
    <w:rsid w:val="00152122"/>
    <w:rsid w:val="00152138"/>
    <w:rsid w:val="00152156"/>
    <w:rsid w:val="00152370"/>
    <w:rsid w:val="00152433"/>
    <w:rsid w:val="00152648"/>
    <w:rsid w:val="00152A13"/>
    <w:rsid w:val="00152FC0"/>
    <w:rsid w:val="0015304F"/>
    <w:rsid w:val="00153265"/>
    <w:rsid w:val="00153778"/>
    <w:rsid w:val="0015385A"/>
    <w:rsid w:val="001538B3"/>
    <w:rsid w:val="001538C3"/>
    <w:rsid w:val="0015391E"/>
    <w:rsid w:val="0015395D"/>
    <w:rsid w:val="00153B8E"/>
    <w:rsid w:val="00153BA4"/>
    <w:rsid w:val="00153D13"/>
    <w:rsid w:val="00153D6F"/>
    <w:rsid w:val="00153F14"/>
    <w:rsid w:val="00154169"/>
    <w:rsid w:val="00154BAE"/>
    <w:rsid w:val="001550DF"/>
    <w:rsid w:val="00155416"/>
    <w:rsid w:val="00155523"/>
    <w:rsid w:val="00155700"/>
    <w:rsid w:val="001559FC"/>
    <w:rsid w:val="00155B9F"/>
    <w:rsid w:val="00156093"/>
    <w:rsid w:val="00156120"/>
    <w:rsid w:val="00156136"/>
    <w:rsid w:val="00156297"/>
    <w:rsid w:val="001562E5"/>
    <w:rsid w:val="00156443"/>
    <w:rsid w:val="001566A7"/>
    <w:rsid w:val="001566EC"/>
    <w:rsid w:val="00156731"/>
    <w:rsid w:val="001567E6"/>
    <w:rsid w:val="001569DF"/>
    <w:rsid w:val="00156EE6"/>
    <w:rsid w:val="0015715B"/>
    <w:rsid w:val="001574D7"/>
    <w:rsid w:val="001575E5"/>
    <w:rsid w:val="00157604"/>
    <w:rsid w:val="00157632"/>
    <w:rsid w:val="001577AA"/>
    <w:rsid w:val="001577ED"/>
    <w:rsid w:val="00157886"/>
    <w:rsid w:val="00157A06"/>
    <w:rsid w:val="00157B66"/>
    <w:rsid w:val="00157CE1"/>
    <w:rsid w:val="00157F57"/>
    <w:rsid w:val="001602A1"/>
    <w:rsid w:val="001604AC"/>
    <w:rsid w:val="00160D9C"/>
    <w:rsid w:val="00160E85"/>
    <w:rsid w:val="001613B2"/>
    <w:rsid w:val="001619DA"/>
    <w:rsid w:val="00161BAA"/>
    <w:rsid w:val="00161FE8"/>
    <w:rsid w:val="00162033"/>
    <w:rsid w:val="00162314"/>
    <w:rsid w:val="00162482"/>
    <w:rsid w:val="00162789"/>
    <w:rsid w:val="0016307F"/>
    <w:rsid w:val="0016344D"/>
    <w:rsid w:val="00163782"/>
    <w:rsid w:val="001637F1"/>
    <w:rsid w:val="00163825"/>
    <w:rsid w:val="001638CB"/>
    <w:rsid w:val="001639A4"/>
    <w:rsid w:val="001639C7"/>
    <w:rsid w:val="00163B0D"/>
    <w:rsid w:val="00163C24"/>
    <w:rsid w:val="00163D87"/>
    <w:rsid w:val="001640AA"/>
    <w:rsid w:val="00164188"/>
    <w:rsid w:val="00164CDB"/>
    <w:rsid w:val="00164CF9"/>
    <w:rsid w:val="00164DD1"/>
    <w:rsid w:val="00164DF2"/>
    <w:rsid w:val="00164E71"/>
    <w:rsid w:val="00164FBD"/>
    <w:rsid w:val="00165213"/>
    <w:rsid w:val="00165606"/>
    <w:rsid w:val="00165675"/>
    <w:rsid w:val="001658FF"/>
    <w:rsid w:val="0016598A"/>
    <w:rsid w:val="00165BAC"/>
    <w:rsid w:val="00165E5F"/>
    <w:rsid w:val="00166034"/>
    <w:rsid w:val="00166168"/>
    <w:rsid w:val="001663E4"/>
    <w:rsid w:val="001663E9"/>
    <w:rsid w:val="00166470"/>
    <w:rsid w:val="00166714"/>
    <w:rsid w:val="00166972"/>
    <w:rsid w:val="00166A55"/>
    <w:rsid w:val="00166B28"/>
    <w:rsid w:val="00166D54"/>
    <w:rsid w:val="00166FB8"/>
    <w:rsid w:val="00167361"/>
    <w:rsid w:val="001674FA"/>
    <w:rsid w:val="001676B2"/>
    <w:rsid w:val="00167744"/>
    <w:rsid w:val="00167976"/>
    <w:rsid w:val="00167A9A"/>
    <w:rsid w:val="00167ADD"/>
    <w:rsid w:val="00167CD4"/>
    <w:rsid w:val="00170007"/>
    <w:rsid w:val="001703C0"/>
    <w:rsid w:val="00170752"/>
    <w:rsid w:val="00170B3B"/>
    <w:rsid w:val="00170D67"/>
    <w:rsid w:val="00170E8A"/>
    <w:rsid w:val="00170E8E"/>
    <w:rsid w:val="001717D7"/>
    <w:rsid w:val="00171A06"/>
    <w:rsid w:val="00171B16"/>
    <w:rsid w:val="00171BAE"/>
    <w:rsid w:val="00171E4C"/>
    <w:rsid w:val="00172802"/>
    <w:rsid w:val="00172ADF"/>
    <w:rsid w:val="00172C14"/>
    <w:rsid w:val="00172C4E"/>
    <w:rsid w:val="0017381C"/>
    <w:rsid w:val="0017386E"/>
    <w:rsid w:val="00173CFF"/>
    <w:rsid w:val="00174397"/>
    <w:rsid w:val="00174488"/>
    <w:rsid w:val="0017450C"/>
    <w:rsid w:val="00174926"/>
    <w:rsid w:val="00174A9E"/>
    <w:rsid w:val="00174B32"/>
    <w:rsid w:val="00174C0C"/>
    <w:rsid w:val="00174D54"/>
    <w:rsid w:val="00174FA7"/>
    <w:rsid w:val="001751BA"/>
    <w:rsid w:val="0017539D"/>
    <w:rsid w:val="00175726"/>
    <w:rsid w:val="00175749"/>
    <w:rsid w:val="001758F6"/>
    <w:rsid w:val="00175B51"/>
    <w:rsid w:val="00175C9B"/>
    <w:rsid w:val="00175FD5"/>
    <w:rsid w:val="00176089"/>
    <w:rsid w:val="001760DE"/>
    <w:rsid w:val="00176230"/>
    <w:rsid w:val="00176257"/>
    <w:rsid w:val="00176308"/>
    <w:rsid w:val="00176407"/>
    <w:rsid w:val="001766FE"/>
    <w:rsid w:val="00176E34"/>
    <w:rsid w:val="00176E82"/>
    <w:rsid w:val="00177113"/>
    <w:rsid w:val="00177165"/>
    <w:rsid w:val="001773B2"/>
    <w:rsid w:val="001774BE"/>
    <w:rsid w:val="00177746"/>
    <w:rsid w:val="00177A31"/>
    <w:rsid w:val="00177D72"/>
    <w:rsid w:val="00177FA2"/>
    <w:rsid w:val="0018009A"/>
    <w:rsid w:val="001803F1"/>
    <w:rsid w:val="0018043C"/>
    <w:rsid w:val="001806BC"/>
    <w:rsid w:val="001808C7"/>
    <w:rsid w:val="00180D74"/>
    <w:rsid w:val="00180EF1"/>
    <w:rsid w:val="00181221"/>
    <w:rsid w:val="00181530"/>
    <w:rsid w:val="001818AA"/>
    <w:rsid w:val="00181A53"/>
    <w:rsid w:val="00181E03"/>
    <w:rsid w:val="00182ADF"/>
    <w:rsid w:val="00182D85"/>
    <w:rsid w:val="00183158"/>
    <w:rsid w:val="001832D6"/>
    <w:rsid w:val="00183A11"/>
    <w:rsid w:val="00183DB1"/>
    <w:rsid w:val="00183E06"/>
    <w:rsid w:val="00183E23"/>
    <w:rsid w:val="00184170"/>
    <w:rsid w:val="001841D3"/>
    <w:rsid w:val="00184444"/>
    <w:rsid w:val="001845EB"/>
    <w:rsid w:val="001846DD"/>
    <w:rsid w:val="0018518D"/>
    <w:rsid w:val="001854E0"/>
    <w:rsid w:val="0018569B"/>
    <w:rsid w:val="001858F0"/>
    <w:rsid w:val="00185AC0"/>
    <w:rsid w:val="00185B49"/>
    <w:rsid w:val="00185DEF"/>
    <w:rsid w:val="00186058"/>
    <w:rsid w:val="0018621B"/>
    <w:rsid w:val="001865FA"/>
    <w:rsid w:val="00186B83"/>
    <w:rsid w:val="00186C20"/>
    <w:rsid w:val="00186C4B"/>
    <w:rsid w:val="00187018"/>
    <w:rsid w:val="0018701F"/>
    <w:rsid w:val="001875ED"/>
    <w:rsid w:val="0018764C"/>
    <w:rsid w:val="00187999"/>
    <w:rsid w:val="001879E1"/>
    <w:rsid w:val="00187C79"/>
    <w:rsid w:val="00187E0E"/>
    <w:rsid w:val="001900A5"/>
    <w:rsid w:val="00190537"/>
    <w:rsid w:val="00190599"/>
    <w:rsid w:val="00190647"/>
    <w:rsid w:val="0019076D"/>
    <w:rsid w:val="00190804"/>
    <w:rsid w:val="00190EAB"/>
    <w:rsid w:val="00190FF3"/>
    <w:rsid w:val="0019116C"/>
    <w:rsid w:val="001911D3"/>
    <w:rsid w:val="001911DC"/>
    <w:rsid w:val="0019139B"/>
    <w:rsid w:val="001914CC"/>
    <w:rsid w:val="001917C7"/>
    <w:rsid w:val="001917E7"/>
    <w:rsid w:val="001919E4"/>
    <w:rsid w:val="00191E29"/>
    <w:rsid w:val="001921F3"/>
    <w:rsid w:val="001922D5"/>
    <w:rsid w:val="00192ABC"/>
    <w:rsid w:val="00192C98"/>
    <w:rsid w:val="00192CEA"/>
    <w:rsid w:val="00192CFD"/>
    <w:rsid w:val="00192D34"/>
    <w:rsid w:val="00193241"/>
    <w:rsid w:val="00193936"/>
    <w:rsid w:val="001939ED"/>
    <w:rsid w:val="00193C92"/>
    <w:rsid w:val="00193DBF"/>
    <w:rsid w:val="00193F1A"/>
    <w:rsid w:val="00193F31"/>
    <w:rsid w:val="00194163"/>
    <w:rsid w:val="00194185"/>
    <w:rsid w:val="001943D0"/>
    <w:rsid w:val="00194405"/>
    <w:rsid w:val="00194854"/>
    <w:rsid w:val="001948B8"/>
    <w:rsid w:val="00194B06"/>
    <w:rsid w:val="00194D09"/>
    <w:rsid w:val="00194E0E"/>
    <w:rsid w:val="00194E13"/>
    <w:rsid w:val="00195029"/>
    <w:rsid w:val="00195281"/>
    <w:rsid w:val="001956B6"/>
    <w:rsid w:val="00195748"/>
    <w:rsid w:val="00195E0B"/>
    <w:rsid w:val="00196329"/>
    <w:rsid w:val="00196365"/>
    <w:rsid w:val="0019659E"/>
    <w:rsid w:val="00196DC0"/>
    <w:rsid w:val="00196EF0"/>
    <w:rsid w:val="00197217"/>
    <w:rsid w:val="001976DD"/>
    <w:rsid w:val="0019791B"/>
    <w:rsid w:val="001979CE"/>
    <w:rsid w:val="00197B02"/>
    <w:rsid w:val="00197DF5"/>
    <w:rsid w:val="00197F82"/>
    <w:rsid w:val="001A00DF"/>
    <w:rsid w:val="001A0B44"/>
    <w:rsid w:val="001A18C3"/>
    <w:rsid w:val="001A1A0F"/>
    <w:rsid w:val="001A1A66"/>
    <w:rsid w:val="001A1A67"/>
    <w:rsid w:val="001A1BCC"/>
    <w:rsid w:val="001A1FFA"/>
    <w:rsid w:val="001A2031"/>
    <w:rsid w:val="001A2222"/>
    <w:rsid w:val="001A22E7"/>
    <w:rsid w:val="001A2902"/>
    <w:rsid w:val="001A2981"/>
    <w:rsid w:val="001A3092"/>
    <w:rsid w:val="001A30B2"/>
    <w:rsid w:val="001A324B"/>
    <w:rsid w:val="001A3751"/>
    <w:rsid w:val="001A3B1F"/>
    <w:rsid w:val="001A4109"/>
    <w:rsid w:val="001A4657"/>
    <w:rsid w:val="001A4715"/>
    <w:rsid w:val="001A4AAD"/>
    <w:rsid w:val="001A4AB0"/>
    <w:rsid w:val="001A4ACF"/>
    <w:rsid w:val="001A4B0E"/>
    <w:rsid w:val="001A4CC8"/>
    <w:rsid w:val="001A4D57"/>
    <w:rsid w:val="001A4DEF"/>
    <w:rsid w:val="001A4E04"/>
    <w:rsid w:val="001A5168"/>
    <w:rsid w:val="001A57E0"/>
    <w:rsid w:val="001A596A"/>
    <w:rsid w:val="001A5C9D"/>
    <w:rsid w:val="001A5D0C"/>
    <w:rsid w:val="001A661B"/>
    <w:rsid w:val="001A663E"/>
    <w:rsid w:val="001A669C"/>
    <w:rsid w:val="001A67A3"/>
    <w:rsid w:val="001A6897"/>
    <w:rsid w:val="001A6A08"/>
    <w:rsid w:val="001A6A44"/>
    <w:rsid w:val="001A6B85"/>
    <w:rsid w:val="001A6C59"/>
    <w:rsid w:val="001A6CF3"/>
    <w:rsid w:val="001A6E5E"/>
    <w:rsid w:val="001A7DB0"/>
    <w:rsid w:val="001B02C3"/>
    <w:rsid w:val="001B0672"/>
    <w:rsid w:val="001B07EF"/>
    <w:rsid w:val="001B0F70"/>
    <w:rsid w:val="001B0FB7"/>
    <w:rsid w:val="001B0FED"/>
    <w:rsid w:val="001B1097"/>
    <w:rsid w:val="001B12AB"/>
    <w:rsid w:val="001B1378"/>
    <w:rsid w:val="001B1489"/>
    <w:rsid w:val="001B1522"/>
    <w:rsid w:val="001B1C17"/>
    <w:rsid w:val="001B1FBD"/>
    <w:rsid w:val="001B219B"/>
    <w:rsid w:val="001B25B9"/>
    <w:rsid w:val="001B2657"/>
    <w:rsid w:val="001B2678"/>
    <w:rsid w:val="001B2CC5"/>
    <w:rsid w:val="001B2E69"/>
    <w:rsid w:val="001B2F21"/>
    <w:rsid w:val="001B3237"/>
    <w:rsid w:val="001B361E"/>
    <w:rsid w:val="001B37E3"/>
    <w:rsid w:val="001B3FB4"/>
    <w:rsid w:val="001B48A0"/>
    <w:rsid w:val="001B4F45"/>
    <w:rsid w:val="001B5210"/>
    <w:rsid w:val="001B56AC"/>
    <w:rsid w:val="001B5713"/>
    <w:rsid w:val="001B5802"/>
    <w:rsid w:val="001B5AB4"/>
    <w:rsid w:val="001B5B2B"/>
    <w:rsid w:val="001B5DD6"/>
    <w:rsid w:val="001B6070"/>
    <w:rsid w:val="001B6319"/>
    <w:rsid w:val="001B6891"/>
    <w:rsid w:val="001B6A41"/>
    <w:rsid w:val="001B6FAA"/>
    <w:rsid w:val="001B719D"/>
    <w:rsid w:val="001B7390"/>
    <w:rsid w:val="001B745D"/>
    <w:rsid w:val="001B7678"/>
    <w:rsid w:val="001B76B5"/>
    <w:rsid w:val="001C010E"/>
    <w:rsid w:val="001C02B4"/>
    <w:rsid w:val="001C08FC"/>
    <w:rsid w:val="001C0C95"/>
    <w:rsid w:val="001C0CE4"/>
    <w:rsid w:val="001C0FBB"/>
    <w:rsid w:val="001C1307"/>
    <w:rsid w:val="001C146E"/>
    <w:rsid w:val="001C15B1"/>
    <w:rsid w:val="001C1A76"/>
    <w:rsid w:val="001C20A2"/>
    <w:rsid w:val="001C2120"/>
    <w:rsid w:val="001C2384"/>
    <w:rsid w:val="001C2A15"/>
    <w:rsid w:val="001C2A6B"/>
    <w:rsid w:val="001C2F75"/>
    <w:rsid w:val="001C3200"/>
    <w:rsid w:val="001C35CD"/>
    <w:rsid w:val="001C3691"/>
    <w:rsid w:val="001C3A44"/>
    <w:rsid w:val="001C3A5F"/>
    <w:rsid w:val="001C3B47"/>
    <w:rsid w:val="001C4A15"/>
    <w:rsid w:val="001C4A3D"/>
    <w:rsid w:val="001C4B76"/>
    <w:rsid w:val="001C4B9E"/>
    <w:rsid w:val="001C4DB2"/>
    <w:rsid w:val="001C4EE9"/>
    <w:rsid w:val="001C4F5A"/>
    <w:rsid w:val="001C515E"/>
    <w:rsid w:val="001C5473"/>
    <w:rsid w:val="001C54F4"/>
    <w:rsid w:val="001C55ED"/>
    <w:rsid w:val="001C5609"/>
    <w:rsid w:val="001C5BAA"/>
    <w:rsid w:val="001C5EAA"/>
    <w:rsid w:val="001C6252"/>
    <w:rsid w:val="001C6292"/>
    <w:rsid w:val="001C651C"/>
    <w:rsid w:val="001C6584"/>
    <w:rsid w:val="001C66F5"/>
    <w:rsid w:val="001C6832"/>
    <w:rsid w:val="001C6919"/>
    <w:rsid w:val="001C6C4E"/>
    <w:rsid w:val="001C6D44"/>
    <w:rsid w:val="001C6DB5"/>
    <w:rsid w:val="001C6DC1"/>
    <w:rsid w:val="001C75A8"/>
    <w:rsid w:val="001C76A0"/>
    <w:rsid w:val="001D02CD"/>
    <w:rsid w:val="001D047B"/>
    <w:rsid w:val="001D04D4"/>
    <w:rsid w:val="001D0855"/>
    <w:rsid w:val="001D08DC"/>
    <w:rsid w:val="001D0B22"/>
    <w:rsid w:val="001D0DCA"/>
    <w:rsid w:val="001D0F27"/>
    <w:rsid w:val="001D11A3"/>
    <w:rsid w:val="001D1299"/>
    <w:rsid w:val="001D15E2"/>
    <w:rsid w:val="001D163C"/>
    <w:rsid w:val="001D1DC7"/>
    <w:rsid w:val="001D1F26"/>
    <w:rsid w:val="001D2105"/>
    <w:rsid w:val="001D228B"/>
    <w:rsid w:val="001D2341"/>
    <w:rsid w:val="001D2806"/>
    <w:rsid w:val="001D2826"/>
    <w:rsid w:val="001D2867"/>
    <w:rsid w:val="001D2AA9"/>
    <w:rsid w:val="001D2CA8"/>
    <w:rsid w:val="001D2E5C"/>
    <w:rsid w:val="001D2FEE"/>
    <w:rsid w:val="001D32D5"/>
    <w:rsid w:val="001D37F7"/>
    <w:rsid w:val="001D3F9E"/>
    <w:rsid w:val="001D4038"/>
    <w:rsid w:val="001D4075"/>
    <w:rsid w:val="001D4081"/>
    <w:rsid w:val="001D4136"/>
    <w:rsid w:val="001D482B"/>
    <w:rsid w:val="001D49A3"/>
    <w:rsid w:val="001D4DE7"/>
    <w:rsid w:val="001D52F0"/>
    <w:rsid w:val="001D54AC"/>
    <w:rsid w:val="001D5599"/>
    <w:rsid w:val="001D55FA"/>
    <w:rsid w:val="001D568A"/>
    <w:rsid w:val="001D584A"/>
    <w:rsid w:val="001D5B17"/>
    <w:rsid w:val="001D5D78"/>
    <w:rsid w:val="001D5F09"/>
    <w:rsid w:val="001D5F7B"/>
    <w:rsid w:val="001D6063"/>
    <w:rsid w:val="001D613F"/>
    <w:rsid w:val="001D6169"/>
    <w:rsid w:val="001D627A"/>
    <w:rsid w:val="001D6297"/>
    <w:rsid w:val="001D668C"/>
    <w:rsid w:val="001D6759"/>
    <w:rsid w:val="001D6787"/>
    <w:rsid w:val="001D6A20"/>
    <w:rsid w:val="001D6B14"/>
    <w:rsid w:val="001D762D"/>
    <w:rsid w:val="001D768C"/>
    <w:rsid w:val="001D7D3F"/>
    <w:rsid w:val="001D7EBC"/>
    <w:rsid w:val="001E00DD"/>
    <w:rsid w:val="001E0232"/>
    <w:rsid w:val="001E03B2"/>
    <w:rsid w:val="001E04DF"/>
    <w:rsid w:val="001E04FC"/>
    <w:rsid w:val="001E0699"/>
    <w:rsid w:val="001E0824"/>
    <w:rsid w:val="001E08D1"/>
    <w:rsid w:val="001E0A87"/>
    <w:rsid w:val="001E0AAB"/>
    <w:rsid w:val="001E0ACD"/>
    <w:rsid w:val="001E0B23"/>
    <w:rsid w:val="001E0D21"/>
    <w:rsid w:val="001E0E36"/>
    <w:rsid w:val="001E0EB5"/>
    <w:rsid w:val="001E1085"/>
    <w:rsid w:val="001E154E"/>
    <w:rsid w:val="001E1C48"/>
    <w:rsid w:val="001E1D1E"/>
    <w:rsid w:val="001E1D63"/>
    <w:rsid w:val="001E21D9"/>
    <w:rsid w:val="001E2723"/>
    <w:rsid w:val="001E2933"/>
    <w:rsid w:val="001E29BE"/>
    <w:rsid w:val="001E2A75"/>
    <w:rsid w:val="001E2AE9"/>
    <w:rsid w:val="001E2B23"/>
    <w:rsid w:val="001E2CBE"/>
    <w:rsid w:val="001E2F22"/>
    <w:rsid w:val="001E34AA"/>
    <w:rsid w:val="001E3528"/>
    <w:rsid w:val="001E3643"/>
    <w:rsid w:val="001E389A"/>
    <w:rsid w:val="001E3998"/>
    <w:rsid w:val="001E3A41"/>
    <w:rsid w:val="001E3C1B"/>
    <w:rsid w:val="001E440D"/>
    <w:rsid w:val="001E44B1"/>
    <w:rsid w:val="001E466F"/>
    <w:rsid w:val="001E4691"/>
    <w:rsid w:val="001E4B37"/>
    <w:rsid w:val="001E4BB4"/>
    <w:rsid w:val="001E4BC5"/>
    <w:rsid w:val="001E4CBC"/>
    <w:rsid w:val="001E50F5"/>
    <w:rsid w:val="001E51C2"/>
    <w:rsid w:val="001E574D"/>
    <w:rsid w:val="001E5CDA"/>
    <w:rsid w:val="001E5E02"/>
    <w:rsid w:val="001E5F29"/>
    <w:rsid w:val="001E5FEC"/>
    <w:rsid w:val="001E60C4"/>
    <w:rsid w:val="001E6397"/>
    <w:rsid w:val="001E63FD"/>
    <w:rsid w:val="001E675D"/>
    <w:rsid w:val="001E6B95"/>
    <w:rsid w:val="001E6BD5"/>
    <w:rsid w:val="001E6CE9"/>
    <w:rsid w:val="001E6FC0"/>
    <w:rsid w:val="001E7490"/>
    <w:rsid w:val="001E76AB"/>
    <w:rsid w:val="001E7BC6"/>
    <w:rsid w:val="001F000D"/>
    <w:rsid w:val="001F00F8"/>
    <w:rsid w:val="001F02F2"/>
    <w:rsid w:val="001F04DA"/>
    <w:rsid w:val="001F0568"/>
    <w:rsid w:val="001F0612"/>
    <w:rsid w:val="001F06F7"/>
    <w:rsid w:val="001F0870"/>
    <w:rsid w:val="001F0B3A"/>
    <w:rsid w:val="001F0CFE"/>
    <w:rsid w:val="001F0E4B"/>
    <w:rsid w:val="001F0ED3"/>
    <w:rsid w:val="001F0FE0"/>
    <w:rsid w:val="001F13E6"/>
    <w:rsid w:val="001F15C9"/>
    <w:rsid w:val="001F1801"/>
    <w:rsid w:val="001F194B"/>
    <w:rsid w:val="001F1D3A"/>
    <w:rsid w:val="001F1D83"/>
    <w:rsid w:val="001F1FDB"/>
    <w:rsid w:val="001F208F"/>
    <w:rsid w:val="001F2166"/>
    <w:rsid w:val="001F2240"/>
    <w:rsid w:val="001F2652"/>
    <w:rsid w:val="001F26A8"/>
    <w:rsid w:val="001F2C9F"/>
    <w:rsid w:val="001F34A1"/>
    <w:rsid w:val="001F35BA"/>
    <w:rsid w:val="001F3626"/>
    <w:rsid w:val="001F3627"/>
    <w:rsid w:val="001F37DD"/>
    <w:rsid w:val="001F38C0"/>
    <w:rsid w:val="001F3908"/>
    <w:rsid w:val="001F398A"/>
    <w:rsid w:val="001F3B6A"/>
    <w:rsid w:val="001F3CB7"/>
    <w:rsid w:val="001F3D57"/>
    <w:rsid w:val="001F3D8C"/>
    <w:rsid w:val="001F4009"/>
    <w:rsid w:val="001F4227"/>
    <w:rsid w:val="001F42D8"/>
    <w:rsid w:val="001F45C1"/>
    <w:rsid w:val="001F49B9"/>
    <w:rsid w:val="001F4BFD"/>
    <w:rsid w:val="001F4E71"/>
    <w:rsid w:val="001F52BA"/>
    <w:rsid w:val="001F55D5"/>
    <w:rsid w:val="001F5863"/>
    <w:rsid w:val="001F5AD4"/>
    <w:rsid w:val="001F5B75"/>
    <w:rsid w:val="001F62C4"/>
    <w:rsid w:val="001F63C2"/>
    <w:rsid w:val="001F67D2"/>
    <w:rsid w:val="001F6931"/>
    <w:rsid w:val="001F6A0B"/>
    <w:rsid w:val="001F6C25"/>
    <w:rsid w:val="001F6DE7"/>
    <w:rsid w:val="001F6F9B"/>
    <w:rsid w:val="001F71C3"/>
    <w:rsid w:val="001F74B3"/>
    <w:rsid w:val="001F775B"/>
    <w:rsid w:val="001F77D1"/>
    <w:rsid w:val="001F7E74"/>
    <w:rsid w:val="00200116"/>
    <w:rsid w:val="0020058C"/>
    <w:rsid w:val="002005CA"/>
    <w:rsid w:val="00200616"/>
    <w:rsid w:val="0020081C"/>
    <w:rsid w:val="00200A1D"/>
    <w:rsid w:val="00200DCB"/>
    <w:rsid w:val="00200DFE"/>
    <w:rsid w:val="002010D4"/>
    <w:rsid w:val="002012DD"/>
    <w:rsid w:val="00201312"/>
    <w:rsid w:val="002019AC"/>
    <w:rsid w:val="002019FD"/>
    <w:rsid w:val="00201BE9"/>
    <w:rsid w:val="00201C32"/>
    <w:rsid w:val="00202212"/>
    <w:rsid w:val="0020238A"/>
    <w:rsid w:val="00202469"/>
    <w:rsid w:val="0020304D"/>
    <w:rsid w:val="00203161"/>
    <w:rsid w:val="0020355E"/>
    <w:rsid w:val="002037FB"/>
    <w:rsid w:val="00203829"/>
    <w:rsid w:val="00203911"/>
    <w:rsid w:val="00203B46"/>
    <w:rsid w:val="00203FDF"/>
    <w:rsid w:val="00203FE5"/>
    <w:rsid w:val="00204018"/>
    <w:rsid w:val="00204158"/>
    <w:rsid w:val="0020416C"/>
    <w:rsid w:val="00204621"/>
    <w:rsid w:val="002048EC"/>
    <w:rsid w:val="00204AA6"/>
    <w:rsid w:val="00204AE9"/>
    <w:rsid w:val="00204D1C"/>
    <w:rsid w:val="00204F95"/>
    <w:rsid w:val="00204FCD"/>
    <w:rsid w:val="002051A9"/>
    <w:rsid w:val="0020527A"/>
    <w:rsid w:val="002052F7"/>
    <w:rsid w:val="0020557B"/>
    <w:rsid w:val="002055D4"/>
    <w:rsid w:val="00205719"/>
    <w:rsid w:val="00205B63"/>
    <w:rsid w:val="00205D38"/>
    <w:rsid w:val="00205D4F"/>
    <w:rsid w:val="00205DC7"/>
    <w:rsid w:val="00205F3E"/>
    <w:rsid w:val="0020644B"/>
    <w:rsid w:val="0020645E"/>
    <w:rsid w:val="0020665E"/>
    <w:rsid w:val="00206752"/>
    <w:rsid w:val="00206AB0"/>
    <w:rsid w:val="00206D3C"/>
    <w:rsid w:val="00206D3F"/>
    <w:rsid w:val="0020731B"/>
    <w:rsid w:val="0020756D"/>
    <w:rsid w:val="00207725"/>
    <w:rsid w:val="00207810"/>
    <w:rsid w:val="002078CE"/>
    <w:rsid w:val="00207A12"/>
    <w:rsid w:val="00207BF6"/>
    <w:rsid w:val="00210162"/>
    <w:rsid w:val="0021051F"/>
    <w:rsid w:val="00210722"/>
    <w:rsid w:val="00210772"/>
    <w:rsid w:val="00210DAA"/>
    <w:rsid w:val="00210E79"/>
    <w:rsid w:val="00211323"/>
    <w:rsid w:val="002114EE"/>
    <w:rsid w:val="0021156D"/>
    <w:rsid w:val="00211ACD"/>
    <w:rsid w:val="00211CA7"/>
    <w:rsid w:val="00211D79"/>
    <w:rsid w:val="00211DB8"/>
    <w:rsid w:val="00211F13"/>
    <w:rsid w:val="00212067"/>
    <w:rsid w:val="00212193"/>
    <w:rsid w:val="00212226"/>
    <w:rsid w:val="00212373"/>
    <w:rsid w:val="00212443"/>
    <w:rsid w:val="002127EC"/>
    <w:rsid w:val="00212FA4"/>
    <w:rsid w:val="00213693"/>
    <w:rsid w:val="00213A5A"/>
    <w:rsid w:val="00213D30"/>
    <w:rsid w:val="00213DC4"/>
    <w:rsid w:val="00213F19"/>
    <w:rsid w:val="0021400E"/>
    <w:rsid w:val="00214172"/>
    <w:rsid w:val="00214472"/>
    <w:rsid w:val="00214996"/>
    <w:rsid w:val="00214AC8"/>
    <w:rsid w:val="00214B32"/>
    <w:rsid w:val="00214E64"/>
    <w:rsid w:val="0021528D"/>
    <w:rsid w:val="00215467"/>
    <w:rsid w:val="00215568"/>
    <w:rsid w:val="0021569F"/>
    <w:rsid w:val="002156F1"/>
    <w:rsid w:val="002158C5"/>
    <w:rsid w:val="00215953"/>
    <w:rsid w:val="00215C6F"/>
    <w:rsid w:val="00215CC4"/>
    <w:rsid w:val="00215D89"/>
    <w:rsid w:val="00215EF8"/>
    <w:rsid w:val="00216037"/>
    <w:rsid w:val="002160E2"/>
    <w:rsid w:val="00216377"/>
    <w:rsid w:val="0021655C"/>
    <w:rsid w:val="0021670A"/>
    <w:rsid w:val="00216879"/>
    <w:rsid w:val="00216999"/>
    <w:rsid w:val="00216ABB"/>
    <w:rsid w:val="00216F86"/>
    <w:rsid w:val="002170F3"/>
    <w:rsid w:val="00217242"/>
    <w:rsid w:val="00217285"/>
    <w:rsid w:val="00217466"/>
    <w:rsid w:val="002174CC"/>
    <w:rsid w:val="0021751F"/>
    <w:rsid w:val="002177FC"/>
    <w:rsid w:val="00217915"/>
    <w:rsid w:val="00217F80"/>
    <w:rsid w:val="0022001F"/>
    <w:rsid w:val="002201F3"/>
    <w:rsid w:val="00220507"/>
    <w:rsid w:val="00220655"/>
    <w:rsid w:val="002206A8"/>
    <w:rsid w:val="00220950"/>
    <w:rsid w:val="00220A6B"/>
    <w:rsid w:val="00220DD7"/>
    <w:rsid w:val="00220F3B"/>
    <w:rsid w:val="002210E7"/>
    <w:rsid w:val="002210F9"/>
    <w:rsid w:val="00221220"/>
    <w:rsid w:val="002212C8"/>
    <w:rsid w:val="002214A7"/>
    <w:rsid w:val="002214FD"/>
    <w:rsid w:val="0022166B"/>
    <w:rsid w:val="00221A84"/>
    <w:rsid w:val="00221AAE"/>
    <w:rsid w:val="00221D1B"/>
    <w:rsid w:val="002220EC"/>
    <w:rsid w:val="00222545"/>
    <w:rsid w:val="00222690"/>
    <w:rsid w:val="002228C9"/>
    <w:rsid w:val="00222AEF"/>
    <w:rsid w:val="00222C25"/>
    <w:rsid w:val="00222D19"/>
    <w:rsid w:val="00222D2D"/>
    <w:rsid w:val="00222DC6"/>
    <w:rsid w:val="00222F2C"/>
    <w:rsid w:val="00222FE4"/>
    <w:rsid w:val="00223C05"/>
    <w:rsid w:val="00223F0D"/>
    <w:rsid w:val="00224038"/>
    <w:rsid w:val="00224064"/>
    <w:rsid w:val="002241EF"/>
    <w:rsid w:val="00224318"/>
    <w:rsid w:val="00224C6E"/>
    <w:rsid w:val="00224D42"/>
    <w:rsid w:val="00224F39"/>
    <w:rsid w:val="00225398"/>
    <w:rsid w:val="00225616"/>
    <w:rsid w:val="002258FC"/>
    <w:rsid w:val="00225AAD"/>
    <w:rsid w:val="00225FE5"/>
    <w:rsid w:val="00226243"/>
    <w:rsid w:val="002267B2"/>
    <w:rsid w:val="002268FB"/>
    <w:rsid w:val="00226BB4"/>
    <w:rsid w:val="00226CFF"/>
    <w:rsid w:val="00226D3A"/>
    <w:rsid w:val="002270DA"/>
    <w:rsid w:val="00227837"/>
    <w:rsid w:val="00227B1D"/>
    <w:rsid w:val="00227BB3"/>
    <w:rsid w:val="00227D9E"/>
    <w:rsid w:val="002306AA"/>
    <w:rsid w:val="00230869"/>
    <w:rsid w:val="0023094C"/>
    <w:rsid w:val="00230A77"/>
    <w:rsid w:val="00230C48"/>
    <w:rsid w:val="00230C60"/>
    <w:rsid w:val="00230CB9"/>
    <w:rsid w:val="002313CA"/>
    <w:rsid w:val="00231550"/>
    <w:rsid w:val="00231B4A"/>
    <w:rsid w:val="002320BF"/>
    <w:rsid w:val="002327D4"/>
    <w:rsid w:val="00232B21"/>
    <w:rsid w:val="00232BF2"/>
    <w:rsid w:val="00232DD2"/>
    <w:rsid w:val="00232DF5"/>
    <w:rsid w:val="00232FED"/>
    <w:rsid w:val="00233270"/>
    <w:rsid w:val="0023330B"/>
    <w:rsid w:val="002334BE"/>
    <w:rsid w:val="00233C51"/>
    <w:rsid w:val="00233F16"/>
    <w:rsid w:val="002343D0"/>
    <w:rsid w:val="002343F6"/>
    <w:rsid w:val="00234422"/>
    <w:rsid w:val="00234C8A"/>
    <w:rsid w:val="00234EC7"/>
    <w:rsid w:val="00234EE7"/>
    <w:rsid w:val="00234F07"/>
    <w:rsid w:val="0023504D"/>
    <w:rsid w:val="0023507D"/>
    <w:rsid w:val="002352B6"/>
    <w:rsid w:val="002352B7"/>
    <w:rsid w:val="00235602"/>
    <w:rsid w:val="00235940"/>
    <w:rsid w:val="00235D4A"/>
    <w:rsid w:val="00235E73"/>
    <w:rsid w:val="00236179"/>
    <w:rsid w:val="00236529"/>
    <w:rsid w:val="0023688E"/>
    <w:rsid w:val="00236EAF"/>
    <w:rsid w:val="00236EF7"/>
    <w:rsid w:val="002372E7"/>
    <w:rsid w:val="002372FB"/>
    <w:rsid w:val="00237325"/>
    <w:rsid w:val="002377F4"/>
    <w:rsid w:val="00237B59"/>
    <w:rsid w:val="00237B8B"/>
    <w:rsid w:val="002401AC"/>
    <w:rsid w:val="0024024A"/>
    <w:rsid w:val="002402F3"/>
    <w:rsid w:val="0024036A"/>
    <w:rsid w:val="00240570"/>
    <w:rsid w:val="00240973"/>
    <w:rsid w:val="00240A64"/>
    <w:rsid w:val="00240E37"/>
    <w:rsid w:val="0024106E"/>
    <w:rsid w:val="0024119A"/>
    <w:rsid w:val="00241203"/>
    <w:rsid w:val="00241269"/>
    <w:rsid w:val="00241279"/>
    <w:rsid w:val="002415C9"/>
    <w:rsid w:val="002419FB"/>
    <w:rsid w:val="00241AE5"/>
    <w:rsid w:val="00241BA0"/>
    <w:rsid w:val="002420B8"/>
    <w:rsid w:val="002420D8"/>
    <w:rsid w:val="0024214C"/>
    <w:rsid w:val="002425D0"/>
    <w:rsid w:val="0024276C"/>
    <w:rsid w:val="00242BE9"/>
    <w:rsid w:val="00242DD7"/>
    <w:rsid w:val="00242F93"/>
    <w:rsid w:val="0024348F"/>
    <w:rsid w:val="00243653"/>
    <w:rsid w:val="0024378B"/>
    <w:rsid w:val="00243AF7"/>
    <w:rsid w:val="00243EE2"/>
    <w:rsid w:val="00243F3A"/>
    <w:rsid w:val="002443A1"/>
    <w:rsid w:val="00244A08"/>
    <w:rsid w:val="00244B5A"/>
    <w:rsid w:val="00244BFB"/>
    <w:rsid w:val="00244FCD"/>
    <w:rsid w:val="0024517C"/>
    <w:rsid w:val="00245187"/>
    <w:rsid w:val="00245484"/>
    <w:rsid w:val="00245588"/>
    <w:rsid w:val="002456C7"/>
    <w:rsid w:val="00245900"/>
    <w:rsid w:val="00246522"/>
    <w:rsid w:val="0024691D"/>
    <w:rsid w:val="00246985"/>
    <w:rsid w:val="00246B01"/>
    <w:rsid w:val="00246B7B"/>
    <w:rsid w:val="00246C4F"/>
    <w:rsid w:val="002470E7"/>
    <w:rsid w:val="002479D7"/>
    <w:rsid w:val="002479E3"/>
    <w:rsid w:val="00247B8E"/>
    <w:rsid w:val="00247E4F"/>
    <w:rsid w:val="00247EFF"/>
    <w:rsid w:val="002500E5"/>
    <w:rsid w:val="00250398"/>
    <w:rsid w:val="002504AD"/>
    <w:rsid w:val="002508FE"/>
    <w:rsid w:val="00250B75"/>
    <w:rsid w:val="00250F5F"/>
    <w:rsid w:val="0025178A"/>
    <w:rsid w:val="002517E6"/>
    <w:rsid w:val="00251D03"/>
    <w:rsid w:val="002520C6"/>
    <w:rsid w:val="002523E9"/>
    <w:rsid w:val="00252613"/>
    <w:rsid w:val="00252902"/>
    <w:rsid w:val="00252AD6"/>
    <w:rsid w:val="00252BBE"/>
    <w:rsid w:val="00252D42"/>
    <w:rsid w:val="00252FE2"/>
    <w:rsid w:val="0025313F"/>
    <w:rsid w:val="0025319C"/>
    <w:rsid w:val="00253378"/>
    <w:rsid w:val="00253395"/>
    <w:rsid w:val="0025346E"/>
    <w:rsid w:val="00253560"/>
    <w:rsid w:val="002537AE"/>
    <w:rsid w:val="002538E5"/>
    <w:rsid w:val="00253992"/>
    <w:rsid w:val="00253CDF"/>
    <w:rsid w:val="002544EC"/>
    <w:rsid w:val="0025471E"/>
    <w:rsid w:val="00254E07"/>
    <w:rsid w:val="00254EF2"/>
    <w:rsid w:val="00255021"/>
    <w:rsid w:val="0025567C"/>
    <w:rsid w:val="0025570A"/>
    <w:rsid w:val="00255A12"/>
    <w:rsid w:val="00255B4F"/>
    <w:rsid w:val="002561E9"/>
    <w:rsid w:val="0025645C"/>
    <w:rsid w:val="00256690"/>
    <w:rsid w:val="0025720B"/>
    <w:rsid w:val="0025756E"/>
    <w:rsid w:val="002576D0"/>
    <w:rsid w:val="00257933"/>
    <w:rsid w:val="00257A82"/>
    <w:rsid w:val="002600F2"/>
    <w:rsid w:val="002601EE"/>
    <w:rsid w:val="002602D8"/>
    <w:rsid w:val="00260457"/>
    <w:rsid w:val="00260BBE"/>
    <w:rsid w:val="00260C80"/>
    <w:rsid w:val="00260E69"/>
    <w:rsid w:val="002613E1"/>
    <w:rsid w:val="00261480"/>
    <w:rsid w:val="00261866"/>
    <w:rsid w:val="002618F7"/>
    <w:rsid w:val="002619C1"/>
    <w:rsid w:val="00261E87"/>
    <w:rsid w:val="0026212D"/>
    <w:rsid w:val="0026287F"/>
    <w:rsid w:val="00262A52"/>
    <w:rsid w:val="00262B2E"/>
    <w:rsid w:val="00262DB3"/>
    <w:rsid w:val="00262E96"/>
    <w:rsid w:val="0026333D"/>
    <w:rsid w:val="002635D5"/>
    <w:rsid w:val="00263E77"/>
    <w:rsid w:val="00264292"/>
    <w:rsid w:val="00264928"/>
    <w:rsid w:val="00264ADF"/>
    <w:rsid w:val="00264B21"/>
    <w:rsid w:val="00264F33"/>
    <w:rsid w:val="0026532E"/>
    <w:rsid w:val="0026550E"/>
    <w:rsid w:val="002657A7"/>
    <w:rsid w:val="002658E5"/>
    <w:rsid w:val="0026593D"/>
    <w:rsid w:val="002659B7"/>
    <w:rsid w:val="00265A23"/>
    <w:rsid w:val="002662BD"/>
    <w:rsid w:val="0026654D"/>
    <w:rsid w:val="0026664E"/>
    <w:rsid w:val="002666BB"/>
    <w:rsid w:val="0026693B"/>
    <w:rsid w:val="00266A0B"/>
    <w:rsid w:val="00266BEF"/>
    <w:rsid w:val="00266D82"/>
    <w:rsid w:val="00267129"/>
    <w:rsid w:val="00267595"/>
    <w:rsid w:val="002676F4"/>
    <w:rsid w:val="002678B4"/>
    <w:rsid w:val="00267939"/>
    <w:rsid w:val="00267F6A"/>
    <w:rsid w:val="00270043"/>
    <w:rsid w:val="0027062D"/>
    <w:rsid w:val="00270CE7"/>
    <w:rsid w:val="00270E26"/>
    <w:rsid w:val="00271183"/>
    <w:rsid w:val="002711B3"/>
    <w:rsid w:val="0027154C"/>
    <w:rsid w:val="0027192C"/>
    <w:rsid w:val="00271A13"/>
    <w:rsid w:val="00271A81"/>
    <w:rsid w:val="00272236"/>
    <w:rsid w:val="002727ED"/>
    <w:rsid w:val="00272C1B"/>
    <w:rsid w:val="00273C67"/>
    <w:rsid w:val="00273D49"/>
    <w:rsid w:val="00273D81"/>
    <w:rsid w:val="00273D86"/>
    <w:rsid w:val="002740EC"/>
    <w:rsid w:val="002741FF"/>
    <w:rsid w:val="00274248"/>
    <w:rsid w:val="0027431B"/>
    <w:rsid w:val="00274523"/>
    <w:rsid w:val="00274882"/>
    <w:rsid w:val="002748C8"/>
    <w:rsid w:val="00274957"/>
    <w:rsid w:val="00274A57"/>
    <w:rsid w:val="00274B57"/>
    <w:rsid w:val="00274CB8"/>
    <w:rsid w:val="00274E35"/>
    <w:rsid w:val="00274EB3"/>
    <w:rsid w:val="00274EC2"/>
    <w:rsid w:val="00275924"/>
    <w:rsid w:val="00275D0D"/>
    <w:rsid w:val="00275D58"/>
    <w:rsid w:val="00275E5C"/>
    <w:rsid w:val="002766E9"/>
    <w:rsid w:val="00276917"/>
    <w:rsid w:val="00276B80"/>
    <w:rsid w:val="00276CBD"/>
    <w:rsid w:val="00277031"/>
    <w:rsid w:val="0027738D"/>
    <w:rsid w:val="0027749C"/>
    <w:rsid w:val="00277604"/>
    <w:rsid w:val="00277651"/>
    <w:rsid w:val="00277696"/>
    <w:rsid w:val="00277F7F"/>
    <w:rsid w:val="002801D6"/>
    <w:rsid w:val="002801EF"/>
    <w:rsid w:val="0028025B"/>
    <w:rsid w:val="00280287"/>
    <w:rsid w:val="002802F8"/>
    <w:rsid w:val="002804E3"/>
    <w:rsid w:val="002808E7"/>
    <w:rsid w:val="00280AC7"/>
    <w:rsid w:val="00280B29"/>
    <w:rsid w:val="00280CBE"/>
    <w:rsid w:val="00280DDC"/>
    <w:rsid w:val="002816E7"/>
    <w:rsid w:val="002818AC"/>
    <w:rsid w:val="00281D30"/>
    <w:rsid w:val="002825D9"/>
    <w:rsid w:val="002829D7"/>
    <w:rsid w:val="00282EF4"/>
    <w:rsid w:val="0028328A"/>
    <w:rsid w:val="00283A50"/>
    <w:rsid w:val="00283B5D"/>
    <w:rsid w:val="00283E41"/>
    <w:rsid w:val="00284084"/>
    <w:rsid w:val="002842C5"/>
    <w:rsid w:val="002849FB"/>
    <w:rsid w:val="00284CA7"/>
    <w:rsid w:val="00284F08"/>
    <w:rsid w:val="00285025"/>
    <w:rsid w:val="002851FB"/>
    <w:rsid w:val="0028547F"/>
    <w:rsid w:val="00285664"/>
    <w:rsid w:val="00285772"/>
    <w:rsid w:val="002857B1"/>
    <w:rsid w:val="00285A19"/>
    <w:rsid w:val="00285ADE"/>
    <w:rsid w:val="00285CBC"/>
    <w:rsid w:val="0028650F"/>
    <w:rsid w:val="002865FA"/>
    <w:rsid w:val="00286B7F"/>
    <w:rsid w:val="00286F34"/>
    <w:rsid w:val="002872E9"/>
    <w:rsid w:val="00287363"/>
    <w:rsid w:val="002873A3"/>
    <w:rsid w:val="00287602"/>
    <w:rsid w:val="00287D4C"/>
    <w:rsid w:val="00287E21"/>
    <w:rsid w:val="00287F23"/>
    <w:rsid w:val="00290177"/>
    <w:rsid w:val="00290300"/>
    <w:rsid w:val="002904E7"/>
    <w:rsid w:val="0029057F"/>
    <w:rsid w:val="00290B95"/>
    <w:rsid w:val="00290C82"/>
    <w:rsid w:val="0029141C"/>
    <w:rsid w:val="00291656"/>
    <w:rsid w:val="00291CBE"/>
    <w:rsid w:val="00292132"/>
    <w:rsid w:val="002927BB"/>
    <w:rsid w:val="00292915"/>
    <w:rsid w:val="00292B5C"/>
    <w:rsid w:val="00293077"/>
    <w:rsid w:val="002931BC"/>
    <w:rsid w:val="00293218"/>
    <w:rsid w:val="00293DBE"/>
    <w:rsid w:val="00293DCB"/>
    <w:rsid w:val="00293FBB"/>
    <w:rsid w:val="00294069"/>
    <w:rsid w:val="002942AD"/>
    <w:rsid w:val="002946E1"/>
    <w:rsid w:val="002947DF"/>
    <w:rsid w:val="00294F27"/>
    <w:rsid w:val="0029530C"/>
    <w:rsid w:val="00295D5F"/>
    <w:rsid w:val="00296165"/>
    <w:rsid w:val="002962C4"/>
    <w:rsid w:val="00296457"/>
    <w:rsid w:val="0029669E"/>
    <w:rsid w:val="0029676A"/>
    <w:rsid w:val="00296B79"/>
    <w:rsid w:val="00296F8F"/>
    <w:rsid w:val="002970A0"/>
    <w:rsid w:val="002971DB"/>
    <w:rsid w:val="002972BA"/>
    <w:rsid w:val="00297362"/>
    <w:rsid w:val="00297410"/>
    <w:rsid w:val="00297B5E"/>
    <w:rsid w:val="00297BE4"/>
    <w:rsid w:val="00297CE8"/>
    <w:rsid w:val="002A0065"/>
    <w:rsid w:val="002A02A4"/>
    <w:rsid w:val="002A03EC"/>
    <w:rsid w:val="002A0B68"/>
    <w:rsid w:val="002A0BC5"/>
    <w:rsid w:val="002A11E5"/>
    <w:rsid w:val="002A1657"/>
    <w:rsid w:val="002A16F0"/>
    <w:rsid w:val="002A170D"/>
    <w:rsid w:val="002A2031"/>
    <w:rsid w:val="002A2159"/>
    <w:rsid w:val="002A223E"/>
    <w:rsid w:val="002A22D8"/>
    <w:rsid w:val="002A24B7"/>
    <w:rsid w:val="002A2549"/>
    <w:rsid w:val="002A2789"/>
    <w:rsid w:val="002A28C0"/>
    <w:rsid w:val="002A29AB"/>
    <w:rsid w:val="002A2AFB"/>
    <w:rsid w:val="002A2F70"/>
    <w:rsid w:val="002A3229"/>
    <w:rsid w:val="002A3336"/>
    <w:rsid w:val="002A3679"/>
    <w:rsid w:val="002A3A3A"/>
    <w:rsid w:val="002A3CD5"/>
    <w:rsid w:val="002A3D91"/>
    <w:rsid w:val="002A3E31"/>
    <w:rsid w:val="002A40B2"/>
    <w:rsid w:val="002A40BE"/>
    <w:rsid w:val="002A4113"/>
    <w:rsid w:val="002A46A2"/>
    <w:rsid w:val="002A46FC"/>
    <w:rsid w:val="002A4800"/>
    <w:rsid w:val="002A488D"/>
    <w:rsid w:val="002A4A3D"/>
    <w:rsid w:val="002A4BDE"/>
    <w:rsid w:val="002A4C3A"/>
    <w:rsid w:val="002A4C67"/>
    <w:rsid w:val="002A4FE0"/>
    <w:rsid w:val="002A52F6"/>
    <w:rsid w:val="002A54B7"/>
    <w:rsid w:val="002A56E3"/>
    <w:rsid w:val="002A6248"/>
    <w:rsid w:val="002A669F"/>
    <w:rsid w:val="002A6ABA"/>
    <w:rsid w:val="002A6BA9"/>
    <w:rsid w:val="002A6E23"/>
    <w:rsid w:val="002A7123"/>
    <w:rsid w:val="002A756A"/>
    <w:rsid w:val="002A7722"/>
    <w:rsid w:val="002A78F3"/>
    <w:rsid w:val="002A7A2F"/>
    <w:rsid w:val="002A7AC3"/>
    <w:rsid w:val="002A7B47"/>
    <w:rsid w:val="002A7C19"/>
    <w:rsid w:val="002B005A"/>
    <w:rsid w:val="002B01FC"/>
    <w:rsid w:val="002B0266"/>
    <w:rsid w:val="002B0306"/>
    <w:rsid w:val="002B0560"/>
    <w:rsid w:val="002B088F"/>
    <w:rsid w:val="002B0B26"/>
    <w:rsid w:val="002B0C1A"/>
    <w:rsid w:val="002B0E87"/>
    <w:rsid w:val="002B0E8D"/>
    <w:rsid w:val="002B14A5"/>
    <w:rsid w:val="002B15C8"/>
    <w:rsid w:val="002B1867"/>
    <w:rsid w:val="002B1921"/>
    <w:rsid w:val="002B19A2"/>
    <w:rsid w:val="002B1C1E"/>
    <w:rsid w:val="002B1CE8"/>
    <w:rsid w:val="002B1DB1"/>
    <w:rsid w:val="002B1FD4"/>
    <w:rsid w:val="002B2393"/>
    <w:rsid w:val="002B28EE"/>
    <w:rsid w:val="002B2AD8"/>
    <w:rsid w:val="002B2DC6"/>
    <w:rsid w:val="002B2E6F"/>
    <w:rsid w:val="002B346F"/>
    <w:rsid w:val="002B3542"/>
    <w:rsid w:val="002B3735"/>
    <w:rsid w:val="002B3770"/>
    <w:rsid w:val="002B3848"/>
    <w:rsid w:val="002B38FE"/>
    <w:rsid w:val="002B39AF"/>
    <w:rsid w:val="002B39E9"/>
    <w:rsid w:val="002B3B7C"/>
    <w:rsid w:val="002B3BE9"/>
    <w:rsid w:val="002B3D40"/>
    <w:rsid w:val="002B400B"/>
    <w:rsid w:val="002B4901"/>
    <w:rsid w:val="002B4A12"/>
    <w:rsid w:val="002B4B2C"/>
    <w:rsid w:val="002B4C80"/>
    <w:rsid w:val="002B4CD4"/>
    <w:rsid w:val="002B5125"/>
    <w:rsid w:val="002B5158"/>
    <w:rsid w:val="002B53F0"/>
    <w:rsid w:val="002B558F"/>
    <w:rsid w:val="002B5720"/>
    <w:rsid w:val="002B5809"/>
    <w:rsid w:val="002B5867"/>
    <w:rsid w:val="002B5905"/>
    <w:rsid w:val="002B5A8E"/>
    <w:rsid w:val="002B5EAC"/>
    <w:rsid w:val="002B6083"/>
    <w:rsid w:val="002B60E0"/>
    <w:rsid w:val="002B619D"/>
    <w:rsid w:val="002B65A9"/>
    <w:rsid w:val="002B6857"/>
    <w:rsid w:val="002B686D"/>
    <w:rsid w:val="002B6DBC"/>
    <w:rsid w:val="002B6FF5"/>
    <w:rsid w:val="002B7569"/>
    <w:rsid w:val="002B77C0"/>
    <w:rsid w:val="002B7B25"/>
    <w:rsid w:val="002B7B8B"/>
    <w:rsid w:val="002B7BC3"/>
    <w:rsid w:val="002B7E0C"/>
    <w:rsid w:val="002B7ED1"/>
    <w:rsid w:val="002C002D"/>
    <w:rsid w:val="002C0A32"/>
    <w:rsid w:val="002C0AC6"/>
    <w:rsid w:val="002C0BB7"/>
    <w:rsid w:val="002C0E35"/>
    <w:rsid w:val="002C0F0A"/>
    <w:rsid w:val="002C0F36"/>
    <w:rsid w:val="002C10D9"/>
    <w:rsid w:val="002C152D"/>
    <w:rsid w:val="002C15B7"/>
    <w:rsid w:val="002C183E"/>
    <w:rsid w:val="002C1A76"/>
    <w:rsid w:val="002C1EC8"/>
    <w:rsid w:val="002C1EE1"/>
    <w:rsid w:val="002C1FB8"/>
    <w:rsid w:val="002C1FCD"/>
    <w:rsid w:val="002C2115"/>
    <w:rsid w:val="002C2244"/>
    <w:rsid w:val="002C250E"/>
    <w:rsid w:val="002C2764"/>
    <w:rsid w:val="002C2A99"/>
    <w:rsid w:val="002C33D5"/>
    <w:rsid w:val="002C343B"/>
    <w:rsid w:val="002C34C4"/>
    <w:rsid w:val="002C389F"/>
    <w:rsid w:val="002C3973"/>
    <w:rsid w:val="002C4206"/>
    <w:rsid w:val="002C456A"/>
    <w:rsid w:val="002C4817"/>
    <w:rsid w:val="002C4F07"/>
    <w:rsid w:val="002C4F0A"/>
    <w:rsid w:val="002C4F0E"/>
    <w:rsid w:val="002C52BA"/>
    <w:rsid w:val="002C5B48"/>
    <w:rsid w:val="002C5E9A"/>
    <w:rsid w:val="002C613F"/>
    <w:rsid w:val="002C6181"/>
    <w:rsid w:val="002C625D"/>
    <w:rsid w:val="002C63AB"/>
    <w:rsid w:val="002C6F28"/>
    <w:rsid w:val="002C6F8B"/>
    <w:rsid w:val="002C71FF"/>
    <w:rsid w:val="002C72A9"/>
    <w:rsid w:val="002C77A7"/>
    <w:rsid w:val="002C7A5B"/>
    <w:rsid w:val="002C7B44"/>
    <w:rsid w:val="002C7D49"/>
    <w:rsid w:val="002D01D4"/>
    <w:rsid w:val="002D054E"/>
    <w:rsid w:val="002D0B61"/>
    <w:rsid w:val="002D1086"/>
    <w:rsid w:val="002D10BB"/>
    <w:rsid w:val="002D12AE"/>
    <w:rsid w:val="002D14DE"/>
    <w:rsid w:val="002D1AF5"/>
    <w:rsid w:val="002D1C5D"/>
    <w:rsid w:val="002D20C3"/>
    <w:rsid w:val="002D2101"/>
    <w:rsid w:val="002D21D2"/>
    <w:rsid w:val="002D2309"/>
    <w:rsid w:val="002D233A"/>
    <w:rsid w:val="002D288F"/>
    <w:rsid w:val="002D2A8C"/>
    <w:rsid w:val="002D2CC3"/>
    <w:rsid w:val="002D2F6B"/>
    <w:rsid w:val="002D31BE"/>
    <w:rsid w:val="002D3404"/>
    <w:rsid w:val="002D360E"/>
    <w:rsid w:val="002D3D7B"/>
    <w:rsid w:val="002D3E1C"/>
    <w:rsid w:val="002D3E68"/>
    <w:rsid w:val="002D3FAD"/>
    <w:rsid w:val="002D4135"/>
    <w:rsid w:val="002D447F"/>
    <w:rsid w:val="002D454F"/>
    <w:rsid w:val="002D45C6"/>
    <w:rsid w:val="002D4811"/>
    <w:rsid w:val="002D4E34"/>
    <w:rsid w:val="002D4ED7"/>
    <w:rsid w:val="002D545E"/>
    <w:rsid w:val="002D5E6A"/>
    <w:rsid w:val="002D6039"/>
    <w:rsid w:val="002D6AC4"/>
    <w:rsid w:val="002D6DBA"/>
    <w:rsid w:val="002D7215"/>
    <w:rsid w:val="002D7407"/>
    <w:rsid w:val="002D7764"/>
    <w:rsid w:val="002D7A6F"/>
    <w:rsid w:val="002D7AA4"/>
    <w:rsid w:val="002D7C45"/>
    <w:rsid w:val="002E0058"/>
    <w:rsid w:val="002E006F"/>
    <w:rsid w:val="002E04BC"/>
    <w:rsid w:val="002E0537"/>
    <w:rsid w:val="002E05F8"/>
    <w:rsid w:val="002E0FD5"/>
    <w:rsid w:val="002E1172"/>
    <w:rsid w:val="002E1551"/>
    <w:rsid w:val="002E1585"/>
    <w:rsid w:val="002E16ED"/>
    <w:rsid w:val="002E1793"/>
    <w:rsid w:val="002E194F"/>
    <w:rsid w:val="002E1CC4"/>
    <w:rsid w:val="002E1CC8"/>
    <w:rsid w:val="002E1CDA"/>
    <w:rsid w:val="002E23EB"/>
    <w:rsid w:val="002E25A8"/>
    <w:rsid w:val="002E2A44"/>
    <w:rsid w:val="002E2B68"/>
    <w:rsid w:val="002E2E4E"/>
    <w:rsid w:val="002E34A8"/>
    <w:rsid w:val="002E39F2"/>
    <w:rsid w:val="002E3C43"/>
    <w:rsid w:val="002E4099"/>
    <w:rsid w:val="002E42B9"/>
    <w:rsid w:val="002E4475"/>
    <w:rsid w:val="002E45A9"/>
    <w:rsid w:val="002E4F57"/>
    <w:rsid w:val="002E50A7"/>
    <w:rsid w:val="002E51F1"/>
    <w:rsid w:val="002E520F"/>
    <w:rsid w:val="002E54FD"/>
    <w:rsid w:val="002E5BEB"/>
    <w:rsid w:val="002E5C5E"/>
    <w:rsid w:val="002E5CB7"/>
    <w:rsid w:val="002E5E29"/>
    <w:rsid w:val="002E5F14"/>
    <w:rsid w:val="002E6198"/>
    <w:rsid w:val="002E621E"/>
    <w:rsid w:val="002E666A"/>
    <w:rsid w:val="002E693C"/>
    <w:rsid w:val="002E6A6D"/>
    <w:rsid w:val="002E6AFE"/>
    <w:rsid w:val="002E6B3F"/>
    <w:rsid w:val="002E7183"/>
    <w:rsid w:val="002E75B6"/>
    <w:rsid w:val="002E7F61"/>
    <w:rsid w:val="002E7FC4"/>
    <w:rsid w:val="002E7FFD"/>
    <w:rsid w:val="002F05BE"/>
    <w:rsid w:val="002F0694"/>
    <w:rsid w:val="002F087A"/>
    <w:rsid w:val="002F0A53"/>
    <w:rsid w:val="002F0AED"/>
    <w:rsid w:val="002F0C56"/>
    <w:rsid w:val="002F0DA3"/>
    <w:rsid w:val="002F0F5D"/>
    <w:rsid w:val="002F1194"/>
    <w:rsid w:val="002F140F"/>
    <w:rsid w:val="002F1848"/>
    <w:rsid w:val="002F1862"/>
    <w:rsid w:val="002F2113"/>
    <w:rsid w:val="002F227E"/>
    <w:rsid w:val="002F27CE"/>
    <w:rsid w:val="002F28BC"/>
    <w:rsid w:val="002F29BF"/>
    <w:rsid w:val="002F2AFD"/>
    <w:rsid w:val="002F2E00"/>
    <w:rsid w:val="002F2E78"/>
    <w:rsid w:val="002F2EBC"/>
    <w:rsid w:val="002F3026"/>
    <w:rsid w:val="002F304F"/>
    <w:rsid w:val="002F32B6"/>
    <w:rsid w:val="002F3406"/>
    <w:rsid w:val="002F3425"/>
    <w:rsid w:val="002F3624"/>
    <w:rsid w:val="002F38D3"/>
    <w:rsid w:val="002F3B12"/>
    <w:rsid w:val="002F3DE0"/>
    <w:rsid w:val="002F3DF3"/>
    <w:rsid w:val="002F3EBC"/>
    <w:rsid w:val="002F3FD9"/>
    <w:rsid w:val="002F4066"/>
    <w:rsid w:val="002F4295"/>
    <w:rsid w:val="002F432E"/>
    <w:rsid w:val="002F4561"/>
    <w:rsid w:val="002F4755"/>
    <w:rsid w:val="002F47E1"/>
    <w:rsid w:val="002F4A99"/>
    <w:rsid w:val="002F4EE6"/>
    <w:rsid w:val="002F5013"/>
    <w:rsid w:val="002F5053"/>
    <w:rsid w:val="002F513A"/>
    <w:rsid w:val="002F52FB"/>
    <w:rsid w:val="002F53C6"/>
    <w:rsid w:val="002F53E3"/>
    <w:rsid w:val="002F5409"/>
    <w:rsid w:val="002F5B09"/>
    <w:rsid w:val="002F5B8D"/>
    <w:rsid w:val="002F5CCE"/>
    <w:rsid w:val="002F5D7E"/>
    <w:rsid w:val="002F5FB1"/>
    <w:rsid w:val="002F62CF"/>
    <w:rsid w:val="002F64FE"/>
    <w:rsid w:val="002F6566"/>
    <w:rsid w:val="002F67E4"/>
    <w:rsid w:val="002F687D"/>
    <w:rsid w:val="002F6950"/>
    <w:rsid w:val="002F6B40"/>
    <w:rsid w:val="002F6B5F"/>
    <w:rsid w:val="002F6BE4"/>
    <w:rsid w:val="002F6CEE"/>
    <w:rsid w:val="002F6ED6"/>
    <w:rsid w:val="002F6F6E"/>
    <w:rsid w:val="002F701F"/>
    <w:rsid w:val="002F7026"/>
    <w:rsid w:val="002F7576"/>
    <w:rsid w:val="002F75AB"/>
    <w:rsid w:val="002F77E9"/>
    <w:rsid w:val="002F7B17"/>
    <w:rsid w:val="002F7F99"/>
    <w:rsid w:val="00300036"/>
    <w:rsid w:val="003000E5"/>
    <w:rsid w:val="003004E0"/>
    <w:rsid w:val="003006C5"/>
    <w:rsid w:val="0030086F"/>
    <w:rsid w:val="00300C1F"/>
    <w:rsid w:val="00300C6B"/>
    <w:rsid w:val="00300C86"/>
    <w:rsid w:val="00300E93"/>
    <w:rsid w:val="00301009"/>
    <w:rsid w:val="0030125B"/>
    <w:rsid w:val="0030130C"/>
    <w:rsid w:val="00301C7F"/>
    <w:rsid w:val="00301ED6"/>
    <w:rsid w:val="00301EE5"/>
    <w:rsid w:val="0030207F"/>
    <w:rsid w:val="003020F3"/>
    <w:rsid w:val="0030213B"/>
    <w:rsid w:val="003022E3"/>
    <w:rsid w:val="0030245F"/>
    <w:rsid w:val="0030291A"/>
    <w:rsid w:val="00302D0A"/>
    <w:rsid w:val="00302E4F"/>
    <w:rsid w:val="00302EC5"/>
    <w:rsid w:val="00303241"/>
    <w:rsid w:val="00303391"/>
    <w:rsid w:val="0030348C"/>
    <w:rsid w:val="00303949"/>
    <w:rsid w:val="00303BCB"/>
    <w:rsid w:val="00303E72"/>
    <w:rsid w:val="003041C8"/>
    <w:rsid w:val="0030476B"/>
    <w:rsid w:val="003048E6"/>
    <w:rsid w:val="00304E41"/>
    <w:rsid w:val="00305293"/>
    <w:rsid w:val="003054F6"/>
    <w:rsid w:val="0030573F"/>
    <w:rsid w:val="003058FB"/>
    <w:rsid w:val="00305AD5"/>
    <w:rsid w:val="00305C5A"/>
    <w:rsid w:val="00306157"/>
    <w:rsid w:val="0030644D"/>
    <w:rsid w:val="003067D8"/>
    <w:rsid w:val="00306874"/>
    <w:rsid w:val="00306995"/>
    <w:rsid w:val="003074B8"/>
    <w:rsid w:val="00307B6A"/>
    <w:rsid w:val="00307D52"/>
    <w:rsid w:val="00307E18"/>
    <w:rsid w:val="00307F2C"/>
    <w:rsid w:val="00310224"/>
    <w:rsid w:val="0031046D"/>
    <w:rsid w:val="0031071D"/>
    <w:rsid w:val="003107CF"/>
    <w:rsid w:val="00310966"/>
    <w:rsid w:val="003109DE"/>
    <w:rsid w:val="00310DCA"/>
    <w:rsid w:val="00310EFA"/>
    <w:rsid w:val="003110AB"/>
    <w:rsid w:val="003115A7"/>
    <w:rsid w:val="00311952"/>
    <w:rsid w:val="003119D1"/>
    <w:rsid w:val="00311F05"/>
    <w:rsid w:val="00311F32"/>
    <w:rsid w:val="00312244"/>
    <w:rsid w:val="003122B8"/>
    <w:rsid w:val="003125A2"/>
    <w:rsid w:val="00312620"/>
    <w:rsid w:val="00312721"/>
    <w:rsid w:val="003127E3"/>
    <w:rsid w:val="0031281E"/>
    <w:rsid w:val="00312A8F"/>
    <w:rsid w:val="00312BC9"/>
    <w:rsid w:val="00312CD5"/>
    <w:rsid w:val="00312E78"/>
    <w:rsid w:val="003130F4"/>
    <w:rsid w:val="0031342A"/>
    <w:rsid w:val="00313487"/>
    <w:rsid w:val="003137D4"/>
    <w:rsid w:val="003138EE"/>
    <w:rsid w:val="0031390D"/>
    <w:rsid w:val="00313F55"/>
    <w:rsid w:val="00314046"/>
    <w:rsid w:val="00314373"/>
    <w:rsid w:val="0031465E"/>
    <w:rsid w:val="003146E5"/>
    <w:rsid w:val="00314B37"/>
    <w:rsid w:val="00314B8B"/>
    <w:rsid w:val="00314FC2"/>
    <w:rsid w:val="00314FDB"/>
    <w:rsid w:val="00314FDF"/>
    <w:rsid w:val="003156A7"/>
    <w:rsid w:val="003158D9"/>
    <w:rsid w:val="00315905"/>
    <w:rsid w:val="00315EA3"/>
    <w:rsid w:val="003166D5"/>
    <w:rsid w:val="003169CD"/>
    <w:rsid w:val="00316C54"/>
    <w:rsid w:val="00316D9F"/>
    <w:rsid w:val="00316E89"/>
    <w:rsid w:val="00316F36"/>
    <w:rsid w:val="0031741A"/>
    <w:rsid w:val="003174F5"/>
    <w:rsid w:val="0031750F"/>
    <w:rsid w:val="00317F5F"/>
    <w:rsid w:val="003204A1"/>
    <w:rsid w:val="00320546"/>
    <w:rsid w:val="0032067C"/>
    <w:rsid w:val="0032086F"/>
    <w:rsid w:val="00321056"/>
    <w:rsid w:val="00321296"/>
    <w:rsid w:val="003214A6"/>
    <w:rsid w:val="003218EF"/>
    <w:rsid w:val="00321BC1"/>
    <w:rsid w:val="00321CC8"/>
    <w:rsid w:val="00321DBC"/>
    <w:rsid w:val="00321E71"/>
    <w:rsid w:val="00322006"/>
    <w:rsid w:val="0032223B"/>
    <w:rsid w:val="00322494"/>
    <w:rsid w:val="0032259F"/>
    <w:rsid w:val="00322B78"/>
    <w:rsid w:val="00322B84"/>
    <w:rsid w:val="00322DE7"/>
    <w:rsid w:val="0032318C"/>
    <w:rsid w:val="003232AA"/>
    <w:rsid w:val="003237DA"/>
    <w:rsid w:val="00323CEF"/>
    <w:rsid w:val="00323D0C"/>
    <w:rsid w:val="003242C4"/>
    <w:rsid w:val="00324377"/>
    <w:rsid w:val="003243EA"/>
    <w:rsid w:val="003247B9"/>
    <w:rsid w:val="003247DD"/>
    <w:rsid w:val="00324C71"/>
    <w:rsid w:val="00324E5A"/>
    <w:rsid w:val="00325471"/>
    <w:rsid w:val="0032556D"/>
    <w:rsid w:val="003256BD"/>
    <w:rsid w:val="00325952"/>
    <w:rsid w:val="00325D11"/>
    <w:rsid w:val="00325D4E"/>
    <w:rsid w:val="00325E1E"/>
    <w:rsid w:val="0032605B"/>
    <w:rsid w:val="00326081"/>
    <w:rsid w:val="0032632E"/>
    <w:rsid w:val="003263E2"/>
    <w:rsid w:val="003268D4"/>
    <w:rsid w:val="00326CFD"/>
    <w:rsid w:val="0032712C"/>
    <w:rsid w:val="0032754A"/>
    <w:rsid w:val="00327953"/>
    <w:rsid w:val="00327A1A"/>
    <w:rsid w:val="00327F1E"/>
    <w:rsid w:val="00327FDE"/>
    <w:rsid w:val="003305B5"/>
    <w:rsid w:val="003307E2"/>
    <w:rsid w:val="00330896"/>
    <w:rsid w:val="00330983"/>
    <w:rsid w:val="00330987"/>
    <w:rsid w:val="003309FC"/>
    <w:rsid w:val="00330C66"/>
    <w:rsid w:val="00330DC4"/>
    <w:rsid w:val="00330E4E"/>
    <w:rsid w:val="00331210"/>
    <w:rsid w:val="00331525"/>
    <w:rsid w:val="003317CD"/>
    <w:rsid w:val="00331A26"/>
    <w:rsid w:val="00331A3B"/>
    <w:rsid w:val="00331A5E"/>
    <w:rsid w:val="00331D30"/>
    <w:rsid w:val="00331D33"/>
    <w:rsid w:val="00331ECD"/>
    <w:rsid w:val="00332088"/>
    <w:rsid w:val="00332240"/>
    <w:rsid w:val="0033266A"/>
    <w:rsid w:val="003329D4"/>
    <w:rsid w:val="00332B5B"/>
    <w:rsid w:val="00332E34"/>
    <w:rsid w:val="00332E78"/>
    <w:rsid w:val="00332EFE"/>
    <w:rsid w:val="003330BD"/>
    <w:rsid w:val="00333182"/>
    <w:rsid w:val="00333330"/>
    <w:rsid w:val="0033335B"/>
    <w:rsid w:val="00333618"/>
    <w:rsid w:val="00333A4D"/>
    <w:rsid w:val="00334064"/>
    <w:rsid w:val="003342C9"/>
    <w:rsid w:val="003345C3"/>
    <w:rsid w:val="00334981"/>
    <w:rsid w:val="00334F98"/>
    <w:rsid w:val="003350FA"/>
    <w:rsid w:val="00335223"/>
    <w:rsid w:val="00335823"/>
    <w:rsid w:val="00335C7C"/>
    <w:rsid w:val="00335D4F"/>
    <w:rsid w:val="00336032"/>
    <w:rsid w:val="00336040"/>
    <w:rsid w:val="003364BE"/>
    <w:rsid w:val="00336BF0"/>
    <w:rsid w:val="0033716F"/>
    <w:rsid w:val="003371DE"/>
    <w:rsid w:val="00337237"/>
    <w:rsid w:val="00337560"/>
    <w:rsid w:val="00337B3E"/>
    <w:rsid w:val="00337C8F"/>
    <w:rsid w:val="00337CF1"/>
    <w:rsid w:val="00337F69"/>
    <w:rsid w:val="0034043B"/>
    <w:rsid w:val="00340668"/>
    <w:rsid w:val="003406BE"/>
    <w:rsid w:val="00340740"/>
    <w:rsid w:val="0034076B"/>
    <w:rsid w:val="003408E6"/>
    <w:rsid w:val="00340956"/>
    <w:rsid w:val="00340967"/>
    <w:rsid w:val="00340F5E"/>
    <w:rsid w:val="003413B4"/>
    <w:rsid w:val="003418A6"/>
    <w:rsid w:val="00341B30"/>
    <w:rsid w:val="00341B75"/>
    <w:rsid w:val="00341C56"/>
    <w:rsid w:val="00341E45"/>
    <w:rsid w:val="00341FC0"/>
    <w:rsid w:val="0034269C"/>
    <w:rsid w:val="00342B10"/>
    <w:rsid w:val="00342E61"/>
    <w:rsid w:val="003432D5"/>
    <w:rsid w:val="00343437"/>
    <w:rsid w:val="003438A6"/>
    <w:rsid w:val="00343C8B"/>
    <w:rsid w:val="00343D90"/>
    <w:rsid w:val="00343EB5"/>
    <w:rsid w:val="003440FE"/>
    <w:rsid w:val="0034430B"/>
    <w:rsid w:val="00344BD1"/>
    <w:rsid w:val="00344DE7"/>
    <w:rsid w:val="00344EAF"/>
    <w:rsid w:val="00345296"/>
    <w:rsid w:val="00345517"/>
    <w:rsid w:val="003457AB"/>
    <w:rsid w:val="00345C6F"/>
    <w:rsid w:val="00345E1B"/>
    <w:rsid w:val="00345EC3"/>
    <w:rsid w:val="00345ED5"/>
    <w:rsid w:val="003468A0"/>
    <w:rsid w:val="00346BE5"/>
    <w:rsid w:val="00346E23"/>
    <w:rsid w:val="00346F1B"/>
    <w:rsid w:val="003470FC"/>
    <w:rsid w:val="00347112"/>
    <w:rsid w:val="003472A7"/>
    <w:rsid w:val="00347331"/>
    <w:rsid w:val="0034768C"/>
    <w:rsid w:val="00347914"/>
    <w:rsid w:val="003479FE"/>
    <w:rsid w:val="00347A3E"/>
    <w:rsid w:val="00347B7A"/>
    <w:rsid w:val="00347E33"/>
    <w:rsid w:val="00347F7D"/>
    <w:rsid w:val="0035022A"/>
    <w:rsid w:val="00350418"/>
    <w:rsid w:val="003508A7"/>
    <w:rsid w:val="00351067"/>
    <w:rsid w:val="0035137B"/>
    <w:rsid w:val="00351977"/>
    <w:rsid w:val="00351BED"/>
    <w:rsid w:val="00351C37"/>
    <w:rsid w:val="00351D66"/>
    <w:rsid w:val="00351E1A"/>
    <w:rsid w:val="00351E55"/>
    <w:rsid w:val="00351F55"/>
    <w:rsid w:val="00352002"/>
    <w:rsid w:val="003520D1"/>
    <w:rsid w:val="00352150"/>
    <w:rsid w:val="003521A2"/>
    <w:rsid w:val="0035220E"/>
    <w:rsid w:val="00352687"/>
    <w:rsid w:val="003529C6"/>
    <w:rsid w:val="00352AE2"/>
    <w:rsid w:val="00352B2F"/>
    <w:rsid w:val="00352C11"/>
    <w:rsid w:val="00352C6A"/>
    <w:rsid w:val="00352DB8"/>
    <w:rsid w:val="0035353A"/>
    <w:rsid w:val="00353932"/>
    <w:rsid w:val="00353CB4"/>
    <w:rsid w:val="00354410"/>
    <w:rsid w:val="0035458F"/>
    <w:rsid w:val="003545D8"/>
    <w:rsid w:val="00354771"/>
    <w:rsid w:val="00354776"/>
    <w:rsid w:val="0035495D"/>
    <w:rsid w:val="00354AFA"/>
    <w:rsid w:val="00354B08"/>
    <w:rsid w:val="00354B63"/>
    <w:rsid w:val="003550A6"/>
    <w:rsid w:val="00355155"/>
    <w:rsid w:val="0035526E"/>
    <w:rsid w:val="003554BD"/>
    <w:rsid w:val="0035559D"/>
    <w:rsid w:val="003555D7"/>
    <w:rsid w:val="0035572C"/>
    <w:rsid w:val="00355856"/>
    <w:rsid w:val="00355B44"/>
    <w:rsid w:val="00355C54"/>
    <w:rsid w:val="00355F84"/>
    <w:rsid w:val="003560CD"/>
    <w:rsid w:val="00356490"/>
    <w:rsid w:val="00356545"/>
    <w:rsid w:val="0035654E"/>
    <w:rsid w:val="003568EC"/>
    <w:rsid w:val="00356AAE"/>
    <w:rsid w:val="00356B43"/>
    <w:rsid w:val="00356BB5"/>
    <w:rsid w:val="00356D5F"/>
    <w:rsid w:val="00356ECF"/>
    <w:rsid w:val="0035707E"/>
    <w:rsid w:val="003574DC"/>
    <w:rsid w:val="00357509"/>
    <w:rsid w:val="0035771D"/>
    <w:rsid w:val="00357A0B"/>
    <w:rsid w:val="00357DB9"/>
    <w:rsid w:val="00357F19"/>
    <w:rsid w:val="00360105"/>
    <w:rsid w:val="0036013D"/>
    <w:rsid w:val="0036016C"/>
    <w:rsid w:val="00360204"/>
    <w:rsid w:val="00360222"/>
    <w:rsid w:val="00360254"/>
    <w:rsid w:val="00360C5B"/>
    <w:rsid w:val="0036120B"/>
    <w:rsid w:val="00361686"/>
    <w:rsid w:val="00361700"/>
    <w:rsid w:val="0036197E"/>
    <w:rsid w:val="0036199E"/>
    <w:rsid w:val="00361B4A"/>
    <w:rsid w:val="00361BAC"/>
    <w:rsid w:val="00361E2A"/>
    <w:rsid w:val="00361E94"/>
    <w:rsid w:val="003620B4"/>
    <w:rsid w:val="003620DC"/>
    <w:rsid w:val="0036213B"/>
    <w:rsid w:val="00362351"/>
    <w:rsid w:val="003623F0"/>
    <w:rsid w:val="0036254B"/>
    <w:rsid w:val="003629B4"/>
    <w:rsid w:val="00362A0D"/>
    <w:rsid w:val="00362C5E"/>
    <w:rsid w:val="00362E10"/>
    <w:rsid w:val="00362EA8"/>
    <w:rsid w:val="00363399"/>
    <w:rsid w:val="00363410"/>
    <w:rsid w:val="003634D4"/>
    <w:rsid w:val="003635C1"/>
    <w:rsid w:val="00363617"/>
    <w:rsid w:val="00363A7C"/>
    <w:rsid w:val="00363A8C"/>
    <w:rsid w:val="00363B3F"/>
    <w:rsid w:val="00363EF1"/>
    <w:rsid w:val="00363F79"/>
    <w:rsid w:val="00363F85"/>
    <w:rsid w:val="00363FBF"/>
    <w:rsid w:val="00363FEE"/>
    <w:rsid w:val="00364092"/>
    <w:rsid w:val="0036409B"/>
    <w:rsid w:val="00364583"/>
    <w:rsid w:val="003645B6"/>
    <w:rsid w:val="003645D9"/>
    <w:rsid w:val="0036467B"/>
    <w:rsid w:val="00364740"/>
    <w:rsid w:val="003647CD"/>
    <w:rsid w:val="0036497A"/>
    <w:rsid w:val="00364C26"/>
    <w:rsid w:val="00364FEB"/>
    <w:rsid w:val="0036514E"/>
    <w:rsid w:val="003657DF"/>
    <w:rsid w:val="003658B3"/>
    <w:rsid w:val="00365D38"/>
    <w:rsid w:val="00366037"/>
    <w:rsid w:val="003667B9"/>
    <w:rsid w:val="003667DE"/>
    <w:rsid w:val="00366E58"/>
    <w:rsid w:val="00366FB1"/>
    <w:rsid w:val="00366FED"/>
    <w:rsid w:val="0036703B"/>
    <w:rsid w:val="00367324"/>
    <w:rsid w:val="0036747E"/>
    <w:rsid w:val="00367EEC"/>
    <w:rsid w:val="003701FB"/>
    <w:rsid w:val="003702F7"/>
    <w:rsid w:val="00370361"/>
    <w:rsid w:val="003704FB"/>
    <w:rsid w:val="0037086E"/>
    <w:rsid w:val="00370A1C"/>
    <w:rsid w:val="00370C22"/>
    <w:rsid w:val="00370CF6"/>
    <w:rsid w:val="003718A3"/>
    <w:rsid w:val="003718B7"/>
    <w:rsid w:val="00371B7E"/>
    <w:rsid w:val="00371DAF"/>
    <w:rsid w:val="00372033"/>
    <w:rsid w:val="00372059"/>
    <w:rsid w:val="0037247A"/>
    <w:rsid w:val="00372611"/>
    <w:rsid w:val="00372663"/>
    <w:rsid w:val="00372675"/>
    <w:rsid w:val="00372688"/>
    <w:rsid w:val="00372F27"/>
    <w:rsid w:val="00373342"/>
    <w:rsid w:val="003735E8"/>
    <w:rsid w:val="00373600"/>
    <w:rsid w:val="0037362A"/>
    <w:rsid w:val="00373868"/>
    <w:rsid w:val="00373A44"/>
    <w:rsid w:val="00373A6D"/>
    <w:rsid w:val="00373A92"/>
    <w:rsid w:val="00373AE0"/>
    <w:rsid w:val="003742E7"/>
    <w:rsid w:val="0037446D"/>
    <w:rsid w:val="00374505"/>
    <w:rsid w:val="003745B4"/>
    <w:rsid w:val="00374BB0"/>
    <w:rsid w:val="00374C21"/>
    <w:rsid w:val="00374D08"/>
    <w:rsid w:val="00374DBE"/>
    <w:rsid w:val="00374E55"/>
    <w:rsid w:val="0037505F"/>
    <w:rsid w:val="00375108"/>
    <w:rsid w:val="0037597B"/>
    <w:rsid w:val="00375D9A"/>
    <w:rsid w:val="003760CE"/>
    <w:rsid w:val="003761CF"/>
    <w:rsid w:val="0037627B"/>
    <w:rsid w:val="0037672E"/>
    <w:rsid w:val="0037675F"/>
    <w:rsid w:val="003768EE"/>
    <w:rsid w:val="00376905"/>
    <w:rsid w:val="00376A11"/>
    <w:rsid w:val="00376B97"/>
    <w:rsid w:val="00376DE6"/>
    <w:rsid w:val="00377359"/>
    <w:rsid w:val="00377DAA"/>
    <w:rsid w:val="00377F45"/>
    <w:rsid w:val="0038012C"/>
    <w:rsid w:val="0038061A"/>
    <w:rsid w:val="00380C91"/>
    <w:rsid w:val="00380C94"/>
    <w:rsid w:val="00380CF9"/>
    <w:rsid w:val="00380D85"/>
    <w:rsid w:val="003810C9"/>
    <w:rsid w:val="003812C1"/>
    <w:rsid w:val="003813B5"/>
    <w:rsid w:val="00381451"/>
    <w:rsid w:val="00381A42"/>
    <w:rsid w:val="00381C72"/>
    <w:rsid w:val="0038232E"/>
    <w:rsid w:val="0038232F"/>
    <w:rsid w:val="00382592"/>
    <w:rsid w:val="0038266B"/>
    <w:rsid w:val="0038276D"/>
    <w:rsid w:val="003830F4"/>
    <w:rsid w:val="0038341C"/>
    <w:rsid w:val="0038352A"/>
    <w:rsid w:val="0038372F"/>
    <w:rsid w:val="00384F56"/>
    <w:rsid w:val="00385015"/>
    <w:rsid w:val="00385039"/>
    <w:rsid w:val="0038510B"/>
    <w:rsid w:val="003851EC"/>
    <w:rsid w:val="0038521E"/>
    <w:rsid w:val="0038534B"/>
    <w:rsid w:val="00385399"/>
    <w:rsid w:val="00385634"/>
    <w:rsid w:val="0038581F"/>
    <w:rsid w:val="003858B7"/>
    <w:rsid w:val="00385C4B"/>
    <w:rsid w:val="0038615A"/>
    <w:rsid w:val="0038644F"/>
    <w:rsid w:val="003867DD"/>
    <w:rsid w:val="003868C9"/>
    <w:rsid w:val="00386B65"/>
    <w:rsid w:val="00386D06"/>
    <w:rsid w:val="00387053"/>
    <w:rsid w:val="00387320"/>
    <w:rsid w:val="00387702"/>
    <w:rsid w:val="003877F4"/>
    <w:rsid w:val="00387DEC"/>
    <w:rsid w:val="0039014B"/>
    <w:rsid w:val="0039034F"/>
    <w:rsid w:val="0039036A"/>
    <w:rsid w:val="003903BF"/>
    <w:rsid w:val="003904C9"/>
    <w:rsid w:val="00390DF7"/>
    <w:rsid w:val="00391A44"/>
    <w:rsid w:val="00391DCE"/>
    <w:rsid w:val="00391F58"/>
    <w:rsid w:val="0039215C"/>
    <w:rsid w:val="003921F8"/>
    <w:rsid w:val="00392247"/>
    <w:rsid w:val="003925BC"/>
    <w:rsid w:val="003925E8"/>
    <w:rsid w:val="00392768"/>
    <w:rsid w:val="003928DB"/>
    <w:rsid w:val="0039297C"/>
    <w:rsid w:val="00392DE5"/>
    <w:rsid w:val="00392E9A"/>
    <w:rsid w:val="00393250"/>
    <w:rsid w:val="00393288"/>
    <w:rsid w:val="00393361"/>
    <w:rsid w:val="0039381E"/>
    <w:rsid w:val="00393ABD"/>
    <w:rsid w:val="00393D27"/>
    <w:rsid w:val="00393D33"/>
    <w:rsid w:val="00393F99"/>
    <w:rsid w:val="00394189"/>
    <w:rsid w:val="003941C4"/>
    <w:rsid w:val="00394358"/>
    <w:rsid w:val="003943A4"/>
    <w:rsid w:val="0039460F"/>
    <w:rsid w:val="00394761"/>
    <w:rsid w:val="00394A61"/>
    <w:rsid w:val="00394B57"/>
    <w:rsid w:val="00394E55"/>
    <w:rsid w:val="00394F6D"/>
    <w:rsid w:val="00395088"/>
    <w:rsid w:val="0039510C"/>
    <w:rsid w:val="003952C4"/>
    <w:rsid w:val="003954B5"/>
    <w:rsid w:val="0039581A"/>
    <w:rsid w:val="003958D5"/>
    <w:rsid w:val="00395C6C"/>
    <w:rsid w:val="00395D95"/>
    <w:rsid w:val="00395EA8"/>
    <w:rsid w:val="00395EEA"/>
    <w:rsid w:val="00395FF1"/>
    <w:rsid w:val="00396077"/>
    <w:rsid w:val="0039687B"/>
    <w:rsid w:val="00396910"/>
    <w:rsid w:val="0039694F"/>
    <w:rsid w:val="003969ED"/>
    <w:rsid w:val="00396AEF"/>
    <w:rsid w:val="00396B22"/>
    <w:rsid w:val="00396B51"/>
    <w:rsid w:val="00396BF0"/>
    <w:rsid w:val="00397AC4"/>
    <w:rsid w:val="00397B7F"/>
    <w:rsid w:val="00397BE9"/>
    <w:rsid w:val="003A01B1"/>
    <w:rsid w:val="003A03F9"/>
    <w:rsid w:val="003A09CD"/>
    <w:rsid w:val="003A0AC5"/>
    <w:rsid w:val="003A0CA3"/>
    <w:rsid w:val="003A1281"/>
    <w:rsid w:val="003A133F"/>
    <w:rsid w:val="003A1547"/>
    <w:rsid w:val="003A1589"/>
    <w:rsid w:val="003A1C8D"/>
    <w:rsid w:val="003A1C9B"/>
    <w:rsid w:val="003A1D93"/>
    <w:rsid w:val="003A20EB"/>
    <w:rsid w:val="003A24F3"/>
    <w:rsid w:val="003A2952"/>
    <w:rsid w:val="003A2E54"/>
    <w:rsid w:val="003A2F05"/>
    <w:rsid w:val="003A2F40"/>
    <w:rsid w:val="003A2FD9"/>
    <w:rsid w:val="003A3492"/>
    <w:rsid w:val="003A35C7"/>
    <w:rsid w:val="003A3790"/>
    <w:rsid w:val="003A3814"/>
    <w:rsid w:val="003A42B6"/>
    <w:rsid w:val="003A4B9A"/>
    <w:rsid w:val="003A567F"/>
    <w:rsid w:val="003A57BC"/>
    <w:rsid w:val="003A5A51"/>
    <w:rsid w:val="003A5E11"/>
    <w:rsid w:val="003A6111"/>
    <w:rsid w:val="003A6357"/>
    <w:rsid w:val="003A652A"/>
    <w:rsid w:val="003A6900"/>
    <w:rsid w:val="003A6A0B"/>
    <w:rsid w:val="003A6DCB"/>
    <w:rsid w:val="003A716A"/>
    <w:rsid w:val="003A7183"/>
    <w:rsid w:val="003A74DE"/>
    <w:rsid w:val="003A7644"/>
    <w:rsid w:val="003A7A77"/>
    <w:rsid w:val="003A7BA4"/>
    <w:rsid w:val="003A7C30"/>
    <w:rsid w:val="003A7FC6"/>
    <w:rsid w:val="003B01CD"/>
    <w:rsid w:val="003B053A"/>
    <w:rsid w:val="003B0697"/>
    <w:rsid w:val="003B0718"/>
    <w:rsid w:val="003B0983"/>
    <w:rsid w:val="003B09CF"/>
    <w:rsid w:val="003B0BB1"/>
    <w:rsid w:val="003B0BF0"/>
    <w:rsid w:val="003B0CAE"/>
    <w:rsid w:val="003B132B"/>
    <w:rsid w:val="003B167D"/>
    <w:rsid w:val="003B1849"/>
    <w:rsid w:val="003B1872"/>
    <w:rsid w:val="003B1B94"/>
    <w:rsid w:val="003B1CB5"/>
    <w:rsid w:val="003B1DAF"/>
    <w:rsid w:val="003B1E39"/>
    <w:rsid w:val="003B1F2A"/>
    <w:rsid w:val="003B242F"/>
    <w:rsid w:val="003B245E"/>
    <w:rsid w:val="003B2577"/>
    <w:rsid w:val="003B26D9"/>
    <w:rsid w:val="003B2706"/>
    <w:rsid w:val="003B27F1"/>
    <w:rsid w:val="003B2A3C"/>
    <w:rsid w:val="003B2FBE"/>
    <w:rsid w:val="003B2FF5"/>
    <w:rsid w:val="003B3153"/>
    <w:rsid w:val="003B336D"/>
    <w:rsid w:val="003B3489"/>
    <w:rsid w:val="003B37E6"/>
    <w:rsid w:val="003B3B80"/>
    <w:rsid w:val="003B3CE0"/>
    <w:rsid w:val="003B3F1C"/>
    <w:rsid w:val="003B40AC"/>
    <w:rsid w:val="003B478C"/>
    <w:rsid w:val="003B4799"/>
    <w:rsid w:val="003B47C1"/>
    <w:rsid w:val="003B49A1"/>
    <w:rsid w:val="003B4D71"/>
    <w:rsid w:val="003B4E29"/>
    <w:rsid w:val="003B4F6D"/>
    <w:rsid w:val="003B55B9"/>
    <w:rsid w:val="003B5A45"/>
    <w:rsid w:val="003B5B34"/>
    <w:rsid w:val="003B5E87"/>
    <w:rsid w:val="003B600C"/>
    <w:rsid w:val="003B6013"/>
    <w:rsid w:val="003B637A"/>
    <w:rsid w:val="003B655B"/>
    <w:rsid w:val="003B6707"/>
    <w:rsid w:val="003B67ED"/>
    <w:rsid w:val="003B698D"/>
    <w:rsid w:val="003B6B33"/>
    <w:rsid w:val="003B6B44"/>
    <w:rsid w:val="003B6DAC"/>
    <w:rsid w:val="003B7045"/>
    <w:rsid w:val="003B705D"/>
    <w:rsid w:val="003B76D7"/>
    <w:rsid w:val="003B7719"/>
    <w:rsid w:val="003B7A5E"/>
    <w:rsid w:val="003B7FD8"/>
    <w:rsid w:val="003C047C"/>
    <w:rsid w:val="003C056F"/>
    <w:rsid w:val="003C070B"/>
    <w:rsid w:val="003C0925"/>
    <w:rsid w:val="003C0AA3"/>
    <w:rsid w:val="003C0AA4"/>
    <w:rsid w:val="003C0BB2"/>
    <w:rsid w:val="003C0DA2"/>
    <w:rsid w:val="003C0FF0"/>
    <w:rsid w:val="003C1140"/>
    <w:rsid w:val="003C11AF"/>
    <w:rsid w:val="003C12F2"/>
    <w:rsid w:val="003C1494"/>
    <w:rsid w:val="003C14D1"/>
    <w:rsid w:val="003C180F"/>
    <w:rsid w:val="003C1A14"/>
    <w:rsid w:val="003C1A8A"/>
    <w:rsid w:val="003C1D8A"/>
    <w:rsid w:val="003C1DAB"/>
    <w:rsid w:val="003C206D"/>
    <w:rsid w:val="003C2251"/>
    <w:rsid w:val="003C26A0"/>
    <w:rsid w:val="003C26A1"/>
    <w:rsid w:val="003C2C2A"/>
    <w:rsid w:val="003C2C4A"/>
    <w:rsid w:val="003C2E2F"/>
    <w:rsid w:val="003C319B"/>
    <w:rsid w:val="003C33A9"/>
    <w:rsid w:val="003C3686"/>
    <w:rsid w:val="003C38F0"/>
    <w:rsid w:val="003C3DB3"/>
    <w:rsid w:val="003C3E7A"/>
    <w:rsid w:val="003C3F94"/>
    <w:rsid w:val="003C40A8"/>
    <w:rsid w:val="003C419E"/>
    <w:rsid w:val="003C41B3"/>
    <w:rsid w:val="003C4376"/>
    <w:rsid w:val="003C49CC"/>
    <w:rsid w:val="003C4B3E"/>
    <w:rsid w:val="003C4B87"/>
    <w:rsid w:val="003C4EB3"/>
    <w:rsid w:val="003C50E7"/>
    <w:rsid w:val="003C5117"/>
    <w:rsid w:val="003C5341"/>
    <w:rsid w:val="003C55D6"/>
    <w:rsid w:val="003C5B2A"/>
    <w:rsid w:val="003C5C40"/>
    <w:rsid w:val="003C5F03"/>
    <w:rsid w:val="003C6077"/>
    <w:rsid w:val="003C620E"/>
    <w:rsid w:val="003C64C9"/>
    <w:rsid w:val="003C6614"/>
    <w:rsid w:val="003C69CB"/>
    <w:rsid w:val="003C69CD"/>
    <w:rsid w:val="003C6CEA"/>
    <w:rsid w:val="003C6FA6"/>
    <w:rsid w:val="003C71B7"/>
    <w:rsid w:val="003C71EC"/>
    <w:rsid w:val="003C7408"/>
    <w:rsid w:val="003C7595"/>
    <w:rsid w:val="003C77A0"/>
    <w:rsid w:val="003C7D33"/>
    <w:rsid w:val="003D0EBD"/>
    <w:rsid w:val="003D1033"/>
    <w:rsid w:val="003D1042"/>
    <w:rsid w:val="003D1247"/>
    <w:rsid w:val="003D1316"/>
    <w:rsid w:val="003D1C11"/>
    <w:rsid w:val="003D1D5D"/>
    <w:rsid w:val="003D1D84"/>
    <w:rsid w:val="003D1DFF"/>
    <w:rsid w:val="003D2020"/>
    <w:rsid w:val="003D23BA"/>
    <w:rsid w:val="003D27D4"/>
    <w:rsid w:val="003D2932"/>
    <w:rsid w:val="003D2B02"/>
    <w:rsid w:val="003D2B75"/>
    <w:rsid w:val="003D2C11"/>
    <w:rsid w:val="003D2EB6"/>
    <w:rsid w:val="003D2EC7"/>
    <w:rsid w:val="003D3361"/>
    <w:rsid w:val="003D3366"/>
    <w:rsid w:val="003D3423"/>
    <w:rsid w:val="003D3905"/>
    <w:rsid w:val="003D395C"/>
    <w:rsid w:val="003D39CD"/>
    <w:rsid w:val="003D3A11"/>
    <w:rsid w:val="003D3AA5"/>
    <w:rsid w:val="003D3AC0"/>
    <w:rsid w:val="003D3B35"/>
    <w:rsid w:val="003D3E27"/>
    <w:rsid w:val="003D3F1C"/>
    <w:rsid w:val="003D40DC"/>
    <w:rsid w:val="003D43E3"/>
    <w:rsid w:val="003D445D"/>
    <w:rsid w:val="003D45A6"/>
    <w:rsid w:val="003D4774"/>
    <w:rsid w:val="003D4837"/>
    <w:rsid w:val="003D4AFC"/>
    <w:rsid w:val="003D4F40"/>
    <w:rsid w:val="003D5355"/>
    <w:rsid w:val="003D58A9"/>
    <w:rsid w:val="003D5C54"/>
    <w:rsid w:val="003D5F21"/>
    <w:rsid w:val="003D60E2"/>
    <w:rsid w:val="003D619C"/>
    <w:rsid w:val="003D6520"/>
    <w:rsid w:val="003D65AD"/>
    <w:rsid w:val="003D6738"/>
    <w:rsid w:val="003D67F2"/>
    <w:rsid w:val="003D6AF2"/>
    <w:rsid w:val="003D6BE5"/>
    <w:rsid w:val="003D6DA5"/>
    <w:rsid w:val="003D73F5"/>
    <w:rsid w:val="003D7626"/>
    <w:rsid w:val="003D780A"/>
    <w:rsid w:val="003D7906"/>
    <w:rsid w:val="003D7960"/>
    <w:rsid w:val="003D7C14"/>
    <w:rsid w:val="003D7C8A"/>
    <w:rsid w:val="003D7F2F"/>
    <w:rsid w:val="003E016B"/>
    <w:rsid w:val="003E0360"/>
    <w:rsid w:val="003E0674"/>
    <w:rsid w:val="003E07B9"/>
    <w:rsid w:val="003E07F5"/>
    <w:rsid w:val="003E0A22"/>
    <w:rsid w:val="003E0BFB"/>
    <w:rsid w:val="003E0C74"/>
    <w:rsid w:val="003E0D23"/>
    <w:rsid w:val="003E0E9C"/>
    <w:rsid w:val="003E0F10"/>
    <w:rsid w:val="003E0F28"/>
    <w:rsid w:val="003E10B0"/>
    <w:rsid w:val="003E111C"/>
    <w:rsid w:val="003E1513"/>
    <w:rsid w:val="003E16F6"/>
    <w:rsid w:val="003E1BA4"/>
    <w:rsid w:val="003E1D5D"/>
    <w:rsid w:val="003E1DEF"/>
    <w:rsid w:val="003E1E73"/>
    <w:rsid w:val="003E1EA6"/>
    <w:rsid w:val="003E1EC7"/>
    <w:rsid w:val="003E1F7E"/>
    <w:rsid w:val="003E2036"/>
    <w:rsid w:val="003E21D8"/>
    <w:rsid w:val="003E223A"/>
    <w:rsid w:val="003E26BF"/>
    <w:rsid w:val="003E2774"/>
    <w:rsid w:val="003E2786"/>
    <w:rsid w:val="003E2D17"/>
    <w:rsid w:val="003E2F0D"/>
    <w:rsid w:val="003E3551"/>
    <w:rsid w:val="003E35FA"/>
    <w:rsid w:val="003E369D"/>
    <w:rsid w:val="003E391C"/>
    <w:rsid w:val="003E3D50"/>
    <w:rsid w:val="003E3DC3"/>
    <w:rsid w:val="003E3E52"/>
    <w:rsid w:val="003E3F55"/>
    <w:rsid w:val="003E3FF0"/>
    <w:rsid w:val="003E4105"/>
    <w:rsid w:val="003E496F"/>
    <w:rsid w:val="003E4D1F"/>
    <w:rsid w:val="003E5558"/>
    <w:rsid w:val="003E5569"/>
    <w:rsid w:val="003E58EA"/>
    <w:rsid w:val="003E5B9A"/>
    <w:rsid w:val="003E5ED7"/>
    <w:rsid w:val="003E610A"/>
    <w:rsid w:val="003E646C"/>
    <w:rsid w:val="003E6791"/>
    <w:rsid w:val="003E6CB7"/>
    <w:rsid w:val="003E6FAE"/>
    <w:rsid w:val="003E701A"/>
    <w:rsid w:val="003E728D"/>
    <w:rsid w:val="003E75C4"/>
    <w:rsid w:val="003E7691"/>
    <w:rsid w:val="003E76F2"/>
    <w:rsid w:val="003E793B"/>
    <w:rsid w:val="003E7EF6"/>
    <w:rsid w:val="003E7F55"/>
    <w:rsid w:val="003F030C"/>
    <w:rsid w:val="003F0900"/>
    <w:rsid w:val="003F0A8D"/>
    <w:rsid w:val="003F0F24"/>
    <w:rsid w:val="003F102D"/>
    <w:rsid w:val="003F107A"/>
    <w:rsid w:val="003F18BF"/>
    <w:rsid w:val="003F19FC"/>
    <w:rsid w:val="003F1ACA"/>
    <w:rsid w:val="003F1B31"/>
    <w:rsid w:val="003F1BA2"/>
    <w:rsid w:val="003F1E06"/>
    <w:rsid w:val="003F246E"/>
    <w:rsid w:val="003F248C"/>
    <w:rsid w:val="003F2882"/>
    <w:rsid w:val="003F28D1"/>
    <w:rsid w:val="003F29ED"/>
    <w:rsid w:val="003F2B40"/>
    <w:rsid w:val="003F2E01"/>
    <w:rsid w:val="003F32AB"/>
    <w:rsid w:val="003F3428"/>
    <w:rsid w:val="003F344F"/>
    <w:rsid w:val="003F39A6"/>
    <w:rsid w:val="003F3B92"/>
    <w:rsid w:val="003F3E15"/>
    <w:rsid w:val="003F4225"/>
    <w:rsid w:val="003F45CD"/>
    <w:rsid w:val="003F4AAB"/>
    <w:rsid w:val="003F4F50"/>
    <w:rsid w:val="003F50EF"/>
    <w:rsid w:val="003F536E"/>
    <w:rsid w:val="003F54B9"/>
    <w:rsid w:val="003F56CA"/>
    <w:rsid w:val="003F59C6"/>
    <w:rsid w:val="003F5A33"/>
    <w:rsid w:val="003F5A63"/>
    <w:rsid w:val="003F5ADC"/>
    <w:rsid w:val="003F5D04"/>
    <w:rsid w:val="003F5F33"/>
    <w:rsid w:val="003F635A"/>
    <w:rsid w:val="003F6B35"/>
    <w:rsid w:val="003F6E2D"/>
    <w:rsid w:val="003F71ED"/>
    <w:rsid w:val="003F7629"/>
    <w:rsid w:val="003F79C6"/>
    <w:rsid w:val="00400770"/>
    <w:rsid w:val="00400A82"/>
    <w:rsid w:val="00400CF4"/>
    <w:rsid w:val="004010D3"/>
    <w:rsid w:val="00401358"/>
    <w:rsid w:val="00401765"/>
    <w:rsid w:val="00401C3B"/>
    <w:rsid w:val="00401E38"/>
    <w:rsid w:val="004025B4"/>
    <w:rsid w:val="004025FE"/>
    <w:rsid w:val="00402655"/>
    <w:rsid w:val="00402A78"/>
    <w:rsid w:val="00402B47"/>
    <w:rsid w:val="00402DA2"/>
    <w:rsid w:val="00402DDF"/>
    <w:rsid w:val="00402DE1"/>
    <w:rsid w:val="00403007"/>
    <w:rsid w:val="00403704"/>
    <w:rsid w:val="00403BFD"/>
    <w:rsid w:val="00403ECF"/>
    <w:rsid w:val="00403F4F"/>
    <w:rsid w:val="0040404B"/>
    <w:rsid w:val="0040489B"/>
    <w:rsid w:val="004048BB"/>
    <w:rsid w:val="004049DE"/>
    <w:rsid w:val="00404B98"/>
    <w:rsid w:val="00404CFA"/>
    <w:rsid w:val="00404EA8"/>
    <w:rsid w:val="00405144"/>
    <w:rsid w:val="0040522F"/>
    <w:rsid w:val="0040526A"/>
    <w:rsid w:val="004053F4"/>
    <w:rsid w:val="00405AD3"/>
    <w:rsid w:val="0040601C"/>
    <w:rsid w:val="00406028"/>
    <w:rsid w:val="0040606E"/>
    <w:rsid w:val="00406742"/>
    <w:rsid w:val="00406830"/>
    <w:rsid w:val="00406E73"/>
    <w:rsid w:val="00407117"/>
    <w:rsid w:val="0040792E"/>
    <w:rsid w:val="00407A83"/>
    <w:rsid w:val="00407D6B"/>
    <w:rsid w:val="00407E48"/>
    <w:rsid w:val="004104E1"/>
    <w:rsid w:val="004105E4"/>
    <w:rsid w:val="00410677"/>
    <w:rsid w:val="004109A4"/>
    <w:rsid w:val="00410A8F"/>
    <w:rsid w:val="00410B33"/>
    <w:rsid w:val="00410E26"/>
    <w:rsid w:val="00410EBA"/>
    <w:rsid w:val="0041109E"/>
    <w:rsid w:val="0041156F"/>
    <w:rsid w:val="004115C9"/>
    <w:rsid w:val="00411A5E"/>
    <w:rsid w:val="00411F69"/>
    <w:rsid w:val="00412407"/>
    <w:rsid w:val="00412506"/>
    <w:rsid w:val="0041295B"/>
    <w:rsid w:val="00412B6C"/>
    <w:rsid w:val="00412BE6"/>
    <w:rsid w:val="004133F8"/>
    <w:rsid w:val="00413575"/>
    <w:rsid w:val="00413DB2"/>
    <w:rsid w:val="00413E51"/>
    <w:rsid w:val="00414017"/>
    <w:rsid w:val="004142DF"/>
    <w:rsid w:val="00414588"/>
    <w:rsid w:val="00414A4B"/>
    <w:rsid w:val="00414B42"/>
    <w:rsid w:val="00414F48"/>
    <w:rsid w:val="0041544C"/>
    <w:rsid w:val="0041577A"/>
    <w:rsid w:val="004158FD"/>
    <w:rsid w:val="00415924"/>
    <w:rsid w:val="004159B2"/>
    <w:rsid w:val="00415BFA"/>
    <w:rsid w:val="00415ED2"/>
    <w:rsid w:val="00415F3F"/>
    <w:rsid w:val="00416116"/>
    <w:rsid w:val="004161C5"/>
    <w:rsid w:val="00416410"/>
    <w:rsid w:val="0041665D"/>
    <w:rsid w:val="00417052"/>
    <w:rsid w:val="00417269"/>
    <w:rsid w:val="004178AC"/>
    <w:rsid w:val="00420250"/>
    <w:rsid w:val="00420319"/>
    <w:rsid w:val="004203CE"/>
    <w:rsid w:val="00420484"/>
    <w:rsid w:val="004204EF"/>
    <w:rsid w:val="00420553"/>
    <w:rsid w:val="004205B6"/>
    <w:rsid w:val="0042099C"/>
    <w:rsid w:val="00420C09"/>
    <w:rsid w:val="00420DC6"/>
    <w:rsid w:val="00420ECB"/>
    <w:rsid w:val="00420F65"/>
    <w:rsid w:val="0042104E"/>
    <w:rsid w:val="00421084"/>
    <w:rsid w:val="00421196"/>
    <w:rsid w:val="004213FD"/>
    <w:rsid w:val="00421419"/>
    <w:rsid w:val="0042183C"/>
    <w:rsid w:val="00421E0D"/>
    <w:rsid w:val="0042228A"/>
    <w:rsid w:val="004222FB"/>
    <w:rsid w:val="004226F8"/>
    <w:rsid w:val="00422872"/>
    <w:rsid w:val="00422B7E"/>
    <w:rsid w:val="0042306C"/>
    <w:rsid w:val="00423096"/>
    <w:rsid w:val="0042340F"/>
    <w:rsid w:val="00423493"/>
    <w:rsid w:val="00423617"/>
    <w:rsid w:val="004238C5"/>
    <w:rsid w:val="00423A51"/>
    <w:rsid w:val="00423ABD"/>
    <w:rsid w:val="00423B3F"/>
    <w:rsid w:val="00423C17"/>
    <w:rsid w:val="00423C9C"/>
    <w:rsid w:val="00423ECF"/>
    <w:rsid w:val="00424A80"/>
    <w:rsid w:val="00424BFA"/>
    <w:rsid w:val="00424DC0"/>
    <w:rsid w:val="00425858"/>
    <w:rsid w:val="00425F20"/>
    <w:rsid w:val="00425F8C"/>
    <w:rsid w:val="00426824"/>
    <w:rsid w:val="00426F86"/>
    <w:rsid w:val="00427156"/>
    <w:rsid w:val="0042729A"/>
    <w:rsid w:val="00427F1F"/>
    <w:rsid w:val="00427F68"/>
    <w:rsid w:val="00430159"/>
    <w:rsid w:val="0043017A"/>
    <w:rsid w:val="0043045D"/>
    <w:rsid w:val="00430726"/>
    <w:rsid w:val="004307A1"/>
    <w:rsid w:val="004307ED"/>
    <w:rsid w:val="00430963"/>
    <w:rsid w:val="00430A2B"/>
    <w:rsid w:val="00430E77"/>
    <w:rsid w:val="00431128"/>
    <w:rsid w:val="00431142"/>
    <w:rsid w:val="00431163"/>
    <w:rsid w:val="0043189C"/>
    <w:rsid w:val="00431A5B"/>
    <w:rsid w:val="004320CD"/>
    <w:rsid w:val="004321F1"/>
    <w:rsid w:val="00432350"/>
    <w:rsid w:val="00432355"/>
    <w:rsid w:val="00432491"/>
    <w:rsid w:val="00432E1B"/>
    <w:rsid w:val="00432E5F"/>
    <w:rsid w:val="00432F76"/>
    <w:rsid w:val="0043302C"/>
    <w:rsid w:val="0043308A"/>
    <w:rsid w:val="00433219"/>
    <w:rsid w:val="00433450"/>
    <w:rsid w:val="004334AC"/>
    <w:rsid w:val="004337E7"/>
    <w:rsid w:val="00433944"/>
    <w:rsid w:val="0043399C"/>
    <w:rsid w:val="00433A68"/>
    <w:rsid w:val="00433A83"/>
    <w:rsid w:val="00433AAA"/>
    <w:rsid w:val="00433C68"/>
    <w:rsid w:val="00433CCF"/>
    <w:rsid w:val="00433E1A"/>
    <w:rsid w:val="0043449D"/>
    <w:rsid w:val="004344EC"/>
    <w:rsid w:val="00434715"/>
    <w:rsid w:val="00434A00"/>
    <w:rsid w:val="00434A9D"/>
    <w:rsid w:val="00434BFA"/>
    <w:rsid w:val="00434EF2"/>
    <w:rsid w:val="004351DD"/>
    <w:rsid w:val="004352B0"/>
    <w:rsid w:val="004354F2"/>
    <w:rsid w:val="00435A4C"/>
    <w:rsid w:val="00435BEE"/>
    <w:rsid w:val="00435C06"/>
    <w:rsid w:val="00436079"/>
    <w:rsid w:val="00436173"/>
    <w:rsid w:val="00436708"/>
    <w:rsid w:val="00436798"/>
    <w:rsid w:val="0043682B"/>
    <w:rsid w:val="004368E3"/>
    <w:rsid w:val="004369C9"/>
    <w:rsid w:val="00436D43"/>
    <w:rsid w:val="00436DF8"/>
    <w:rsid w:val="004370A3"/>
    <w:rsid w:val="0043717E"/>
    <w:rsid w:val="0043742C"/>
    <w:rsid w:val="004378CE"/>
    <w:rsid w:val="00437D63"/>
    <w:rsid w:val="00440287"/>
    <w:rsid w:val="0044046A"/>
    <w:rsid w:val="0044081A"/>
    <w:rsid w:val="00440848"/>
    <w:rsid w:val="004409B2"/>
    <w:rsid w:val="00440A93"/>
    <w:rsid w:val="00440B9E"/>
    <w:rsid w:val="00440D13"/>
    <w:rsid w:val="00440FEF"/>
    <w:rsid w:val="004416FA"/>
    <w:rsid w:val="004417FA"/>
    <w:rsid w:val="00441836"/>
    <w:rsid w:val="00441855"/>
    <w:rsid w:val="00441AB7"/>
    <w:rsid w:val="00441E49"/>
    <w:rsid w:val="00441E7D"/>
    <w:rsid w:val="00441FFC"/>
    <w:rsid w:val="00442093"/>
    <w:rsid w:val="00442394"/>
    <w:rsid w:val="004425DC"/>
    <w:rsid w:val="0044277C"/>
    <w:rsid w:val="004427C0"/>
    <w:rsid w:val="004428CB"/>
    <w:rsid w:val="00442B0E"/>
    <w:rsid w:val="004433E1"/>
    <w:rsid w:val="0044344C"/>
    <w:rsid w:val="004437AE"/>
    <w:rsid w:val="00443B80"/>
    <w:rsid w:val="00444088"/>
    <w:rsid w:val="00444606"/>
    <w:rsid w:val="00444746"/>
    <w:rsid w:val="004449C4"/>
    <w:rsid w:val="00444FE9"/>
    <w:rsid w:val="00445234"/>
    <w:rsid w:val="00445362"/>
    <w:rsid w:val="00445474"/>
    <w:rsid w:val="004454B6"/>
    <w:rsid w:val="004457D6"/>
    <w:rsid w:val="004457F4"/>
    <w:rsid w:val="00445D78"/>
    <w:rsid w:val="0044619E"/>
    <w:rsid w:val="004464BB"/>
    <w:rsid w:val="0044663E"/>
    <w:rsid w:val="00446D4D"/>
    <w:rsid w:val="004470F9"/>
    <w:rsid w:val="004471DB"/>
    <w:rsid w:val="004472B2"/>
    <w:rsid w:val="00447533"/>
    <w:rsid w:val="004475C8"/>
    <w:rsid w:val="0044764E"/>
    <w:rsid w:val="00447A7C"/>
    <w:rsid w:val="00447B9D"/>
    <w:rsid w:val="00447F14"/>
    <w:rsid w:val="0045022B"/>
    <w:rsid w:val="004508C9"/>
    <w:rsid w:val="00450991"/>
    <w:rsid w:val="00450B40"/>
    <w:rsid w:val="00450D35"/>
    <w:rsid w:val="00450D4D"/>
    <w:rsid w:val="00451073"/>
    <w:rsid w:val="0045112E"/>
    <w:rsid w:val="00451280"/>
    <w:rsid w:val="00451299"/>
    <w:rsid w:val="004525B8"/>
    <w:rsid w:val="0045260C"/>
    <w:rsid w:val="0045268D"/>
    <w:rsid w:val="004526A7"/>
    <w:rsid w:val="00452766"/>
    <w:rsid w:val="004529D7"/>
    <w:rsid w:val="00452E7E"/>
    <w:rsid w:val="00452F01"/>
    <w:rsid w:val="00452F4F"/>
    <w:rsid w:val="00453256"/>
    <w:rsid w:val="0045333E"/>
    <w:rsid w:val="004537C3"/>
    <w:rsid w:val="00453A9E"/>
    <w:rsid w:val="00453BC7"/>
    <w:rsid w:val="00453CDA"/>
    <w:rsid w:val="004540BF"/>
    <w:rsid w:val="004542CF"/>
    <w:rsid w:val="004542FB"/>
    <w:rsid w:val="004544FA"/>
    <w:rsid w:val="00454738"/>
    <w:rsid w:val="0045474B"/>
    <w:rsid w:val="004548C0"/>
    <w:rsid w:val="00454BED"/>
    <w:rsid w:val="00454D6D"/>
    <w:rsid w:val="00455056"/>
    <w:rsid w:val="004552FE"/>
    <w:rsid w:val="00455444"/>
    <w:rsid w:val="004555C1"/>
    <w:rsid w:val="004555D0"/>
    <w:rsid w:val="00455814"/>
    <w:rsid w:val="00455E58"/>
    <w:rsid w:val="004565AB"/>
    <w:rsid w:val="004565FB"/>
    <w:rsid w:val="004566B7"/>
    <w:rsid w:val="0045671B"/>
    <w:rsid w:val="00456758"/>
    <w:rsid w:val="00456922"/>
    <w:rsid w:val="0045699E"/>
    <w:rsid w:val="00457BC1"/>
    <w:rsid w:val="00457DC7"/>
    <w:rsid w:val="00457F14"/>
    <w:rsid w:val="0046007A"/>
    <w:rsid w:val="004601AC"/>
    <w:rsid w:val="00460D09"/>
    <w:rsid w:val="00460D8F"/>
    <w:rsid w:val="00460F42"/>
    <w:rsid w:val="0046119F"/>
    <w:rsid w:val="00461309"/>
    <w:rsid w:val="004615D4"/>
    <w:rsid w:val="00461920"/>
    <w:rsid w:val="00461DDB"/>
    <w:rsid w:val="004625EA"/>
    <w:rsid w:val="004629CB"/>
    <w:rsid w:val="004629D3"/>
    <w:rsid w:val="00462D31"/>
    <w:rsid w:val="00462ED4"/>
    <w:rsid w:val="00463482"/>
    <w:rsid w:val="0046381B"/>
    <w:rsid w:val="004639A0"/>
    <w:rsid w:val="00463ADF"/>
    <w:rsid w:val="00463BE6"/>
    <w:rsid w:val="00463F71"/>
    <w:rsid w:val="00463FD0"/>
    <w:rsid w:val="004640B0"/>
    <w:rsid w:val="00464467"/>
    <w:rsid w:val="00464582"/>
    <w:rsid w:val="00464723"/>
    <w:rsid w:val="00464731"/>
    <w:rsid w:val="00464829"/>
    <w:rsid w:val="00464984"/>
    <w:rsid w:val="004649EC"/>
    <w:rsid w:val="00464A30"/>
    <w:rsid w:val="00464AA6"/>
    <w:rsid w:val="00464AB9"/>
    <w:rsid w:val="00464BD7"/>
    <w:rsid w:val="00464BF6"/>
    <w:rsid w:val="00464D3B"/>
    <w:rsid w:val="00464D68"/>
    <w:rsid w:val="00465180"/>
    <w:rsid w:val="004651A3"/>
    <w:rsid w:val="00465406"/>
    <w:rsid w:val="0046542B"/>
    <w:rsid w:val="00465899"/>
    <w:rsid w:val="004658E1"/>
    <w:rsid w:val="004659D6"/>
    <w:rsid w:val="00465A3A"/>
    <w:rsid w:val="00465EBF"/>
    <w:rsid w:val="004660F9"/>
    <w:rsid w:val="00466121"/>
    <w:rsid w:val="0046670F"/>
    <w:rsid w:val="00466A77"/>
    <w:rsid w:val="00466FE2"/>
    <w:rsid w:val="00467064"/>
    <w:rsid w:val="00467347"/>
    <w:rsid w:val="004677F5"/>
    <w:rsid w:val="00467A0A"/>
    <w:rsid w:val="00467FE4"/>
    <w:rsid w:val="0047011C"/>
    <w:rsid w:val="00470134"/>
    <w:rsid w:val="004702B0"/>
    <w:rsid w:val="00470361"/>
    <w:rsid w:val="004703D5"/>
    <w:rsid w:val="0047063E"/>
    <w:rsid w:val="00470B12"/>
    <w:rsid w:val="00470B4F"/>
    <w:rsid w:val="00470BBA"/>
    <w:rsid w:val="00471116"/>
    <w:rsid w:val="004712EF"/>
    <w:rsid w:val="00471FFB"/>
    <w:rsid w:val="004723B6"/>
    <w:rsid w:val="004728A2"/>
    <w:rsid w:val="00472A87"/>
    <w:rsid w:val="00472C6B"/>
    <w:rsid w:val="00473042"/>
    <w:rsid w:val="00473067"/>
    <w:rsid w:val="004730AE"/>
    <w:rsid w:val="004730E2"/>
    <w:rsid w:val="004735BD"/>
    <w:rsid w:val="00473B76"/>
    <w:rsid w:val="00473D36"/>
    <w:rsid w:val="00473F89"/>
    <w:rsid w:val="00474034"/>
    <w:rsid w:val="004741CF"/>
    <w:rsid w:val="00474652"/>
    <w:rsid w:val="0047466F"/>
    <w:rsid w:val="004746F1"/>
    <w:rsid w:val="00474CDB"/>
    <w:rsid w:val="00474D3D"/>
    <w:rsid w:val="00474D78"/>
    <w:rsid w:val="004752E3"/>
    <w:rsid w:val="0047538D"/>
    <w:rsid w:val="00475882"/>
    <w:rsid w:val="00475B29"/>
    <w:rsid w:val="004763EA"/>
    <w:rsid w:val="004765B5"/>
    <w:rsid w:val="00476815"/>
    <w:rsid w:val="00476937"/>
    <w:rsid w:val="00476A03"/>
    <w:rsid w:val="00476B49"/>
    <w:rsid w:val="00476F22"/>
    <w:rsid w:val="0047738F"/>
    <w:rsid w:val="0047767C"/>
    <w:rsid w:val="0047779B"/>
    <w:rsid w:val="00477818"/>
    <w:rsid w:val="0047784D"/>
    <w:rsid w:val="00477949"/>
    <w:rsid w:val="004779B5"/>
    <w:rsid w:val="00477E46"/>
    <w:rsid w:val="00480171"/>
    <w:rsid w:val="004803CB"/>
    <w:rsid w:val="004803E6"/>
    <w:rsid w:val="00480475"/>
    <w:rsid w:val="00480571"/>
    <w:rsid w:val="00480576"/>
    <w:rsid w:val="0048071F"/>
    <w:rsid w:val="0048072B"/>
    <w:rsid w:val="00480AC0"/>
    <w:rsid w:val="00480B92"/>
    <w:rsid w:val="00480C09"/>
    <w:rsid w:val="00480F46"/>
    <w:rsid w:val="00480F48"/>
    <w:rsid w:val="004810AE"/>
    <w:rsid w:val="00481708"/>
    <w:rsid w:val="004817BF"/>
    <w:rsid w:val="0048180E"/>
    <w:rsid w:val="00481989"/>
    <w:rsid w:val="004819F2"/>
    <w:rsid w:val="00481A90"/>
    <w:rsid w:val="00481B55"/>
    <w:rsid w:val="00481CD9"/>
    <w:rsid w:val="0048254D"/>
    <w:rsid w:val="00482561"/>
    <w:rsid w:val="004827D7"/>
    <w:rsid w:val="0048295C"/>
    <w:rsid w:val="004829FF"/>
    <w:rsid w:val="004831C0"/>
    <w:rsid w:val="004836D3"/>
    <w:rsid w:val="00483CA4"/>
    <w:rsid w:val="00483D25"/>
    <w:rsid w:val="00483DAC"/>
    <w:rsid w:val="0048407C"/>
    <w:rsid w:val="004840C5"/>
    <w:rsid w:val="004841FB"/>
    <w:rsid w:val="0048440F"/>
    <w:rsid w:val="00484471"/>
    <w:rsid w:val="004844B7"/>
    <w:rsid w:val="00484629"/>
    <w:rsid w:val="00484821"/>
    <w:rsid w:val="00484EA2"/>
    <w:rsid w:val="00485242"/>
    <w:rsid w:val="00485249"/>
    <w:rsid w:val="00485335"/>
    <w:rsid w:val="004853CE"/>
    <w:rsid w:val="004855BE"/>
    <w:rsid w:val="00485F01"/>
    <w:rsid w:val="00486195"/>
    <w:rsid w:val="00486213"/>
    <w:rsid w:val="00486646"/>
    <w:rsid w:val="004867C6"/>
    <w:rsid w:val="0048682D"/>
    <w:rsid w:val="00486D9C"/>
    <w:rsid w:val="0048714C"/>
    <w:rsid w:val="004875C0"/>
    <w:rsid w:val="00487666"/>
    <w:rsid w:val="00487C20"/>
    <w:rsid w:val="00487CEF"/>
    <w:rsid w:val="00487EE2"/>
    <w:rsid w:val="00490266"/>
    <w:rsid w:val="004902DE"/>
    <w:rsid w:val="00490347"/>
    <w:rsid w:val="004905D6"/>
    <w:rsid w:val="0049077E"/>
    <w:rsid w:val="00490C11"/>
    <w:rsid w:val="00490DD0"/>
    <w:rsid w:val="00490EE2"/>
    <w:rsid w:val="00491013"/>
    <w:rsid w:val="004911F8"/>
    <w:rsid w:val="004914CA"/>
    <w:rsid w:val="004916B9"/>
    <w:rsid w:val="004918F8"/>
    <w:rsid w:val="00491BA4"/>
    <w:rsid w:val="00491CDA"/>
    <w:rsid w:val="00491F6A"/>
    <w:rsid w:val="00492055"/>
    <w:rsid w:val="0049207E"/>
    <w:rsid w:val="004924DE"/>
    <w:rsid w:val="004927DD"/>
    <w:rsid w:val="00492AA8"/>
    <w:rsid w:val="00492ABD"/>
    <w:rsid w:val="00492AD6"/>
    <w:rsid w:val="00492BC1"/>
    <w:rsid w:val="00492C3A"/>
    <w:rsid w:val="00493225"/>
    <w:rsid w:val="0049344B"/>
    <w:rsid w:val="0049356F"/>
    <w:rsid w:val="004935A6"/>
    <w:rsid w:val="00493809"/>
    <w:rsid w:val="0049388C"/>
    <w:rsid w:val="004938E8"/>
    <w:rsid w:val="00493BB2"/>
    <w:rsid w:val="00493C43"/>
    <w:rsid w:val="00494093"/>
    <w:rsid w:val="004942C2"/>
    <w:rsid w:val="0049457E"/>
    <w:rsid w:val="00494CA0"/>
    <w:rsid w:val="00494D78"/>
    <w:rsid w:val="00494FD8"/>
    <w:rsid w:val="0049504D"/>
    <w:rsid w:val="00495459"/>
    <w:rsid w:val="00495719"/>
    <w:rsid w:val="004957D2"/>
    <w:rsid w:val="0049641E"/>
    <w:rsid w:val="00496470"/>
    <w:rsid w:val="00496552"/>
    <w:rsid w:val="0049684D"/>
    <w:rsid w:val="004969FC"/>
    <w:rsid w:val="00496B25"/>
    <w:rsid w:val="00496F25"/>
    <w:rsid w:val="00496FAF"/>
    <w:rsid w:val="00496FC6"/>
    <w:rsid w:val="0049723E"/>
    <w:rsid w:val="00497518"/>
    <w:rsid w:val="0049775E"/>
    <w:rsid w:val="00497CCC"/>
    <w:rsid w:val="00497DAB"/>
    <w:rsid w:val="00497F42"/>
    <w:rsid w:val="00497FB8"/>
    <w:rsid w:val="004A00E9"/>
    <w:rsid w:val="004A033B"/>
    <w:rsid w:val="004A0348"/>
    <w:rsid w:val="004A08D1"/>
    <w:rsid w:val="004A0A58"/>
    <w:rsid w:val="004A0CA4"/>
    <w:rsid w:val="004A1028"/>
    <w:rsid w:val="004A10B5"/>
    <w:rsid w:val="004A1203"/>
    <w:rsid w:val="004A120B"/>
    <w:rsid w:val="004A1210"/>
    <w:rsid w:val="004A1791"/>
    <w:rsid w:val="004A1CBF"/>
    <w:rsid w:val="004A1CEB"/>
    <w:rsid w:val="004A1D73"/>
    <w:rsid w:val="004A1F98"/>
    <w:rsid w:val="004A231E"/>
    <w:rsid w:val="004A23A0"/>
    <w:rsid w:val="004A27DD"/>
    <w:rsid w:val="004A286A"/>
    <w:rsid w:val="004A2944"/>
    <w:rsid w:val="004A2BD1"/>
    <w:rsid w:val="004A2D40"/>
    <w:rsid w:val="004A2E06"/>
    <w:rsid w:val="004A2F96"/>
    <w:rsid w:val="004A2FCD"/>
    <w:rsid w:val="004A3172"/>
    <w:rsid w:val="004A3228"/>
    <w:rsid w:val="004A340C"/>
    <w:rsid w:val="004A367F"/>
    <w:rsid w:val="004A3C93"/>
    <w:rsid w:val="004A4044"/>
    <w:rsid w:val="004A4048"/>
    <w:rsid w:val="004A4563"/>
    <w:rsid w:val="004A5137"/>
    <w:rsid w:val="004A51E1"/>
    <w:rsid w:val="004A53B7"/>
    <w:rsid w:val="004A55B1"/>
    <w:rsid w:val="004A561B"/>
    <w:rsid w:val="004A58C9"/>
    <w:rsid w:val="004A598C"/>
    <w:rsid w:val="004A59C5"/>
    <w:rsid w:val="004A650B"/>
    <w:rsid w:val="004A6510"/>
    <w:rsid w:val="004A6595"/>
    <w:rsid w:val="004A6C7A"/>
    <w:rsid w:val="004A704E"/>
    <w:rsid w:val="004A7212"/>
    <w:rsid w:val="004A7580"/>
    <w:rsid w:val="004A758F"/>
    <w:rsid w:val="004A7801"/>
    <w:rsid w:val="004A7963"/>
    <w:rsid w:val="004B002C"/>
    <w:rsid w:val="004B04D5"/>
    <w:rsid w:val="004B05A6"/>
    <w:rsid w:val="004B06EA"/>
    <w:rsid w:val="004B0A7B"/>
    <w:rsid w:val="004B0A91"/>
    <w:rsid w:val="004B0AA3"/>
    <w:rsid w:val="004B0C7A"/>
    <w:rsid w:val="004B0E12"/>
    <w:rsid w:val="004B126E"/>
    <w:rsid w:val="004B16F4"/>
    <w:rsid w:val="004B181A"/>
    <w:rsid w:val="004B1B12"/>
    <w:rsid w:val="004B1B8C"/>
    <w:rsid w:val="004B1E1C"/>
    <w:rsid w:val="004B1E71"/>
    <w:rsid w:val="004B2110"/>
    <w:rsid w:val="004B211A"/>
    <w:rsid w:val="004B239D"/>
    <w:rsid w:val="004B2803"/>
    <w:rsid w:val="004B2884"/>
    <w:rsid w:val="004B28BA"/>
    <w:rsid w:val="004B2C50"/>
    <w:rsid w:val="004B312F"/>
    <w:rsid w:val="004B32C0"/>
    <w:rsid w:val="004B3523"/>
    <w:rsid w:val="004B4125"/>
    <w:rsid w:val="004B4317"/>
    <w:rsid w:val="004B4370"/>
    <w:rsid w:val="004B43DE"/>
    <w:rsid w:val="004B4418"/>
    <w:rsid w:val="004B443F"/>
    <w:rsid w:val="004B5103"/>
    <w:rsid w:val="004B5358"/>
    <w:rsid w:val="004B55CF"/>
    <w:rsid w:val="004B5671"/>
    <w:rsid w:val="004B5719"/>
    <w:rsid w:val="004B5D16"/>
    <w:rsid w:val="004B5FD9"/>
    <w:rsid w:val="004B62A1"/>
    <w:rsid w:val="004B62DA"/>
    <w:rsid w:val="004B64E8"/>
    <w:rsid w:val="004B65F2"/>
    <w:rsid w:val="004B69C6"/>
    <w:rsid w:val="004B6CBE"/>
    <w:rsid w:val="004B6DAF"/>
    <w:rsid w:val="004B6DBE"/>
    <w:rsid w:val="004B6E6B"/>
    <w:rsid w:val="004B7007"/>
    <w:rsid w:val="004B7067"/>
    <w:rsid w:val="004B706A"/>
    <w:rsid w:val="004B71DB"/>
    <w:rsid w:val="004B75B9"/>
    <w:rsid w:val="004B76C4"/>
    <w:rsid w:val="004B79D5"/>
    <w:rsid w:val="004B7CDB"/>
    <w:rsid w:val="004B7FC8"/>
    <w:rsid w:val="004C00ED"/>
    <w:rsid w:val="004C05E9"/>
    <w:rsid w:val="004C09E9"/>
    <w:rsid w:val="004C0FFB"/>
    <w:rsid w:val="004C1108"/>
    <w:rsid w:val="004C1151"/>
    <w:rsid w:val="004C124C"/>
    <w:rsid w:val="004C14C7"/>
    <w:rsid w:val="004C14E3"/>
    <w:rsid w:val="004C174A"/>
    <w:rsid w:val="004C1957"/>
    <w:rsid w:val="004C1A30"/>
    <w:rsid w:val="004C1B1F"/>
    <w:rsid w:val="004C1D79"/>
    <w:rsid w:val="004C1E2D"/>
    <w:rsid w:val="004C202B"/>
    <w:rsid w:val="004C2314"/>
    <w:rsid w:val="004C2344"/>
    <w:rsid w:val="004C2DD6"/>
    <w:rsid w:val="004C2E82"/>
    <w:rsid w:val="004C30B2"/>
    <w:rsid w:val="004C3213"/>
    <w:rsid w:val="004C335D"/>
    <w:rsid w:val="004C35B6"/>
    <w:rsid w:val="004C3970"/>
    <w:rsid w:val="004C3C76"/>
    <w:rsid w:val="004C3CB9"/>
    <w:rsid w:val="004C3E6A"/>
    <w:rsid w:val="004C4578"/>
    <w:rsid w:val="004C46C0"/>
    <w:rsid w:val="004C47F1"/>
    <w:rsid w:val="004C4819"/>
    <w:rsid w:val="004C4D54"/>
    <w:rsid w:val="004C4E30"/>
    <w:rsid w:val="004C4E60"/>
    <w:rsid w:val="004C50F8"/>
    <w:rsid w:val="004C5228"/>
    <w:rsid w:val="004C53B1"/>
    <w:rsid w:val="004C53E8"/>
    <w:rsid w:val="004C548B"/>
    <w:rsid w:val="004C54DD"/>
    <w:rsid w:val="004C55B7"/>
    <w:rsid w:val="004C5826"/>
    <w:rsid w:val="004C5855"/>
    <w:rsid w:val="004C5B43"/>
    <w:rsid w:val="004C5D61"/>
    <w:rsid w:val="004C5E18"/>
    <w:rsid w:val="004C5E52"/>
    <w:rsid w:val="004C618B"/>
    <w:rsid w:val="004C62F8"/>
    <w:rsid w:val="004C6929"/>
    <w:rsid w:val="004C69A8"/>
    <w:rsid w:val="004C6AAA"/>
    <w:rsid w:val="004C6B53"/>
    <w:rsid w:val="004C7031"/>
    <w:rsid w:val="004C7230"/>
    <w:rsid w:val="004C7320"/>
    <w:rsid w:val="004C751F"/>
    <w:rsid w:val="004C7568"/>
    <w:rsid w:val="004C759F"/>
    <w:rsid w:val="004C7664"/>
    <w:rsid w:val="004C7776"/>
    <w:rsid w:val="004C78EC"/>
    <w:rsid w:val="004C795D"/>
    <w:rsid w:val="004C7B58"/>
    <w:rsid w:val="004C7BE8"/>
    <w:rsid w:val="004D065E"/>
    <w:rsid w:val="004D0D56"/>
    <w:rsid w:val="004D104E"/>
    <w:rsid w:val="004D1109"/>
    <w:rsid w:val="004D11C6"/>
    <w:rsid w:val="004D13B6"/>
    <w:rsid w:val="004D1A34"/>
    <w:rsid w:val="004D1C76"/>
    <w:rsid w:val="004D1DEB"/>
    <w:rsid w:val="004D1EAC"/>
    <w:rsid w:val="004D1F0A"/>
    <w:rsid w:val="004D20B4"/>
    <w:rsid w:val="004D266E"/>
    <w:rsid w:val="004D27A2"/>
    <w:rsid w:val="004D28C0"/>
    <w:rsid w:val="004D2C3E"/>
    <w:rsid w:val="004D2C9B"/>
    <w:rsid w:val="004D2CB5"/>
    <w:rsid w:val="004D2F8C"/>
    <w:rsid w:val="004D35AB"/>
    <w:rsid w:val="004D3697"/>
    <w:rsid w:val="004D3778"/>
    <w:rsid w:val="004D3803"/>
    <w:rsid w:val="004D3907"/>
    <w:rsid w:val="004D3BA2"/>
    <w:rsid w:val="004D3C51"/>
    <w:rsid w:val="004D414F"/>
    <w:rsid w:val="004D4205"/>
    <w:rsid w:val="004D43A0"/>
    <w:rsid w:val="004D4429"/>
    <w:rsid w:val="004D461B"/>
    <w:rsid w:val="004D488F"/>
    <w:rsid w:val="004D5082"/>
    <w:rsid w:val="004D521B"/>
    <w:rsid w:val="004D52BB"/>
    <w:rsid w:val="004D532F"/>
    <w:rsid w:val="004D543C"/>
    <w:rsid w:val="004D54DD"/>
    <w:rsid w:val="004D5D91"/>
    <w:rsid w:val="004D5FA3"/>
    <w:rsid w:val="004D63CC"/>
    <w:rsid w:val="004D76C1"/>
    <w:rsid w:val="004D7DB3"/>
    <w:rsid w:val="004D7EE0"/>
    <w:rsid w:val="004E01BB"/>
    <w:rsid w:val="004E0660"/>
    <w:rsid w:val="004E067A"/>
    <w:rsid w:val="004E070B"/>
    <w:rsid w:val="004E0BD9"/>
    <w:rsid w:val="004E0CE5"/>
    <w:rsid w:val="004E0F27"/>
    <w:rsid w:val="004E11C5"/>
    <w:rsid w:val="004E1775"/>
    <w:rsid w:val="004E17F7"/>
    <w:rsid w:val="004E1D22"/>
    <w:rsid w:val="004E1E2D"/>
    <w:rsid w:val="004E202C"/>
    <w:rsid w:val="004E2629"/>
    <w:rsid w:val="004E2756"/>
    <w:rsid w:val="004E2C9E"/>
    <w:rsid w:val="004E2D21"/>
    <w:rsid w:val="004E32E0"/>
    <w:rsid w:val="004E3998"/>
    <w:rsid w:val="004E42FE"/>
    <w:rsid w:val="004E4664"/>
    <w:rsid w:val="004E475E"/>
    <w:rsid w:val="004E49F5"/>
    <w:rsid w:val="004E4B25"/>
    <w:rsid w:val="004E4C7E"/>
    <w:rsid w:val="004E4EA4"/>
    <w:rsid w:val="004E527C"/>
    <w:rsid w:val="004E5368"/>
    <w:rsid w:val="004E567B"/>
    <w:rsid w:val="004E56A6"/>
    <w:rsid w:val="004E56F0"/>
    <w:rsid w:val="004E59A6"/>
    <w:rsid w:val="004E5B73"/>
    <w:rsid w:val="004E5D46"/>
    <w:rsid w:val="004E5F2A"/>
    <w:rsid w:val="004E6445"/>
    <w:rsid w:val="004E6545"/>
    <w:rsid w:val="004E69AE"/>
    <w:rsid w:val="004E6C87"/>
    <w:rsid w:val="004E7313"/>
    <w:rsid w:val="004E73B3"/>
    <w:rsid w:val="004E74C4"/>
    <w:rsid w:val="004E7B79"/>
    <w:rsid w:val="004E7DDF"/>
    <w:rsid w:val="004E7F65"/>
    <w:rsid w:val="004F00EA"/>
    <w:rsid w:val="004F023A"/>
    <w:rsid w:val="004F06CE"/>
    <w:rsid w:val="004F06D2"/>
    <w:rsid w:val="004F0E1F"/>
    <w:rsid w:val="004F0E9B"/>
    <w:rsid w:val="004F0FCD"/>
    <w:rsid w:val="004F11AD"/>
    <w:rsid w:val="004F1391"/>
    <w:rsid w:val="004F178C"/>
    <w:rsid w:val="004F1D81"/>
    <w:rsid w:val="004F1E72"/>
    <w:rsid w:val="004F1E73"/>
    <w:rsid w:val="004F21D8"/>
    <w:rsid w:val="004F24F6"/>
    <w:rsid w:val="004F25D2"/>
    <w:rsid w:val="004F29CF"/>
    <w:rsid w:val="004F2EDA"/>
    <w:rsid w:val="004F330F"/>
    <w:rsid w:val="004F334E"/>
    <w:rsid w:val="004F341A"/>
    <w:rsid w:val="004F350E"/>
    <w:rsid w:val="004F3553"/>
    <w:rsid w:val="004F37E2"/>
    <w:rsid w:val="004F390D"/>
    <w:rsid w:val="004F3B8B"/>
    <w:rsid w:val="004F3CED"/>
    <w:rsid w:val="004F3D05"/>
    <w:rsid w:val="004F429A"/>
    <w:rsid w:val="004F4496"/>
    <w:rsid w:val="004F466C"/>
    <w:rsid w:val="004F4A21"/>
    <w:rsid w:val="004F4BDA"/>
    <w:rsid w:val="004F4C6D"/>
    <w:rsid w:val="004F5238"/>
    <w:rsid w:val="004F533A"/>
    <w:rsid w:val="004F557F"/>
    <w:rsid w:val="004F5761"/>
    <w:rsid w:val="004F597F"/>
    <w:rsid w:val="004F5BDF"/>
    <w:rsid w:val="004F5BFF"/>
    <w:rsid w:val="004F5CE1"/>
    <w:rsid w:val="004F5DF7"/>
    <w:rsid w:val="004F5EA9"/>
    <w:rsid w:val="004F6105"/>
    <w:rsid w:val="004F6953"/>
    <w:rsid w:val="004F6BE8"/>
    <w:rsid w:val="004F6D43"/>
    <w:rsid w:val="004F6DEB"/>
    <w:rsid w:val="004F6E4C"/>
    <w:rsid w:val="004F7399"/>
    <w:rsid w:val="004F750D"/>
    <w:rsid w:val="004F77D5"/>
    <w:rsid w:val="005005C5"/>
    <w:rsid w:val="005006BC"/>
    <w:rsid w:val="00500A44"/>
    <w:rsid w:val="00500D28"/>
    <w:rsid w:val="00500EA6"/>
    <w:rsid w:val="00500EEB"/>
    <w:rsid w:val="00500FD5"/>
    <w:rsid w:val="00501166"/>
    <w:rsid w:val="00501310"/>
    <w:rsid w:val="005014A8"/>
    <w:rsid w:val="005014C6"/>
    <w:rsid w:val="00501515"/>
    <w:rsid w:val="00501B86"/>
    <w:rsid w:val="00501EA4"/>
    <w:rsid w:val="00502012"/>
    <w:rsid w:val="00502204"/>
    <w:rsid w:val="00502622"/>
    <w:rsid w:val="005026E9"/>
    <w:rsid w:val="0050299C"/>
    <w:rsid w:val="00502E8A"/>
    <w:rsid w:val="00502ECF"/>
    <w:rsid w:val="00503AB8"/>
    <w:rsid w:val="00503CA4"/>
    <w:rsid w:val="00503D3E"/>
    <w:rsid w:val="00504111"/>
    <w:rsid w:val="005044D3"/>
    <w:rsid w:val="00504A85"/>
    <w:rsid w:val="00504B26"/>
    <w:rsid w:val="00504E44"/>
    <w:rsid w:val="00504FCA"/>
    <w:rsid w:val="00505253"/>
    <w:rsid w:val="00505AC2"/>
    <w:rsid w:val="00505B1C"/>
    <w:rsid w:val="00505B9D"/>
    <w:rsid w:val="00505ECF"/>
    <w:rsid w:val="00505F2C"/>
    <w:rsid w:val="0050601C"/>
    <w:rsid w:val="00506549"/>
    <w:rsid w:val="00506626"/>
    <w:rsid w:val="0050666C"/>
    <w:rsid w:val="005066D6"/>
    <w:rsid w:val="0050695A"/>
    <w:rsid w:val="00506A9C"/>
    <w:rsid w:val="00506BD7"/>
    <w:rsid w:val="00506C32"/>
    <w:rsid w:val="00506C5B"/>
    <w:rsid w:val="00506D9B"/>
    <w:rsid w:val="00507020"/>
    <w:rsid w:val="005077AB"/>
    <w:rsid w:val="00507943"/>
    <w:rsid w:val="00507A97"/>
    <w:rsid w:val="00507ACD"/>
    <w:rsid w:val="00507B80"/>
    <w:rsid w:val="00507C08"/>
    <w:rsid w:val="00507CFC"/>
    <w:rsid w:val="00507EA2"/>
    <w:rsid w:val="00507F2F"/>
    <w:rsid w:val="00507F94"/>
    <w:rsid w:val="00510228"/>
    <w:rsid w:val="00510387"/>
    <w:rsid w:val="00510627"/>
    <w:rsid w:val="00510688"/>
    <w:rsid w:val="0051086D"/>
    <w:rsid w:val="00510A94"/>
    <w:rsid w:val="00510F98"/>
    <w:rsid w:val="005117DB"/>
    <w:rsid w:val="00511D7E"/>
    <w:rsid w:val="00511E61"/>
    <w:rsid w:val="00511F3B"/>
    <w:rsid w:val="00512672"/>
    <w:rsid w:val="00512754"/>
    <w:rsid w:val="00512817"/>
    <w:rsid w:val="00512C35"/>
    <w:rsid w:val="00512D99"/>
    <w:rsid w:val="00512F1F"/>
    <w:rsid w:val="005130CF"/>
    <w:rsid w:val="00513157"/>
    <w:rsid w:val="00513394"/>
    <w:rsid w:val="005135D3"/>
    <w:rsid w:val="00513808"/>
    <w:rsid w:val="005139A4"/>
    <w:rsid w:val="00513A7E"/>
    <w:rsid w:val="0051430E"/>
    <w:rsid w:val="005144B9"/>
    <w:rsid w:val="0051456F"/>
    <w:rsid w:val="005146CF"/>
    <w:rsid w:val="00514936"/>
    <w:rsid w:val="00514B41"/>
    <w:rsid w:val="00514B59"/>
    <w:rsid w:val="00514DAA"/>
    <w:rsid w:val="005151D4"/>
    <w:rsid w:val="00515453"/>
    <w:rsid w:val="00515480"/>
    <w:rsid w:val="0051549C"/>
    <w:rsid w:val="00515777"/>
    <w:rsid w:val="00515999"/>
    <w:rsid w:val="00515A71"/>
    <w:rsid w:val="00515B02"/>
    <w:rsid w:val="00515B99"/>
    <w:rsid w:val="00515E2F"/>
    <w:rsid w:val="00516350"/>
    <w:rsid w:val="005163EC"/>
    <w:rsid w:val="005164EF"/>
    <w:rsid w:val="00516A6B"/>
    <w:rsid w:val="00516B35"/>
    <w:rsid w:val="00517384"/>
    <w:rsid w:val="0051742C"/>
    <w:rsid w:val="005175C7"/>
    <w:rsid w:val="00517D55"/>
    <w:rsid w:val="00517E90"/>
    <w:rsid w:val="005205F1"/>
    <w:rsid w:val="005206BA"/>
    <w:rsid w:val="005206FD"/>
    <w:rsid w:val="00520A64"/>
    <w:rsid w:val="00520B7E"/>
    <w:rsid w:val="00520ED2"/>
    <w:rsid w:val="00520F2A"/>
    <w:rsid w:val="00520FF6"/>
    <w:rsid w:val="00521133"/>
    <w:rsid w:val="00521347"/>
    <w:rsid w:val="00521358"/>
    <w:rsid w:val="005214F7"/>
    <w:rsid w:val="005219D1"/>
    <w:rsid w:val="00521A51"/>
    <w:rsid w:val="00521C22"/>
    <w:rsid w:val="00522116"/>
    <w:rsid w:val="00522192"/>
    <w:rsid w:val="00522452"/>
    <w:rsid w:val="00522826"/>
    <w:rsid w:val="005228BB"/>
    <w:rsid w:val="00522C31"/>
    <w:rsid w:val="00522C71"/>
    <w:rsid w:val="00522CFB"/>
    <w:rsid w:val="00522FDF"/>
    <w:rsid w:val="0052306D"/>
    <w:rsid w:val="00523886"/>
    <w:rsid w:val="005239C0"/>
    <w:rsid w:val="00523C31"/>
    <w:rsid w:val="005242DA"/>
    <w:rsid w:val="00524328"/>
    <w:rsid w:val="00524779"/>
    <w:rsid w:val="005249B6"/>
    <w:rsid w:val="00524B5A"/>
    <w:rsid w:val="00525050"/>
    <w:rsid w:val="0052550E"/>
    <w:rsid w:val="00525AA2"/>
    <w:rsid w:val="00525D0D"/>
    <w:rsid w:val="00525E2C"/>
    <w:rsid w:val="00526302"/>
    <w:rsid w:val="00526307"/>
    <w:rsid w:val="005263F1"/>
    <w:rsid w:val="00526A35"/>
    <w:rsid w:val="00526A92"/>
    <w:rsid w:val="00526B33"/>
    <w:rsid w:val="00526DDD"/>
    <w:rsid w:val="005270FF"/>
    <w:rsid w:val="00527ADD"/>
    <w:rsid w:val="00527B5D"/>
    <w:rsid w:val="00527E0F"/>
    <w:rsid w:val="00527E7F"/>
    <w:rsid w:val="005302EC"/>
    <w:rsid w:val="00530413"/>
    <w:rsid w:val="0053045D"/>
    <w:rsid w:val="005308CD"/>
    <w:rsid w:val="00530D0F"/>
    <w:rsid w:val="00530F3D"/>
    <w:rsid w:val="00530F98"/>
    <w:rsid w:val="00531163"/>
    <w:rsid w:val="005312EE"/>
    <w:rsid w:val="0053148D"/>
    <w:rsid w:val="005314BD"/>
    <w:rsid w:val="00531592"/>
    <w:rsid w:val="005316A7"/>
    <w:rsid w:val="00531708"/>
    <w:rsid w:val="00531829"/>
    <w:rsid w:val="0053195F"/>
    <w:rsid w:val="00531B3C"/>
    <w:rsid w:val="00531C67"/>
    <w:rsid w:val="0053201E"/>
    <w:rsid w:val="00532587"/>
    <w:rsid w:val="00532659"/>
    <w:rsid w:val="005327D2"/>
    <w:rsid w:val="005328CE"/>
    <w:rsid w:val="00532AE1"/>
    <w:rsid w:val="00532B71"/>
    <w:rsid w:val="00532B80"/>
    <w:rsid w:val="005338A0"/>
    <w:rsid w:val="0053392F"/>
    <w:rsid w:val="00533A9D"/>
    <w:rsid w:val="00533B95"/>
    <w:rsid w:val="00533E7F"/>
    <w:rsid w:val="0053406E"/>
    <w:rsid w:val="00534455"/>
    <w:rsid w:val="005344EF"/>
    <w:rsid w:val="00534502"/>
    <w:rsid w:val="0053477D"/>
    <w:rsid w:val="00534930"/>
    <w:rsid w:val="00534996"/>
    <w:rsid w:val="00535285"/>
    <w:rsid w:val="0053531E"/>
    <w:rsid w:val="00535335"/>
    <w:rsid w:val="00535660"/>
    <w:rsid w:val="005356A8"/>
    <w:rsid w:val="00535809"/>
    <w:rsid w:val="00535DE5"/>
    <w:rsid w:val="00535EEB"/>
    <w:rsid w:val="00535F07"/>
    <w:rsid w:val="0053611A"/>
    <w:rsid w:val="005361A4"/>
    <w:rsid w:val="0053634C"/>
    <w:rsid w:val="005363D3"/>
    <w:rsid w:val="00536454"/>
    <w:rsid w:val="005365DD"/>
    <w:rsid w:val="00536BDD"/>
    <w:rsid w:val="00536DCF"/>
    <w:rsid w:val="00537058"/>
    <w:rsid w:val="005374E8"/>
    <w:rsid w:val="0053769A"/>
    <w:rsid w:val="005376E5"/>
    <w:rsid w:val="00537C7D"/>
    <w:rsid w:val="00537D6B"/>
    <w:rsid w:val="00537E1D"/>
    <w:rsid w:val="00540213"/>
    <w:rsid w:val="0054030D"/>
    <w:rsid w:val="0054039E"/>
    <w:rsid w:val="00540653"/>
    <w:rsid w:val="005407E7"/>
    <w:rsid w:val="0054084A"/>
    <w:rsid w:val="0054089E"/>
    <w:rsid w:val="005409AD"/>
    <w:rsid w:val="00540A2A"/>
    <w:rsid w:val="00540F7E"/>
    <w:rsid w:val="00541177"/>
    <w:rsid w:val="005414F1"/>
    <w:rsid w:val="0054158A"/>
    <w:rsid w:val="005415A7"/>
    <w:rsid w:val="005419C2"/>
    <w:rsid w:val="00541AC9"/>
    <w:rsid w:val="00541C54"/>
    <w:rsid w:val="00541D61"/>
    <w:rsid w:val="00541E11"/>
    <w:rsid w:val="0054217D"/>
    <w:rsid w:val="00542343"/>
    <w:rsid w:val="005423E1"/>
    <w:rsid w:val="005424CB"/>
    <w:rsid w:val="0054276B"/>
    <w:rsid w:val="005427A7"/>
    <w:rsid w:val="0054287E"/>
    <w:rsid w:val="00542AF4"/>
    <w:rsid w:val="005430CD"/>
    <w:rsid w:val="005433E1"/>
    <w:rsid w:val="00543CB1"/>
    <w:rsid w:val="00543CDB"/>
    <w:rsid w:val="00543D1E"/>
    <w:rsid w:val="00543D4B"/>
    <w:rsid w:val="00543EF9"/>
    <w:rsid w:val="00543F07"/>
    <w:rsid w:val="00544152"/>
    <w:rsid w:val="0054417F"/>
    <w:rsid w:val="0054434E"/>
    <w:rsid w:val="0054435C"/>
    <w:rsid w:val="0054440E"/>
    <w:rsid w:val="00544690"/>
    <w:rsid w:val="00544984"/>
    <w:rsid w:val="00544D5C"/>
    <w:rsid w:val="00544DD6"/>
    <w:rsid w:val="00544E3D"/>
    <w:rsid w:val="0054519E"/>
    <w:rsid w:val="005451F7"/>
    <w:rsid w:val="005457C8"/>
    <w:rsid w:val="00546221"/>
    <w:rsid w:val="0054646A"/>
    <w:rsid w:val="005464A8"/>
    <w:rsid w:val="005465AA"/>
    <w:rsid w:val="005466EB"/>
    <w:rsid w:val="0054690A"/>
    <w:rsid w:val="00546C7F"/>
    <w:rsid w:val="00546D8D"/>
    <w:rsid w:val="00546EAD"/>
    <w:rsid w:val="0054724D"/>
    <w:rsid w:val="005473F4"/>
    <w:rsid w:val="00547474"/>
    <w:rsid w:val="0054771F"/>
    <w:rsid w:val="0054774F"/>
    <w:rsid w:val="00547784"/>
    <w:rsid w:val="005479DE"/>
    <w:rsid w:val="00547F42"/>
    <w:rsid w:val="00547FCA"/>
    <w:rsid w:val="00547FCF"/>
    <w:rsid w:val="005500DC"/>
    <w:rsid w:val="0055030F"/>
    <w:rsid w:val="00550369"/>
    <w:rsid w:val="00550398"/>
    <w:rsid w:val="005505D6"/>
    <w:rsid w:val="00550613"/>
    <w:rsid w:val="00550678"/>
    <w:rsid w:val="0055081B"/>
    <w:rsid w:val="00550928"/>
    <w:rsid w:val="00550C44"/>
    <w:rsid w:val="00550D1F"/>
    <w:rsid w:val="00551002"/>
    <w:rsid w:val="005511E6"/>
    <w:rsid w:val="005516F7"/>
    <w:rsid w:val="00551B1B"/>
    <w:rsid w:val="00551B35"/>
    <w:rsid w:val="00551C16"/>
    <w:rsid w:val="00551F78"/>
    <w:rsid w:val="005520D7"/>
    <w:rsid w:val="00552756"/>
    <w:rsid w:val="005529CE"/>
    <w:rsid w:val="00552D6E"/>
    <w:rsid w:val="005532EE"/>
    <w:rsid w:val="00553654"/>
    <w:rsid w:val="005536C7"/>
    <w:rsid w:val="00553704"/>
    <w:rsid w:val="0055373C"/>
    <w:rsid w:val="00553816"/>
    <w:rsid w:val="005539D4"/>
    <w:rsid w:val="00553B49"/>
    <w:rsid w:val="00553FC6"/>
    <w:rsid w:val="005541F5"/>
    <w:rsid w:val="00554654"/>
    <w:rsid w:val="00554B22"/>
    <w:rsid w:val="00554C90"/>
    <w:rsid w:val="00554F3A"/>
    <w:rsid w:val="00554FAE"/>
    <w:rsid w:val="00555288"/>
    <w:rsid w:val="00555581"/>
    <w:rsid w:val="005555AE"/>
    <w:rsid w:val="0055587D"/>
    <w:rsid w:val="00555957"/>
    <w:rsid w:val="0055596C"/>
    <w:rsid w:val="00555E85"/>
    <w:rsid w:val="00555FD9"/>
    <w:rsid w:val="005564D4"/>
    <w:rsid w:val="005565AA"/>
    <w:rsid w:val="00556606"/>
    <w:rsid w:val="005566DD"/>
    <w:rsid w:val="00556792"/>
    <w:rsid w:val="00556DB6"/>
    <w:rsid w:val="00556E78"/>
    <w:rsid w:val="00556F53"/>
    <w:rsid w:val="005570A9"/>
    <w:rsid w:val="005574EC"/>
    <w:rsid w:val="00557566"/>
    <w:rsid w:val="0055764B"/>
    <w:rsid w:val="0055785A"/>
    <w:rsid w:val="00557BE6"/>
    <w:rsid w:val="00557C32"/>
    <w:rsid w:val="00560067"/>
    <w:rsid w:val="005600C2"/>
    <w:rsid w:val="005602C3"/>
    <w:rsid w:val="0056076C"/>
    <w:rsid w:val="00560DCF"/>
    <w:rsid w:val="00560EF5"/>
    <w:rsid w:val="005616FB"/>
    <w:rsid w:val="00561904"/>
    <w:rsid w:val="0056190A"/>
    <w:rsid w:val="00561984"/>
    <w:rsid w:val="0056220E"/>
    <w:rsid w:val="00562397"/>
    <w:rsid w:val="005624B0"/>
    <w:rsid w:val="005625FA"/>
    <w:rsid w:val="00562624"/>
    <w:rsid w:val="0056282C"/>
    <w:rsid w:val="0056296A"/>
    <w:rsid w:val="00562989"/>
    <w:rsid w:val="00562A92"/>
    <w:rsid w:val="005631F3"/>
    <w:rsid w:val="00563658"/>
    <w:rsid w:val="005640C2"/>
    <w:rsid w:val="005643FE"/>
    <w:rsid w:val="0056455C"/>
    <w:rsid w:val="0056468E"/>
    <w:rsid w:val="00564836"/>
    <w:rsid w:val="005649BF"/>
    <w:rsid w:val="00564CA3"/>
    <w:rsid w:val="00565056"/>
    <w:rsid w:val="0056506C"/>
    <w:rsid w:val="0056515D"/>
    <w:rsid w:val="0056532C"/>
    <w:rsid w:val="005653AE"/>
    <w:rsid w:val="0056561C"/>
    <w:rsid w:val="00565C19"/>
    <w:rsid w:val="00565DCE"/>
    <w:rsid w:val="00565FCF"/>
    <w:rsid w:val="005665D7"/>
    <w:rsid w:val="0056678E"/>
    <w:rsid w:val="00566833"/>
    <w:rsid w:val="00566BDF"/>
    <w:rsid w:val="00566C6D"/>
    <w:rsid w:val="00566DC1"/>
    <w:rsid w:val="0056761E"/>
    <w:rsid w:val="00567849"/>
    <w:rsid w:val="00567974"/>
    <w:rsid w:val="00567A3C"/>
    <w:rsid w:val="00567A49"/>
    <w:rsid w:val="00567B94"/>
    <w:rsid w:val="005702CA"/>
    <w:rsid w:val="0057037E"/>
    <w:rsid w:val="00570915"/>
    <w:rsid w:val="00570D71"/>
    <w:rsid w:val="00570D74"/>
    <w:rsid w:val="00570E3E"/>
    <w:rsid w:val="00570EF3"/>
    <w:rsid w:val="00571058"/>
    <w:rsid w:val="005710F3"/>
    <w:rsid w:val="00571144"/>
    <w:rsid w:val="00571165"/>
    <w:rsid w:val="00571407"/>
    <w:rsid w:val="00571545"/>
    <w:rsid w:val="00571563"/>
    <w:rsid w:val="00571573"/>
    <w:rsid w:val="00572215"/>
    <w:rsid w:val="005723C2"/>
    <w:rsid w:val="005729C2"/>
    <w:rsid w:val="00572E13"/>
    <w:rsid w:val="00573152"/>
    <w:rsid w:val="00573226"/>
    <w:rsid w:val="00573230"/>
    <w:rsid w:val="005732B2"/>
    <w:rsid w:val="005733C1"/>
    <w:rsid w:val="00573573"/>
    <w:rsid w:val="00573680"/>
    <w:rsid w:val="005737C8"/>
    <w:rsid w:val="00573D02"/>
    <w:rsid w:val="0057408A"/>
    <w:rsid w:val="005741DA"/>
    <w:rsid w:val="00574210"/>
    <w:rsid w:val="0057441F"/>
    <w:rsid w:val="00574749"/>
    <w:rsid w:val="005749AF"/>
    <w:rsid w:val="005749D1"/>
    <w:rsid w:val="00574A20"/>
    <w:rsid w:val="005750A2"/>
    <w:rsid w:val="00575498"/>
    <w:rsid w:val="0057572C"/>
    <w:rsid w:val="00575894"/>
    <w:rsid w:val="00575AB3"/>
    <w:rsid w:val="00575AD9"/>
    <w:rsid w:val="00575BBC"/>
    <w:rsid w:val="00575BD7"/>
    <w:rsid w:val="00575C81"/>
    <w:rsid w:val="00575FAD"/>
    <w:rsid w:val="0057621D"/>
    <w:rsid w:val="00576226"/>
    <w:rsid w:val="00576998"/>
    <w:rsid w:val="00576A33"/>
    <w:rsid w:val="00576BEF"/>
    <w:rsid w:val="005771ED"/>
    <w:rsid w:val="00577319"/>
    <w:rsid w:val="005773D3"/>
    <w:rsid w:val="005779B7"/>
    <w:rsid w:val="00577B88"/>
    <w:rsid w:val="00577C2D"/>
    <w:rsid w:val="00580B6B"/>
    <w:rsid w:val="00580DAC"/>
    <w:rsid w:val="00581051"/>
    <w:rsid w:val="0058136E"/>
    <w:rsid w:val="005820BE"/>
    <w:rsid w:val="005820F3"/>
    <w:rsid w:val="0058229E"/>
    <w:rsid w:val="005822B2"/>
    <w:rsid w:val="00582317"/>
    <w:rsid w:val="0058239A"/>
    <w:rsid w:val="005823D5"/>
    <w:rsid w:val="00582C94"/>
    <w:rsid w:val="00583055"/>
    <w:rsid w:val="00583323"/>
    <w:rsid w:val="005833FC"/>
    <w:rsid w:val="00583591"/>
    <w:rsid w:val="00583639"/>
    <w:rsid w:val="00583917"/>
    <w:rsid w:val="00583944"/>
    <w:rsid w:val="00583B17"/>
    <w:rsid w:val="00583D89"/>
    <w:rsid w:val="00584185"/>
    <w:rsid w:val="005841FF"/>
    <w:rsid w:val="005846F0"/>
    <w:rsid w:val="00584712"/>
    <w:rsid w:val="00584845"/>
    <w:rsid w:val="00584A3A"/>
    <w:rsid w:val="00584A69"/>
    <w:rsid w:val="00584AC3"/>
    <w:rsid w:val="00584AE3"/>
    <w:rsid w:val="00584B23"/>
    <w:rsid w:val="00584BCA"/>
    <w:rsid w:val="00585122"/>
    <w:rsid w:val="0058530E"/>
    <w:rsid w:val="00585328"/>
    <w:rsid w:val="0058559D"/>
    <w:rsid w:val="005856DE"/>
    <w:rsid w:val="0058582D"/>
    <w:rsid w:val="005859E3"/>
    <w:rsid w:val="00585BB2"/>
    <w:rsid w:val="00585E7E"/>
    <w:rsid w:val="00585EB7"/>
    <w:rsid w:val="005862DB"/>
    <w:rsid w:val="0058632E"/>
    <w:rsid w:val="00586364"/>
    <w:rsid w:val="0058688C"/>
    <w:rsid w:val="00586A20"/>
    <w:rsid w:val="00586B16"/>
    <w:rsid w:val="00586BE4"/>
    <w:rsid w:val="00586F28"/>
    <w:rsid w:val="005871C3"/>
    <w:rsid w:val="005876A7"/>
    <w:rsid w:val="00587BE6"/>
    <w:rsid w:val="00587D9E"/>
    <w:rsid w:val="005901C6"/>
    <w:rsid w:val="0059023E"/>
    <w:rsid w:val="005902AF"/>
    <w:rsid w:val="005902CC"/>
    <w:rsid w:val="005903CD"/>
    <w:rsid w:val="005906FE"/>
    <w:rsid w:val="00590B28"/>
    <w:rsid w:val="00590B8A"/>
    <w:rsid w:val="00590BA2"/>
    <w:rsid w:val="00590EA4"/>
    <w:rsid w:val="00590ECC"/>
    <w:rsid w:val="0059127A"/>
    <w:rsid w:val="00591636"/>
    <w:rsid w:val="005920B2"/>
    <w:rsid w:val="005920C9"/>
    <w:rsid w:val="0059234A"/>
    <w:rsid w:val="005925AA"/>
    <w:rsid w:val="00592B85"/>
    <w:rsid w:val="00593B65"/>
    <w:rsid w:val="00593CE3"/>
    <w:rsid w:val="00594154"/>
    <w:rsid w:val="0059420B"/>
    <w:rsid w:val="0059438A"/>
    <w:rsid w:val="00594816"/>
    <w:rsid w:val="0059490E"/>
    <w:rsid w:val="00594910"/>
    <w:rsid w:val="00594971"/>
    <w:rsid w:val="005951C5"/>
    <w:rsid w:val="00595293"/>
    <w:rsid w:val="00595343"/>
    <w:rsid w:val="0059594C"/>
    <w:rsid w:val="00595C4E"/>
    <w:rsid w:val="00595ED5"/>
    <w:rsid w:val="00596183"/>
    <w:rsid w:val="005961BA"/>
    <w:rsid w:val="00596206"/>
    <w:rsid w:val="005964CB"/>
    <w:rsid w:val="00596D3E"/>
    <w:rsid w:val="00596EB7"/>
    <w:rsid w:val="005971FC"/>
    <w:rsid w:val="00597320"/>
    <w:rsid w:val="00597335"/>
    <w:rsid w:val="00597385"/>
    <w:rsid w:val="00597511"/>
    <w:rsid w:val="0059764C"/>
    <w:rsid w:val="00597895"/>
    <w:rsid w:val="00597A30"/>
    <w:rsid w:val="00597A3B"/>
    <w:rsid w:val="00597B87"/>
    <w:rsid w:val="00597C0B"/>
    <w:rsid w:val="00597EDB"/>
    <w:rsid w:val="005A0222"/>
    <w:rsid w:val="005A030F"/>
    <w:rsid w:val="005A0873"/>
    <w:rsid w:val="005A08AC"/>
    <w:rsid w:val="005A0D06"/>
    <w:rsid w:val="005A0D21"/>
    <w:rsid w:val="005A1117"/>
    <w:rsid w:val="005A1550"/>
    <w:rsid w:val="005A1642"/>
    <w:rsid w:val="005A1645"/>
    <w:rsid w:val="005A1915"/>
    <w:rsid w:val="005A193E"/>
    <w:rsid w:val="005A1A59"/>
    <w:rsid w:val="005A1C1F"/>
    <w:rsid w:val="005A1CB8"/>
    <w:rsid w:val="005A1EF2"/>
    <w:rsid w:val="005A221A"/>
    <w:rsid w:val="005A271A"/>
    <w:rsid w:val="005A27A4"/>
    <w:rsid w:val="005A27F6"/>
    <w:rsid w:val="005A2936"/>
    <w:rsid w:val="005A2A2A"/>
    <w:rsid w:val="005A2F77"/>
    <w:rsid w:val="005A300B"/>
    <w:rsid w:val="005A33AA"/>
    <w:rsid w:val="005A3547"/>
    <w:rsid w:val="005A38A6"/>
    <w:rsid w:val="005A3B9A"/>
    <w:rsid w:val="005A3D13"/>
    <w:rsid w:val="005A453D"/>
    <w:rsid w:val="005A4598"/>
    <w:rsid w:val="005A4B5E"/>
    <w:rsid w:val="005A4B7D"/>
    <w:rsid w:val="005A4E2D"/>
    <w:rsid w:val="005A534C"/>
    <w:rsid w:val="005A536D"/>
    <w:rsid w:val="005A5660"/>
    <w:rsid w:val="005A5736"/>
    <w:rsid w:val="005A5E13"/>
    <w:rsid w:val="005A5F8A"/>
    <w:rsid w:val="005A5FF9"/>
    <w:rsid w:val="005A6064"/>
    <w:rsid w:val="005A66F1"/>
    <w:rsid w:val="005A67FA"/>
    <w:rsid w:val="005A6884"/>
    <w:rsid w:val="005A6CB2"/>
    <w:rsid w:val="005A6D9A"/>
    <w:rsid w:val="005A6DF8"/>
    <w:rsid w:val="005A6E75"/>
    <w:rsid w:val="005A6F15"/>
    <w:rsid w:val="005A7020"/>
    <w:rsid w:val="005A7FD6"/>
    <w:rsid w:val="005B0302"/>
    <w:rsid w:val="005B1102"/>
    <w:rsid w:val="005B13E9"/>
    <w:rsid w:val="005B156C"/>
    <w:rsid w:val="005B1970"/>
    <w:rsid w:val="005B1B5A"/>
    <w:rsid w:val="005B1B63"/>
    <w:rsid w:val="005B1D31"/>
    <w:rsid w:val="005B1D7E"/>
    <w:rsid w:val="005B1DDB"/>
    <w:rsid w:val="005B236C"/>
    <w:rsid w:val="005B243D"/>
    <w:rsid w:val="005B2B66"/>
    <w:rsid w:val="005B2E29"/>
    <w:rsid w:val="005B33BD"/>
    <w:rsid w:val="005B3753"/>
    <w:rsid w:val="005B38E5"/>
    <w:rsid w:val="005B38F2"/>
    <w:rsid w:val="005B39F0"/>
    <w:rsid w:val="005B40AA"/>
    <w:rsid w:val="005B4116"/>
    <w:rsid w:val="005B41D7"/>
    <w:rsid w:val="005B4820"/>
    <w:rsid w:val="005B4839"/>
    <w:rsid w:val="005B4A4E"/>
    <w:rsid w:val="005B4B67"/>
    <w:rsid w:val="005B4C02"/>
    <w:rsid w:val="005B5068"/>
    <w:rsid w:val="005B50AB"/>
    <w:rsid w:val="005B554D"/>
    <w:rsid w:val="005B5841"/>
    <w:rsid w:val="005B5A53"/>
    <w:rsid w:val="005B6430"/>
    <w:rsid w:val="005B6431"/>
    <w:rsid w:val="005B66E4"/>
    <w:rsid w:val="005B6746"/>
    <w:rsid w:val="005B6C5E"/>
    <w:rsid w:val="005B6DE2"/>
    <w:rsid w:val="005B6E6C"/>
    <w:rsid w:val="005B70AB"/>
    <w:rsid w:val="005B712A"/>
    <w:rsid w:val="005B72E7"/>
    <w:rsid w:val="005B7340"/>
    <w:rsid w:val="005B745A"/>
    <w:rsid w:val="005B74E5"/>
    <w:rsid w:val="005B778B"/>
    <w:rsid w:val="005B79D8"/>
    <w:rsid w:val="005B7AEB"/>
    <w:rsid w:val="005B7F63"/>
    <w:rsid w:val="005B7F7D"/>
    <w:rsid w:val="005B7FEA"/>
    <w:rsid w:val="005C0099"/>
    <w:rsid w:val="005C0329"/>
    <w:rsid w:val="005C04A1"/>
    <w:rsid w:val="005C04EB"/>
    <w:rsid w:val="005C056F"/>
    <w:rsid w:val="005C08A7"/>
    <w:rsid w:val="005C08FD"/>
    <w:rsid w:val="005C0CE4"/>
    <w:rsid w:val="005C0E0D"/>
    <w:rsid w:val="005C11D4"/>
    <w:rsid w:val="005C11DD"/>
    <w:rsid w:val="005C12BF"/>
    <w:rsid w:val="005C1447"/>
    <w:rsid w:val="005C14E4"/>
    <w:rsid w:val="005C15B8"/>
    <w:rsid w:val="005C1948"/>
    <w:rsid w:val="005C1BD1"/>
    <w:rsid w:val="005C1C4A"/>
    <w:rsid w:val="005C2444"/>
    <w:rsid w:val="005C2470"/>
    <w:rsid w:val="005C2743"/>
    <w:rsid w:val="005C27C0"/>
    <w:rsid w:val="005C2DE6"/>
    <w:rsid w:val="005C2F75"/>
    <w:rsid w:val="005C321E"/>
    <w:rsid w:val="005C3526"/>
    <w:rsid w:val="005C3536"/>
    <w:rsid w:val="005C36FA"/>
    <w:rsid w:val="005C3CF1"/>
    <w:rsid w:val="005C4335"/>
    <w:rsid w:val="005C45FD"/>
    <w:rsid w:val="005C461D"/>
    <w:rsid w:val="005C47ED"/>
    <w:rsid w:val="005C49D6"/>
    <w:rsid w:val="005C4D21"/>
    <w:rsid w:val="005C58A1"/>
    <w:rsid w:val="005C5E23"/>
    <w:rsid w:val="005C5E92"/>
    <w:rsid w:val="005C5F69"/>
    <w:rsid w:val="005C5FE6"/>
    <w:rsid w:val="005C6178"/>
    <w:rsid w:val="005C6616"/>
    <w:rsid w:val="005C667F"/>
    <w:rsid w:val="005C67AC"/>
    <w:rsid w:val="005C6E6A"/>
    <w:rsid w:val="005C70FD"/>
    <w:rsid w:val="005C72AB"/>
    <w:rsid w:val="005C7587"/>
    <w:rsid w:val="005C763B"/>
    <w:rsid w:val="005C78B2"/>
    <w:rsid w:val="005C7A29"/>
    <w:rsid w:val="005C7CF8"/>
    <w:rsid w:val="005C7FA9"/>
    <w:rsid w:val="005D0047"/>
    <w:rsid w:val="005D049B"/>
    <w:rsid w:val="005D0589"/>
    <w:rsid w:val="005D067C"/>
    <w:rsid w:val="005D07C3"/>
    <w:rsid w:val="005D07E0"/>
    <w:rsid w:val="005D080A"/>
    <w:rsid w:val="005D0956"/>
    <w:rsid w:val="005D0EC3"/>
    <w:rsid w:val="005D101F"/>
    <w:rsid w:val="005D1112"/>
    <w:rsid w:val="005D1137"/>
    <w:rsid w:val="005D13A4"/>
    <w:rsid w:val="005D141D"/>
    <w:rsid w:val="005D17EA"/>
    <w:rsid w:val="005D1A0F"/>
    <w:rsid w:val="005D1C52"/>
    <w:rsid w:val="005D1F17"/>
    <w:rsid w:val="005D2277"/>
    <w:rsid w:val="005D2286"/>
    <w:rsid w:val="005D22CE"/>
    <w:rsid w:val="005D22E7"/>
    <w:rsid w:val="005D23F5"/>
    <w:rsid w:val="005D2405"/>
    <w:rsid w:val="005D265F"/>
    <w:rsid w:val="005D2D05"/>
    <w:rsid w:val="005D2E77"/>
    <w:rsid w:val="005D2E7E"/>
    <w:rsid w:val="005D306F"/>
    <w:rsid w:val="005D30F3"/>
    <w:rsid w:val="005D313D"/>
    <w:rsid w:val="005D3602"/>
    <w:rsid w:val="005D3716"/>
    <w:rsid w:val="005D3976"/>
    <w:rsid w:val="005D3A14"/>
    <w:rsid w:val="005D3CA3"/>
    <w:rsid w:val="005D3FBF"/>
    <w:rsid w:val="005D402F"/>
    <w:rsid w:val="005D4064"/>
    <w:rsid w:val="005D4294"/>
    <w:rsid w:val="005D42E0"/>
    <w:rsid w:val="005D4364"/>
    <w:rsid w:val="005D486E"/>
    <w:rsid w:val="005D4D78"/>
    <w:rsid w:val="005D5100"/>
    <w:rsid w:val="005D537A"/>
    <w:rsid w:val="005D547D"/>
    <w:rsid w:val="005D55BB"/>
    <w:rsid w:val="005D5B1C"/>
    <w:rsid w:val="005D5C21"/>
    <w:rsid w:val="005D5F4C"/>
    <w:rsid w:val="005D5FF4"/>
    <w:rsid w:val="005D663B"/>
    <w:rsid w:val="005D6901"/>
    <w:rsid w:val="005D6A28"/>
    <w:rsid w:val="005D6AF7"/>
    <w:rsid w:val="005D6F33"/>
    <w:rsid w:val="005D7197"/>
    <w:rsid w:val="005D756F"/>
    <w:rsid w:val="005D79AE"/>
    <w:rsid w:val="005D7AFD"/>
    <w:rsid w:val="005D7BE7"/>
    <w:rsid w:val="005D7EAD"/>
    <w:rsid w:val="005E00E0"/>
    <w:rsid w:val="005E041A"/>
    <w:rsid w:val="005E04FF"/>
    <w:rsid w:val="005E054E"/>
    <w:rsid w:val="005E0DA6"/>
    <w:rsid w:val="005E1073"/>
    <w:rsid w:val="005E1587"/>
    <w:rsid w:val="005E1D4C"/>
    <w:rsid w:val="005E1E54"/>
    <w:rsid w:val="005E1F3F"/>
    <w:rsid w:val="005E2132"/>
    <w:rsid w:val="005E22E1"/>
    <w:rsid w:val="005E23D7"/>
    <w:rsid w:val="005E2613"/>
    <w:rsid w:val="005E27CF"/>
    <w:rsid w:val="005E28DB"/>
    <w:rsid w:val="005E29A1"/>
    <w:rsid w:val="005E2F03"/>
    <w:rsid w:val="005E3170"/>
    <w:rsid w:val="005E3204"/>
    <w:rsid w:val="005E3315"/>
    <w:rsid w:val="005E35EC"/>
    <w:rsid w:val="005E3B0D"/>
    <w:rsid w:val="005E40A4"/>
    <w:rsid w:val="005E40CB"/>
    <w:rsid w:val="005E41D2"/>
    <w:rsid w:val="005E4525"/>
    <w:rsid w:val="005E466F"/>
    <w:rsid w:val="005E4686"/>
    <w:rsid w:val="005E4690"/>
    <w:rsid w:val="005E4928"/>
    <w:rsid w:val="005E4B8E"/>
    <w:rsid w:val="005E4D18"/>
    <w:rsid w:val="005E51E2"/>
    <w:rsid w:val="005E52C5"/>
    <w:rsid w:val="005E5C6E"/>
    <w:rsid w:val="005E5DE7"/>
    <w:rsid w:val="005E6051"/>
    <w:rsid w:val="005E6083"/>
    <w:rsid w:val="005E65F5"/>
    <w:rsid w:val="005E66C2"/>
    <w:rsid w:val="005E6970"/>
    <w:rsid w:val="005E6CEA"/>
    <w:rsid w:val="005E6EF7"/>
    <w:rsid w:val="005E70FE"/>
    <w:rsid w:val="005E71A8"/>
    <w:rsid w:val="005E746A"/>
    <w:rsid w:val="005E77BC"/>
    <w:rsid w:val="005E7806"/>
    <w:rsid w:val="005E7A21"/>
    <w:rsid w:val="005E7B04"/>
    <w:rsid w:val="005E7CD7"/>
    <w:rsid w:val="005F03D9"/>
    <w:rsid w:val="005F0516"/>
    <w:rsid w:val="005F0B2B"/>
    <w:rsid w:val="005F0E77"/>
    <w:rsid w:val="005F10E0"/>
    <w:rsid w:val="005F1176"/>
    <w:rsid w:val="005F1617"/>
    <w:rsid w:val="005F161C"/>
    <w:rsid w:val="005F1918"/>
    <w:rsid w:val="005F1C21"/>
    <w:rsid w:val="005F1C63"/>
    <w:rsid w:val="005F1FFE"/>
    <w:rsid w:val="005F257D"/>
    <w:rsid w:val="005F25AE"/>
    <w:rsid w:val="005F27BA"/>
    <w:rsid w:val="005F2C76"/>
    <w:rsid w:val="005F2EE8"/>
    <w:rsid w:val="005F2F08"/>
    <w:rsid w:val="005F303A"/>
    <w:rsid w:val="005F3045"/>
    <w:rsid w:val="005F31F9"/>
    <w:rsid w:val="005F3439"/>
    <w:rsid w:val="005F388E"/>
    <w:rsid w:val="005F39AD"/>
    <w:rsid w:val="005F3A2D"/>
    <w:rsid w:val="005F3CD7"/>
    <w:rsid w:val="005F3D1A"/>
    <w:rsid w:val="005F3D2D"/>
    <w:rsid w:val="005F4184"/>
    <w:rsid w:val="005F4895"/>
    <w:rsid w:val="005F49D4"/>
    <w:rsid w:val="005F4DB7"/>
    <w:rsid w:val="005F4E3B"/>
    <w:rsid w:val="005F4E9D"/>
    <w:rsid w:val="005F5131"/>
    <w:rsid w:val="005F51A6"/>
    <w:rsid w:val="005F51E6"/>
    <w:rsid w:val="005F51E8"/>
    <w:rsid w:val="005F54C6"/>
    <w:rsid w:val="005F55FD"/>
    <w:rsid w:val="005F569C"/>
    <w:rsid w:val="005F5A23"/>
    <w:rsid w:val="005F5A83"/>
    <w:rsid w:val="005F5C25"/>
    <w:rsid w:val="005F5D76"/>
    <w:rsid w:val="005F63A2"/>
    <w:rsid w:val="005F68F2"/>
    <w:rsid w:val="005F6934"/>
    <w:rsid w:val="005F6A46"/>
    <w:rsid w:val="005F6F25"/>
    <w:rsid w:val="005F75AD"/>
    <w:rsid w:val="005F7906"/>
    <w:rsid w:val="005F7BA4"/>
    <w:rsid w:val="005F7F7A"/>
    <w:rsid w:val="0060075F"/>
    <w:rsid w:val="00600CC0"/>
    <w:rsid w:val="00600FEA"/>
    <w:rsid w:val="00601265"/>
    <w:rsid w:val="006012BC"/>
    <w:rsid w:val="006014C0"/>
    <w:rsid w:val="0060161D"/>
    <w:rsid w:val="00601C92"/>
    <w:rsid w:val="00601CE1"/>
    <w:rsid w:val="00602150"/>
    <w:rsid w:val="00602231"/>
    <w:rsid w:val="0060236C"/>
    <w:rsid w:val="006023BB"/>
    <w:rsid w:val="006023C7"/>
    <w:rsid w:val="006023CD"/>
    <w:rsid w:val="006024CE"/>
    <w:rsid w:val="00602717"/>
    <w:rsid w:val="00602C33"/>
    <w:rsid w:val="00602D27"/>
    <w:rsid w:val="00602E2A"/>
    <w:rsid w:val="00602E9E"/>
    <w:rsid w:val="00602FD4"/>
    <w:rsid w:val="00603A21"/>
    <w:rsid w:val="006040FC"/>
    <w:rsid w:val="00604167"/>
    <w:rsid w:val="0060427C"/>
    <w:rsid w:val="00604623"/>
    <w:rsid w:val="006048E0"/>
    <w:rsid w:val="00604D86"/>
    <w:rsid w:val="00604E6A"/>
    <w:rsid w:val="00604F7C"/>
    <w:rsid w:val="00605000"/>
    <w:rsid w:val="0060503B"/>
    <w:rsid w:val="00605304"/>
    <w:rsid w:val="00605375"/>
    <w:rsid w:val="00605458"/>
    <w:rsid w:val="006057A2"/>
    <w:rsid w:val="00605AFC"/>
    <w:rsid w:val="00605B57"/>
    <w:rsid w:val="00605E04"/>
    <w:rsid w:val="0060600D"/>
    <w:rsid w:val="0060648F"/>
    <w:rsid w:val="006067BF"/>
    <w:rsid w:val="00606A94"/>
    <w:rsid w:val="00606D61"/>
    <w:rsid w:val="00606DE8"/>
    <w:rsid w:val="00607138"/>
    <w:rsid w:val="006077F5"/>
    <w:rsid w:val="00607A95"/>
    <w:rsid w:val="00607AF8"/>
    <w:rsid w:val="00607AFF"/>
    <w:rsid w:val="00607B2D"/>
    <w:rsid w:val="00607C5B"/>
    <w:rsid w:val="00607C8B"/>
    <w:rsid w:val="00607F90"/>
    <w:rsid w:val="00610178"/>
    <w:rsid w:val="00610429"/>
    <w:rsid w:val="006104CA"/>
    <w:rsid w:val="00610791"/>
    <w:rsid w:val="006108E9"/>
    <w:rsid w:val="00610CD5"/>
    <w:rsid w:val="00611172"/>
    <w:rsid w:val="006114BE"/>
    <w:rsid w:val="00611763"/>
    <w:rsid w:val="006119F1"/>
    <w:rsid w:val="00611DA6"/>
    <w:rsid w:val="00611EB8"/>
    <w:rsid w:val="0061207F"/>
    <w:rsid w:val="00612189"/>
    <w:rsid w:val="006123A4"/>
    <w:rsid w:val="006129B1"/>
    <w:rsid w:val="00612A59"/>
    <w:rsid w:val="00612BC8"/>
    <w:rsid w:val="00612DF9"/>
    <w:rsid w:val="00612E23"/>
    <w:rsid w:val="00612F87"/>
    <w:rsid w:val="0061321C"/>
    <w:rsid w:val="00613288"/>
    <w:rsid w:val="00613334"/>
    <w:rsid w:val="0061335B"/>
    <w:rsid w:val="00613471"/>
    <w:rsid w:val="00613508"/>
    <w:rsid w:val="00613646"/>
    <w:rsid w:val="00613913"/>
    <w:rsid w:val="00613C0B"/>
    <w:rsid w:val="00613D16"/>
    <w:rsid w:val="00614288"/>
    <w:rsid w:val="00614424"/>
    <w:rsid w:val="006148EF"/>
    <w:rsid w:val="00614906"/>
    <w:rsid w:val="00614B99"/>
    <w:rsid w:val="00615094"/>
    <w:rsid w:val="006153F1"/>
    <w:rsid w:val="00615A74"/>
    <w:rsid w:val="00615B3F"/>
    <w:rsid w:val="00615D3C"/>
    <w:rsid w:val="00615DA9"/>
    <w:rsid w:val="00615DB9"/>
    <w:rsid w:val="00615F3E"/>
    <w:rsid w:val="00616124"/>
    <w:rsid w:val="00616183"/>
    <w:rsid w:val="006161E1"/>
    <w:rsid w:val="00616809"/>
    <w:rsid w:val="006168D7"/>
    <w:rsid w:val="00616C84"/>
    <w:rsid w:val="00616E1B"/>
    <w:rsid w:val="006176D1"/>
    <w:rsid w:val="00617FAD"/>
    <w:rsid w:val="006208C9"/>
    <w:rsid w:val="00620A88"/>
    <w:rsid w:val="00620D3F"/>
    <w:rsid w:val="00620D8F"/>
    <w:rsid w:val="00620FA8"/>
    <w:rsid w:val="00620FDC"/>
    <w:rsid w:val="00620FFE"/>
    <w:rsid w:val="00621246"/>
    <w:rsid w:val="00621454"/>
    <w:rsid w:val="0062152B"/>
    <w:rsid w:val="0062173E"/>
    <w:rsid w:val="006219BE"/>
    <w:rsid w:val="00621AED"/>
    <w:rsid w:val="00621B0B"/>
    <w:rsid w:val="00621CB4"/>
    <w:rsid w:val="006221C9"/>
    <w:rsid w:val="00622369"/>
    <w:rsid w:val="006224A3"/>
    <w:rsid w:val="00622515"/>
    <w:rsid w:val="00622858"/>
    <w:rsid w:val="00622A17"/>
    <w:rsid w:val="00622B6D"/>
    <w:rsid w:val="00622FF0"/>
    <w:rsid w:val="00623693"/>
    <w:rsid w:val="00623A83"/>
    <w:rsid w:val="00623BE9"/>
    <w:rsid w:val="006242F8"/>
    <w:rsid w:val="00624BAF"/>
    <w:rsid w:val="00624CD5"/>
    <w:rsid w:val="006250A8"/>
    <w:rsid w:val="00625325"/>
    <w:rsid w:val="006256DE"/>
    <w:rsid w:val="00625A8C"/>
    <w:rsid w:val="00625BAB"/>
    <w:rsid w:val="00625D8B"/>
    <w:rsid w:val="00625DF8"/>
    <w:rsid w:val="00625EA7"/>
    <w:rsid w:val="006260C6"/>
    <w:rsid w:val="006260DD"/>
    <w:rsid w:val="006264AD"/>
    <w:rsid w:val="006264C7"/>
    <w:rsid w:val="00626607"/>
    <w:rsid w:val="00626B6A"/>
    <w:rsid w:val="00626D53"/>
    <w:rsid w:val="00626DD6"/>
    <w:rsid w:val="00626FEE"/>
    <w:rsid w:val="0062742B"/>
    <w:rsid w:val="0062748C"/>
    <w:rsid w:val="0062783B"/>
    <w:rsid w:val="0062791A"/>
    <w:rsid w:val="00627FDD"/>
    <w:rsid w:val="006301C8"/>
    <w:rsid w:val="00630964"/>
    <w:rsid w:val="00630A90"/>
    <w:rsid w:val="00630E90"/>
    <w:rsid w:val="00631012"/>
    <w:rsid w:val="006310E4"/>
    <w:rsid w:val="006311E0"/>
    <w:rsid w:val="006312C9"/>
    <w:rsid w:val="00631BC5"/>
    <w:rsid w:val="0063242B"/>
    <w:rsid w:val="0063250F"/>
    <w:rsid w:val="00632BC8"/>
    <w:rsid w:val="00632C35"/>
    <w:rsid w:val="00632DD9"/>
    <w:rsid w:val="00632E09"/>
    <w:rsid w:val="00632F1D"/>
    <w:rsid w:val="00633172"/>
    <w:rsid w:val="00633208"/>
    <w:rsid w:val="006335D6"/>
    <w:rsid w:val="006335EA"/>
    <w:rsid w:val="006337E5"/>
    <w:rsid w:val="006339E1"/>
    <w:rsid w:val="00633C88"/>
    <w:rsid w:val="00633ED6"/>
    <w:rsid w:val="00633EED"/>
    <w:rsid w:val="00633F26"/>
    <w:rsid w:val="00634185"/>
    <w:rsid w:val="006341F2"/>
    <w:rsid w:val="00634693"/>
    <w:rsid w:val="00634793"/>
    <w:rsid w:val="0063495E"/>
    <w:rsid w:val="00634A79"/>
    <w:rsid w:val="00634B8F"/>
    <w:rsid w:val="00634C33"/>
    <w:rsid w:val="00634D9B"/>
    <w:rsid w:val="00634F25"/>
    <w:rsid w:val="00635267"/>
    <w:rsid w:val="00635843"/>
    <w:rsid w:val="00635A4A"/>
    <w:rsid w:val="00635CEF"/>
    <w:rsid w:val="00635E12"/>
    <w:rsid w:val="00636911"/>
    <w:rsid w:val="00636F8F"/>
    <w:rsid w:val="00637079"/>
    <w:rsid w:val="0063710B"/>
    <w:rsid w:val="0063734A"/>
    <w:rsid w:val="0063755B"/>
    <w:rsid w:val="006375A4"/>
    <w:rsid w:val="006379A7"/>
    <w:rsid w:val="00637B99"/>
    <w:rsid w:val="00637C10"/>
    <w:rsid w:val="00637DA9"/>
    <w:rsid w:val="00637EF2"/>
    <w:rsid w:val="0064009A"/>
    <w:rsid w:val="0064059C"/>
    <w:rsid w:val="0064062F"/>
    <w:rsid w:val="006408B8"/>
    <w:rsid w:val="006409D6"/>
    <w:rsid w:val="00641275"/>
    <w:rsid w:val="006416A3"/>
    <w:rsid w:val="00641AFB"/>
    <w:rsid w:val="00641D77"/>
    <w:rsid w:val="00641F45"/>
    <w:rsid w:val="006420C5"/>
    <w:rsid w:val="00642150"/>
    <w:rsid w:val="0064224D"/>
    <w:rsid w:val="0064226B"/>
    <w:rsid w:val="00642313"/>
    <w:rsid w:val="00642351"/>
    <w:rsid w:val="00642448"/>
    <w:rsid w:val="00642727"/>
    <w:rsid w:val="00642978"/>
    <w:rsid w:val="00642D2D"/>
    <w:rsid w:val="00643021"/>
    <w:rsid w:val="00643204"/>
    <w:rsid w:val="0064336D"/>
    <w:rsid w:val="0064370A"/>
    <w:rsid w:val="0064390A"/>
    <w:rsid w:val="006439D5"/>
    <w:rsid w:val="00643A5B"/>
    <w:rsid w:val="00643A8F"/>
    <w:rsid w:val="00643CE7"/>
    <w:rsid w:val="00643D3C"/>
    <w:rsid w:val="00643F32"/>
    <w:rsid w:val="00643FF6"/>
    <w:rsid w:val="00644214"/>
    <w:rsid w:val="006444F6"/>
    <w:rsid w:val="00644576"/>
    <w:rsid w:val="006448C5"/>
    <w:rsid w:val="00644BD3"/>
    <w:rsid w:val="00644F02"/>
    <w:rsid w:val="00645079"/>
    <w:rsid w:val="00645340"/>
    <w:rsid w:val="00645B51"/>
    <w:rsid w:val="00645BED"/>
    <w:rsid w:val="00645C6E"/>
    <w:rsid w:val="00645EDB"/>
    <w:rsid w:val="00646286"/>
    <w:rsid w:val="00646637"/>
    <w:rsid w:val="0064678F"/>
    <w:rsid w:val="0064695D"/>
    <w:rsid w:val="00646EA6"/>
    <w:rsid w:val="006470E0"/>
    <w:rsid w:val="00647333"/>
    <w:rsid w:val="0064740D"/>
    <w:rsid w:val="0064758E"/>
    <w:rsid w:val="00647970"/>
    <w:rsid w:val="00647CDA"/>
    <w:rsid w:val="006501AD"/>
    <w:rsid w:val="00650452"/>
    <w:rsid w:val="0065068E"/>
    <w:rsid w:val="006507CC"/>
    <w:rsid w:val="00650984"/>
    <w:rsid w:val="00650D19"/>
    <w:rsid w:val="00650DB8"/>
    <w:rsid w:val="0065132E"/>
    <w:rsid w:val="00651683"/>
    <w:rsid w:val="00651913"/>
    <w:rsid w:val="00651AEB"/>
    <w:rsid w:val="00651D02"/>
    <w:rsid w:val="00651EC0"/>
    <w:rsid w:val="00652325"/>
    <w:rsid w:val="00652326"/>
    <w:rsid w:val="00652591"/>
    <w:rsid w:val="0065269E"/>
    <w:rsid w:val="00652BA1"/>
    <w:rsid w:val="00652C0E"/>
    <w:rsid w:val="00653224"/>
    <w:rsid w:val="006532B3"/>
    <w:rsid w:val="0065383E"/>
    <w:rsid w:val="00653A1D"/>
    <w:rsid w:val="00653F79"/>
    <w:rsid w:val="00653FD2"/>
    <w:rsid w:val="00654021"/>
    <w:rsid w:val="006545FC"/>
    <w:rsid w:val="0065473B"/>
    <w:rsid w:val="00654762"/>
    <w:rsid w:val="006549D8"/>
    <w:rsid w:val="006549FD"/>
    <w:rsid w:val="00654B3F"/>
    <w:rsid w:val="00654CB3"/>
    <w:rsid w:val="00654D3A"/>
    <w:rsid w:val="00654DFD"/>
    <w:rsid w:val="00654F2B"/>
    <w:rsid w:val="0065521B"/>
    <w:rsid w:val="0065526A"/>
    <w:rsid w:val="00655462"/>
    <w:rsid w:val="0065587B"/>
    <w:rsid w:val="00655D89"/>
    <w:rsid w:val="00655E6F"/>
    <w:rsid w:val="00655F56"/>
    <w:rsid w:val="00656686"/>
    <w:rsid w:val="006566EA"/>
    <w:rsid w:val="0065678C"/>
    <w:rsid w:val="00656A75"/>
    <w:rsid w:val="00657367"/>
    <w:rsid w:val="006577FB"/>
    <w:rsid w:val="00657AC9"/>
    <w:rsid w:val="00657C78"/>
    <w:rsid w:val="00657C8C"/>
    <w:rsid w:val="00657FFE"/>
    <w:rsid w:val="0066016A"/>
    <w:rsid w:val="0066019E"/>
    <w:rsid w:val="00660502"/>
    <w:rsid w:val="00660516"/>
    <w:rsid w:val="006607CF"/>
    <w:rsid w:val="00660A5C"/>
    <w:rsid w:val="00660B38"/>
    <w:rsid w:val="00660C0C"/>
    <w:rsid w:val="006615A1"/>
    <w:rsid w:val="00661A33"/>
    <w:rsid w:val="00661D86"/>
    <w:rsid w:val="00661EC8"/>
    <w:rsid w:val="0066208F"/>
    <w:rsid w:val="00662286"/>
    <w:rsid w:val="006622DD"/>
    <w:rsid w:val="006624D0"/>
    <w:rsid w:val="0066257F"/>
    <w:rsid w:val="00662616"/>
    <w:rsid w:val="006627C4"/>
    <w:rsid w:val="00662E7A"/>
    <w:rsid w:val="00662FFB"/>
    <w:rsid w:val="00663454"/>
    <w:rsid w:val="006637BB"/>
    <w:rsid w:val="006639F6"/>
    <w:rsid w:val="00663A82"/>
    <w:rsid w:val="00663C6B"/>
    <w:rsid w:val="00663CF6"/>
    <w:rsid w:val="00663DA7"/>
    <w:rsid w:val="00663E7A"/>
    <w:rsid w:val="00663F12"/>
    <w:rsid w:val="006640B6"/>
    <w:rsid w:val="006640BC"/>
    <w:rsid w:val="00664130"/>
    <w:rsid w:val="006644D4"/>
    <w:rsid w:val="006646AE"/>
    <w:rsid w:val="0066472A"/>
    <w:rsid w:val="00664B37"/>
    <w:rsid w:val="00664BB5"/>
    <w:rsid w:val="006656BA"/>
    <w:rsid w:val="00665B06"/>
    <w:rsid w:val="00665DF6"/>
    <w:rsid w:val="0066648F"/>
    <w:rsid w:val="0066672C"/>
    <w:rsid w:val="00666DCF"/>
    <w:rsid w:val="00666F0A"/>
    <w:rsid w:val="006675B3"/>
    <w:rsid w:val="006679DD"/>
    <w:rsid w:val="00667E20"/>
    <w:rsid w:val="00667E25"/>
    <w:rsid w:val="006701ED"/>
    <w:rsid w:val="00670265"/>
    <w:rsid w:val="00670652"/>
    <w:rsid w:val="00670699"/>
    <w:rsid w:val="00670B27"/>
    <w:rsid w:val="00670C14"/>
    <w:rsid w:val="00670CAF"/>
    <w:rsid w:val="00670E28"/>
    <w:rsid w:val="00670E61"/>
    <w:rsid w:val="00671089"/>
    <w:rsid w:val="006710CD"/>
    <w:rsid w:val="00671131"/>
    <w:rsid w:val="00671720"/>
    <w:rsid w:val="00671C1F"/>
    <w:rsid w:val="006721E2"/>
    <w:rsid w:val="00672467"/>
    <w:rsid w:val="0067267C"/>
    <w:rsid w:val="006726C2"/>
    <w:rsid w:val="00672AEE"/>
    <w:rsid w:val="00672B16"/>
    <w:rsid w:val="00672B18"/>
    <w:rsid w:val="006730D4"/>
    <w:rsid w:val="00673215"/>
    <w:rsid w:val="00673516"/>
    <w:rsid w:val="0067397D"/>
    <w:rsid w:val="006739CB"/>
    <w:rsid w:val="00673A16"/>
    <w:rsid w:val="00673BC7"/>
    <w:rsid w:val="00673CBD"/>
    <w:rsid w:val="00673D87"/>
    <w:rsid w:val="00673DFB"/>
    <w:rsid w:val="00673EEB"/>
    <w:rsid w:val="006745C5"/>
    <w:rsid w:val="00674C88"/>
    <w:rsid w:val="00674E57"/>
    <w:rsid w:val="00674FA9"/>
    <w:rsid w:val="0067543A"/>
    <w:rsid w:val="006756F1"/>
    <w:rsid w:val="00675727"/>
    <w:rsid w:val="00675908"/>
    <w:rsid w:val="006760DA"/>
    <w:rsid w:val="0067617F"/>
    <w:rsid w:val="006762C7"/>
    <w:rsid w:val="00676427"/>
    <w:rsid w:val="00676783"/>
    <w:rsid w:val="006768ED"/>
    <w:rsid w:val="00676952"/>
    <w:rsid w:val="00676A61"/>
    <w:rsid w:val="00676D84"/>
    <w:rsid w:val="0067736A"/>
    <w:rsid w:val="006773CD"/>
    <w:rsid w:val="006776A4"/>
    <w:rsid w:val="00677B2A"/>
    <w:rsid w:val="00677ECC"/>
    <w:rsid w:val="00677EE1"/>
    <w:rsid w:val="00677FE8"/>
    <w:rsid w:val="0068006C"/>
    <w:rsid w:val="00680245"/>
    <w:rsid w:val="006802FC"/>
    <w:rsid w:val="0068054A"/>
    <w:rsid w:val="00680636"/>
    <w:rsid w:val="00680782"/>
    <w:rsid w:val="00680798"/>
    <w:rsid w:val="00680A08"/>
    <w:rsid w:val="00680A85"/>
    <w:rsid w:val="00680E1D"/>
    <w:rsid w:val="00681643"/>
    <w:rsid w:val="00681679"/>
    <w:rsid w:val="00681836"/>
    <w:rsid w:val="00681968"/>
    <w:rsid w:val="00681993"/>
    <w:rsid w:val="00681D32"/>
    <w:rsid w:val="00681E75"/>
    <w:rsid w:val="006820D1"/>
    <w:rsid w:val="00682122"/>
    <w:rsid w:val="006821D1"/>
    <w:rsid w:val="006824DF"/>
    <w:rsid w:val="00682704"/>
    <w:rsid w:val="00682A2C"/>
    <w:rsid w:val="00682A69"/>
    <w:rsid w:val="00682B43"/>
    <w:rsid w:val="00682BCC"/>
    <w:rsid w:val="00682C4B"/>
    <w:rsid w:val="00682E97"/>
    <w:rsid w:val="00683648"/>
    <w:rsid w:val="00683828"/>
    <w:rsid w:val="00683BE3"/>
    <w:rsid w:val="00683C2D"/>
    <w:rsid w:val="00683DBF"/>
    <w:rsid w:val="00683DC3"/>
    <w:rsid w:val="00683DE3"/>
    <w:rsid w:val="00684049"/>
    <w:rsid w:val="0068460A"/>
    <w:rsid w:val="0068466D"/>
    <w:rsid w:val="00684852"/>
    <w:rsid w:val="00684A5B"/>
    <w:rsid w:val="00684DA3"/>
    <w:rsid w:val="00684F36"/>
    <w:rsid w:val="006854E7"/>
    <w:rsid w:val="0068562A"/>
    <w:rsid w:val="006857DC"/>
    <w:rsid w:val="00685806"/>
    <w:rsid w:val="0068606C"/>
    <w:rsid w:val="00686633"/>
    <w:rsid w:val="00686D7E"/>
    <w:rsid w:val="00686E4F"/>
    <w:rsid w:val="00687155"/>
    <w:rsid w:val="00687451"/>
    <w:rsid w:val="006874A6"/>
    <w:rsid w:val="00687562"/>
    <w:rsid w:val="00687565"/>
    <w:rsid w:val="0068765E"/>
    <w:rsid w:val="00687722"/>
    <w:rsid w:val="00687AE7"/>
    <w:rsid w:val="00687C34"/>
    <w:rsid w:val="00687EA2"/>
    <w:rsid w:val="00687EED"/>
    <w:rsid w:val="00687F61"/>
    <w:rsid w:val="00687FA7"/>
    <w:rsid w:val="00690497"/>
    <w:rsid w:val="00690825"/>
    <w:rsid w:val="00690ABC"/>
    <w:rsid w:val="00690BA3"/>
    <w:rsid w:val="00690BF4"/>
    <w:rsid w:val="00690F8A"/>
    <w:rsid w:val="006910C3"/>
    <w:rsid w:val="006910CD"/>
    <w:rsid w:val="0069168D"/>
    <w:rsid w:val="006919EF"/>
    <w:rsid w:val="00691BA4"/>
    <w:rsid w:val="00691C09"/>
    <w:rsid w:val="00691F8F"/>
    <w:rsid w:val="00692471"/>
    <w:rsid w:val="006927C2"/>
    <w:rsid w:val="00692881"/>
    <w:rsid w:val="00692B02"/>
    <w:rsid w:val="00692C83"/>
    <w:rsid w:val="00692EF4"/>
    <w:rsid w:val="006930DB"/>
    <w:rsid w:val="00693399"/>
    <w:rsid w:val="00693507"/>
    <w:rsid w:val="006935F3"/>
    <w:rsid w:val="0069384A"/>
    <w:rsid w:val="00693957"/>
    <w:rsid w:val="00693B55"/>
    <w:rsid w:val="00693DB8"/>
    <w:rsid w:val="00693E9A"/>
    <w:rsid w:val="0069402C"/>
    <w:rsid w:val="0069427C"/>
    <w:rsid w:val="0069472E"/>
    <w:rsid w:val="00694D30"/>
    <w:rsid w:val="00694E2E"/>
    <w:rsid w:val="00694FB6"/>
    <w:rsid w:val="006956B3"/>
    <w:rsid w:val="00695784"/>
    <w:rsid w:val="00695928"/>
    <w:rsid w:val="00695B12"/>
    <w:rsid w:val="00695F75"/>
    <w:rsid w:val="00695F79"/>
    <w:rsid w:val="0069601C"/>
    <w:rsid w:val="00696082"/>
    <w:rsid w:val="00696186"/>
    <w:rsid w:val="0069624E"/>
    <w:rsid w:val="0069634C"/>
    <w:rsid w:val="006969C4"/>
    <w:rsid w:val="00696A0F"/>
    <w:rsid w:val="00696AFE"/>
    <w:rsid w:val="00696C8C"/>
    <w:rsid w:val="00696CC0"/>
    <w:rsid w:val="0069717C"/>
    <w:rsid w:val="00697208"/>
    <w:rsid w:val="0069727D"/>
    <w:rsid w:val="006973BB"/>
    <w:rsid w:val="00697505"/>
    <w:rsid w:val="0069786C"/>
    <w:rsid w:val="006979DE"/>
    <w:rsid w:val="00697CB1"/>
    <w:rsid w:val="006A00C7"/>
    <w:rsid w:val="006A0469"/>
    <w:rsid w:val="006A05F2"/>
    <w:rsid w:val="006A063F"/>
    <w:rsid w:val="006A0652"/>
    <w:rsid w:val="006A07FD"/>
    <w:rsid w:val="006A0AD0"/>
    <w:rsid w:val="006A0ED3"/>
    <w:rsid w:val="006A10D6"/>
    <w:rsid w:val="006A131C"/>
    <w:rsid w:val="006A16BF"/>
    <w:rsid w:val="006A17F8"/>
    <w:rsid w:val="006A1B6A"/>
    <w:rsid w:val="006A1BCE"/>
    <w:rsid w:val="006A222A"/>
    <w:rsid w:val="006A242C"/>
    <w:rsid w:val="006A24D4"/>
    <w:rsid w:val="006A2693"/>
    <w:rsid w:val="006A29E4"/>
    <w:rsid w:val="006A2CC3"/>
    <w:rsid w:val="006A2CF2"/>
    <w:rsid w:val="006A2FA4"/>
    <w:rsid w:val="006A2FC1"/>
    <w:rsid w:val="006A3122"/>
    <w:rsid w:val="006A37CE"/>
    <w:rsid w:val="006A3A19"/>
    <w:rsid w:val="006A3AE9"/>
    <w:rsid w:val="006A3B7D"/>
    <w:rsid w:val="006A3C51"/>
    <w:rsid w:val="006A4234"/>
    <w:rsid w:val="006A4762"/>
    <w:rsid w:val="006A4862"/>
    <w:rsid w:val="006A4C28"/>
    <w:rsid w:val="006A4D14"/>
    <w:rsid w:val="006A50FC"/>
    <w:rsid w:val="006A51EA"/>
    <w:rsid w:val="006A574B"/>
    <w:rsid w:val="006A57B5"/>
    <w:rsid w:val="006A5AAF"/>
    <w:rsid w:val="006A5B99"/>
    <w:rsid w:val="006A5E9E"/>
    <w:rsid w:val="006A658D"/>
    <w:rsid w:val="006A68A8"/>
    <w:rsid w:val="006A698A"/>
    <w:rsid w:val="006A6C5B"/>
    <w:rsid w:val="006A6EAB"/>
    <w:rsid w:val="006A6FE1"/>
    <w:rsid w:val="006A7098"/>
    <w:rsid w:val="006A7194"/>
    <w:rsid w:val="006A72F5"/>
    <w:rsid w:val="006A73B4"/>
    <w:rsid w:val="006A76D3"/>
    <w:rsid w:val="006A7865"/>
    <w:rsid w:val="006A7B62"/>
    <w:rsid w:val="006A7BFC"/>
    <w:rsid w:val="006A7C43"/>
    <w:rsid w:val="006A7C75"/>
    <w:rsid w:val="006B05D4"/>
    <w:rsid w:val="006B09DB"/>
    <w:rsid w:val="006B0A7A"/>
    <w:rsid w:val="006B0CB6"/>
    <w:rsid w:val="006B0F65"/>
    <w:rsid w:val="006B1022"/>
    <w:rsid w:val="006B11F1"/>
    <w:rsid w:val="006B14DB"/>
    <w:rsid w:val="006B1654"/>
    <w:rsid w:val="006B1BF5"/>
    <w:rsid w:val="006B221B"/>
    <w:rsid w:val="006B2310"/>
    <w:rsid w:val="006B23C1"/>
    <w:rsid w:val="006B23E1"/>
    <w:rsid w:val="006B249E"/>
    <w:rsid w:val="006B2880"/>
    <w:rsid w:val="006B28AD"/>
    <w:rsid w:val="006B2990"/>
    <w:rsid w:val="006B2B9B"/>
    <w:rsid w:val="006B2BDC"/>
    <w:rsid w:val="006B2C87"/>
    <w:rsid w:val="006B34F1"/>
    <w:rsid w:val="006B385A"/>
    <w:rsid w:val="006B3CCE"/>
    <w:rsid w:val="006B4048"/>
    <w:rsid w:val="006B4359"/>
    <w:rsid w:val="006B443C"/>
    <w:rsid w:val="006B45B9"/>
    <w:rsid w:val="006B4A6B"/>
    <w:rsid w:val="006B4D7B"/>
    <w:rsid w:val="006B4E55"/>
    <w:rsid w:val="006B5481"/>
    <w:rsid w:val="006B5581"/>
    <w:rsid w:val="006B6055"/>
    <w:rsid w:val="006B609B"/>
    <w:rsid w:val="006B60F7"/>
    <w:rsid w:val="006B6296"/>
    <w:rsid w:val="006B6376"/>
    <w:rsid w:val="006B659F"/>
    <w:rsid w:val="006B6AC2"/>
    <w:rsid w:val="006B6BD2"/>
    <w:rsid w:val="006B6D55"/>
    <w:rsid w:val="006B6DE5"/>
    <w:rsid w:val="006B6ECC"/>
    <w:rsid w:val="006B70BB"/>
    <w:rsid w:val="006B71B5"/>
    <w:rsid w:val="006B72C4"/>
    <w:rsid w:val="006B7B4C"/>
    <w:rsid w:val="006B7B50"/>
    <w:rsid w:val="006B7C10"/>
    <w:rsid w:val="006B7FA5"/>
    <w:rsid w:val="006C009A"/>
    <w:rsid w:val="006C099C"/>
    <w:rsid w:val="006C0A61"/>
    <w:rsid w:val="006C0AF1"/>
    <w:rsid w:val="006C0F79"/>
    <w:rsid w:val="006C16D4"/>
    <w:rsid w:val="006C1A27"/>
    <w:rsid w:val="006C1A6C"/>
    <w:rsid w:val="006C1F29"/>
    <w:rsid w:val="006C2477"/>
    <w:rsid w:val="006C2B54"/>
    <w:rsid w:val="006C2C00"/>
    <w:rsid w:val="006C3318"/>
    <w:rsid w:val="006C3440"/>
    <w:rsid w:val="006C34B5"/>
    <w:rsid w:val="006C34E5"/>
    <w:rsid w:val="006C3528"/>
    <w:rsid w:val="006C370D"/>
    <w:rsid w:val="006C3963"/>
    <w:rsid w:val="006C3975"/>
    <w:rsid w:val="006C3E0A"/>
    <w:rsid w:val="006C4530"/>
    <w:rsid w:val="006C4565"/>
    <w:rsid w:val="006C4ACB"/>
    <w:rsid w:val="006C4D58"/>
    <w:rsid w:val="006C4EF8"/>
    <w:rsid w:val="006C5CA8"/>
    <w:rsid w:val="006C5EDF"/>
    <w:rsid w:val="006C5FC2"/>
    <w:rsid w:val="006C6142"/>
    <w:rsid w:val="006C6291"/>
    <w:rsid w:val="006C6571"/>
    <w:rsid w:val="006C6601"/>
    <w:rsid w:val="006C6685"/>
    <w:rsid w:val="006C671E"/>
    <w:rsid w:val="006C6CBD"/>
    <w:rsid w:val="006C6DE7"/>
    <w:rsid w:val="006C7019"/>
    <w:rsid w:val="006C70DD"/>
    <w:rsid w:val="006C717D"/>
    <w:rsid w:val="006C7398"/>
    <w:rsid w:val="006C75A1"/>
    <w:rsid w:val="006C762C"/>
    <w:rsid w:val="006C781D"/>
    <w:rsid w:val="006C792C"/>
    <w:rsid w:val="006C7946"/>
    <w:rsid w:val="006C7984"/>
    <w:rsid w:val="006C7E15"/>
    <w:rsid w:val="006D0A6F"/>
    <w:rsid w:val="006D0E4B"/>
    <w:rsid w:val="006D10C1"/>
    <w:rsid w:val="006D111A"/>
    <w:rsid w:val="006D12DC"/>
    <w:rsid w:val="006D1302"/>
    <w:rsid w:val="006D130C"/>
    <w:rsid w:val="006D14A1"/>
    <w:rsid w:val="006D1A36"/>
    <w:rsid w:val="006D1A9E"/>
    <w:rsid w:val="006D1AE4"/>
    <w:rsid w:val="006D1B19"/>
    <w:rsid w:val="006D1B91"/>
    <w:rsid w:val="006D1CF7"/>
    <w:rsid w:val="006D216A"/>
    <w:rsid w:val="006D21D5"/>
    <w:rsid w:val="006D22D1"/>
    <w:rsid w:val="006D234B"/>
    <w:rsid w:val="006D2B30"/>
    <w:rsid w:val="006D2C06"/>
    <w:rsid w:val="006D308C"/>
    <w:rsid w:val="006D30FB"/>
    <w:rsid w:val="006D35FA"/>
    <w:rsid w:val="006D38A2"/>
    <w:rsid w:val="006D3987"/>
    <w:rsid w:val="006D3A91"/>
    <w:rsid w:val="006D4127"/>
    <w:rsid w:val="006D4382"/>
    <w:rsid w:val="006D49AF"/>
    <w:rsid w:val="006D49B2"/>
    <w:rsid w:val="006D4C17"/>
    <w:rsid w:val="006D4C19"/>
    <w:rsid w:val="006D4D8F"/>
    <w:rsid w:val="006D4E21"/>
    <w:rsid w:val="006D4E9F"/>
    <w:rsid w:val="006D52B5"/>
    <w:rsid w:val="006D55BA"/>
    <w:rsid w:val="006D56F5"/>
    <w:rsid w:val="006D58DD"/>
    <w:rsid w:val="006D5914"/>
    <w:rsid w:val="006D5A8B"/>
    <w:rsid w:val="006D6212"/>
    <w:rsid w:val="006D623D"/>
    <w:rsid w:val="006D6341"/>
    <w:rsid w:val="006D6480"/>
    <w:rsid w:val="006D6589"/>
    <w:rsid w:val="006D678B"/>
    <w:rsid w:val="006D680E"/>
    <w:rsid w:val="006D69B6"/>
    <w:rsid w:val="006D6C09"/>
    <w:rsid w:val="006D70AE"/>
    <w:rsid w:val="006D727B"/>
    <w:rsid w:val="006D72CC"/>
    <w:rsid w:val="006D78AD"/>
    <w:rsid w:val="006D7A6C"/>
    <w:rsid w:val="006D7D9C"/>
    <w:rsid w:val="006E0004"/>
    <w:rsid w:val="006E01F3"/>
    <w:rsid w:val="006E0D5F"/>
    <w:rsid w:val="006E0E72"/>
    <w:rsid w:val="006E0F78"/>
    <w:rsid w:val="006E10DA"/>
    <w:rsid w:val="006E118A"/>
    <w:rsid w:val="006E16B6"/>
    <w:rsid w:val="006E1790"/>
    <w:rsid w:val="006E2152"/>
    <w:rsid w:val="006E23DE"/>
    <w:rsid w:val="006E24D8"/>
    <w:rsid w:val="006E2961"/>
    <w:rsid w:val="006E2EF0"/>
    <w:rsid w:val="006E2F34"/>
    <w:rsid w:val="006E2FB7"/>
    <w:rsid w:val="006E3050"/>
    <w:rsid w:val="006E3276"/>
    <w:rsid w:val="006E3753"/>
    <w:rsid w:val="006E376C"/>
    <w:rsid w:val="006E4042"/>
    <w:rsid w:val="006E4269"/>
    <w:rsid w:val="006E4803"/>
    <w:rsid w:val="006E4EE0"/>
    <w:rsid w:val="006E4FA7"/>
    <w:rsid w:val="006E50FD"/>
    <w:rsid w:val="006E519B"/>
    <w:rsid w:val="006E529A"/>
    <w:rsid w:val="006E53A4"/>
    <w:rsid w:val="006E53FB"/>
    <w:rsid w:val="006E5409"/>
    <w:rsid w:val="006E541F"/>
    <w:rsid w:val="006E556E"/>
    <w:rsid w:val="006E55E2"/>
    <w:rsid w:val="006E5746"/>
    <w:rsid w:val="006E58FB"/>
    <w:rsid w:val="006E5A0C"/>
    <w:rsid w:val="006E5C28"/>
    <w:rsid w:val="006E5D7D"/>
    <w:rsid w:val="006E60B4"/>
    <w:rsid w:val="006E638C"/>
    <w:rsid w:val="006E6659"/>
    <w:rsid w:val="006E66E7"/>
    <w:rsid w:val="006E6B06"/>
    <w:rsid w:val="006E6C6D"/>
    <w:rsid w:val="006E6CA1"/>
    <w:rsid w:val="006E6CD9"/>
    <w:rsid w:val="006E6D07"/>
    <w:rsid w:val="006E70A8"/>
    <w:rsid w:val="006E70F7"/>
    <w:rsid w:val="006E7578"/>
    <w:rsid w:val="006E7637"/>
    <w:rsid w:val="006E7C04"/>
    <w:rsid w:val="006E7C64"/>
    <w:rsid w:val="006E7D64"/>
    <w:rsid w:val="006E7DD5"/>
    <w:rsid w:val="006E7EBB"/>
    <w:rsid w:val="006E7F5D"/>
    <w:rsid w:val="006F08B5"/>
    <w:rsid w:val="006F0955"/>
    <w:rsid w:val="006F0A99"/>
    <w:rsid w:val="006F0AFC"/>
    <w:rsid w:val="006F1215"/>
    <w:rsid w:val="006F12F1"/>
    <w:rsid w:val="006F1451"/>
    <w:rsid w:val="006F15D7"/>
    <w:rsid w:val="006F2957"/>
    <w:rsid w:val="006F2E63"/>
    <w:rsid w:val="006F3236"/>
    <w:rsid w:val="006F3968"/>
    <w:rsid w:val="006F3B3C"/>
    <w:rsid w:val="006F3E30"/>
    <w:rsid w:val="006F3EEE"/>
    <w:rsid w:val="006F414C"/>
    <w:rsid w:val="006F4262"/>
    <w:rsid w:val="006F4353"/>
    <w:rsid w:val="006F4490"/>
    <w:rsid w:val="006F44E7"/>
    <w:rsid w:val="006F4B08"/>
    <w:rsid w:val="006F4D84"/>
    <w:rsid w:val="006F4D9E"/>
    <w:rsid w:val="006F5053"/>
    <w:rsid w:val="006F50B0"/>
    <w:rsid w:val="006F5268"/>
    <w:rsid w:val="006F52BE"/>
    <w:rsid w:val="006F532E"/>
    <w:rsid w:val="006F555F"/>
    <w:rsid w:val="006F565D"/>
    <w:rsid w:val="006F5FA7"/>
    <w:rsid w:val="006F610E"/>
    <w:rsid w:val="006F6153"/>
    <w:rsid w:val="006F61DB"/>
    <w:rsid w:val="006F6607"/>
    <w:rsid w:val="006F66F7"/>
    <w:rsid w:val="006F6855"/>
    <w:rsid w:val="006F6A29"/>
    <w:rsid w:val="006F6EF7"/>
    <w:rsid w:val="006F6F43"/>
    <w:rsid w:val="006F72F0"/>
    <w:rsid w:val="006F7D08"/>
    <w:rsid w:val="006F7F07"/>
    <w:rsid w:val="0070007B"/>
    <w:rsid w:val="007002C6"/>
    <w:rsid w:val="00700A9C"/>
    <w:rsid w:val="00700AA2"/>
    <w:rsid w:val="00700D25"/>
    <w:rsid w:val="00700FA1"/>
    <w:rsid w:val="0070102F"/>
    <w:rsid w:val="007012B8"/>
    <w:rsid w:val="00701633"/>
    <w:rsid w:val="00701FBD"/>
    <w:rsid w:val="00702164"/>
    <w:rsid w:val="00702333"/>
    <w:rsid w:val="007025EA"/>
    <w:rsid w:val="00702644"/>
    <w:rsid w:val="00702674"/>
    <w:rsid w:val="0070286D"/>
    <w:rsid w:val="00702999"/>
    <w:rsid w:val="00702D2E"/>
    <w:rsid w:val="00702EB7"/>
    <w:rsid w:val="00702EE2"/>
    <w:rsid w:val="00702F37"/>
    <w:rsid w:val="0070382E"/>
    <w:rsid w:val="00703A13"/>
    <w:rsid w:val="00703AD2"/>
    <w:rsid w:val="00703B48"/>
    <w:rsid w:val="00703B65"/>
    <w:rsid w:val="00703D5E"/>
    <w:rsid w:val="00703DA9"/>
    <w:rsid w:val="00703DB5"/>
    <w:rsid w:val="00703EE5"/>
    <w:rsid w:val="00703FDD"/>
    <w:rsid w:val="0070407D"/>
    <w:rsid w:val="0070442F"/>
    <w:rsid w:val="0070476F"/>
    <w:rsid w:val="00704B97"/>
    <w:rsid w:val="00704DBF"/>
    <w:rsid w:val="0070510C"/>
    <w:rsid w:val="007052D1"/>
    <w:rsid w:val="00705A76"/>
    <w:rsid w:val="00705C73"/>
    <w:rsid w:val="00705F33"/>
    <w:rsid w:val="007069BF"/>
    <w:rsid w:val="00706DE9"/>
    <w:rsid w:val="00707352"/>
    <w:rsid w:val="00707DAB"/>
    <w:rsid w:val="0071009D"/>
    <w:rsid w:val="00710180"/>
    <w:rsid w:val="0071029F"/>
    <w:rsid w:val="0071051F"/>
    <w:rsid w:val="0071053E"/>
    <w:rsid w:val="007105C7"/>
    <w:rsid w:val="007107FB"/>
    <w:rsid w:val="00710AC9"/>
    <w:rsid w:val="00710AD2"/>
    <w:rsid w:val="00710E15"/>
    <w:rsid w:val="007110FC"/>
    <w:rsid w:val="007111E7"/>
    <w:rsid w:val="00711863"/>
    <w:rsid w:val="00711942"/>
    <w:rsid w:val="00711C08"/>
    <w:rsid w:val="00711D63"/>
    <w:rsid w:val="00711E84"/>
    <w:rsid w:val="00712512"/>
    <w:rsid w:val="00712611"/>
    <w:rsid w:val="00712944"/>
    <w:rsid w:val="00712AB4"/>
    <w:rsid w:val="007130C1"/>
    <w:rsid w:val="00713243"/>
    <w:rsid w:val="007132D0"/>
    <w:rsid w:val="007133F2"/>
    <w:rsid w:val="00713845"/>
    <w:rsid w:val="007139EA"/>
    <w:rsid w:val="00713B1C"/>
    <w:rsid w:val="00713F56"/>
    <w:rsid w:val="007143FF"/>
    <w:rsid w:val="0071443C"/>
    <w:rsid w:val="00714594"/>
    <w:rsid w:val="00714B11"/>
    <w:rsid w:val="00714B46"/>
    <w:rsid w:val="00714F3F"/>
    <w:rsid w:val="00714F70"/>
    <w:rsid w:val="0071512B"/>
    <w:rsid w:val="00715A5B"/>
    <w:rsid w:val="00715CCF"/>
    <w:rsid w:val="00715F5B"/>
    <w:rsid w:val="007162DD"/>
    <w:rsid w:val="007163AB"/>
    <w:rsid w:val="007164E3"/>
    <w:rsid w:val="0071652E"/>
    <w:rsid w:val="0071657D"/>
    <w:rsid w:val="00716759"/>
    <w:rsid w:val="007169C4"/>
    <w:rsid w:val="00717422"/>
    <w:rsid w:val="007175E7"/>
    <w:rsid w:val="007176E7"/>
    <w:rsid w:val="00717745"/>
    <w:rsid w:val="007178E4"/>
    <w:rsid w:val="00717DE8"/>
    <w:rsid w:val="00720699"/>
    <w:rsid w:val="0072093C"/>
    <w:rsid w:val="00720A2B"/>
    <w:rsid w:val="00720A61"/>
    <w:rsid w:val="00720DAB"/>
    <w:rsid w:val="00720EC0"/>
    <w:rsid w:val="00720F9B"/>
    <w:rsid w:val="00720FF3"/>
    <w:rsid w:val="0072103A"/>
    <w:rsid w:val="007211B2"/>
    <w:rsid w:val="007211F5"/>
    <w:rsid w:val="007211FC"/>
    <w:rsid w:val="00721575"/>
    <w:rsid w:val="0072183C"/>
    <w:rsid w:val="007218C5"/>
    <w:rsid w:val="0072201F"/>
    <w:rsid w:val="0072217B"/>
    <w:rsid w:val="00722440"/>
    <w:rsid w:val="00722457"/>
    <w:rsid w:val="0072292D"/>
    <w:rsid w:val="00722952"/>
    <w:rsid w:val="00722B8F"/>
    <w:rsid w:val="00722D6D"/>
    <w:rsid w:val="007230EC"/>
    <w:rsid w:val="007231FE"/>
    <w:rsid w:val="00723405"/>
    <w:rsid w:val="0072361C"/>
    <w:rsid w:val="0072368D"/>
    <w:rsid w:val="007236B9"/>
    <w:rsid w:val="007238B5"/>
    <w:rsid w:val="00723BA9"/>
    <w:rsid w:val="00723EFD"/>
    <w:rsid w:val="0072402F"/>
    <w:rsid w:val="0072410E"/>
    <w:rsid w:val="0072439E"/>
    <w:rsid w:val="00724A89"/>
    <w:rsid w:val="00724AA6"/>
    <w:rsid w:val="00724EF8"/>
    <w:rsid w:val="00725404"/>
    <w:rsid w:val="0072571A"/>
    <w:rsid w:val="00725AF0"/>
    <w:rsid w:val="00726039"/>
    <w:rsid w:val="0072647B"/>
    <w:rsid w:val="0072669A"/>
    <w:rsid w:val="00726B7E"/>
    <w:rsid w:val="00727165"/>
    <w:rsid w:val="00727642"/>
    <w:rsid w:val="00727777"/>
    <w:rsid w:val="00727935"/>
    <w:rsid w:val="00727BB4"/>
    <w:rsid w:val="00727ED2"/>
    <w:rsid w:val="00727FFD"/>
    <w:rsid w:val="0073010B"/>
    <w:rsid w:val="0073019C"/>
    <w:rsid w:val="007302B6"/>
    <w:rsid w:val="007305B6"/>
    <w:rsid w:val="00730C9A"/>
    <w:rsid w:val="00730ECA"/>
    <w:rsid w:val="00730F49"/>
    <w:rsid w:val="00731411"/>
    <w:rsid w:val="0073188A"/>
    <w:rsid w:val="007319FE"/>
    <w:rsid w:val="00731F2B"/>
    <w:rsid w:val="00731F4F"/>
    <w:rsid w:val="007321A8"/>
    <w:rsid w:val="0073252F"/>
    <w:rsid w:val="0073262A"/>
    <w:rsid w:val="00732680"/>
    <w:rsid w:val="007329DA"/>
    <w:rsid w:val="00732B85"/>
    <w:rsid w:val="00732C7A"/>
    <w:rsid w:val="00732EBD"/>
    <w:rsid w:val="00732F8F"/>
    <w:rsid w:val="00733200"/>
    <w:rsid w:val="0073320D"/>
    <w:rsid w:val="0073335D"/>
    <w:rsid w:val="00733382"/>
    <w:rsid w:val="007336BF"/>
    <w:rsid w:val="007336F5"/>
    <w:rsid w:val="00733701"/>
    <w:rsid w:val="007339BC"/>
    <w:rsid w:val="00733E88"/>
    <w:rsid w:val="00733EEA"/>
    <w:rsid w:val="007342FE"/>
    <w:rsid w:val="007344DC"/>
    <w:rsid w:val="007345D0"/>
    <w:rsid w:val="00734635"/>
    <w:rsid w:val="00734ABA"/>
    <w:rsid w:val="00734AC9"/>
    <w:rsid w:val="00734EEB"/>
    <w:rsid w:val="007355E8"/>
    <w:rsid w:val="007357C9"/>
    <w:rsid w:val="00735990"/>
    <w:rsid w:val="00735C3E"/>
    <w:rsid w:val="00735D26"/>
    <w:rsid w:val="00735E1A"/>
    <w:rsid w:val="00735FBD"/>
    <w:rsid w:val="00736133"/>
    <w:rsid w:val="00736434"/>
    <w:rsid w:val="0073696C"/>
    <w:rsid w:val="00736A8C"/>
    <w:rsid w:val="00736BD6"/>
    <w:rsid w:val="00736FD0"/>
    <w:rsid w:val="00737159"/>
    <w:rsid w:val="0073727C"/>
    <w:rsid w:val="00737431"/>
    <w:rsid w:val="007375B6"/>
    <w:rsid w:val="0073768C"/>
    <w:rsid w:val="00737ADE"/>
    <w:rsid w:val="00737B2E"/>
    <w:rsid w:val="00737E30"/>
    <w:rsid w:val="00740067"/>
    <w:rsid w:val="007408E5"/>
    <w:rsid w:val="00740BB2"/>
    <w:rsid w:val="00740CBC"/>
    <w:rsid w:val="00740E2E"/>
    <w:rsid w:val="007410BA"/>
    <w:rsid w:val="007411F5"/>
    <w:rsid w:val="007414C4"/>
    <w:rsid w:val="0074159F"/>
    <w:rsid w:val="00741BFB"/>
    <w:rsid w:val="00741C8A"/>
    <w:rsid w:val="00741D07"/>
    <w:rsid w:val="0074264A"/>
    <w:rsid w:val="007426C6"/>
    <w:rsid w:val="007429C8"/>
    <w:rsid w:val="00742ABD"/>
    <w:rsid w:val="00743393"/>
    <w:rsid w:val="007433E8"/>
    <w:rsid w:val="007433E9"/>
    <w:rsid w:val="007435C9"/>
    <w:rsid w:val="007436B0"/>
    <w:rsid w:val="007438BD"/>
    <w:rsid w:val="00743D31"/>
    <w:rsid w:val="00743D3D"/>
    <w:rsid w:val="00743DBE"/>
    <w:rsid w:val="00743F4B"/>
    <w:rsid w:val="00744158"/>
    <w:rsid w:val="0074450C"/>
    <w:rsid w:val="0074463C"/>
    <w:rsid w:val="00744E95"/>
    <w:rsid w:val="00744EF1"/>
    <w:rsid w:val="007452DB"/>
    <w:rsid w:val="007454F6"/>
    <w:rsid w:val="00745527"/>
    <w:rsid w:val="00745911"/>
    <w:rsid w:val="00745B28"/>
    <w:rsid w:val="00745B2D"/>
    <w:rsid w:val="00745B69"/>
    <w:rsid w:val="00745BE5"/>
    <w:rsid w:val="00745C7D"/>
    <w:rsid w:val="00745EA9"/>
    <w:rsid w:val="00746059"/>
    <w:rsid w:val="007460C6"/>
    <w:rsid w:val="00746184"/>
    <w:rsid w:val="0074625B"/>
    <w:rsid w:val="00746384"/>
    <w:rsid w:val="007463CA"/>
    <w:rsid w:val="0074672A"/>
    <w:rsid w:val="0074675C"/>
    <w:rsid w:val="00746B09"/>
    <w:rsid w:val="00746B55"/>
    <w:rsid w:val="00746C37"/>
    <w:rsid w:val="00746D13"/>
    <w:rsid w:val="00746ED6"/>
    <w:rsid w:val="00746F4E"/>
    <w:rsid w:val="00747071"/>
    <w:rsid w:val="0074717D"/>
    <w:rsid w:val="00747676"/>
    <w:rsid w:val="00747A50"/>
    <w:rsid w:val="00747BC8"/>
    <w:rsid w:val="00747DB4"/>
    <w:rsid w:val="00747EC0"/>
    <w:rsid w:val="00747FCE"/>
    <w:rsid w:val="00747FFA"/>
    <w:rsid w:val="007503D6"/>
    <w:rsid w:val="0075092D"/>
    <w:rsid w:val="007509DA"/>
    <w:rsid w:val="00750D20"/>
    <w:rsid w:val="00750EAF"/>
    <w:rsid w:val="007511F8"/>
    <w:rsid w:val="007512A1"/>
    <w:rsid w:val="007512B6"/>
    <w:rsid w:val="00751512"/>
    <w:rsid w:val="0075160C"/>
    <w:rsid w:val="007517EE"/>
    <w:rsid w:val="00751A94"/>
    <w:rsid w:val="00751F12"/>
    <w:rsid w:val="0075205B"/>
    <w:rsid w:val="007526A1"/>
    <w:rsid w:val="007528AC"/>
    <w:rsid w:val="00752B73"/>
    <w:rsid w:val="00752BB0"/>
    <w:rsid w:val="00752D2D"/>
    <w:rsid w:val="00752FCB"/>
    <w:rsid w:val="00753075"/>
    <w:rsid w:val="00753080"/>
    <w:rsid w:val="00753359"/>
    <w:rsid w:val="00753462"/>
    <w:rsid w:val="007535F8"/>
    <w:rsid w:val="007538EC"/>
    <w:rsid w:val="00753C13"/>
    <w:rsid w:val="00753D69"/>
    <w:rsid w:val="00753E2A"/>
    <w:rsid w:val="00754372"/>
    <w:rsid w:val="00754A63"/>
    <w:rsid w:val="00754FCD"/>
    <w:rsid w:val="007553BE"/>
    <w:rsid w:val="0075624C"/>
    <w:rsid w:val="007562E0"/>
    <w:rsid w:val="007563E5"/>
    <w:rsid w:val="00756459"/>
    <w:rsid w:val="00756706"/>
    <w:rsid w:val="00756901"/>
    <w:rsid w:val="00756933"/>
    <w:rsid w:val="00756BE7"/>
    <w:rsid w:val="00756CAA"/>
    <w:rsid w:val="00756D50"/>
    <w:rsid w:val="00756DB0"/>
    <w:rsid w:val="007570BF"/>
    <w:rsid w:val="0075711C"/>
    <w:rsid w:val="00757298"/>
    <w:rsid w:val="007572BC"/>
    <w:rsid w:val="007573C9"/>
    <w:rsid w:val="0075754A"/>
    <w:rsid w:val="00757598"/>
    <w:rsid w:val="00757D0F"/>
    <w:rsid w:val="0076063B"/>
    <w:rsid w:val="007606F0"/>
    <w:rsid w:val="007607CC"/>
    <w:rsid w:val="0076083F"/>
    <w:rsid w:val="007608C5"/>
    <w:rsid w:val="00760AA1"/>
    <w:rsid w:val="00760AF0"/>
    <w:rsid w:val="00760DFD"/>
    <w:rsid w:val="0076109B"/>
    <w:rsid w:val="00761122"/>
    <w:rsid w:val="007615C9"/>
    <w:rsid w:val="00761B3D"/>
    <w:rsid w:val="00761CCC"/>
    <w:rsid w:val="00761E08"/>
    <w:rsid w:val="00762222"/>
    <w:rsid w:val="00762308"/>
    <w:rsid w:val="00762483"/>
    <w:rsid w:val="00762644"/>
    <w:rsid w:val="00762817"/>
    <w:rsid w:val="00762B99"/>
    <w:rsid w:val="00762BE2"/>
    <w:rsid w:val="00762C6D"/>
    <w:rsid w:val="00762DC7"/>
    <w:rsid w:val="00762FD6"/>
    <w:rsid w:val="00762FD9"/>
    <w:rsid w:val="00762FF6"/>
    <w:rsid w:val="00763103"/>
    <w:rsid w:val="00763212"/>
    <w:rsid w:val="0076326E"/>
    <w:rsid w:val="00763631"/>
    <w:rsid w:val="0076367A"/>
    <w:rsid w:val="0076377E"/>
    <w:rsid w:val="00763F76"/>
    <w:rsid w:val="007645F4"/>
    <w:rsid w:val="007647F5"/>
    <w:rsid w:val="00764B3C"/>
    <w:rsid w:val="00764C88"/>
    <w:rsid w:val="00764DAE"/>
    <w:rsid w:val="00764F09"/>
    <w:rsid w:val="00764F7F"/>
    <w:rsid w:val="0076504A"/>
    <w:rsid w:val="007653F7"/>
    <w:rsid w:val="00765423"/>
    <w:rsid w:val="0076580C"/>
    <w:rsid w:val="00765C55"/>
    <w:rsid w:val="00765FE4"/>
    <w:rsid w:val="00766160"/>
    <w:rsid w:val="007663AF"/>
    <w:rsid w:val="007665DA"/>
    <w:rsid w:val="00766858"/>
    <w:rsid w:val="00766F96"/>
    <w:rsid w:val="00767244"/>
    <w:rsid w:val="0076728C"/>
    <w:rsid w:val="00767456"/>
    <w:rsid w:val="007674A6"/>
    <w:rsid w:val="00767715"/>
    <w:rsid w:val="0076774E"/>
    <w:rsid w:val="007678BC"/>
    <w:rsid w:val="0077027C"/>
    <w:rsid w:val="007704F6"/>
    <w:rsid w:val="007705D1"/>
    <w:rsid w:val="0077084C"/>
    <w:rsid w:val="0077086A"/>
    <w:rsid w:val="00770AA8"/>
    <w:rsid w:val="00770ECC"/>
    <w:rsid w:val="007711AA"/>
    <w:rsid w:val="00771431"/>
    <w:rsid w:val="00771589"/>
    <w:rsid w:val="0077162A"/>
    <w:rsid w:val="00771D12"/>
    <w:rsid w:val="00771E7D"/>
    <w:rsid w:val="00772072"/>
    <w:rsid w:val="00772302"/>
    <w:rsid w:val="00772540"/>
    <w:rsid w:val="0077274E"/>
    <w:rsid w:val="00772987"/>
    <w:rsid w:val="007729DB"/>
    <w:rsid w:val="00772BCD"/>
    <w:rsid w:val="00772C89"/>
    <w:rsid w:val="00772D34"/>
    <w:rsid w:val="007736DA"/>
    <w:rsid w:val="00773B7D"/>
    <w:rsid w:val="00773D77"/>
    <w:rsid w:val="00773EA0"/>
    <w:rsid w:val="007745FD"/>
    <w:rsid w:val="00774605"/>
    <w:rsid w:val="007747F0"/>
    <w:rsid w:val="007748C3"/>
    <w:rsid w:val="00774AA5"/>
    <w:rsid w:val="00774ADE"/>
    <w:rsid w:val="00774C09"/>
    <w:rsid w:val="00774F47"/>
    <w:rsid w:val="0077512D"/>
    <w:rsid w:val="00775402"/>
    <w:rsid w:val="00775445"/>
    <w:rsid w:val="007754C9"/>
    <w:rsid w:val="007756C1"/>
    <w:rsid w:val="00775709"/>
    <w:rsid w:val="00775CE2"/>
    <w:rsid w:val="0077626C"/>
    <w:rsid w:val="007763B6"/>
    <w:rsid w:val="00776C3B"/>
    <w:rsid w:val="00776E80"/>
    <w:rsid w:val="00776EC1"/>
    <w:rsid w:val="00776F19"/>
    <w:rsid w:val="00777140"/>
    <w:rsid w:val="00777CC7"/>
    <w:rsid w:val="00777E6A"/>
    <w:rsid w:val="00777E7E"/>
    <w:rsid w:val="00777F22"/>
    <w:rsid w:val="007801ED"/>
    <w:rsid w:val="00780867"/>
    <w:rsid w:val="00780FBC"/>
    <w:rsid w:val="00781039"/>
    <w:rsid w:val="007813AA"/>
    <w:rsid w:val="0078141F"/>
    <w:rsid w:val="007814B0"/>
    <w:rsid w:val="00781520"/>
    <w:rsid w:val="0078169E"/>
    <w:rsid w:val="00781BCA"/>
    <w:rsid w:val="0078251C"/>
    <w:rsid w:val="00782669"/>
    <w:rsid w:val="0078289F"/>
    <w:rsid w:val="00782D06"/>
    <w:rsid w:val="00782EB6"/>
    <w:rsid w:val="00782FD8"/>
    <w:rsid w:val="00783081"/>
    <w:rsid w:val="00783468"/>
    <w:rsid w:val="00783786"/>
    <w:rsid w:val="007837D1"/>
    <w:rsid w:val="00783D15"/>
    <w:rsid w:val="007840E7"/>
    <w:rsid w:val="0078421B"/>
    <w:rsid w:val="007845F6"/>
    <w:rsid w:val="00784AB3"/>
    <w:rsid w:val="00784C42"/>
    <w:rsid w:val="00784E1A"/>
    <w:rsid w:val="00784F52"/>
    <w:rsid w:val="00785209"/>
    <w:rsid w:val="007852F9"/>
    <w:rsid w:val="00785693"/>
    <w:rsid w:val="007856DF"/>
    <w:rsid w:val="00785AD4"/>
    <w:rsid w:val="00785B17"/>
    <w:rsid w:val="00785C9E"/>
    <w:rsid w:val="007860CA"/>
    <w:rsid w:val="0078618A"/>
    <w:rsid w:val="0078644A"/>
    <w:rsid w:val="007864CB"/>
    <w:rsid w:val="00786512"/>
    <w:rsid w:val="00786731"/>
    <w:rsid w:val="007868E3"/>
    <w:rsid w:val="007869B7"/>
    <w:rsid w:val="00786A50"/>
    <w:rsid w:val="00786A98"/>
    <w:rsid w:val="00786B26"/>
    <w:rsid w:val="00786BC6"/>
    <w:rsid w:val="00786DCE"/>
    <w:rsid w:val="00787015"/>
    <w:rsid w:val="0078718C"/>
    <w:rsid w:val="00787216"/>
    <w:rsid w:val="007878AA"/>
    <w:rsid w:val="00790037"/>
    <w:rsid w:val="00790316"/>
    <w:rsid w:val="007904CA"/>
    <w:rsid w:val="007907ED"/>
    <w:rsid w:val="00790B7A"/>
    <w:rsid w:val="00790D2A"/>
    <w:rsid w:val="00790E48"/>
    <w:rsid w:val="00791453"/>
    <w:rsid w:val="00791780"/>
    <w:rsid w:val="0079195C"/>
    <w:rsid w:val="00791A2D"/>
    <w:rsid w:val="00791B3D"/>
    <w:rsid w:val="00791B47"/>
    <w:rsid w:val="00791ED4"/>
    <w:rsid w:val="00791F09"/>
    <w:rsid w:val="00792023"/>
    <w:rsid w:val="007922DF"/>
    <w:rsid w:val="00792481"/>
    <w:rsid w:val="00792489"/>
    <w:rsid w:val="007925F6"/>
    <w:rsid w:val="00792852"/>
    <w:rsid w:val="00792BB1"/>
    <w:rsid w:val="00792C2A"/>
    <w:rsid w:val="00793021"/>
    <w:rsid w:val="00793109"/>
    <w:rsid w:val="00793186"/>
    <w:rsid w:val="007934CE"/>
    <w:rsid w:val="007937CD"/>
    <w:rsid w:val="0079392B"/>
    <w:rsid w:val="0079396F"/>
    <w:rsid w:val="00793B2B"/>
    <w:rsid w:val="00793BAB"/>
    <w:rsid w:val="00793BC5"/>
    <w:rsid w:val="00793C26"/>
    <w:rsid w:val="00793C50"/>
    <w:rsid w:val="00793CB0"/>
    <w:rsid w:val="00793DEA"/>
    <w:rsid w:val="00793E85"/>
    <w:rsid w:val="007942AD"/>
    <w:rsid w:val="007943DD"/>
    <w:rsid w:val="00794607"/>
    <w:rsid w:val="00794667"/>
    <w:rsid w:val="007954CB"/>
    <w:rsid w:val="0079578C"/>
    <w:rsid w:val="007959A2"/>
    <w:rsid w:val="00796339"/>
    <w:rsid w:val="00796676"/>
    <w:rsid w:val="0079668F"/>
    <w:rsid w:val="00796A6C"/>
    <w:rsid w:val="00796B2C"/>
    <w:rsid w:val="00796DF2"/>
    <w:rsid w:val="00796ED4"/>
    <w:rsid w:val="00796F77"/>
    <w:rsid w:val="00797263"/>
    <w:rsid w:val="007973A3"/>
    <w:rsid w:val="007976D3"/>
    <w:rsid w:val="00797981"/>
    <w:rsid w:val="00797E53"/>
    <w:rsid w:val="007A0033"/>
    <w:rsid w:val="007A03B5"/>
    <w:rsid w:val="007A043F"/>
    <w:rsid w:val="007A0497"/>
    <w:rsid w:val="007A049D"/>
    <w:rsid w:val="007A0523"/>
    <w:rsid w:val="007A053B"/>
    <w:rsid w:val="007A066D"/>
    <w:rsid w:val="007A06E1"/>
    <w:rsid w:val="007A106B"/>
    <w:rsid w:val="007A12AF"/>
    <w:rsid w:val="007A12E8"/>
    <w:rsid w:val="007A13F1"/>
    <w:rsid w:val="007A155C"/>
    <w:rsid w:val="007A15E9"/>
    <w:rsid w:val="007A1683"/>
    <w:rsid w:val="007A16AE"/>
    <w:rsid w:val="007A193E"/>
    <w:rsid w:val="007A1D16"/>
    <w:rsid w:val="007A1EF9"/>
    <w:rsid w:val="007A1FF5"/>
    <w:rsid w:val="007A2325"/>
    <w:rsid w:val="007A2360"/>
    <w:rsid w:val="007A272B"/>
    <w:rsid w:val="007A2999"/>
    <w:rsid w:val="007A2CB3"/>
    <w:rsid w:val="007A2DD6"/>
    <w:rsid w:val="007A347A"/>
    <w:rsid w:val="007A363F"/>
    <w:rsid w:val="007A3808"/>
    <w:rsid w:val="007A3879"/>
    <w:rsid w:val="007A3E2B"/>
    <w:rsid w:val="007A3EA3"/>
    <w:rsid w:val="007A45C7"/>
    <w:rsid w:val="007A4AB4"/>
    <w:rsid w:val="007A4D30"/>
    <w:rsid w:val="007A4EEB"/>
    <w:rsid w:val="007A50EE"/>
    <w:rsid w:val="007A5415"/>
    <w:rsid w:val="007A5557"/>
    <w:rsid w:val="007A55F7"/>
    <w:rsid w:val="007A5638"/>
    <w:rsid w:val="007A57AE"/>
    <w:rsid w:val="007A57E1"/>
    <w:rsid w:val="007A58D9"/>
    <w:rsid w:val="007A5B57"/>
    <w:rsid w:val="007A5C2D"/>
    <w:rsid w:val="007A5C8E"/>
    <w:rsid w:val="007A6045"/>
    <w:rsid w:val="007A630E"/>
    <w:rsid w:val="007A637C"/>
    <w:rsid w:val="007A64FE"/>
    <w:rsid w:val="007A6ABD"/>
    <w:rsid w:val="007A6BE1"/>
    <w:rsid w:val="007A6C61"/>
    <w:rsid w:val="007A7222"/>
    <w:rsid w:val="007A723F"/>
    <w:rsid w:val="007A7246"/>
    <w:rsid w:val="007A74B7"/>
    <w:rsid w:val="007A7738"/>
    <w:rsid w:val="007A784B"/>
    <w:rsid w:val="007A7ADF"/>
    <w:rsid w:val="007A7CE2"/>
    <w:rsid w:val="007A7E66"/>
    <w:rsid w:val="007A7E7F"/>
    <w:rsid w:val="007B0087"/>
    <w:rsid w:val="007B00C8"/>
    <w:rsid w:val="007B0464"/>
    <w:rsid w:val="007B0548"/>
    <w:rsid w:val="007B058F"/>
    <w:rsid w:val="007B11E6"/>
    <w:rsid w:val="007B14BB"/>
    <w:rsid w:val="007B14BF"/>
    <w:rsid w:val="007B17DF"/>
    <w:rsid w:val="007B1983"/>
    <w:rsid w:val="007B1C75"/>
    <w:rsid w:val="007B1CCB"/>
    <w:rsid w:val="007B23D3"/>
    <w:rsid w:val="007B2411"/>
    <w:rsid w:val="007B25BA"/>
    <w:rsid w:val="007B2AB4"/>
    <w:rsid w:val="007B2AB6"/>
    <w:rsid w:val="007B2B03"/>
    <w:rsid w:val="007B2B26"/>
    <w:rsid w:val="007B2C5B"/>
    <w:rsid w:val="007B2D3A"/>
    <w:rsid w:val="007B2EE8"/>
    <w:rsid w:val="007B2F66"/>
    <w:rsid w:val="007B3080"/>
    <w:rsid w:val="007B3137"/>
    <w:rsid w:val="007B3620"/>
    <w:rsid w:val="007B36D5"/>
    <w:rsid w:val="007B3731"/>
    <w:rsid w:val="007B3771"/>
    <w:rsid w:val="007B3DC3"/>
    <w:rsid w:val="007B48C9"/>
    <w:rsid w:val="007B493F"/>
    <w:rsid w:val="007B4CE4"/>
    <w:rsid w:val="007B4CF3"/>
    <w:rsid w:val="007B4D7A"/>
    <w:rsid w:val="007B4DF1"/>
    <w:rsid w:val="007B4FB1"/>
    <w:rsid w:val="007B5025"/>
    <w:rsid w:val="007B5105"/>
    <w:rsid w:val="007B554B"/>
    <w:rsid w:val="007B593C"/>
    <w:rsid w:val="007B5A02"/>
    <w:rsid w:val="007B5EFC"/>
    <w:rsid w:val="007B610D"/>
    <w:rsid w:val="007B63F4"/>
    <w:rsid w:val="007B6986"/>
    <w:rsid w:val="007B6992"/>
    <w:rsid w:val="007B6BA6"/>
    <w:rsid w:val="007B7139"/>
    <w:rsid w:val="007B78F4"/>
    <w:rsid w:val="007B7FF8"/>
    <w:rsid w:val="007C06E7"/>
    <w:rsid w:val="007C0922"/>
    <w:rsid w:val="007C0EA8"/>
    <w:rsid w:val="007C106E"/>
    <w:rsid w:val="007C1163"/>
    <w:rsid w:val="007C11CB"/>
    <w:rsid w:val="007C1412"/>
    <w:rsid w:val="007C1576"/>
    <w:rsid w:val="007C1672"/>
    <w:rsid w:val="007C1730"/>
    <w:rsid w:val="007C1EDA"/>
    <w:rsid w:val="007C2237"/>
    <w:rsid w:val="007C243D"/>
    <w:rsid w:val="007C2504"/>
    <w:rsid w:val="007C253E"/>
    <w:rsid w:val="007C271A"/>
    <w:rsid w:val="007C2884"/>
    <w:rsid w:val="007C2AC1"/>
    <w:rsid w:val="007C2D5E"/>
    <w:rsid w:val="007C30DB"/>
    <w:rsid w:val="007C34BC"/>
    <w:rsid w:val="007C37B3"/>
    <w:rsid w:val="007C39B2"/>
    <w:rsid w:val="007C3A92"/>
    <w:rsid w:val="007C3E04"/>
    <w:rsid w:val="007C3F82"/>
    <w:rsid w:val="007C40D7"/>
    <w:rsid w:val="007C42A2"/>
    <w:rsid w:val="007C4354"/>
    <w:rsid w:val="007C4462"/>
    <w:rsid w:val="007C47B3"/>
    <w:rsid w:val="007C4AF1"/>
    <w:rsid w:val="007C4B88"/>
    <w:rsid w:val="007C4DC4"/>
    <w:rsid w:val="007C4DD0"/>
    <w:rsid w:val="007C5006"/>
    <w:rsid w:val="007C53A7"/>
    <w:rsid w:val="007C57CE"/>
    <w:rsid w:val="007C5918"/>
    <w:rsid w:val="007C5A4D"/>
    <w:rsid w:val="007C5BB3"/>
    <w:rsid w:val="007C5E35"/>
    <w:rsid w:val="007C5E97"/>
    <w:rsid w:val="007C60C0"/>
    <w:rsid w:val="007C627F"/>
    <w:rsid w:val="007C6DA1"/>
    <w:rsid w:val="007C6E93"/>
    <w:rsid w:val="007C70A7"/>
    <w:rsid w:val="007C735E"/>
    <w:rsid w:val="007C7461"/>
    <w:rsid w:val="007C76EA"/>
    <w:rsid w:val="007C7789"/>
    <w:rsid w:val="007C7AB0"/>
    <w:rsid w:val="007C7B7B"/>
    <w:rsid w:val="007D05F2"/>
    <w:rsid w:val="007D0AAD"/>
    <w:rsid w:val="007D0C6D"/>
    <w:rsid w:val="007D0CCA"/>
    <w:rsid w:val="007D139A"/>
    <w:rsid w:val="007D17D1"/>
    <w:rsid w:val="007D18B9"/>
    <w:rsid w:val="007D18D6"/>
    <w:rsid w:val="007D1B6E"/>
    <w:rsid w:val="007D1BA9"/>
    <w:rsid w:val="007D21AF"/>
    <w:rsid w:val="007D2589"/>
    <w:rsid w:val="007D25F9"/>
    <w:rsid w:val="007D2649"/>
    <w:rsid w:val="007D26F1"/>
    <w:rsid w:val="007D2A5C"/>
    <w:rsid w:val="007D2DDB"/>
    <w:rsid w:val="007D2FFC"/>
    <w:rsid w:val="007D317E"/>
    <w:rsid w:val="007D36BC"/>
    <w:rsid w:val="007D3800"/>
    <w:rsid w:val="007D3869"/>
    <w:rsid w:val="007D3A53"/>
    <w:rsid w:val="007D3AF5"/>
    <w:rsid w:val="007D3C64"/>
    <w:rsid w:val="007D3EAF"/>
    <w:rsid w:val="007D3F97"/>
    <w:rsid w:val="007D3FDE"/>
    <w:rsid w:val="007D41AF"/>
    <w:rsid w:val="007D45A6"/>
    <w:rsid w:val="007D49A8"/>
    <w:rsid w:val="007D4D07"/>
    <w:rsid w:val="007D4D6D"/>
    <w:rsid w:val="007D4FED"/>
    <w:rsid w:val="007D5673"/>
    <w:rsid w:val="007D568A"/>
    <w:rsid w:val="007D5CE9"/>
    <w:rsid w:val="007D5FDD"/>
    <w:rsid w:val="007D600B"/>
    <w:rsid w:val="007D6429"/>
    <w:rsid w:val="007D64A8"/>
    <w:rsid w:val="007D6558"/>
    <w:rsid w:val="007D65E9"/>
    <w:rsid w:val="007D65F1"/>
    <w:rsid w:val="007D67EC"/>
    <w:rsid w:val="007D6BC6"/>
    <w:rsid w:val="007D6D22"/>
    <w:rsid w:val="007D6FDA"/>
    <w:rsid w:val="007D72CB"/>
    <w:rsid w:val="007D7379"/>
    <w:rsid w:val="007D747D"/>
    <w:rsid w:val="007D7516"/>
    <w:rsid w:val="007D75A8"/>
    <w:rsid w:val="007D7937"/>
    <w:rsid w:val="007D7AF6"/>
    <w:rsid w:val="007E0076"/>
    <w:rsid w:val="007E03C5"/>
    <w:rsid w:val="007E0CFF"/>
    <w:rsid w:val="007E0ED3"/>
    <w:rsid w:val="007E0F40"/>
    <w:rsid w:val="007E1355"/>
    <w:rsid w:val="007E13CA"/>
    <w:rsid w:val="007E1453"/>
    <w:rsid w:val="007E1557"/>
    <w:rsid w:val="007E1BA5"/>
    <w:rsid w:val="007E2503"/>
    <w:rsid w:val="007E2535"/>
    <w:rsid w:val="007E2CA6"/>
    <w:rsid w:val="007E2F9A"/>
    <w:rsid w:val="007E2FD4"/>
    <w:rsid w:val="007E305B"/>
    <w:rsid w:val="007E368F"/>
    <w:rsid w:val="007E387B"/>
    <w:rsid w:val="007E394C"/>
    <w:rsid w:val="007E39E6"/>
    <w:rsid w:val="007E39F3"/>
    <w:rsid w:val="007E3C11"/>
    <w:rsid w:val="007E3E0F"/>
    <w:rsid w:val="007E3E63"/>
    <w:rsid w:val="007E4069"/>
    <w:rsid w:val="007E40C5"/>
    <w:rsid w:val="007E415D"/>
    <w:rsid w:val="007E41E2"/>
    <w:rsid w:val="007E4229"/>
    <w:rsid w:val="007E454B"/>
    <w:rsid w:val="007E45B3"/>
    <w:rsid w:val="007E46E3"/>
    <w:rsid w:val="007E4A2A"/>
    <w:rsid w:val="007E4B95"/>
    <w:rsid w:val="007E4BA0"/>
    <w:rsid w:val="007E4C6E"/>
    <w:rsid w:val="007E4F89"/>
    <w:rsid w:val="007E4FE2"/>
    <w:rsid w:val="007E5014"/>
    <w:rsid w:val="007E51D1"/>
    <w:rsid w:val="007E5288"/>
    <w:rsid w:val="007E5742"/>
    <w:rsid w:val="007E61AF"/>
    <w:rsid w:val="007E625F"/>
    <w:rsid w:val="007E643B"/>
    <w:rsid w:val="007E67A3"/>
    <w:rsid w:val="007E683C"/>
    <w:rsid w:val="007E6A39"/>
    <w:rsid w:val="007E6BC4"/>
    <w:rsid w:val="007E6D59"/>
    <w:rsid w:val="007E6EC3"/>
    <w:rsid w:val="007E7043"/>
    <w:rsid w:val="007E70DD"/>
    <w:rsid w:val="007E76A9"/>
    <w:rsid w:val="007E7C22"/>
    <w:rsid w:val="007E7CB0"/>
    <w:rsid w:val="007E7DE1"/>
    <w:rsid w:val="007E7EF4"/>
    <w:rsid w:val="007F002B"/>
    <w:rsid w:val="007F01D9"/>
    <w:rsid w:val="007F02FB"/>
    <w:rsid w:val="007F06D7"/>
    <w:rsid w:val="007F06F0"/>
    <w:rsid w:val="007F1202"/>
    <w:rsid w:val="007F1212"/>
    <w:rsid w:val="007F14CB"/>
    <w:rsid w:val="007F16B1"/>
    <w:rsid w:val="007F1978"/>
    <w:rsid w:val="007F1AC5"/>
    <w:rsid w:val="007F1CCB"/>
    <w:rsid w:val="007F1D3E"/>
    <w:rsid w:val="007F254D"/>
    <w:rsid w:val="007F26AD"/>
    <w:rsid w:val="007F2784"/>
    <w:rsid w:val="007F28D6"/>
    <w:rsid w:val="007F2D07"/>
    <w:rsid w:val="007F2ED2"/>
    <w:rsid w:val="007F2F62"/>
    <w:rsid w:val="007F2FD4"/>
    <w:rsid w:val="007F309F"/>
    <w:rsid w:val="007F30D0"/>
    <w:rsid w:val="007F3369"/>
    <w:rsid w:val="007F3CF8"/>
    <w:rsid w:val="007F3D73"/>
    <w:rsid w:val="007F424A"/>
    <w:rsid w:val="007F443E"/>
    <w:rsid w:val="007F469E"/>
    <w:rsid w:val="007F480A"/>
    <w:rsid w:val="007F4856"/>
    <w:rsid w:val="007F489F"/>
    <w:rsid w:val="007F4A20"/>
    <w:rsid w:val="007F4AA2"/>
    <w:rsid w:val="007F4B10"/>
    <w:rsid w:val="007F4DC2"/>
    <w:rsid w:val="007F52AD"/>
    <w:rsid w:val="007F5542"/>
    <w:rsid w:val="007F573C"/>
    <w:rsid w:val="007F58C4"/>
    <w:rsid w:val="007F5D5C"/>
    <w:rsid w:val="007F6095"/>
    <w:rsid w:val="007F61D0"/>
    <w:rsid w:val="007F6362"/>
    <w:rsid w:val="007F6458"/>
    <w:rsid w:val="007F655F"/>
    <w:rsid w:val="007F666F"/>
    <w:rsid w:val="007F673A"/>
    <w:rsid w:val="007F69C9"/>
    <w:rsid w:val="007F6EF3"/>
    <w:rsid w:val="007F6F50"/>
    <w:rsid w:val="007F7A3C"/>
    <w:rsid w:val="007F7B8F"/>
    <w:rsid w:val="008001CC"/>
    <w:rsid w:val="00800354"/>
    <w:rsid w:val="008003B6"/>
    <w:rsid w:val="008006C3"/>
    <w:rsid w:val="0080073F"/>
    <w:rsid w:val="0080078D"/>
    <w:rsid w:val="00800963"/>
    <w:rsid w:val="00800A0A"/>
    <w:rsid w:val="00800CCC"/>
    <w:rsid w:val="008010F0"/>
    <w:rsid w:val="008013F8"/>
    <w:rsid w:val="008014A6"/>
    <w:rsid w:val="008015CA"/>
    <w:rsid w:val="00801808"/>
    <w:rsid w:val="008018BA"/>
    <w:rsid w:val="00801A22"/>
    <w:rsid w:val="00801EAD"/>
    <w:rsid w:val="008023AE"/>
    <w:rsid w:val="008023CE"/>
    <w:rsid w:val="008026B0"/>
    <w:rsid w:val="00802870"/>
    <w:rsid w:val="00802930"/>
    <w:rsid w:val="00802941"/>
    <w:rsid w:val="00802CAB"/>
    <w:rsid w:val="00802FD5"/>
    <w:rsid w:val="0080301A"/>
    <w:rsid w:val="0080324F"/>
    <w:rsid w:val="00803452"/>
    <w:rsid w:val="008034D1"/>
    <w:rsid w:val="00803588"/>
    <w:rsid w:val="008037D1"/>
    <w:rsid w:val="008038F3"/>
    <w:rsid w:val="00803AC9"/>
    <w:rsid w:val="00803C04"/>
    <w:rsid w:val="00803C75"/>
    <w:rsid w:val="00803CAA"/>
    <w:rsid w:val="00803E3D"/>
    <w:rsid w:val="0080400D"/>
    <w:rsid w:val="0080410C"/>
    <w:rsid w:val="008044BF"/>
    <w:rsid w:val="00804846"/>
    <w:rsid w:val="00804D90"/>
    <w:rsid w:val="00804EA0"/>
    <w:rsid w:val="0080500C"/>
    <w:rsid w:val="00805406"/>
    <w:rsid w:val="008058F3"/>
    <w:rsid w:val="0080598F"/>
    <w:rsid w:val="00805AA8"/>
    <w:rsid w:val="00805B3F"/>
    <w:rsid w:val="00805BFA"/>
    <w:rsid w:val="00805C01"/>
    <w:rsid w:val="00805CFC"/>
    <w:rsid w:val="00806461"/>
    <w:rsid w:val="0080656B"/>
    <w:rsid w:val="00806578"/>
    <w:rsid w:val="0080662A"/>
    <w:rsid w:val="0080673A"/>
    <w:rsid w:val="00806C99"/>
    <w:rsid w:val="00806DDB"/>
    <w:rsid w:val="00806E5D"/>
    <w:rsid w:val="00806E88"/>
    <w:rsid w:val="00806ED4"/>
    <w:rsid w:val="008074CB"/>
    <w:rsid w:val="008079B6"/>
    <w:rsid w:val="008079C0"/>
    <w:rsid w:val="00807BDD"/>
    <w:rsid w:val="008102C7"/>
    <w:rsid w:val="008105C9"/>
    <w:rsid w:val="00810689"/>
    <w:rsid w:val="00810A3A"/>
    <w:rsid w:val="00810C5C"/>
    <w:rsid w:val="00810D0F"/>
    <w:rsid w:val="00811135"/>
    <w:rsid w:val="008112C8"/>
    <w:rsid w:val="00811452"/>
    <w:rsid w:val="0081176C"/>
    <w:rsid w:val="0081190B"/>
    <w:rsid w:val="00811BFC"/>
    <w:rsid w:val="00811CE6"/>
    <w:rsid w:val="0081204E"/>
    <w:rsid w:val="0081244C"/>
    <w:rsid w:val="00812A6E"/>
    <w:rsid w:val="00812BDB"/>
    <w:rsid w:val="00812E94"/>
    <w:rsid w:val="008133E2"/>
    <w:rsid w:val="008137A6"/>
    <w:rsid w:val="008137DC"/>
    <w:rsid w:val="00813886"/>
    <w:rsid w:val="00813B48"/>
    <w:rsid w:val="00813C1A"/>
    <w:rsid w:val="00813C2D"/>
    <w:rsid w:val="00813DA6"/>
    <w:rsid w:val="00813E3A"/>
    <w:rsid w:val="00814390"/>
    <w:rsid w:val="00814407"/>
    <w:rsid w:val="00814483"/>
    <w:rsid w:val="0081450A"/>
    <w:rsid w:val="00814584"/>
    <w:rsid w:val="00814781"/>
    <w:rsid w:val="008149AB"/>
    <w:rsid w:val="00814A29"/>
    <w:rsid w:val="00814AF0"/>
    <w:rsid w:val="0081528A"/>
    <w:rsid w:val="008152C8"/>
    <w:rsid w:val="00815AAA"/>
    <w:rsid w:val="00815B7F"/>
    <w:rsid w:val="00816019"/>
    <w:rsid w:val="0081607E"/>
    <w:rsid w:val="008161E7"/>
    <w:rsid w:val="008163B8"/>
    <w:rsid w:val="00816566"/>
    <w:rsid w:val="00816884"/>
    <w:rsid w:val="00816F8B"/>
    <w:rsid w:val="00817123"/>
    <w:rsid w:val="00817598"/>
    <w:rsid w:val="0081789A"/>
    <w:rsid w:val="00817DB7"/>
    <w:rsid w:val="00817F35"/>
    <w:rsid w:val="0082029C"/>
    <w:rsid w:val="008204AF"/>
    <w:rsid w:val="00820743"/>
    <w:rsid w:val="00820A7B"/>
    <w:rsid w:val="00820D89"/>
    <w:rsid w:val="008210E8"/>
    <w:rsid w:val="0082138E"/>
    <w:rsid w:val="008214C0"/>
    <w:rsid w:val="0082165B"/>
    <w:rsid w:val="00821AF0"/>
    <w:rsid w:val="00821C3C"/>
    <w:rsid w:val="00821F6E"/>
    <w:rsid w:val="0082229E"/>
    <w:rsid w:val="00822354"/>
    <w:rsid w:val="0082254D"/>
    <w:rsid w:val="00822810"/>
    <w:rsid w:val="00822B15"/>
    <w:rsid w:val="00822B74"/>
    <w:rsid w:val="008231B6"/>
    <w:rsid w:val="008233AF"/>
    <w:rsid w:val="008233CC"/>
    <w:rsid w:val="00823690"/>
    <w:rsid w:val="0082387B"/>
    <w:rsid w:val="00823AE3"/>
    <w:rsid w:val="00823BCA"/>
    <w:rsid w:val="00823C67"/>
    <w:rsid w:val="00823E23"/>
    <w:rsid w:val="00824426"/>
    <w:rsid w:val="0082448F"/>
    <w:rsid w:val="008245C4"/>
    <w:rsid w:val="00824697"/>
    <w:rsid w:val="00824724"/>
    <w:rsid w:val="0082473E"/>
    <w:rsid w:val="00824DAA"/>
    <w:rsid w:val="0082544D"/>
    <w:rsid w:val="0082555B"/>
    <w:rsid w:val="008257DF"/>
    <w:rsid w:val="00825A5F"/>
    <w:rsid w:val="00825B4A"/>
    <w:rsid w:val="0082706C"/>
    <w:rsid w:val="00827439"/>
    <w:rsid w:val="00827490"/>
    <w:rsid w:val="008274BF"/>
    <w:rsid w:val="008274EA"/>
    <w:rsid w:val="008274FB"/>
    <w:rsid w:val="00827621"/>
    <w:rsid w:val="008278A3"/>
    <w:rsid w:val="0082795F"/>
    <w:rsid w:val="008279DF"/>
    <w:rsid w:val="00827AD2"/>
    <w:rsid w:val="00827D43"/>
    <w:rsid w:val="00827F54"/>
    <w:rsid w:val="00830281"/>
    <w:rsid w:val="00830355"/>
    <w:rsid w:val="00830490"/>
    <w:rsid w:val="008305CD"/>
    <w:rsid w:val="00830630"/>
    <w:rsid w:val="008306EB"/>
    <w:rsid w:val="00830710"/>
    <w:rsid w:val="00830B11"/>
    <w:rsid w:val="0083112B"/>
    <w:rsid w:val="008312F6"/>
    <w:rsid w:val="00831395"/>
    <w:rsid w:val="00831446"/>
    <w:rsid w:val="00831BD6"/>
    <w:rsid w:val="00831FCC"/>
    <w:rsid w:val="008322BA"/>
    <w:rsid w:val="00832953"/>
    <w:rsid w:val="00832F8A"/>
    <w:rsid w:val="0083308F"/>
    <w:rsid w:val="00833165"/>
    <w:rsid w:val="008331DA"/>
    <w:rsid w:val="008334E8"/>
    <w:rsid w:val="008336F2"/>
    <w:rsid w:val="00833B1B"/>
    <w:rsid w:val="00833C8B"/>
    <w:rsid w:val="00833C99"/>
    <w:rsid w:val="00833E88"/>
    <w:rsid w:val="00833F7E"/>
    <w:rsid w:val="00833FD2"/>
    <w:rsid w:val="0083445B"/>
    <w:rsid w:val="00834473"/>
    <w:rsid w:val="0083454F"/>
    <w:rsid w:val="008349AE"/>
    <w:rsid w:val="00834ADB"/>
    <w:rsid w:val="00834CA5"/>
    <w:rsid w:val="00834E90"/>
    <w:rsid w:val="00834F45"/>
    <w:rsid w:val="00834F4F"/>
    <w:rsid w:val="00834F8F"/>
    <w:rsid w:val="00835319"/>
    <w:rsid w:val="0083588C"/>
    <w:rsid w:val="008359B5"/>
    <w:rsid w:val="00835B58"/>
    <w:rsid w:val="00835E10"/>
    <w:rsid w:val="00835FED"/>
    <w:rsid w:val="00836084"/>
    <w:rsid w:val="0083637D"/>
    <w:rsid w:val="008363FF"/>
    <w:rsid w:val="008364B0"/>
    <w:rsid w:val="0083695D"/>
    <w:rsid w:val="00836F51"/>
    <w:rsid w:val="00836FAF"/>
    <w:rsid w:val="00837334"/>
    <w:rsid w:val="008373C9"/>
    <w:rsid w:val="0083748C"/>
    <w:rsid w:val="0083788C"/>
    <w:rsid w:val="00837988"/>
    <w:rsid w:val="00837BAC"/>
    <w:rsid w:val="00837ED6"/>
    <w:rsid w:val="00837F1A"/>
    <w:rsid w:val="00837FDB"/>
    <w:rsid w:val="0084024C"/>
    <w:rsid w:val="00840518"/>
    <w:rsid w:val="0084057C"/>
    <w:rsid w:val="008408C8"/>
    <w:rsid w:val="008408E8"/>
    <w:rsid w:val="0084090A"/>
    <w:rsid w:val="00840E0F"/>
    <w:rsid w:val="008410B3"/>
    <w:rsid w:val="008415B6"/>
    <w:rsid w:val="008424C2"/>
    <w:rsid w:val="00842574"/>
    <w:rsid w:val="0084263D"/>
    <w:rsid w:val="008426AD"/>
    <w:rsid w:val="00842707"/>
    <w:rsid w:val="00842828"/>
    <w:rsid w:val="00842C78"/>
    <w:rsid w:val="00843520"/>
    <w:rsid w:val="00843760"/>
    <w:rsid w:val="00843793"/>
    <w:rsid w:val="0084383D"/>
    <w:rsid w:val="00843C30"/>
    <w:rsid w:val="00843CD8"/>
    <w:rsid w:val="00843D08"/>
    <w:rsid w:val="00844022"/>
    <w:rsid w:val="008440A6"/>
    <w:rsid w:val="00844118"/>
    <w:rsid w:val="00844663"/>
    <w:rsid w:val="0084476C"/>
    <w:rsid w:val="00844950"/>
    <w:rsid w:val="008449DB"/>
    <w:rsid w:val="00844B32"/>
    <w:rsid w:val="00844D35"/>
    <w:rsid w:val="0084506B"/>
    <w:rsid w:val="00845A8A"/>
    <w:rsid w:val="008461AC"/>
    <w:rsid w:val="008461D9"/>
    <w:rsid w:val="00846295"/>
    <w:rsid w:val="0084662B"/>
    <w:rsid w:val="00846990"/>
    <w:rsid w:val="00846E04"/>
    <w:rsid w:val="00846EE8"/>
    <w:rsid w:val="00847329"/>
    <w:rsid w:val="00847490"/>
    <w:rsid w:val="00847A1B"/>
    <w:rsid w:val="008500F8"/>
    <w:rsid w:val="008502C9"/>
    <w:rsid w:val="008502DD"/>
    <w:rsid w:val="00850B0B"/>
    <w:rsid w:val="00850B95"/>
    <w:rsid w:val="00850C84"/>
    <w:rsid w:val="0085159D"/>
    <w:rsid w:val="00851768"/>
    <w:rsid w:val="00851796"/>
    <w:rsid w:val="008517C2"/>
    <w:rsid w:val="00851821"/>
    <w:rsid w:val="00851BE5"/>
    <w:rsid w:val="00851BFB"/>
    <w:rsid w:val="00851C57"/>
    <w:rsid w:val="00851CFF"/>
    <w:rsid w:val="00851D09"/>
    <w:rsid w:val="0085210B"/>
    <w:rsid w:val="008521F8"/>
    <w:rsid w:val="0085251B"/>
    <w:rsid w:val="008526EC"/>
    <w:rsid w:val="00852924"/>
    <w:rsid w:val="00852984"/>
    <w:rsid w:val="00852AB2"/>
    <w:rsid w:val="0085336E"/>
    <w:rsid w:val="0085377F"/>
    <w:rsid w:val="00853881"/>
    <w:rsid w:val="008538AB"/>
    <w:rsid w:val="00853CCE"/>
    <w:rsid w:val="00853D6C"/>
    <w:rsid w:val="00853D8B"/>
    <w:rsid w:val="00853DD1"/>
    <w:rsid w:val="008540F6"/>
    <w:rsid w:val="008544F1"/>
    <w:rsid w:val="0085453A"/>
    <w:rsid w:val="0085454D"/>
    <w:rsid w:val="008545EC"/>
    <w:rsid w:val="008546AC"/>
    <w:rsid w:val="00854866"/>
    <w:rsid w:val="00854D5C"/>
    <w:rsid w:val="00854D61"/>
    <w:rsid w:val="00854EEC"/>
    <w:rsid w:val="008550B8"/>
    <w:rsid w:val="00855119"/>
    <w:rsid w:val="00855175"/>
    <w:rsid w:val="00855374"/>
    <w:rsid w:val="008555C9"/>
    <w:rsid w:val="008558E4"/>
    <w:rsid w:val="00855D34"/>
    <w:rsid w:val="00855D98"/>
    <w:rsid w:val="00855E16"/>
    <w:rsid w:val="00855F6A"/>
    <w:rsid w:val="008560AD"/>
    <w:rsid w:val="00856163"/>
    <w:rsid w:val="00856300"/>
    <w:rsid w:val="0085663A"/>
    <w:rsid w:val="00857106"/>
    <w:rsid w:val="0085722B"/>
    <w:rsid w:val="008572B0"/>
    <w:rsid w:val="008576FA"/>
    <w:rsid w:val="008577BF"/>
    <w:rsid w:val="00857F91"/>
    <w:rsid w:val="0086010A"/>
    <w:rsid w:val="008602CA"/>
    <w:rsid w:val="0086060E"/>
    <w:rsid w:val="008607F2"/>
    <w:rsid w:val="00860815"/>
    <w:rsid w:val="008608A3"/>
    <w:rsid w:val="00860A07"/>
    <w:rsid w:val="00860A5A"/>
    <w:rsid w:val="00860C4B"/>
    <w:rsid w:val="00860D67"/>
    <w:rsid w:val="00860E92"/>
    <w:rsid w:val="00861348"/>
    <w:rsid w:val="008614A8"/>
    <w:rsid w:val="00861BB6"/>
    <w:rsid w:val="00862153"/>
    <w:rsid w:val="008622AB"/>
    <w:rsid w:val="0086232C"/>
    <w:rsid w:val="00862334"/>
    <w:rsid w:val="008623EF"/>
    <w:rsid w:val="00862431"/>
    <w:rsid w:val="008627D1"/>
    <w:rsid w:val="0086286D"/>
    <w:rsid w:val="0086289A"/>
    <w:rsid w:val="00862E35"/>
    <w:rsid w:val="008636C9"/>
    <w:rsid w:val="0086377E"/>
    <w:rsid w:val="00863BD8"/>
    <w:rsid w:val="00863BEF"/>
    <w:rsid w:val="00863C88"/>
    <w:rsid w:val="008649CD"/>
    <w:rsid w:val="00864B5A"/>
    <w:rsid w:val="00864F73"/>
    <w:rsid w:val="00864FB4"/>
    <w:rsid w:val="00864FDF"/>
    <w:rsid w:val="00864FE2"/>
    <w:rsid w:val="008652ED"/>
    <w:rsid w:val="008656C7"/>
    <w:rsid w:val="008656D5"/>
    <w:rsid w:val="008656DD"/>
    <w:rsid w:val="008656EC"/>
    <w:rsid w:val="0086575E"/>
    <w:rsid w:val="00865DD0"/>
    <w:rsid w:val="008661C7"/>
    <w:rsid w:val="00866450"/>
    <w:rsid w:val="00866C53"/>
    <w:rsid w:val="00866D8B"/>
    <w:rsid w:val="00866DF3"/>
    <w:rsid w:val="00866F56"/>
    <w:rsid w:val="0086744F"/>
    <w:rsid w:val="008675A0"/>
    <w:rsid w:val="00867757"/>
    <w:rsid w:val="008679A0"/>
    <w:rsid w:val="00867A3D"/>
    <w:rsid w:val="00870096"/>
    <w:rsid w:val="008702FE"/>
    <w:rsid w:val="0087072C"/>
    <w:rsid w:val="00870744"/>
    <w:rsid w:val="00870FF9"/>
    <w:rsid w:val="00871026"/>
    <w:rsid w:val="00871458"/>
    <w:rsid w:val="00871492"/>
    <w:rsid w:val="008716B5"/>
    <w:rsid w:val="008718B3"/>
    <w:rsid w:val="00871C3A"/>
    <w:rsid w:val="00871DC0"/>
    <w:rsid w:val="00871F89"/>
    <w:rsid w:val="00872306"/>
    <w:rsid w:val="00872752"/>
    <w:rsid w:val="00872BA5"/>
    <w:rsid w:val="00872F3A"/>
    <w:rsid w:val="008732B3"/>
    <w:rsid w:val="00873A05"/>
    <w:rsid w:val="00873C39"/>
    <w:rsid w:val="00873CB5"/>
    <w:rsid w:val="00873D6B"/>
    <w:rsid w:val="00874009"/>
    <w:rsid w:val="0087414C"/>
    <w:rsid w:val="00874444"/>
    <w:rsid w:val="00874828"/>
    <w:rsid w:val="00874B20"/>
    <w:rsid w:val="00874DA3"/>
    <w:rsid w:val="00874FC3"/>
    <w:rsid w:val="00875D79"/>
    <w:rsid w:val="00875D9F"/>
    <w:rsid w:val="00875DF0"/>
    <w:rsid w:val="00875E15"/>
    <w:rsid w:val="00876158"/>
    <w:rsid w:val="008762C2"/>
    <w:rsid w:val="008763A0"/>
    <w:rsid w:val="008767B0"/>
    <w:rsid w:val="00876DAF"/>
    <w:rsid w:val="00876EF4"/>
    <w:rsid w:val="00876F2F"/>
    <w:rsid w:val="00877073"/>
    <w:rsid w:val="008777E4"/>
    <w:rsid w:val="00877C9E"/>
    <w:rsid w:val="00877D63"/>
    <w:rsid w:val="00877E39"/>
    <w:rsid w:val="00880237"/>
    <w:rsid w:val="00880434"/>
    <w:rsid w:val="0088060D"/>
    <w:rsid w:val="00880968"/>
    <w:rsid w:val="00880E53"/>
    <w:rsid w:val="00880E5A"/>
    <w:rsid w:val="00880F8C"/>
    <w:rsid w:val="008811E8"/>
    <w:rsid w:val="008819D0"/>
    <w:rsid w:val="00881A61"/>
    <w:rsid w:val="00881A70"/>
    <w:rsid w:val="00881B2B"/>
    <w:rsid w:val="0088200F"/>
    <w:rsid w:val="008820ED"/>
    <w:rsid w:val="008824FB"/>
    <w:rsid w:val="00882AC6"/>
    <w:rsid w:val="00882BFB"/>
    <w:rsid w:val="00883012"/>
    <w:rsid w:val="008831DA"/>
    <w:rsid w:val="00883200"/>
    <w:rsid w:val="008836CC"/>
    <w:rsid w:val="00884253"/>
    <w:rsid w:val="008842C4"/>
    <w:rsid w:val="00884620"/>
    <w:rsid w:val="00884861"/>
    <w:rsid w:val="00884FF3"/>
    <w:rsid w:val="0088550D"/>
    <w:rsid w:val="00885B52"/>
    <w:rsid w:val="00885BB9"/>
    <w:rsid w:val="00885FED"/>
    <w:rsid w:val="0088661D"/>
    <w:rsid w:val="00886641"/>
    <w:rsid w:val="008867DE"/>
    <w:rsid w:val="00886CBC"/>
    <w:rsid w:val="00886DFF"/>
    <w:rsid w:val="0088712B"/>
    <w:rsid w:val="0088721A"/>
    <w:rsid w:val="00887675"/>
    <w:rsid w:val="008876B7"/>
    <w:rsid w:val="0088771F"/>
    <w:rsid w:val="00887728"/>
    <w:rsid w:val="00887A0C"/>
    <w:rsid w:val="00887BC7"/>
    <w:rsid w:val="00887EA4"/>
    <w:rsid w:val="00887EC5"/>
    <w:rsid w:val="008901B8"/>
    <w:rsid w:val="0089053B"/>
    <w:rsid w:val="00890E88"/>
    <w:rsid w:val="00891003"/>
    <w:rsid w:val="008910A4"/>
    <w:rsid w:val="0089131B"/>
    <w:rsid w:val="008914BC"/>
    <w:rsid w:val="00891E08"/>
    <w:rsid w:val="00891E18"/>
    <w:rsid w:val="00891EB7"/>
    <w:rsid w:val="008927E9"/>
    <w:rsid w:val="00892A31"/>
    <w:rsid w:val="00892F59"/>
    <w:rsid w:val="00893028"/>
    <w:rsid w:val="008935AE"/>
    <w:rsid w:val="00893907"/>
    <w:rsid w:val="00893C50"/>
    <w:rsid w:val="00893D94"/>
    <w:rsid w:val="00894139"/>
    <w:rsid w:val="00894B17"/>
    <w:rsid w:val="00894B73"/>
    <w:rsid w:val="00894BAA"/>
    <w:rsid w:val="00894F5E"/>
    <w:rsid w:val="00895517"/>
    <w:rsid w:val="008955C2"/>
    <w:rsid w:val="00895609"/>
    <w:rsid w:val="00895CEE"/>
    <w:rsid w:val="00895E8F"/>
    <w:rsid w:val="008960B8"/>
    <w:rsid w:val="0089637C"/>
    <w:rsid w:val="0089663B"/>
    <w:rsid w:val="008967C3"/>
    <w:rsid w:val="008972A5"/>
    <w:rsid w:val="00897702"/>
    <w:rsid w:val="00897C5C"/>
    <w:rsid w:val="00897F91"/>
    <w:rsid w:val="00897FD9"/>
    <w:rsid w:val="008A026E"/>
    <w:rsid w:val="008A0292"/>
    <w:rsid w:val="008A02A7"/>
    <w:rsid w:val="008A084E"/>
    <w:rsid w:val="008A08B5"/>
    <w:rsid w:val="008A0973"/>
    <w:rsid w:val="008A0BEE"/>
    <w:rsid w:val="008A0BF7"/>
    <w:rsid w:val="008A0F56"/>
    <w:rsid w:val="008A0FBB"/>
    <w:rsid w:val="008A0FE8"/>
    <w:rsid w:val="008A1008"/>
    <w:rsid w:val="008A158D"/>
    <w:rsid w:val="008A1677"/>
    <w:rsid w:val="008A1F98"/>
    <w:rsid w:val="008A224B"/>
    <w:rsid w:val="008A2265"/>
    <w:rsid w:val="008A232F"/>
    <w:rsid w:val="008A24DD"/>
    <w:rsid w:val="008A28A3"/>
    <w:rsid w:val="008A2A4E"/>
    <w:rsid w:val="008A2B95"/>
    <w:rsid w:val="008A37A0"/>
    <w:rsid w:val="008A392E"/>
    <w:rsid w:val="008A39CC"/>
    <w:rsid w:val="008A3A55"/>
    <w:rsid w:val="008A3B3E"/>
    <w:rsid w:val="008A3BEA"/>
    <w:rsid w:val="008A3E31"/>
    <w:rsid w:val="008A3E81"/>
    <w:rsid w:val="008A402F"/>
    <w:rsid w:val="008A4246"/>
    <w:rsid w:val="008A4270"/>
    <w:rsid w:val="008A42FE"/>
    <w:rsid w:val="008A448F"/>
    <w:rsid w:val="008A45C8"/>
    <w:rsid w:val="008A45FF"/>
    <w:rsid w:val="008A4682"/>
    <w:rsid w:val="008A47C8"/>
    <w:rsid w:val="008A47F2"/>
    <w:rsid w:val="008A4835"/>
    <w:rsid w:val="008A48B9"/>
    <w:rsid w:val="008A4929"/>
    <w:rsid w:val="008A4B58"/>
    <w:rsid w:val="008A4D6A"/>
    <w:rsid w:val="008A4E7A"/>
    <w:rsid w:val="008A508C"/>
    <w:rsid w:val="008A514D"/>
    <w:rsid w:val="008A527A"/>
    <w:rsid w:val="008A59F3"/>
    <w:rsid w:val="008A5A2B"/>
    <w:rsid w:val="008A5B60"/>
    <w:rsid w:val="008A5B78"/>
    <w:rsid w:val="008A5BCA"/>
    <w:rsid w:val="008A5D9E"/>
    <w:rsid w:val="008A6307"/>
    <w:rsid w:val="008A6417"/>
    <w:rsid w:val="008A65BC"/>
    <w:rsid w:val="008A68D3"/>
    <w:rsid w:val="008A698E"/>
    <w:rsid w:val="008A6C08"/>
    <w:rsid w:val="008A71AC"/>
    <w:rsid w:val="008A73DC"/>
    <w:rsid w:val="008A7427"/>
    <w:rsid w:val="008A754D"/>
    <w:rsid w:val="008A79E9"/>
    <w:rsid w:val="008A7B69"/>
    <w:rsid w:val="008A7BB2"/>
    <w:rsid w:val="008A7ECA"/>
    <w:rsid w:val="008B00C0"/>
    <w:rsid w:val="008B0594"/>
    <w:rsid w:val="008B0A5E"/>
    <w:rsid w:val="008B0B70"/>
    <w:rsid w:val="008B0D21"/>
    <w:rsid w:val="008B103B"/>
    <w:rsid w:val="008B129B"/>
    <w:rsid w:val="008B12CE"/>
    <w:rsid w:val="008B1348"/>
    <w:rsid w:val="008B18C1"/>
    <w:rsid w:val="008B19F6"/>
    <w:rsid w:val="008B1B43"/>
    <w:rsid w:val="008B1DCE"/>
    <w:rsid w:val="008B1FB0"/>
    <w:rsid w:val="008B2691"/>
    <w:rsid w:val="008B2752"/>
    <w:rsid w:val="008B2815"/>
    <w:rsid w:val="008B292D"/>
    <w:rsid w:val="008B2ACC"/>
    <w:rsid w:val="008B2BC5"/>
    <w:rsid w:val="008B2C7B"/>
    <w:rsid w:val="008B2E1D"/>
    <w:rsid w:val="008B2F83"/>
    <w:rsid w:val="008B30A5"/>
    <w:rsid w:val="008B3495"/>
    <w:rsid w:val="008B36AB"/>
    <w:rsid w:val="008B387A"/>
    <w:rsid w:val="008B3AE8"/>
    <w:rsid w:val="008B3DCC"/>
    <w:rsid w:val="008B3F4B"/>
    <w:rsid w:val="008B42B1"/>
    <w:rsid w:val="008B4319"/>
    <w:rsid w:val="008B441D"/>
    <w:rsid w:val="008B4511"/>
    <w:rsid w:val="008B4A9C"/>
    <w:rsid w:val="008B4D26"/>
    <w:rsid w:val="008B4D89"/>
    <w:rsid w:val="008B556E"/>
    <w:rsid w:val="008B59DC"/>
    <w:rsid w:val="008B5DBA"/>
    <w:rsid w:val="008B60D5"/>
    <w:rsid w:val="008B63AE"/>
    <w:rsid w:val="008B685F"/>
    <w:rsid w:val="008B688B"/>
    <w:rsid w:val="008B6A94"/>
    <w:rsid w:val="008B6B00"/>
    <w:rsid w:val="008B6E0A"/>
    <w:rsid w:val="008B7010"/>
    <w:rsid w:val="008B7218"/>
    <w:rsid w:val="008B7376"/>
    <w:rsid w:val="008B782A"/>
    <w:rsid w:val="008B7F0B"/>
    <w:rsid w:val="008C01EA"/>
    <w:rsid w:val="008C0203"/>
    <w:rsid w:val="008C039A"/>
    <w:rsid w:val="008C0628"/>
    <w:rsid w:val="008C07F3"/>
    <w:rsid w:val="008C1423"/>
    <w:rsid w:val="008C1717"/>
    <w:rsid w:val="008C17EB"/>
    <w:rsid w:val="008C1A03"/>
    <w:rsid w:val="008C1A7C"/>
    <w:rsid w:val="008C2073"/>
    <w:rsid w:val="008C244F"/>
    <w:rsid w:val="008C26FE"/>
    <w:rsid w:val="008C2946"/>
    <w:rsid w:val="008C30D2"/>
    <w:rsid w:val="008C30F2"/>
    <w:rsid w:val="008C34D1"/>
    <w:rsid w:val="008C3532"/>
    <w:rsid w:val="008C367A"/>
    <w:rsid w:val="008C36AE"/>
    <w:rsid w:val="008C38C1"/>
    <w:rsid w:val="008C39CD"/>
    <w:rsid w:val="008C3A04"/>
    <w:rsid w:val="008C3AB3"/>
    <w:rsid w:val="008C3BF9"/>
    <w:rsid w:val="008C3DB7"/>
    <w:rsid w:val="008C41CF"/>
    <w:rsid w:val="008C41F6"/>
    <w:rsid w:val="008C437D"/>
    <w:rsid w:val="008C4661"/>
    <w:rsid w:val="008C49A4"/>
    <w:rsid w:val="008C4AB5"/>
    <w:rsid w:val="008C4B49"/>
    <w:rsid w:val="008C4C75"/>
    <w:rsid w:val="008C4F74"/>
    <w:rsid w:val="008C4FBE"/>
    <w:rsid w:val="008C518A"/>
    <w:rsid w:val="008C51B2"/>
    <w:rsid w:val="008C5630"/>
    <w:rsid w:val="008C56E6"/>
    <w:rsid w:val="008C59E6"/>
    <w:rsid w:val="008C5A41"/>
    <w:rsid w:val="008C5AAF"/>
    <w:rsid w:val="008C5BE4"/>
    <w:rsid w:val="008C5CE7"/>
    <w:rsid w:val="008C5FBE"/>
    <w:rsid w:val="008C6047"/>
    <w:rsid w:val="008C621E"/>
    <w:rsid w:val="008C64FF"/>
    <w:rsid w:val="008C65BA"/>
    <w:rsid w:val="008C66EF"/>
    <w:rsid w:val="008C6726"/>
    <w:rsid w:val="008C6B2C"/>
    <w:rsid w:val="008C6CD3"/>
    <w:rsid w:val="008C6D40"/>
    <w:rsid w:val="008C7003"/>
    <w:rsid w:val="008C70C0"/>
    <w:rsid w:val="008C7113"/>
    <w:rsid w:val="008C71A9"/>
    <w:rsid w:val="008C78BF"/>
    <w:rsid w:val="008C7B50"/>
    <w:rsid w:val="008D053D"/>
    <w:rsid w:val="008D0554"/>
    <w:rsid w:val="008D06A8"/>
    <w:rsid w:val="008D06C7"/>
    <w:rsid w:val="008D0971"/>
    <w:rsid w:val="008D09F2"/>
    <w:rsid w:val="008D0A70"/>
    <w:rsid w:val="008D0C63"/>
    <w:rsid w:val="008D0C7B"/>
    <w:rsid w:val="008D11D8"/>
    <w:rsid w:val="008D15D1"/>
    <w:rsid w:val="008D16C1"/>
    <w:rsid w:val="008D16C2"/>
    <w:rsid w:val="008D1EA6"/>
    <w:rsid w:val="008D1F17"/>
    <w:rsid w:val="008D1F41"/>
    <w:rsid w:val="008D2203"/>
    <w:rsid w:val="008D2414"/>
    <w:rsid w:val="008D27F2"/>
    <w:rsid w:val="008D358E"/>
    <w:rsid w:val="008D35FB"/>
    <w:rsid w:val="008D38D2"/>
    <w:rsid w:val="008D3C67"/>
    <w:rsid w:val="008D3E5F"/>
    <w:rsid w:val="008D3FB8"/>
    <w:rsid w:val="008D40B2"/>
    <w:rsid w:val="008D43B4"/>
    <w:rsid w:val="008D43D8"/>
    <w:rsid w:val="008D4502"/>
    <w:rsid w:val="008D4589"/>
    <w:rsid w:val="008D4A8E"/>
    <w:rsid w:val="008D4CEB"/>
    <w:rsid w:val="008D5043"/>
    <w:rsid w:val="008D5219"/>
    <w:rsid w:val="008D528E"/>
    <w:rsid w:val="008D55F4"/>
    <w:rsid w:val="008D572B"/>
    <w:rsid w:val="008D579B"/>
    <w:rsid w:val="008D57DF"/>
    <w:rsid w:val="008D592C"/>
    <w:rsid w:val="008D5E48"/>
    <w:rsid w:val="008D6197"/>
    <w:rsid w:val="008D623B"/>
    <w:rsid w:val="008D63F4"/>
    <w:rsid w:val="008D698B"/>
    <w:rsid w:val="008D6990"/>
    <w:rsid w:val="008D69C4"/>
    <w:rsid w:val="008D6E38"/>
    <w:rsid w:val="008D6E57"/>
    <w:rsid w:val="008D701A"/>
    <w:rsid w:val="008D7399"/>
    <w:rsid w:val="008D75D1"/>
    <w:rsid w:val="008D7904"/>
    <w:rsid w:val="008D793B"/>
    <w:rsid w:val="008D79E1"/>
    <w:rsid w:val="008D7B89"/>
    <w:rsid w:val="008E0146"/>
    <w:rsid w:val="008E0161"/>
    <w:rsid w:val="008E0577"/>
    <w:rsid w:val="008E0DCC"/>
    <w:rsid w:val="008E106D"/>
    <w:rsid w:val="008E1236"/>
    <w:rsid w:val="008E132C"/>
    <w:rsid w:val="008E14BD"/>
    <w:rsid w:val="008E1679"/>
    <w:rsid w:val="008E1A1A"/>
    <w:rsid w:val="008E1E12"/>
    <w:rsid w:val="008E2048"/>
    <w:rsid w:val="008E2244"/>
    <w:rsid w:val="008E2346"/>
    <w:rsid w:val="008E23A6"/>
    <w:rsid w:val="008E2584"/>
    <w:rsid w:val="008E2935"/>
    <w:rsid w:val="008E2E04"/>
    <w:rsid w:val="008E2E24"/>
    <w:rsid w:val="008E2EF7"/>
    <w:rsid w:val="008E3496"/>
    <w:rsid w:val="008E3711"/>
    <w:rsid w:val="008E379D"/>
    <w:rsid w:val="008E37C4"/>
    <w:rsid w:val="008E3DB4"/>
    <w:rsid w:val="008E40CE"/>
    <w:rsid w:val="008E4282"/>
    <w:rsid w:val="008E46FC"/>
    <w:rsid w:val="008E4A32"/>
    <w:rsid w:val="008E4B48"/>
    <w:rsid w:val="008E4B4A"/>
    <w:rsid w:val="008E4E9E"/>
    <w:rsid w:val="008E5116"/>
    <w:rsid w:val="008E51E4"/>
    <w:rsid w:val="008E54C4"/>
    <w:rsid w:val="008E5728"/>
    <w:rsid w:val="008E576D"/>
    <w:rsid w:val="008E5934"/>
    <w:rsid w:val="008E5B93"/>
    <w:rsid w:val="008E5C58"/>
    <w:rsid w:val="008E5ECA"/>
    <w:rsid w:val="008E5FAB"/>
    <w:rsid w:val="008E6390"/>
    <w:rsid w:val="008E67AB"/>
    <w:rsid w:val="008E6B1A"/>
    <w:rsid w:val="008E7426"/>
    <w:rsid w:val="008E7762"/>
    <w:rsid w:val="008E7A15"/>
    <w:rsid w:val="008E7A61"/>
    <w:rsid w:val="008E7B3B"/>
    <w:rsid w:val="008E7D71"/>
    <w:rsid w:val="008E7E00"/>
    <w:rsid w:val="008F0023"/>
    <w:rsid w:val="008F00C7"/>
    <w:rsid w:val="008F02DD"/>
    <w:rsid w:val="008F03E0"/>
    <w:rsid w:val="008F0546"/>
    <w:rsid w:val="008F05DF"/>
    <w:rsid w:val="008F085A"/>
    <w:rsid w:val="008F0A78"/>
    <w:rsid w:val="008F0B67"/>
    <w:rsid w:val="008F0BA4"/>
    <w:rsid w:val="008F0C26"/>
    <w:rsid w:val="008F0D43"/>
    <w:rsid w:val="008F1027"/>
    <w:rsid w:val="008F10E5"/>
    <w:rsid w:val="008F112F"/>
    <w:rsid w:val="008F1512"/>
    <w:rsid w:val="008F15DF"/>
    <w:rsid w:val="008F15EC"/>
    <w:rsid w:val="008F1C63"/>
    <w:rsid w:val="008F2082"/>
    <w:rsid w:val="008F218A"/>
    <w:rsid w:val="008F2278"/>
    <w:rsid w:val="008F299F"/>
    <w:rsid w:val="008F2A40"/>
    <w:rsid w:val="008F2B47"/>
    <w:rsid w:val="008F37FB"/>
    <w:rsid w:val="008F3986"/>
    <w:rsid w:val="008F3A2E"/>
    <w:rsid w:val="008F3A4C"/>
    <w:rsid w:val="008F3AEE"/>
    <w:rsid w:val="008F3CD1"/>
    <w:rsid w:val="008F3D5F"/>
    <w:rsid w:val="008F4086"/>
    <w:rsid w:val="008F416F"/>
    <w:rsid w:val="008F46D6"/>
    <w:rsid w:val="008F4794"/>
    <w:rsid w:val="008F4826"/>
    <w:rsid w:val="008F4919"/>
    <w:rsid w:val="008F4EE7"/>
    <w:rsid w:val="008F5614"/>
    <w:rsid w:val="008F569D"/>
    <w:rsid w:val="008F5EB8"/>
    <w:rsid w:val="008F5EE0"/>
    <w:rsid w:val="008F638B"/>
    <w:rsid w:val="008F6C48"/>
    <w:rsid w:val="008F7065"/>
    <w:rsid w:val="008F70BD"/>
    <w:rsid w:val="008F715E"/>
    <w:rsid w:val="008F7203"/>
    <w:rsid w:val="008F75EC"/>
    <w:rsid w:val="008F7677"/>
    <w:rsid w:val="008F76D1"/>
    <w:rsid w:val="008F77A2"/>
    <w:rsid w:val="008F79E1"/>
    <w:rsid w:val="008F7F1A"/>
    <w:rsid w:val="008F7FDA"/>
    <w:rsid w:val="00900039"/>
    <w:rsid w:val="009001F9"/>
    <w:rsid w:val="00900282"/>
    <w:rsid w:val="009003CE"/>
    <w:rsid w:val="009004B4"/>
    <w:rsid w:val="009004FC"/>
    <w:rsid w:val="00900938"/>
    <w:rsid w:val="00900AA0"/>
    <w:rsid w:val="00900D5C"/>
    <w:rsid w:val="009010B1"/>
    <w:rsid w:val="00901735"/>
    <w:rsid w:val="0090186B"/>
    <w:rsid w:val="00901995"/>
    <w:rsid w:val="00901C1E"/>
    <w:rsid w:val="00901DF5"/>
    <w:rsid w:val="00901EFE"/>
    <w:rsid w:val="0090224F"/>
    <w:rsid w:val="009025C1"/>
    <w:rsid w:val="009025F1"/>
    <w:rsid w:val="009025FA"/>
    <w:rsid w:val="00902DD0"/>
    <w:rsid w:val="00903656"/>
    <w:rsid w:val="00903CBD"/>
    <w:rsid w:val="00903ECA"/>
    <w:rsid w:val="00903FC3"/>
    <w:rsid w:val="0090441B"/>
    <w:rsid w:val="00904583"/>
    <w:rsid w:val="00904687"/>
    <w:rsid w:val="009049DD"/>
    <w:rsid w:val="00904A77"/>
    <w:rsid w:val="00904B05"/>
    <w:rsid w:val="00904C36"/>
    <w:rsid w:val="0090573F"/>
    <w:rsid w:val="00905AD0"/>
    <w:rsid w:val="00905BC5"/>
    <w:rsid w:val="00905E0D"/>
    <w:rsid w:val="00906073"/>
    <w:rsid w:val="0090611F"/>
    <w:rsid w:val="00906268"/>
    <w:rsid w:val="0090665F"/>
    <w:rsid w:val="00906832"/>
    <w:rsid w:val="00906BC0"/>
    <w:rsid w:val="00907028"/>
    <w:rsid w:val="00907076"/>
    <w:rsid w:val="00907281"/>
    <w:rsid w:val="00907318"/>
    <w:rsid w:val="0090763F"/>
    <w:rsid w:val="00907C4F"/>
    <w:rsid w:val="00907FDB"/>
    <w:rsid w:val="00910053"/>
    <w:rsid w:val="009102C1"/>
    <w:rsid w:val="009104C4"/>
    <w:rsid w:val="009105F7"/>
    <w:rsid w:val="0091060C"/>
    <w:rsid w:val="0091075E"/>
    <w:rsid w:val="0091080C"/>
    <w:rsid w:val="00910939"/>
    <w:rsid w:val="009109DC"/>
    <w:rsid w:val="00910DDE"/>
    <w:rsid w:val="00910E24"/>
    <w:rsid w:val="0091116E"/>
    <w:rsid w:val="009111F6"/>
    <w:rsid w:val="00911217"/>
    <w:rsid w:val="00911339"/>
    <w:rsid w:val="00911350"/>
    <w:rsid w:val="00911A62"/>
    <w:rsid w:val="00911FFF"/>
    <w:rsid w:val="009121FC"/>
    <w:rsid w:val="00912317"/>
    <w:rsid w:val="0091231D"/>
    <w:rsid w:val="00912338"/>
    <w:rsid w:val="009124C4"/>
    <w:rsid w:val="009129A3"/>
    <w:rsid w:val="00912DC4"/>
    <w:rsid w:val="00912E74"/>
    <w:rsid w:val="0091316D"/>
    <w:rsid w:val="00913259"/>
    <w:rsid w:val="00913486"/>
    <w:rsid w:val="009134E4"/>
    <w:rsid w:val="00913AEF"/>
    <w:rsid w:val="0091436B"/>
    <w:rsid w:val="009146C4"/>
    <w:rsid w:val="009147EE"/>
    <w:rsid w:val="00914886"/>
    <w:rsid w:val="009149D0"/>
    <w:rsid w:val="009149FD"/>
    <w:rsid w:val="00914B60"/>
    <w:rsid w:val="00914D8F"/>
    <w:rsid w:val="00914E16"/>
    <w:rsid w:val="00914E8B"/>
    <w:rsid w:val="009151C2"/>
    <w:rsid w:val="0091524A"/>
    <w:rsid w:val="0091533E"/>
    <w:rsid w:val="0091590F"/>
    <w:rsid w:val="0091592D"/>
    <w:rsid w:val="009163B1"/>
    <w:rsid w:val="009165C5"/>
    <w:rsid w:val="00916E70"/>
    <w:rsid w:val="009170BA"/>
    <w:rsid w:val="0091734F"/>
    <w:rsid w:val="009173A7"/>
    <w:rsid w:val="0091747C"/>
    <w:rsid w:val="009174AF"/>
    <w:rsid w:val="00917515"/>
    <w:rsid w:val="009175C9"/>
    <w:rsid w:val="009178A7"/>
    <w:rsid w:val="0091791F"/>
    <w:rsid w:val="009179FA"/>
    <w:rsid w:val="00917D14"/>
    <w:rsid w:val="00917E25"/>
    <w:rsid w:val="00917ECA"/>
    <w:rsid w:val="00920201"/>
    <w:rsid w:val="00920310"/>
    <w:rsid w:val="00920346"/>
    <w:rsid w:val="009204C1"/>
    <w:rsid w:val="00920517"/>
    <w:rsid w:val="0092056B"/>
    <w:rsid w:val="009205F1"/>
    <w:rsid w:val="0092060A"/>
    <w:rsid w:val="0092077A"/>
    <w:rsid w:val="00920CCB"/>
    <w:rsid w:val="00921390"/>
    <w:rsid w:val="0092184D"/>
    <w:rsid w:val="00921F50"/>
    <w:rsid w:val="0092280E"/>
    <w:rsid w:val="0092283F"/>
    <w:rsid w:val="0092295E"/>
    <w:rsid w:val="00922E33"/>
    <w:rsid w:val="00922EDC"/>
    <w:rsid w:val="00922F55"/>
    <w:rsid w:val="00923590"/>
    <w:rsid w:val="0092384E"/>
    <w:rsid w:val="009238EE"/>
    <w:rsid w:val="00923A38"/>
    <w:rsid w:val="00923F1B"/>
    <w:rsid w:val="0092419C"/>
    <w:rsid w:val="00924B10"/>
    <w:rsid w:val="00924DDE"/>
    <w:rsid w:val="009254D3"/>
    <w:rsid w:val="00925700"/>
    <w:rsid w:val="009257BC"/>
    <w:rsid w:val="00925962"/>
    <w:rsid w:val="00925AB8"/>
    <w:rsid w:val="00925CDC"/>
    <w:rsid w:val="00925CFB"/>
    <w:rsid w:val="00925F7C"/>
    <w:rsid w:val="00926146"/>
    <w:rsid w:val="009262C2"/>
    <w:rsid w:val="00926632"/>
    <w:rsid w:val="00926939"/>
    <w:rsid w:val="009273BD"/>
    <w:rsid w:val="00927413"/>
    <w:rsid w:val="009274F1"/>
    <w:rsid w:val="00927659"/>
    <w:rsid w:val="0092774D"/>
    <w:rsid w:val="009277A7"/>
    <w:rsid w:val="009277CB"/>
    <w:rsid w:val="00927946"/>
    <w:rsid w:val="00927CE6"/>
    <w:rsid w:val="00930210"/>
    <w:rsid w:val="0093046C"/>
    <w:rsid w:val="00930934"/>
    <w:rsid w:val="009309CC"/>
    <w:rsid w:val="00930B67"/>
    <w:rsid w:val="00931270"/>
    <w:rsid w:val="009313AF"/>
    <w:rsid w:val="0093146C"/>
    <w:rsid w:val="0093150B"/>
    <w:rsid w:val="009315D2"/>
    <w:rsid w:val="00931C17"/>
    <w:rsid w:val="00931C77"/>
    <w:rsid w:val="00931E9B"/>
    <w:rsid w:val="00931ED4"/>
    <w:rsid w:val="009323BE"/>
    <w:rsid w:val="00932445"/>
    <w:rsid w:val="009329E4"/>
    <w:rsid w:val="00932AF9"/>
    <w:rsid w:val="00932D05"/>
    <w:rsid w:val="00932EDA"/>
    <w:rsid w:val="00932F28"/>
    <w:rsid w:val="0093321E"/>
    <w:rsid w:val="0093381C"/>
    <w:rsid w:val="00933BCC"/>
    <w:rsid w:val="00933CCF"/>
    <w:rsid w:val="00933D04"/>
    <w:rsid w:val="00933D2E"/>
    <w:rsid w:val="00933D6C"/>
    <w:rsid w:val="00933D73"/>
    <w:rsid w:val="00933EC0"/>
    <w:rsid w:val="00933F12"/>
    <w:rsid w:val="0093445A"/>
    <w:rsid w:val="00934848"/>
    <w:rsid w:val="0093506D"/>
    <w:rsid w:val="009353E2"/>
    <w:rsid w:val="0093547F"/>
    <w:rsid w:val="0093552E"/>
    <w:rsid w:val="009356C0"/>
    <w:rsid w:val="009359BA"/>
    <w:rsid w:val="00935A1D"/>
    <w:rsid w:val="00935A25"/>
    <w:rsid w:val="0093606A"/>
    <w:rsid w:val="009361E5"/>
    <w:rsid w:val="00936371"/>
    <w:rsid w:val="00936B3E"/>
    <w:rsid w:val="00936CBD"/>
    <w:rsid w:val="00936D9C"/>
    <w:rsid w:val="009373F0"/>
    <w:rsid w:val="009377AA"/>
    <w:rsid w:val="00937B90"/>
    <w:rsid w:val="00937CFA"/>
    <w:rsid w:val="009401C0"/>
    <w:rsid w:val="0094032E"/>
    <w:rsid w:val="0094043B"/>
    <w:rsid w:val="009405BC"/>
    <w:rsid w:val="00940735"/>
    <w:rsid w:val="009409F1"/>
    <w:rsid w:val="00940B9F"/>
    <w:rsid w:val="00940F5E"/>
    <w:rsid w:val="0094140E"/>
    <w:rsid w:val="00941776"/>
    <w:rsid w:val="00941C9C"/>
    <w:rsid w:val="00942314"/>
    <w:rsid w:val="0094232A"/>
    <w:rsid w:val="00942461"/>
    <w:rsid w:val="00942590"/>
    <w:rsid w:val="009425DE"/>
    <w:rsid w:val="00942749"/>
    <w:rsid w:val="00942875"/>
    <w:rsid w:val="00942975"/>
    <w:rsid w:val="00942C9D"/>
    <w:rsid w:val="00942CE8"/>
    <w:rsid w:val="00942CED"/>
    <w:rsid w:val="009432F7"/>
    <w:rsid w:val="00943300"/>
    <w:rsid w:val="0094341D"/>
    <w:rsid w:val="009434C9"/>
    <w:rsid w:val="009435E4"/>
    <w:rsid w:val="009438FA"/>
    <w:rsid w:val="00943A56"/>
    <w:rsid w:val="00943CA2"/>
    <w:rsid w:val="00943E5C"/>
    <w:rsid w:val="00944057"/>
    <w:rsid w:val="0094427A"/>
    <w:rsid w:val="00944470"/>
    <w:rsid w:val="0094496C"/>
    <w:rsid w:val="009449A4"/>
    <w:rsid w:val="00944A17"/>
    <w:rsid w:val="00944B1F"/>
    <w:rsid w:val="00944D97"/>
    <w:rsid w:val="00944ECA"/>
    <w:rsid w:val="0094527F"/>
    <w:rsid w:val="009453F2"/>
    <w:rsid w:val="00945A6E"/>
    <w:rsid w:val="00945CCE"/>
    <w:rsid w:val="00945D6D"/>
    <w:rsid w:val="009468CA"/>
    <w:rsid w:val="009468DB"/>
    <w:rsid w:val="00946AE3"/>
    <w:rsid w:val="00946E24"/>
    <w:rsid w:val="00946EBB"/>
    <w:rsid w:val="00946EFA"/>
    <w:rsid w:val="00946F5E"/>
    <w:rsid w:val="009471BE"/>
    <w:rsid w:val="009473A2"/>
    <w:rsid w:val="00947EB1"/>
    <w:rsid w:val="0095000A"/>
    <w:rsid w:val="00950049"/>
    <w:rsid w:val="0095020C"/>
    <w:rsid w:val="00950669"/>
    <w:rsid w:val="00950A13"/>
    <w:rsid w:val="00950C0B"/>
    <w:rsid w:val="00950D34"/>
    <w:rsid w:val="0095109B"/>
    <w:rsid w:val="0095115D"/>
    <w:rsid w:val="009511EE"/>
    <w:rsid w:val="009515E4"/>
    <w:rsid w:val="00951653"/>
    <w:rsid w:val="00951747"/>
    <w:rsid w:val="009517E5"/>
    <w:rsid w:val="0095193D"/>
    <w:rsid w:val="00951C6E"/>
    <w:rsid w:val="00951DE6"/>
    <w:rsid w:val="009521C9"/>
    <w:rsid w:val="00952847"/>
    <w:rsid w:val="00952A43"/>
    <w:rsid w:val="00952A9C"/>
    <w:rsid w:val="009534C9"/>
    <w:rsid w:val="0095391A"/>
    <w:rsid w:val="00953ED1"/>
    <w:rsid w:val="00953FDC"/>
    <w:rsid w:val="009543B0"/>
    <w:rsid w:val="0095467C"/>
    <w:rsid w:val="009547F2"/>
    <w:rsid w:val="009548AC"/>
    <w:rsid w:val="00954A7A"/>
    <w:rsid w:val="00954E1E"/>
    <w:rsid w:val="009550AA"/>
    <w:rsid w:val="00955A90"/>
    <w:rsid w:val="00955ADD"/>
    <w:rsid w:val="00955C9F"/>
    <w:rsid w:val="00955DA9"/>
    <w:rsid w:val="00955E3F"/>
    <w:rsid w:val="00955E72"/>
    <w:rsid w:val="0095682F"/>
    <w:rsid w:val="0095697F"/>
    <w:rsid w:val="00956F04"/>
    <w:rsid w:val="00957189"/>
    <w:rsid w:val="0095756A"/>
    <w:rsid w:val="00957664"/>
    <w:rsid w:val="00957885"/>
    <w:rsid w:val="009578B0"/>
    <w:rsid w:val="00957937"/>
    <w:rsid w:val="00957956"/>
    <w:rsid w:val="00957AE0"/>
    <w:rsid w:val="00957C71"/>
    <w:rsid w:val="00957DC6"/>
    <w:rsid w:val="00957DF3"/>
    <w:rsid w:val="00957FB7"/>
    <w:rsid w:val="0096055A"/>
    <w:rsid w:val="009606E9"/>
    <w:rsid w:val="00960744"/>
    <w:rsid w:val="00960D67"/>
    <w:rsid w:val="00960EA6"/>
    <w:rsid w:val="00960FDC"/>
    <w:rsid w:val="009610DA"/>
    <w:rsid w:val="009618E2"/>
    <w:rsid w:val="00961C10"/>
    <w:rsid w:val="00961D9E"/>
    <w:rsid w:val="00961E3A"/>
    <w:rsid w:val="00961EED"/>
    <w:rsid w:val="0096235A"/>
    <w:rsid w:val="009623CE"/>
    <w:rsid w:val="009625BD"/>
    <w:rsid w:val="00962F49"/>
    <w:rsid w:val="009630E5"/>
    <w:rsid w:val="009632FE"/>
    <w:rsid w:val="0096340C"/>
    <w:rsid w:val="0096359F"/>
    <w:rsid w:val="00963A3D"/>
    <w:rsid w:val="00963E57"/>
    <w:rsid w:val="0096487F"/>
    <w:rsid w:val="0096511E"/>
    <w:rsid w:val="0096512D"/>
    <w:rsid w:val="009651A2"/>
    <w:rsid w:val="00965239"/>
    <w:rsid w:val="00965456"/>
    <w:rsid w:val="00965847"/>
    <w:rsid w:val="0096592F"/>
    <w:rsid w:val="00965C4E"/>
    <w:rsid w:val="00965DC8"/>
    <w:rsid w:val="00965FEB"/>
    <w:rsid w:val="0096666C"/>
    <w:rsid w:val="00966BA9"/>
    <w:rsid w:val="00966DF2"/>
    <w:rsid w:val="00966F08"/>
    <w:rsid w:val="00967310"/>
    <w:rsid w:val="0096735A"/>
    <w:rsid w:val="0096758D"/>
    <w:rsid w:val="0096773A"/>
    <w:rsid w:val="00967752"/>
    <w:rsid w:val="00967E13"/>
    <w:rsid w:val="00967E2D"/>
    <w:rsid w:val="00967FCE"/>
    <w:rsid w:val="00970160"/>
    <w:rsid w:val="00970713"/>
    <w:rsid w:val="00970897"/>
    <w:rsid w:val="00970AF7"/>
    <w:rsid w:val="00970BF9"/>
    <w:rsid w:val="00970C2C"/>
    <w:rsid w:val="00970CF7"/>
    <w:rsid w:val="009712C3"/>
    <w:rsid w:val="009715E6"/>
    <w:rsid w:val="0097189D"/>
    <w:rsid w:val="00971934"/>
    <w:rsid w:val="00971E66"/>
    <w:rsid w:val="009729C6"/>
    <w:rsid w:val="009731A3"/>
    <w:rsid w:val="0097335A"/>
    <w:rsid w:val="00973495"/>
    <w:rsid w:val="009734BC"/>
    <w:rsid w:val="0097376C"/>
    <w:rsid w:val="0097378F"/>
    <w:rsid w:val="0097385A"/>
    <w:rsid w:val="009738F1"/>
    <w:rsid w:val="009738F8"/>
    <w:rsid w:val="00973CE3"/>
    <w:rsid w:val="0097409A"/>
    <w:rsid w:val="00974153"/>
    <w:rsid w:val="00974269"/>
    <w:rsid w:val="00974691"/>
    <w:rsid w:val="00974E1C"/>
    <w:rsid w:val="009754B1"/>
    <w:rsid w:val="0097564A"/>
    <w:rsid w:val="00975744"/>
    <w:rsid w:val="0097596F"/>
    <w:rsid w:val="00975BB0"/>
    <w:rsid w:val="00975EBB"/>
    <w:rsid w:val="00975F0C"/>
    <w:rsid w:val="00976038"/>
    <w:rsid w:val="009762C4"/>
    <w:rsid w:val="00976663"/>
    <w:rsid w:val="00976722"/>
    <w:rsid w:val="00976B45"/>
    <w:rsid w:val="00976FBA"/>
    <w:rsid w:val="00977338"/>
    <w:rsid w:val="009773C0"/>
    <w:rsid w:val="00977417"/>
    <w:rsid w:val="0097749A"/>
    <w:rsid w:val="009775EB"/>
    <w:rsid w:val="0097786D"/>
    <w:rsid w:val="009779F2"/>
    <w:rsid w:val="00977AA8"/>
    <w:rsid w:val="00977BE3"/>
    <w:rsid w:val="00977C4A"/>
    <w:rsid w:val="00977C95"/>
    <w:rsid w:val="00977D82"/>
    <w:rsid w:val="00977EEE"/>
    <w:rsid w:val="00977F43"/>
    <w:rsid w:val="0098021C"/>
    <w:rsid w:val="00980245"/>
    <w:rsid w:val="00980906"/>
    <w:rsid w:val="00980973"/>
    <w:rsid w:val="00980D49"/>
    <w:rsid w:val="00980E79"/>
    <w:rsid w:val="00980F32"/>
    <w:rsid w:val="00981437"/>
    <w:rsid w:val="009816E6"/>
    <w:rsid w:val="009819DD"/>
    <w:rsid w:val="00981BF7"/>
    <w:rsid w:val="00981DD9"/>
    <w:rsid w:val="00981E38"/>
    <w:rsid w:val="00982176"/>
    <w:rsid w:val="009821B5"/>
    <w:rsid w:val="00982408"/>
    <w:rsid w:val="00982445"/>
    <w:rsid w:val="009824DA"/>
    <w:rsid w:val="009825C6"/>
    <w:rsid w:val="00982985"/>
    <w:rsid w:val="00982D9C"/>
    <w:rsid w:val="009830B2"/>
    <w:rsid w:val="009832C0"/>
    <w:rsid w:val="009832D3"/>
    <w:rsid w:val="00983305"/>
    <w:rsid w:val="009833F2"/>
    <w:rsid w:val="0098348F"/>
    <w:rsid w:val="009834F1"/>
    <w:rsid w:val="0098358A"/>
    <w:rsid w:val="009837F3"/>
    <w:rsid w:val="009838BB"/>
    <w:rsid w:val="00983957"/>
    <w:rsid w:val="00983AE4"/>
    <w:rsid w:val="00983CBE"/>
    <w:rsid w:val="0098415D"/>
    <w:rsid w:val="009843D6"/>
    <w:rsid w:val="0098467A"/>
    <w:rsid w:val="0098469A"/>
    <w:rsid w:val="0098470E"/>
    <w:rsid w:val="00984724"/>
    <w:rsid w:val="0098476D"/>
    <w:rsid w:val="00984A93"/>
    <w:rsid w:val="00984D54"/>
    <w:rsid w:val="009852A5"/>
    <w:rsid w:val="00985587"/>
    <w:rsid w:val="009857EC"/>
    <w:rsid w:val="0098592D"/>
    <w:rsid w:val="00985BED"/>
    <w:rsid w:val="00986279"/>
    <w:rsid w:val="0098629E"/>
    <w:rsid w:val="009865C4"/>
    <w:rsid w:val="009869E9"/>
    <w:rsid w:val="00986FB9"/>
    <w:rsid w:val="009873B1"/>
    <w:rsid w:val="0098782E"/>
    <w:rsid w:val="00987B01"/>
    <w:rsid w:val="00987B73"/>
    <w:rsid w:val="009904F9"/>
    <w:rsid w:val="00990518"/>
    <w:rsid w:val="00990772"/>
    <w:rsid w:val="009908F6"/>
    <w:rsid w:val="009909D2"/>
    <w:rsid w:val="00990A42"/>
    <w:rsid w:val="00990AFF"/>
    <w:rsid w:val="009910DC"/>
    <w:rsid w:val="00991163"/>
    <w:rsid w:val="0099119D"/>
    <w:rsid w:val="009914CF"/>
    <w:rsid w:val="00991E5A"/>
    <w:rsid w:val="0099250C"/>
    <w:rsid w:val="0099253A"/>
    <w:rsid w:val="0099261C"/>
    <w:rsid w:val="009926C6"/>
    <w:rsid w:val="00992847"/>
    <w:rsid w:val="00992867"/>
    <w:rsid w:val="009928A9"/>
    <w:rsid w:val="00992919"/>
    <w:rsid w:val="009929AD"/>
    <w:rsid w:val="00992B5D"/>
    <w:rsid w:val="00992CB2"/>
    <w:rsid w:val="009931C3"/>
    <w:rsid w:val="00993284"/>
    <w:rsid w:val="00993377"/>
    <w:rsid w:val="0099346D"/>
    <w:rsid w:val="009939BF"/>
    <w:rsid w:val="00993A8F"/>
    <w:rsid w:val="00993AA3"/>
    <w:rsid w:val="00993AA4"/>
    <w:rsid w:val="00993D09"/>
    <w:rsid w:val="00993D5A"/>
    <w:rsid w:val="00993EC5"/>
    <w:rsid w:val="00994192"/>
    <w:rsid w:val="0099458E"/>
    <w:rsid w:val="00994A1A"/>
    <w:rsid w:val="00994B8D"/>
    <w:rsid w:val="00994BA9"/>
    <w:rsid w:val="00994C2F"/>
    <w:rsid w:val="00994CB6"/>
    <w:rsid w:val="009953EE"/>
    <w:rsid w:val="0099549B"/>
    <w:rsid w:val="00995579"/>
    <w:rsid w:val="00995D50"/>
    <w:rsid w:val="00995E24"/>
    <w:rsid w:val="00995FE0"/>
    <w:rsid w:val="00996483"/>
    <w:rsid w:val="009965AF"/>
    <w:rsid w:val="009965EF"/>
    <w:rsid w:val="009967CB"/>
    <w:rsid w:val="00996AC1"/>
    <w:rsid w:val="00996D28"/>
    <w:rsid w:val="00996E27"/>
    <w:rsid w:val="009971AF"/>
    <w:rsid w:val="00997261"/>
    <w:rsid w:val="00997385"/>
    <w:rsid w:val="0099761F"/>
    <w:rsid w:val="00997775"/>
    <w:rsid w:val="009978AE"/>
    <w:rsid w:val="009979CA"/>
    <w:rsid w:val="00997A21"/>
    <w:rsid w:val="00997A4D"/>
    <w:rsid w:val="00997BF5"/>
    <w:rsid w:val="00997C78"/>
    <w:rsid w:val="00997CA0"/>
    <w:rsid w:val="009A003F"/>
    <w:rsid w:val="009A0938"/>
    <w:rsid w:val="009A0B19"/>
    <w:rsid w:val="009A0E84"/>
    <w:rsid w:val="009A0EA8"/>
    <w:rsid w:val="009A12A2"/>
    <w:rsid w:val="009A13F1"/>
    <w:rsid w:val="009A156F"/>
    <w:rsid w:val="009A17BC"/>
    <w:rsid w:val="009A18F5"/>
    <w:rsid w:val="009A1AFF"/>
    <w:rsid w:val="009A1D1A"/>
    <w:rsid w:val="009A1D6F"/>
    <w:rsid w:val="009A1DCC"/>
    <w:rsid w:val="009A1F37"/>
    <w:rsid w:val="009A1FD9"/>
    <w:rsid w:val="009A2090"/>
    <w:rsid w:val="009A283F"/>
    <w:rsid w:val="009A2BA0"/>
    <w:rsid w:val="009A2C6C"/>
    <w:rsid w:val="009A2C7E"/>
    <w:rsid w:val="009A2D4B"/>
    <w:rsid w:val="009A2F0E"/>
    <w:rsid w:val="009A38D4"/>
    <w:rsid w:val="009A4782"/>
    <w:rsid w:val="009A480A"/>
    <w:rsid w:val="009A4891"/>
    <w:rsid w:val="009A4972"/>
    <w:rsid w:val="009A50F3"/>
    <w:rsid w:val="009A5321"/>
    <w:rsid w:val="009A5348"/>
    <w:rsid w:val="009A55F8"/>
    <w:rsid w:val="009A59DF"/>
    <w:rsid w:val="009A64F0"/>
    <w:rsid w:val="009A68D9"/>
    <w:rsid w:val="009A6962"/>
    <w:rsid w:val="009A6D33"/>
    <w:rsid w:val="009A6D7B"/>
    <w:rsid w:val="009A6FF2"/>
    <w:rsid w:val="009A7278"/>
    <w:rsid w:val="009A7450"/>
    <w:rsid w:val="009A75EE"/>
    <w:rsid w:val="009A775D"/>
    <w:rsid w:val="009A7971"/>
    <w:rsid w:val="009A79FC"/>
    <w:rsid w:val="009A7AEB"/>
    <w:rsid w:val="009A7C97"/>
    <w:rsid w:val="009B04C3"/>
    <w:rsid w:val="009B0500"/>
    <w:rsid w:val="009B07F8"/>
    <w:rsid w:val="009B080B"/>
    <w:rsid w:val="009B0827"/>
    <w:rsid w:val="009B0938"/>
    <w:rsid w:val="009B099C"/>
    <w:rsid w:val="009B0A16"/>
    <w:rsid w:val="009B0D0E"/>
    <w:rsid w:val="009B0E6E"/>
    <w:rsid w:val="009B0E85"/>
    <w:rsid w:val="009B192E"/>
    <w:rsid w:val="009B1A01"/>
    <w:rsid w:val="009B1EE3"/>
    <w:rsid w:val="009B20BF"/>
    <w:rsid w:val="009B20EC"/>
    <w:rsid w:val="009B2223"/>
    <w:rsid w:val="009B2556"/>
    <w:rsid w:val="009B28A1"/>
    <w:rsid w:val="009B2A0D"/>
    <w:rsid w:val="009B2BCF"/>
    <w:rsid w:val="009B2EC8"/>
    <w:rsid w:val="009B31A8"/>
    <w:rsid w:val="009B3762"/>
    <w:rsid w:val="009B3E4B"/>
    <w:rsid w:val="009B3EB4"/>
    <w:rsid w:val="009B459F"/>
    <w:rsid w:val="009B4783"/>
    <w:rsid w:val="009B4BD3"/>
    <w:rsid w:val="009B4CBA"/>
    <w:rsid w:val="009B4EBC"/>
    <w:rsid w:val="009B5048"/>
    <w:rsid w:val="009B5070"/>
    <w:rsid w:val="009B5075"/>
    <w:rsid w:val="009B51E8"/>
    <w:rsid w:val="009B56F7"/>
    <w:rsid w:val="009B580E"/>
    <w:rsid w:val="009B5C8D"/>
    <w:rsid w:val="009B5F4A"/>
    <w:rsid w:val="009B6046"/>
    <w:rsid w:val="009B638E"/>
    <w:rsid w:val="009B6598"/>
    <w:rsid w:val="009B679C"/>
    <w:rsid w:val="009B6860"/>
    <w:rsid w:val="009B6E75"/>
    <w:rsid w:val="009B73D1"/>
    <w:rsid w:val="009B7476"/>
    <w:rsid w:val="009B753C"/>
    <w:rsid w:val="009B766B"/>
    <w:rsid w:val="009B7D6F"/>
    <w:rsid w:val="009C02BC"/>
    <w:rsid w:val="009C050A"/>
    <w:rsid w:val="009C0D7D"/>
    <w:rsid w:val="009C1291"/>
    <w:rsid w:val="009C12D6"/>
    <w:rsid w:val="009C1861"/>
    <w:rsid w:val="009C1AA8"/>
    <w:rsid w:val="009C2686"/>
    <w:rsid w:val="009C2BD1"/>
    <w:rsid w:val="009C2DB0"/>
    <w:rsid w:val="009C2DE0"/>
    <w:rsid w:val="009C30B8"/>
    <w:rsid w:val="009C37E8"/>
    <w:rsid w:val="009C38CD"/>
    <w:rsid w:val="009C3BC6"/>
    <w:rsid w:val="009C3E4E"/>
    <w:rsid w:val="009C3EE1"/>
    <w:rsid w:val="009C408A"/>
    <w:rsid w:val="009C412E"/>
    <w:rsid w:val="009C42CF"/>
    <w:rsid w:val="009C452C"/>
    <w:rsid w:val="009C4897"/>
    <w:rsid w:val="009C4C6C"/>
    <w:rsid w:val="009C4F11"/>
    <w:rsid w:val="009C4F5A"/>
    <w:rsid w:val="009C50B8"/>
    <w:rsid w:val="009C5140"/>
    <w:rsid w:val="009C54E4"/>
    <w:rsid w:val="009C5805"/>
    <w:rsid w:val="009C5B3C"/>
    <w:rsid w:val="009C5B55"/>
    <w:rsid w:val="009C5F58"/>
    <w:rsid w:val="009C613E"/>
    <w:rsid w:val="009C615F"/>
    <w:rsid w:val="009C643C"/>
    <w:rsid w:val="009C675F"/>
    <w:rsid w:val="009C6B2E"/>
    <w:rsid w:val="009C70F2"/>
    <w:rsid w:val="009C720D"/>
    <w:rsid w:val="009C729A"/>
    <w:rsid w:val="009C72CA"/>
    <w:rsid w:val="009C7679"/>
    <w:rsid w:val="009C7B38"/>
    <w:rsid w:val="009C7C30"/>
    <w:rsid w:val="009C7D24"/>
    <w:rsid w:val="009C7E46"/>
    <w:rsid w:val="009D086F"/>
    <w:rsid w:val="009D08CE"/>
    <w:rsid w:val="009D0CCE"/>
    <w:rsid w:val="009D0D33"/>
    <w:rsid w:val="009D1007"/>
    <w:rsid w:val="009D165D"/>
    <w:rsid w:val="009D16C8"/>
    <w:rsid w:val="009D1783"/>
    <w:rsid w:val="009D1BDE"/>
    <w:rsid w:val="009D1C96"/>
    <w:rsid w:val="009D1CB2"/>
    <w:rsid w:val="009D1E9A"/>
    <w:rsid w:val="009D27CB"/>
    <w:rsid w:val="009D2800"/>
    <w:rsid w:val="009D2843"/>
    <w:rsid w:val="009D2BE6"/>
    <w:rsid w:val="009D3248"/>
    <w:rsid w:val="009D3355"/>
    <w:rsid w:val="009D3422"/>
    <w:rsid w:val="009D3560"/>
    <w:rsid w:val="009D364C"/>
    <w:rsid w:val="009D3705"/>
    <w:rsid w:val="009D3A0D"/>
    <w:rsid w:val="009D3FDB"/>
    <w:rsid w:val="009D44F4"/>
    <w:rsid w:val="009D47F6"/>
    <w:rsid w:val="009D49C7"/>
    <w:rsid w:val="009D4AA4"/>
    <w:rsid w:val="009D4C8F"/>
    <w:rsid w:val="009D4E12"/>
    <w:rsid w:val="009D4FDD"/>
    <w:rsid w:val="009D505D"/>
    <w:rsid w:val="009D5156"/>
    <w:rsid w:val="009D5275"/>
    <w:rsid w:val="009D532C"/>
    <w:rsid w:val="009D5D6A"/>
    <w:rsid w:val="009D5E48"/>
    <w:rsid w:val="009D6077"/>
    <w:rsid w:val="009D607A"/>
    <w:rsid w:val="009D6244"/>
    <w:rsid w:val="009D6487"/>
    <w:rsid w:val="009D65F9"/>
    <w:rsid w:val="009D6791"/>
    <w:rsid w:val="009D6BBF"/>
    <w:rsid w:val="009D6D28"/>
    <w:rsid w:val="009D6E04"/>
    <w:rsid w:val="009D7052"/>
    <w:rsid w:val="009D7CD1"/>
    <w:rsid w:val="009E0807"/>
    <w:rsid w:val="009E0BC1"/>
    <w:rsid w:val="009E0C24"/>
    <w:rsid w:val="009E0F0C"/>
    <w:rsid w:val="009E0FB0"/>
    <w:rsid w:val="009E127B"/>
    <w:rsid w:val="009E137A"/>
    <w:rsid w:val="009E1384"/>
    <w:rsid w:val="009E1913"/>
    <w:rsid w:val="009E1B71"/>
    <w:rsid w:val="009E20EE"/>
    <w:rsid w:val="009E218D"/>
    <w:rsid w:val="009E248F"/>
    <w:rsid w:val="009E25DF"/>
    <w:rsid w:val="009E269F"/>
    <w:rsid w:val="009E26C9"/>
    <w:rsid w:val="009E27A7"/>
    <w:rsid w:val="009E2806"/>
    <w:rsid w:val="009E30D6"/>
    <w:rsid w:val="009E3379"/>
    <w:rsid w:val="009E366C"/>
    <w:rsid w:val="009E3AB2"/>
    <w:rsid w:val="009E3ABF"/>
    <w:rsid w:val="009E3B9D"/>
    <w:rsid w:val="009E4001"/>
    <w:rsid w:val="009E4319"/>
    <w:rsid w:val="009E437E"/>
    <w:rsid w:val="009E4854"/>
    <w:rsid w:val="009E489B"/>
    <w:rsid w:val="009E4E49"/>
    <w:rsid w:val="009E522C"/>
    <w:rsid w:val="009E5444"/>
    <w:rsid w:val="009E5521"/>
    <w:rsid w:val="009E58F4"/>
    <w:rsid w:val="009E5B30"/>
    <w:rsid w:val="009E5CE2"/>
    <w:rsid w:val="009E5F70"/>
    <w:rsid w:val="009E6441"/>
    <w:rsid w:val="009E6460"/>
    <w:rsid w:val="009E6639"/>
    <w:rsid w:val="009E668A"/>
    <w:rsid w:val="009E66AC"/>
    <w:rsid w:val="009E68CA"/>
    <w:rsid w:val="009E68CE"/>
    <w:rsid w:val="009E69A3"/>
    <w:rsid w:val="009E6A2D"/>
    <w:rsid w:val="009E6CC1"/>
    <w:rsid w:val="009E6CC5"/>
    <w:rsid w:val="009E731E"/>
    <w:rsid w:val="009E736D"/>
    <w:rsid w:val="009E73BE"/>
    <w:rsid w:val="009E7E44"/>
    <w:rsid w:val="009F0150"/>
    <w:rsid w:val="009F02A4"/>
    <w:rsid w:val="009F05D8"/>
    <w:rsid w:val="009F08E8"/>
    <w:rsid w:val="009F1049"/>
    <w:rsid w:val="009F1BE8"/>
    <w:rsid w:val="009F1F32"/>
    <w:rsid w:val="009F2094"/>
    <w:rsid w:val="009F21AC"/>
    <w:rsid w:val="009F21E7"/>
    <w:rsid w:val="009F2235"/>
    <w:rsid w:val="009F2317"/>
    <w:rsid w:val="009F26F9"/>
    <w:rsid w:val="009F2777"/>
    <w:rsid w:val="009F2A8E"/>
    <w:rsid w:val="009F2B19"/>
    <w:rsid w:val="009F2F0A"/>
    <w:rsid w:val="009F2F16"/>
    <w:rsid w:val="009F2F1E"/>
    <w:rsid w:val="009F307F"/>
    <w:rsid w:val="009F30D4"/>
    <w:rsid w:val="009F3165"/>
    <w:rsid w:val="009F31A0"/>
    <w:rsid w:val="009F322C"/>
    <w:rsid w:val="009F32AF"/>
    <w:rsid w:val="009F350A"/>
    <w:rsid w:val="009F37D6"/>
    <w:rsid w:val="009F399A"/>
    <w:rsid w:val="009F3BF9"/>
    <w:rsid w:val="009F41A7"/>
    <w:rsid w:val="009F47F5"/>
    <w:rsid w:val="009F4BBA"/>
    <w:rsid w:val="009F524C"/>
    <w:rsid w:val="009F52A4"/>
    <w:rsid w:val="009F5341"/>
    <w:rsid w:val="009F565D"/>
    <w:rsid w:val="009F58C6"/>
    <w:rsid w:val="009F5A9A"/>
    <w:rsid w:val="009F5E14"/>
    <w:rsid w:val="009F62DF"/>
    <w:rsid w:val="009F64B3"/>
    <w:rsid w:val="009F690A"/>
    <w:rsid w:val="009F6E69"/>
    <w:rsid w:val="009F6ED8"/>
    <w:rsid w:val="009F6FC6"/>
    <w:rsid w:val="009F700D"/>
    <w:rsid w:val="009F70F8"/>
    <w:rsid w:val="009F776A"/>
    <w:rsid w:val="009F7E2D"/>
    <w:rsid w:val="009F7F95"/>
    <w:rsid w:val="009F7FF5"/>
    <w:rsid w:val="00A00088"/>
    <w:rsid w:val="00A00236"/>
    <w:rsid w:val="00A0051F"/>
    <w:rsid w:val="00A00659"/>
    <w:rsid w:val="00A00827"/>
    <w:rsid w:val="00A009EC"/>
    <w:rsid w:val="00A009F6"/>
    <w:rsid w:val="00A00A12"/>
    <w:rsid w:val="00A01103"/>
    <w:rsid w:val="00A013F2"/>
    <w:rsid w:val="00A01684"/>
    <w:rsid w:val="00A016E2"/>
    <w:rsid w:val="00A01D71"/>
    <w:rsid w:val="00A01E5C"/>
    <w:rsid w:val="00A01F8F"/>
    <w:rsid w:val="00A01FD4"/>
    <w:rsid w:val="00A02105"/>
    <w:rsid w:val="00A02171"/>
    <w:rsid w:val="00A021A0"/>
    <w:rsid w:val="00A024A3"/>
    <w:rsid w:val="00A024B5"/>
    <w:rsid w:val="00A02584"/>
    <w:rsid w:val="00A027A1"/>
    <w:rsid w:val="00A027E9"/>
    <w:rsid w:val="00A02AA5"/>
    <w:rsid w:val="00A02D53"/>
    <w:rsid w:val="00A02DA7"/>
    <w:rsid w:val="00A0354D"/>
    <w:rsid w:val="00A03FD9"/>
    <w:rsid w:val="00A041DF"/>
    <w:rsid w:val="00A043E9"/>
    <w:rsid w:val="00A0477B"/>
    <w:rsid w:val="00A047E2"/>
    <w:rsid w:val="00A04946"/>
    <w:rsid w:val="00A04AF6"/>
    <w:rsid w:val="00A04C41"/>
    <w:rsid w:val="00A04F50"/>
    <w:rsid w:val="00A0512B"/>
    <w:rsid w:val="00A051A6"/>
    <w:rsid w:val="00A051A9"/>
    <w:rsid w:val="00A0538B"/>
    <w:rsid w:val="00A053FB"/>
    <w:rsid w:val="00A05511"/>
    <w:rsid w:val="00A05C2C"/>
    <w:rsid w:val="00A05DBD"/>
    <w:rsid w:val="00A05E19"/>
    <w:rsid w:val="00A06234"/>
    <w:rsid w:val="00A06254"/>
    <w:rsid w:val="00A062D0"/>
    <w:rsid w:val="00A062DD"/>
    <w:rsid w:val="00A0665F"/>
    <w:rsid w:val="00A06956"/>
    <w:rsid w:val="00A06965"/>
    <w:rsid w:val="00A0697F"/>
    <w:rsid w:val="00A069D5"/>
    <w:rsid w:val="00A06D4D"/>
    <w:rsid w:val="00A071D4"/>
    <w:rsid w:val="00A0742D"/>
    <w:rsid w:val="00A0756E"/>
    <w:rsid w:val="00A077A0"/>
    <w:rsid w:val="00A0783A"/>
    <w:rsid w:val="00A078C7"/>
    <w:rsid w:val="00A07CDA"/>
    <w:rsid w:val="00A1000F"/>
    <w:rsid w:val="00A101C7"/>
    <w:rsid w:val="00A1023B"/>
    <w:rsid w:val="00A107B5"/>
    <w:rsid w:val="00A10DFB"/>
    <w:rsid w:val="00A10E9C"/>
    <w:rsid w:val="00A11308"/>
    <w:rsid w:val="00A115D6"/>
    <w:rsid w:val="00A117B3"/>
    <w:rsid w:val="00A11955"/>
    <w:rsid w:val="00A11E1D"/>
    <w:rsid w:val="00A11E3E"/>
    <w:rsid w:val="00A11EB3"/>
    <w:rsid w:val="00A11FA0"/>
    <w:rsid w:val="00A11FF5"/>
    <w:rsid w:val="00A120FA"/>
    <w:rsid w:val="00A12574"/>
    <w:rsid w:val="00A126FC"/>
    <w:rsid w:val="00A12B4E"/>
    <w:rsid w:val="00A12D5F"/>
    <w:rsid w:val="00A12F6A"/>
    <w:rsid w:val="00A13047"/>
    <w:rsid w:val="00A13139"/>
    <w:rsid w:val="00A13637"/>
    <w:rsid w:val="00A1375E"/>
    <w:rsid w:val="00A138A3"/>
    <w:rsid w:val="00A1398D"/>
    <w:rsid w:val="00A13A77"/>
    <w:rsid w:val="00A13D3A"/>
    <w:rsid w:val="00A13F0A"/>
    <w:rsid w:val="00A14242"/>
    <w:rsid w:val="00A142F7"/>
    <w:rsid w:val="00A1432B"/>
    <w:rsid w:val="00A1443B"/>
    <w:rsid w:val="00A147FE"/>
    <w:rsid w:val="00A1492A"/>
    <w:rsid w:val="00A14BF9"/>
    <w:rsid w:val="00A14D95"/>
    <w:rsid w:val="00A14EC9"/>
    <w:rsid w:val="00A14F70"/>
    <w:rsid w:val="00A151FD"/>
    <w:rsid w:val="00A15299"/>
    <w:rsid w:val="00A15814"/>
    <w:rsid w:val="00A15847"/>
    <w:rsid w:val="00A1586A"/>
    <w:rsid w:val="00A15A2A"/>
    <w:rsid w:val="00A15CDF"/>
    <w:rsid w:val="00A160AB"/>
    <w:rsid w:val="00A162B4"/>
    <w:rsid w:val="00A16CC1"/>
    <w:rsid w:val="00A16CE2"/>
    <w:rsid w:val="00A16E6F"/>
    <w:rsid w:val="00A171BE"/>
    <w:rsid w:val="00A173BD"/>
    <w:rsid w:val="00A176EE"/>
    <w:rsid w:val="00A17968"/>
    <w:rsid w:val="00A202D1"/>
    <w:rsid w:val="00A20322"/>
    <w:rsid w:val="00A209DB"/>
    <w:rsid w:val="00A20B07"/>
    <w:rsid w:val="00A21343"/>
    <w:rsid w:val="00A213E8"/>
    <w:rsid w:val="00A214A7"/>
    <w:rsid w:val="00A215B8"/>
    <w:rsid w:val="00A2160C"/>
    <w:rsid w:val="00A2171D"/>
    <w:rsid w:val="00A21B54"/>
    <w:rsid w:val="00A220D1"/>
    <w:rsid w:val="00A22990"/>
    <w:rsid w:val="00A229C0"/>
    <w:rsid w:val="00A22E90"/>
    <w:rsid w:val="00A2326B"/>
    <w:rsid w:val="00A23926"/>
    <w:rsid w:val="00A239DF"/>
    <w:rsid w:val="00A23C98"/>
    <w:rsid w:val="00A23D21"/>
    <w:rsid w:val="00A24029"/>
    <w:rsid w:val="00A24383"/>
    <w:rsid w:val="00A243CE"/>
    <w:rsid w:val="00A24A47"/>
    <w:rsid w:val="00A24FE6"/>
    <w:rsid w:val="00A2553A"/>
    <w:rsid w:val="00A2590A"/>
    <w:rsid w:val="00A25AD0"/>
    <w:rsid w:val="00A25C93"/>
    <w:rsid w:val="00A26314"/>
    <w:rsid w:val="00A266A3"/>
    <w:rsid w:val="00A269E5"/>
    <w:rsid w:val="00A2738C"/>
    <w:rsid w:val="00A2748C"/>
    <w:rsid w:val="00A274C9"/>
    <w:rsid w:val="00A27573"/>
    <w:rsid w:val="00A275CA"/>
    <w:rsid w:val="00A27BCB"/>
    <w:rsid w:val="00A27C57"/>
    <w:rsid w:val="00A27C65"/>
    <w:rsid w:val="00A3007A"/>
    <w:rsid w:val="00A301E0"/>
    <w:rsid w:val="00A30235"/>
    <w:rsid w:val="00A302EE"/>
    <w:rsid w:val="00A30461"/>
    <w:rsid w:val="00A30590"/>
    <w:rsid w:val="00A3064A"/>
    <w:rsid w:val="00A30937"/>
    <w:rsid w:val="00A31174"/>
    <w:rsid w:val="00A3121B"/>
    <w:rsid w:val="00A31547"/>
    <w:rsid w:val="00A315E6"/>
    <w:rsid w:val="00A317F2"/>
    <w:rsid w:val="00A31886"/>
    <w:rsid w:val="00A318E8"/>
    <w:rsid w:val="00A319BC"/>
    <w:rsid w:val="00A31C04"/>
    <w:rsid w:val="00A31E2E"/>
    <w:rsid w:val="00A31E86"/>
    <w:rsid w:val="00A31EC3"/>
    <w:rsid w:val="00A31F12"/>
    <w:rsid w:val="00A31FC9"/>
    <w:rsid w:val="00A322D1"/>
    <w:rsid w:val="00A3252E"/>
    <w:rsid w:val="00A325C3"/>
    <w:rsid w:val="00A3297D"/>
    <w:rsid w:val="00A32C3C"/>
    <w:rsid w:val="00A32C97"/>
    <w:rsid w:val="00A32F58"/>
    <w:rsid w:val="00A3326E"/>
    <w:rsid w:val="00A3357E"/>
    <w:rsid w:val="00A33935"/>
    <w:rsid w:val="00A33FB8"/>
    <w:rsid w:val="00A341CE"/>
    <w:rsid w:val="00A34420"/>
    <w:rsid w:val="00A34651"/>
    <w:rsid w:val="00A34659"/>
    <w:rsid w:val="00A34C69"/>
    <w:rsid w:val="00A34D12"/>
    <w:rsid w:val="00A3509A"/>
    <w:rsid w:val="00A3515C"/>
    <w:rsid w:val="00A35A8A"/>
    <w:rsid w:val="00A35ECA"/>
    <w:rsid w:val="00A36119"/>
    <w:rsid w:val="00A361AE"/>
    <w:rsid w:val="00A3642A"/>
    <w:rsid w:val="00A364C2"/>
    <w:rsid w:val="00A367E6"/>
    <w:rsid w:val="00A3680A"/>
    <w:rsid w:val="00A36C83"/>
    <w:rsid w:val="00A36CD9"/>
    <w:rsid w:val="00A3706F"/>
    <w:rsid w:val="00A371A5"/>
    <w:rsid w:val="00A371F5"/>
    <w:rsid w:val="00A375B4"/>
    <w:rsid w:val="00A37C18"/>
    <w:rsid w:val="00A37CAE"/>
    <w:rsid w:val="00A37F12"/>
    <w:rsid w:val="00A37F6A"/>
    <w:rsid w:val="00A37FBF"/>
    <w:rsid w:val="00A400EC"/>
    <w:rsid w:val="00A4013B"/>
    <w:rsid w:val="00A40211"/>
    <w:rsid w:val="00A40357"/>
    <w:rsid w:val="00A4048B"/>
    <w:rsid w:val="00A40503"/>
    <w:rsid w:val="00A405EE"/>
    <w:rsid w:val="00A40890"/>
    <w:rsid w:val="00A40B4A"/>
    <w:rsid w:val="00A40D83"/>
    <w:rsid w:val="00A40F0E"/>
    <w:rsid w:val="00A40FBB"/>
    <w:rsid w:val="00A4126A"/>
    <w:rsid w:val="00A414DB"/>
    <w:rsid w:val="00A4170A"/>
    <w:rsid w:val="00A41718"/>
    <w:rsid w:val="00A41902"/>
    <w:rsid w:val="00A419CB"/>
    <w:rsid w:val="00A41A75"/>
    <w:rsid w:val="00A4267D"/>
    <w:rsid w:val="00A4284A"/>
    <w:rsid w:val="00A42985"/>
    <w:rsid w:val="00A42B0E"/>
    <w:rsid w:val="00A42B7B"/>
    <w:rsid w:val="00A42E40"/>
    <w:rsid w:val="00A42EBF"/>
    <w:rsid w:val="00A42F8C"/>
    <w:rsid w:val="00A434DC"/>
    <w:rsid w:val="00A43539"/>
    <w:rsid w:val="00A435A9"/>
    <w:rsid w:val="00A435D2"/>
    <w:rsid w:val="00A436C1"/>
    <w:rsid w:val="00A436CE"/>
    <w:rsid w:val="00A43C2D"/>
    <w:rsid w:val="00A43C86"/>
    <w:rsid w:val="00A43D37"/>
    <w:rsid w:val="00A43E58"/>
    <w:rsid w:val="00A4420A"/>
    <w:rsid w:val="00A44243"/>
    <w:rsid w:val="00A44349"/>
    <w:rsid w:val="00A447A5"/>
    <w:rsid w:val="00A44C32"/>
    <w:rsid w:val="00A44D0B"/>
    <w:rsid w:val="00A44EAB"/>
    <w:rsid w:val="00A44F63"/>
    <w:rsid w:val="00A44F8F"/>
    <w:rsid w:val="00A4534C"/>
    <w:rsid w:val="00A4535D"/>
    <w:rsid w:val="00A4537B"/>
    <w:rsid w:val="00A453AF"/>
    <w:rsid w:val="00A45713"/>
    <w:rsid w:val="00A4574D"/>
    <w:rsid w:val="00A457AB"/>
    <w:rsid w:val="00A457FD"/>
    <w:rsid w:val="00A45C02"/>
    <w:rsid w:val="00A460A7"/>
    <w:rsid w:val="00A4628E"/>
    <w:rsid w:val="00A46301"/>
    <w:rsid w:val="00A468CB"/>
    <w:rsid w:val="00A469D5"/>
    <w:rsid w:val="00A46A9B"/>
    <w:rsid w:val="00A4700E"/>
    <w:rsid w:val="00A470F8"/>
    <w:rsid w:val="00A4719C"/>
    <w:rsid w:val="00A4778E"/>
    <w:rsid w:val="00A4792B"/>
    <w:rsid w:val="00A47ACA"/>
    <w:rsid w:val="00A47BF2"/>
    <w:rsid w:val="00A47D6B"/>
    <w:rsid w:val="00A47D89"/>
    <w:rsid w:val="00A5024C"/>
    <w:rsid w:val="00A506A6"/>
    <w:rsid w:val="00A50A1F"/>
    <w:rsid w:val="00A50A33"/>
    <w:rsid w:val="00A51172"/>
    <w:rsid w:val="00A51222"/>
    <w:rsid w:val="00A5122E"/>
    <w:rsid w:val="00A5139B"/>
    <w:rsid w:val="00A51503"/>
    <w:rsid w:val="00A519F7"/>
    <w:rsid w:val="00A51A38"/>
    <w:rsid w:val="00A51F73"/>
    <w:rsid w:val="00A521A0"/>
    <w:rsid w:val="00A52439"/>
    <w:rsid w:val="00A525A0"/>
    <w:rsid w:val="00A52770"/>
    <w:rsid w:val="00A528C4"/>
    <w:rsid w:val="00A52994"/>
    <w:rsid w:val="00A52F2C"/>
    <w:rsid w:val="00A52F55"/>
    <w:rsid w:val="00A5301D"/>
    <w:rsid w:val="00A532B1"/>
    <w:rsid w:val="00A532CB"/>
    <w:rsid w:val="00A536B6"/>
    <w:rsid w:val="00A5372D"/>
    <w:rsid w:val="00A54110"/>
    <w:rsid w:val="00A5423B"/>
    <w:rsid w:val="00A542A6"/>
    <w:rsid w:val="00A544BE"/>
    <w:rsid w:val="00A544D9"/>
    <w:rsid w:val="00A54528"/>
    <w:rsid w:val="00A5485D"/>
    <w:rsid w:val="00A54969"/>
    <w:rsid w:val="00A54971"/>
    <w:rsid w:val="00A54A1F"/>
    <w:rsid w:val="00A54BA6"/>
    <w:rsid w:val="00A54BF9"/>
    <w:rsid w:val="00A55023"/>
    <w:rsid w:val="00A550CA"/>
    <w:rsid w:val="00A553A1"/>
    <w:rsid w:val="00A555CE"/>
    <w:rsid w:val="00A555DB"/>
    <w:rsid w:val="00A556EB"/>
    <w:rsid w:val="00A5583C"/>
    <w:rsid w:val="00A55A86"/>
    <w:rsid w:val="00A55B08"/>
    <w:rsid w:val="00A55C1A"/>
    <w:rsid w:val="00A55F74"/>
    <w:rsid w:val="00A56239"/>
    <w:rsid w:val="00A56299"/>
    <w:rsid w:val="00A56537"/>
    <w:rsid w:val="00A56569"/>
    <w:rsid w:val="00A5691B"/>
    <w:rsid w:val="00A56BFE"/>
    <w:rsid w:val="00A56DEE"/>
    <w:rsid w:val="00A57558"/>
    <w:rsid w:val="00A57596"/>
    <w:rsid w:val="00A57999"/>
    <w:rsid w:val="00A57A1C"/>
    <w:rsid w:val="00A57AAC"/>
    <w:rsid w:val="00A57C7D"/>
    <w:rsid w:val="00A57CB4"/>
    <w:rsid w:val="00A57E3C"/>
    <w:rsid w:val="00A60535"/>
    <w:rsid w:val="00A6087A"/>
    <w:rsid w:val="00A60A7F"/>
    <w:rsid w:val="00A60AD6"/>
    <w:rsid w:val="00A60CE3"/>
    <w:rsid w:val="00A60D3A"/>
    <w:rsid w:val="00A60DCC"/>
    <w:rsid w:val="00A612E2"/>
    <w:rsid w:val="00A6138C"/>
    <w:rsid w:val="00A61427"/>
    <w:rsid w:val="00A61628"/>
    <w:rsid w:val="00A617A1"/>
    <w:rsid w:val="00A61870"/>
    <w:rsid w:val="00A618E7"/>
    <w:rsid w:val="00A61A08"/>
    <w:rsid w:val="00A61CDF"/>
    <w:rsid w:val="00A6204D"/>
    <w:rsid w:val="00A62090"/>
    <w:rsid w:val="00A6214E"/>
    <w:rsid w:val="00A62307"/>
    <w:rsid w:val="00A6240F"/>
    <w:rsid w:val="00A628EB"/>
    <w:rsid w:val="00A62966"/>
    <w:rsid w:val="00A62F30"/>
    <w:rsid w:val="00A631BB"/>
    <w:rsid w:val="00A63265"/>
    <w:rsid w:val="00A63293"/>
    <w:rsid w:val="00A632DC"/>
    <w:rsid w:val="00A63489"/>
    <w:rsid w:val="00A63D2C"/>
    <w:rsid w:val="00A63FF6"/>
    <w:rsid w:val="00A64417"/>
    <w:rsid w:val="00A644D8"/>
    <w:rsid w:val="00A64DDC"/>
    <w:rsid w:val="00A64FCE"/>
    <w:rsid w:val="00A6503A"/>
    <w:rsid w:val="00A65066"/>
    <w:rsid w:val="00A65414"/>
    <w:rsid w:val="00A6570C"/>
    <w:rsid w:val="00A65904"/>
    <w:rsid w:val="00A65980"/>
    <w:rsid w:val="00A65A8B"/>
    <w:rsid w:val="00A66149"/>
    <w:rsid w:val="00A66278"/>
    <w:rsid w:val="00A664A1"/>
    <w:rsid w:val="00A665E5"/>
    <w:rsid w:val="00A6660F"/>
    <w:rsid w:val="00A66648"/>
    <w:rsid w:val="00A66699"/>
    <w:rsid w:val="00A667D7"/>
    <w:rsid w:val="00A66ABD"/>
    <w:rsid w:val="00A67094"/>
    <w:rsid w:val="00A67277"/>
    <w:rsid w:val="00A672AB"/>
    <w:rsid w:val="00A675FA"/>
    <w:rsid w:val="00A6778A"/>
    <w:rsid w:val="00A67F02"/>
    <w:rsid w:val="00A70230"/>
    <w:rsid w:val="00A706E2"/>
    <w:rsid w:val="00A70722"/>
    <w:rsid w:val="00A708B6"/>
    <w:rsid w:val="00A70995"/>
    <w:rsid w:val="00A70B93"/>
    <w:rsid w:val="00A70E76"/>
    <w:rsid w:val="00A70F8F"/>
    <w:rsid w:val="00A71070"/>
    <w:rsid w:val="00A71164"/>
    <w:rsid w:val="00A712D3"/>
    <w:rsid w:val="00A71308"/>
    <w:rsid w:val="00A71468"/>
    <w:rsid w:val="00A71765"/>
    <w:rsid w:val="00A720CB"/>
    <w:rsid w:val="00A72347"/>
    <w:rsid w:val="00A724DB"/>
    <w:rsid w:val="00A7288D"/>
    <w:rsid w:val="00A72C4E"/>
    <w:rsid w:val="00A732C2"/>
    <w:rsid w:val="00A732EC"/>
    <w:rsid w:val="00A7331B"/>
    <w:rsid w:val="00A73860"/>
    <w:rsid w:val="00A738C6"/>
    <w:rsid w:val="00A73903"/>
    <w:rsid w:val="00A73CE5"/>
    <w:rsid w:val="00A73EF3"/>
    <w:rsid w:val="00A74360"/>
    <w:rsid w:val="00A745DC"/>
    <w:rsid w:val="00A7475C"/>
    <w:rsid w:val="00A74945"/>
    <w:rsid w:val="00A74BBB"/>
    <w:rsid w:val="00A74C7E"/>
    <w:rsid w:val="00A74D6A"/>
    <w:rsid w:val="00A74E8E"/>
    <w:rsid w:val="00A752E8"/>
    <w:rsid w:val="00A757B9"/>
    <w:rsid w:val="00A75FD9"/>
    <w:rsid w:val="00A7619A"/>
    <w:rsid w:val="00A762B4"/>
    <w:rsid w:val="00A762D0"/>
    <w:rsid w:val="00A76465"/>
    <w:rsid w:val="00A76844"/>
    <w:rsid w:val="00A7688E"/>
    <w:rsid w:val="00A7690A"/>
    <w:rsid w:val="00A76BB6"/>
    <w:rsid w:val="00A76BE9"/>
    <w:rsid w:val="00A76CAB"/>
    <w:rsid w:val="00A76D76"/>
    <w:rsid w:val="00A76E42"/>
    <w:rsid w:val="00A76EF9"/>
    <w:rsid w:val="00A76F03"/>
    <w:rsid w:val="00A77038"/>
    <w:rsid w:val="00A77684"/>
    <w:rsid w:val="00A77988"/>
    <w:rsid w:val="00A77DC7"/>
    <w:rsid w:val="00A80206"/>
    <w:rsid w:val="00A80320"/>
    <w:rsid w:val="00A80324"/>
    <w:rsid w:val="00A80418"/>
    <w:rsid w:val="00A804EC"/>
    <w:rsid w:val="00A80714"/>
    <w:rsid w:val="00A80EA5"/>
    <w:rsid w:val="00A80ED5"/>
    <w:rsid w:val="00A8128C"/>
    <w:rsid w:val="00A81301"/>
    <w:rsid w:val="00A819FA"/>
    <w:rsid w:val="00A81CF6"/>
    <w:rsid w:val="00A81DC6"/>
    <w:rsid w:val="00A81DF5"/>
    <w:rsid w:val="00A81EDB"/>
    <w:rsid w:val="00A820F3"/>
    <w:rsid w:val="00A821B6"/>
    <w:rsid w:val="00A82936"/>
    <w:rsid w:val="00A82ABD"/>
    <w:rsid w:val="00A82EB7"/>
    <w:rsid w:val="00A82F34"/>
    <w:rsid w:val="00A8300D"/>
    <w:rsid w:val="00A830E0"/>
    <w:rsid w:val="00A831CC"/>
    <w:rsid w:val="00A8362B"/>
    <w:rsid w:val="00A83E69"/>
    <w:rsid w:val="00A84004"/>
    <w:rsid w:val="00A84019"/>
    <w:rsid w:val="00A8406B"/>
    <w:rsid w:val="00A840F9"/>
    <w:rsid w:val="00A845E9"/>
    <w:rsid w:val="00A84779"/>
    <w:rsid w:val="00A84A3C"/>
    <w:rsid w:val="00A85128"/>
    <w:rsid w:val="00A8563E"/>
    <w:rsid w:val="00A85849"/>
    <w:rsid w:val="00A8596A"/>
    <w:rsid w:val="00A85E23"/>
    <w:rsid w:val="00A85F03"/>
    <w:rsid w:val="00A86238"/>
    <w:rsid w:val="00A866CD"/>
    <w:rsid w:val="00A867F5"/>
    <w:rsid w:val="00A8682E"/>
    <w:rsid w:val="00A86AE8"/>
    <w:rsid w:val="00A86B24"/>
    <w:rsid w:val="00A86BA0"/>
    <w:rsid w:val="00A86E9E"/>
    <w:rsid w:val="00A87522"/>
    <w:rsid w:val="00A87AB7"/>
    <w:rsid w:val="00A87B92"/>
    <w:rsid w:val="00A87CF5"/>
    <w:rsid w:val="00A87FE8"/>
    <w:rsid w:val="00A9081D"/>
    <w:rsid w:val="00A90A9F"/>
    <w:rsid w:val="00A90CB8"/>
    <w:rsid w:val="00A90FAE"/>
    <w:rsid w:val="00A917AC"/>
    <w:rsid w:val="00A91861"/>
    <w:rsid w:val="00A91CE4"/>
    <w:rsid w:val="00A920EB"/>
    <w:rsid w:val="00A92210"/>
    <w:rsid w:val="00A92269"/>
    <w:rsid w:val="00A922CE"/>
    <w:rsid w:val="00A92570"/>
    <w:rsid w:val="00A9257B"/>
    <w:rsid w:val="00A92712"/>
    <w:rsid w:val="00A92963"/>
    <w:rsid w:val="00A929D4"/>
    <w:rsid w:val="00A92A91"/>
    <w:rsid w:val="00A92CB8"/>
    <w:rsid w:val="00A92E9A"/>
    <w:rsid w:val="00A92EBE"/>
    <w:rsid w:val="00A93284"/>
    <w:rsid w:val="00A934CE"/>
    <w:rsid w:val="00A935EF"/>
    <w:rsid w:val="00A938E2"/>
    <w:rsid w:val="00A93966"/>
    <w:rsid w:val="00A94270"/>
    <w:rsid w:val="00A94B59"/>
    <w:rsid w:val="00A94D88"/>
    <w:rsid w:val="00A94E1E"/>
    <w:rsid w:val="00A95020"/>
    <w:rsid w:val="00A9505A"/>
    <w:rsid w:val="00A9520D"/>
    <w:rsid w:val="00A95220"/>
    <w:rsid w:val="00A9545A"/>
    <w:rsid w:val="00A95477"/>
    <w:rsid w:val="00A95537"/>
    <w:rsid w:val="00A95563"/>
    <w:rsid w:val="00A95AAE"/>
    <w:rsid w:val="00A95BE7"/>
    <w:rsid w:val="00A95D41"/>
    <w:rsid w:val="00A95E23"/>
    <w:rsid w:val="00A961AB"/>
    <w:rsid w:val="00A96366"/>
    <w:rsid w:val="00A963DF"/>
    <w:rsid w:val="00A964CF"/>
    <w:rsid w:val="00A9654D"/>
    <w:rsid w:val="00A96861"/>
    <w:rsid w:val="00A96ACD"/>
    <w:rsid w:val="00A96ECA"/>
    <w:rsid w:val="00A975F4"/>
    <w:rsid w:val="00A97750"/>
    <w:rsid w:val="00A97775"/>
    <w:rsid w:val="00A97A19"/>
    <w:rsid w:val="00A97B1A"/>
    <w:rsid w:val="00AA0039"/>
    <w:rsid w:val="00AA04AD"/>
    <w:rsid w:val="00AA0A13"/>
    <w:rsid w:val="00AA0BB8"/>
    <w:rsid w:val="00AA0CFB"/>
    <w:rsid w:val="00AA0E17"/>
    <w:rsid w:val="00AA0E22"/>
    <w:rsid w:val="00AA0F6D"/>
    <w:rsid w:val="00AA1519"/>
    <w:rsid w:val="00AA1920"/>
    <w:rsid w:val="00AA1C60"/>
    <w:rsid w:val="00AA1DAE"/>
    <w:rsid w:val="00AA2027"/>
    <w:rsid w:val="00AA2AF4"/>
    <w:rsid w:val="00AA2F2E"/>
    <w:rsid w:val="00AA2F85"/>
    <w:rsid w:val="00AA381C"/>
    <w:rsid w:val="00AA393D"/>
    <w:rsid w:val="00AA3967"/>
    <w:rsid w:val="00AA3AB9"/>
    <w:rsid w:val="00AA3C31"/>
    <w:rsid w:val="00AA3D31"/>
    <w:rsid w:val="00AA3D63"/>
    <w:rsid w:val="00AA3DD6"/>
    <w:rsid w:val="00AA3FF3"/>
    <w:rsid w:val="00AA4268"/>
    <w:rsid w:val="00AA433F"/>
    <w:rsid w:val="00AA44AB"/>
    <w:rsid w:val="00AA4C0C"/>
    <w:rsid w:val="00AA4F63"/>
    <w:rsid w:val="00AA512C"/>
    <w:rsid w:val="00AA5157"/>
    <w:rsid w:val="00AA51FA"/>
    <w:rsid w:val="00AA61B9"/>
    <w:rsid w:val="00AA6C92"/>
    <w:rsid w:val="00AA6F0B"/>
    <w:rsid w:val="00AA6FC2"/>
    <w:rsid w:val="00AA718B"/>
    <w:rsid w:val="00AA7662"/>
    <w:rsid w:val="00AA793D"/>
    <w:rsid w:val="00AA7B6B"/>
    <w:rsid w:val="00AA7CD7"/>
    <w:rsid w:val="00AA7F3B"/>
    <w:rsid w:val="00AB0324"/>
    <w:rsid w:val="00AB071E"/>
    <w:rsid w:val="00AB07FD"/>
    <w:rsid w:val="00AB0A53"/>
    <w:rsid w:val="00AB0AC4"/>
    <w:rsid w:val="00AB1163"/>
    <w:rsid w:val="00AB14B7"/>
    <w:rsid w:val="00AB1904"/>
    <w:rsid w:val="00AB1DE6"/>
    <w:rsid w:val="00AB1E25"/>
    <w:rsid w:val="00AB2190"/>
    <w:rsid w:val="00AB22FF"/>
    <w:rsid w:val="00AB24C1"/>
    <w:rsid w:val="00AB24F8"/>
    <w:rsid w:val="00AB264B"/>
    <w:rsid w:val="00AB27AC"/>
    <w:rsid w:val="00AB29A5"/>
    <w:rsid w:val="00AB29F5"/>
    <w:rsid w:val="00AB2D0C"/>
    <w:rsid w:val="00AB2DD4"/>
    <w:rsid w:val="00AB306F"/>
    <w:rsid w:val="00AB32C6"/>
    <w:rsid w:val="00AB33AF"/>
    <w:rsid w:val="00AB3C0B"/>
    <w:rsid w:val="00AB3D1D"/>
    <w:rsid w:val="00AB3FC2"/>
    <w:rsid w:val="00AB40E2"/>
    <w:rsid w:val="00AB42D5"/>
    <w:rsid w:val="00AB4308"/>
    <w:rsid w:val="00AB43C4"/>
    <w:rsid w:val="00AB4EC2"/>
    <w:rsid w:val="00AB5066"/>
    <w:rsid w:val="00AB577F"/>
    <w:rsid w:val="00AB5956"/>
    <w:rsid w:val="00AB5D78"/>
    <w:rsid w:val="00AB60D7"/>
    <w:rsid w:val="00AB6336"/>
    <w:rsid w:val="00AB633E"/>
    <w:rsid w:val="00AB6603"/>
    <w:rsid w:val="00AB6943"/>
    <w:rsid w:val="00AB6963"/>
    <w:rsid w:val="00AB6B96"/>
    <w:rsid w:val="00AB6DFD"/>
    <w:rsid w:val="00AB70CA"/>
    <w:rsid w:val="00AB7262"/>
    <w:rsid w:val="00AB75B2"/>
    <w:rsid w:val="00AB786A"/>
    <w:rsid w:val="00AB78DA"/>
    <w:rsid w:val="00AC04DC"/>
    <w:rsid w:val="00AC0920"/>
    <w:rsid w:val="00AC0D1A"/>
    <w:rsid w:val="00AC0F2B"/>
    <w:rsid w:val="00AC137B"/>
    <w:rsid w:val="00AC1CF0"/>
    <w:rsid w:val="00AC1EE4"/>
    <w:rsid w:val="00AC21A0"/>
    <w:rsid w:val="00AC26A8"/>
    <w:rsid w:val="00AC297D"/>
    <w:rsid w:val="00AC2CC2"/>
    <w:rsid w:val="00AC2DB4"/>
    <w:rsid w:val="00AC3041"/>
    <w:rsid w:val="00AC3436"/>
    <w:rsid w:val="00AC3496"/>
    <w:rsid w:val="00AC374F"/>
    <w:rsid w:val="00AC3A89"/>
    <w:rsid w:val="00AC3D34"/>
    <w:rsid w:val="00AC3F90"/>
    <w:rsid w:val="00AC4086"/>
    <w:rsid w:val="00AC4099"/>
    <w:rsid w:val="00AC40AB"/>
    <w:rsid w:val="00AC47F4"/>
    <w:rsid w:val="00AC48AE"/>
    <w:rsid w:val="00AC4CA1"/>
    <w:rsid w:val="00AC517C"/>
    <w:rsid w:val="00AC533F"/>
    <w:rsid w:val="00AC5D30"/>
    <w:rsid w:val="00AC5D53"/>
    <w:rsid w:val="00AC5D78"/>
    <w:rsid w:val="00AC5F3A"/>
    <w:rsid w:val="00AC63C7"/>
    <w:rsid w:val="00AC67AA"/>
    <w:rsid w:val="00AC6CE3"/>
    <w:rsid w:val="00AC6ED1"/>
    <w:rsid w:val="00AC6FBF"/>
    <w:rsid w:val="00AC727C"/>
    <w:rsid w:val="00AC72FE"/>
    <w:rsid w:val="00AC785C"/>
    <w:rsid w:val="00AC796A"/>
    <w:rsid w:val="00AD04B1"/>
    <w:rsid w:val="00AD0666"/>
    <w:rsid w:val="00AD0758"/>
    <w:rsid w:val="00AD089A"/>
    <w:rsid w:val="00AD0A19"/>
    <w:rsid w:val="00AD0A52"/>
    <w:rsid w:val="00AD0AE7"/>
    <w:rsid w:val="00AD0D0C"/>
    <w:rsid w:val="00AD0DB9"/>
    <w:rsid w:val="00AD0DCE"/>
    <w:rsid w:val="00AD1019"/>
    <w:rsid w:val="00AD114D"/>
    <w:rsid w:val="00AD116F"/>
    <w:rsid w:val="00AD194C"/>
    <w:rsid w:val="00AD1A4C"/>
    <w:rsid w:val="00AD1B9F"/>
    <w:rsid w:val="00AD1E93"/>
    <w:rsid w:val="00AD1F60"/>
    <w:rsid w:val="00AD233B"/>
    <w:rsid w:val="00AD27D9"/>
    <w:rsid w:val="00AD285D"/>
    <w:rsid w:val="00AD2BE0"/>
    <w:rsid w:val="00AD2D8E"/>
    <w:rsid w:val="00AD312F"/>
    <w:rsid w:val="00AD368F"/>
    <w:rsid w:val="00AD3DDE"/>
    <w:rsid w:val="00AD3F02"/>
    <w:rsid w:val="00AD414D"/>
    <w:rsid w:val="00AD42B6"/>
    <w:rsid w:val="00AD4378"/>
    <w:rsid w:val="00AD47DA"/>
    <w:rsid w:val="00AD4858"/>
    <w:rsid w:val="00AD4BC0"/>
    <w:rsid w:val="00AD51D2"/>
    <w:rsid w:val="00AD52F6"/>
    <w:rsid w:val="00AD5325"/>
    <w:rsid w:val="00AD5534"/>
    <w:rsid w:val="00AD55DC"/>
    <w:rsid w:val="00AD56F8"/>
    <w:rsid w:val="00AD5760"/>
    <w:rsid w:val="00AD5823"/>
    <w:rsid w:val="00AD59FA"/>
    <w:rsid w:val="00AD620A"/>
    <w:rsid w:val="00AD66D5"/>
    <w:rsid w:val="00AD6741"/>
    <w:rsid w:val="00AD6A30"/>
    <w:rsid w:val="00AD6E4B"/>
    <w:rsid w:val="00AD6F4F"/>
    <w:rsid w:val="00AD768F"/>
    <w:rsid w:val="00AD797D"/>
    <w:rsid w:val="00AD7B80"/>
    <w:rsid w:val="00AD7FD6"/>
    <w:rsid w:val="00AE0558"/>
    <w:rsid w:val="00AE062E"/>
    <w:rsid w:val="00AE077A"/>
    <w:rsid w:val="00AE0C34"/>
    <w:rsid w:val="00AE100D"/>
    <w:rsid w:val="00AE1048"/>
    <w:rsid w:val="00AE1449"/>
    <w:rsid w:val="00AE1611"/>
    <w:rsid w:val="00AE1985"/>
    <w:rsid w:val="00AE1D77"/>
    <w:rsid w:val="00AE1DBF"/>
    <w:rsid w:val="00AE1E6E"/>
    <w:rsid w:val="00AE22C1"/>
    <w:rsid w:val="00AE23A0"/>
    <w:rsid w:val="00AE2613"/>
    <w:rsid w:val="00AE2642"/>
    <w:rsid w:val="00AE2660"/>
    <w:rsid w:val="00AE26F4"/>
    <w:rsid w:val="00AE2832"/>
    <w:rsid w:val="00AE2A01"/>
    <w:rsid w:val="00AE2A86"/>
    <w:rsid w:val="00AE2DDC"/>
    <w:rsid w:val="00AE2EC0"/>
    <w:rsid w:val="00AE2EF8"/>
    <w:rsid w:val="00AE339C"/>
    <w:rsid w:val="00AE342E"/>
    <w:rsid w:val="00AE3B5B"/>
    <w:rsid w:val="00AE3F3E"/>
    <w:rsid w:val="00AE400B"/>
    <w:rsid w:val="00AE408D"/>
    <w:rsid w:val="00AE459F"/>
    <w:rsid w:val="00AE4839"/>
    <w:rsid w:val="00AE49F5"/>
    <w:rsid w:val="00AE4B95"/>
    <w:rsid w:val="00AE4F3D"/>
    <w:rsid w:val="00AE5274"/>
    <w:rsid w:val="00AE5673"/>
    <w:rsid w:val="00AE5A7A"/>
    <w:rsid w:val="00AE5EC6"/>
    <w:rsid w:val="00AE5F5B"/>
    <w:rsid w:val="00AE5F81"/>
    <w:rsid w:val="00AE6001"/>
    <w:rsid w:val="00AE61A8"/>
    <w:rsid w:val="00AE62CF"/>
    <w:rsid w:val="00AE650B"/>
    <w:rsid w:val="00AE6B0B"/>
    <w:rsid w:val="00AE747F"/>
    <w:rsid w:val="00AE7914"/>
    <w:rsid w:val="00AE7C01"/>
    <w:rsid w:val="00AE7D63"/>
    <w:rsid w:val="00AF024A"/>
    <w:rsid w:val="00AF05F6"/>
    <w:rsid w:val="00AF07A9"/>
    <w:rsid w:val="00AF0944"/>
    <w:rsid w:val="00AF0BD4"/>
    <w:rsid w:val="00AF0CEC"/>
    <w:rsid w:val="00AF1259"/>
    <w:rsid w:val="00AF153A"/>
    <w:rsid w:val="00AF184F"/>
    <w:rsid w:val="00AF1A6F"/>
    <w:rsid w:val="00AF1AB4"/>
    <w:rsid w:val="00AF1ACB"/>
    <w:rsid w:val="00AF1E0D"/>
    <w:rsid w:val="00AF20EF"/>
    <w:rsid w:val="00AF32CC"/>
    <w:rsid w:val="00AF373B"/>
    <w:rsid w:val="00AF3858"/>
    <w:rsid w:val="00AF3939"/>
    <w:rsid w:val="00AF393C"/>
    <w:rsid w:val="00AF4474"/>
    <w:rsid w:val="00AF45E1"/>
    <w:rsid w:val="00AF4A6F"/>
    <w:rsid w:val="00AF4B47"/>
    <w:rsid w:val="00AF4CFE"/>
    <w:rsid w:val="00AF58F0"/>
    <w:rsid w:val="00AF5C0B"/>
    <w:rsid w:val="00AF5E42"/>
    <w:rsid w:val="00AF5E74"/>
    <w:rsid w:val="00AF5EA7"/>
    <w:rsid w:val="00AF62FC"/>
    <w:rsid w:val="00AF6566"/>
    <w:rsid w:val="00AF65FB"/>
    <w:rsid w:val="00AF69DC"/>
    <w:rsid w:val="00AF6CC0"/>
    <w:rsid w:val="00AF73B7"/>
    <w:rsid w:val="00AF78A1"/>
    <w:rsid w:val="00AF7B95"/>
    <w:rsid w:val="00AF7D7A"/>
    <w:rsid w:val="00AF7F37"/>
    <w:rsid w:val="00AF7F38"/>
    <w:rsid w:val="00B001D9"/>
    <w:rsid w:val="00B00205"/>
    <w:rsid w:val="00B00220"/>
    <w:rsid w:val="00B00416"/>
    <w:rsid w:val="00B00543"/>
    <w:rsid w:val="00B00640"/>
    <w:rsid w:val="00B006B2"/>
    <w:rsid w:val="00B00992"/>
    <w:rsid w:val="00B00E1C"/>
    <w:rsid w:val="00B00ECA"/>
    <w:rsid w:val="00B01217"/>
    <w:rsid w:val="00B012C6"/>
    <w:rsid w:val="00B013B0"/>
    <w:rsid w:val="00B0142C"/>
    <w:rsid w:val="00B0145A"/>
    <w:rsid w:val="00B01603"/>
    <w:rsid w:val="00B01740"/>
    <w:rsid w:val="00B01CC6"/>
    <w:rsid w:val="00B01F76"/>
    <w:rsid w:val="00B0223B"/>
    <w:rsid w:val="00B023F3"/>
    <w:rsid w:val="00B024C7"/>
    <w:rsid w:val="00B024F8"/>
    <w:rsid w:val="00B02577"/>
    <w:rsid w:val="00B029CD"/>
    <w:rsid w:val="00B02B90"/>
    <w:rsid w:val="00B02C55"/>
    <w:rsid w:val="00B02CEF"/>
    <w:rsid w:val="00B02D3A"/>
    <w:rsid w:val="00B02DBA"/>
    <w:rsid w:val="00B0327A"/>
    <w:rsid w:val="00B033C2"/>
    <w:rsid w:val="00B03607"/>
    <w:rsid w:val="00B04424"/>
    <w:rsid w:val="00B045F7"/>
    <w:rsid w:val="00B046B4"/>
    <w:rsid w:val="00B04B51"/>
    <w:rsid w:val="00B04BE1"/>
    <w:rsid w:val="00B04CC5"/>
    <w:rsid w:val="00B04DF0"/>
    <w:rsid w:val="00B04F0F"/>
    <w:rsid w:val="00B05062"/>
    <w:rsid w:val="00B05075"/>
    <w:rsid w:val="00B057B5"/>
    <w:rsid w:val="00B059E6"/>
    <w:rsid w:val="00B05B60"/>
    <w:rsid w:val="00B05BA3"/>
    <w:rsid w:val="00B05F23"/>
    <w:rsid w:val="00B06180"/>
    <w:rsid w:val="00B0662C"/>
    <w:rsid w:val="00B0663E"/>
    <w:rsid w:val="00B06801"/>
    <w:rsid w:val="00B06838"/>
    <w:rsid w:val="00B06956"/>
    <w:rsid w:val="00B06FD1"/>
    <w:rsid w:val="00B073AE"/>
    <w:rsid w:val="00B07415"/>
    <w:rsid w:val="00B075F4"/>
    <w:rsid w:val="00B07665"/>
    <w:rsid w:val="00B10052"/>
    <w:rsid w:val="00B105DB"/>
    <w:rsid w:val="00B10A32"/>
    <w:rsid w:val="00B10AAB"/>
    <w:rsid w:val="00B10B01"/>
    <w:rsid w:val="00B10B3D"/>
    <w:rsid w:val="00B10C12"/>
    <w:rsid w:val="00B10D0E"/>
    <w:rsid w:val="00B10F7B"/>
    <w:rsid w:val="00B10FFF"/>
    <w:rsid w:val="00B1139A"/>
    <w:rsid w:val="00B114B9"/>
    <w:rsid w:val="00B116A1"/>
    <w:rsid w:val="00B119FC"/>
    <w:rsid w:val="00B11AF1"/>
    <w:rsid w:val="00B11B69"/>
    <w:rsid w:val="00B11DB4"/>
    <w:rsid w:val="00B120FC"/>
    <w:rsid w:val="00B1217F"/>
    <w:rsid w:val="00B1296D"/>
    <w:rsid w:val="00B12A60"/>
    <w:rsid w:val="00B12F19"/>
    <w:rsid w:val="00B13140"/>
    <w:rsid w:val="00B13197"/>
    <w:rsid w:val="00B13B80"/>
    <w:rsid w:val="00B13C54"/>
    <w:rsid w:val="00B13E64"/>
    <w:rsid w:val="00B14177"/>
    <w:rsid w:val="00B14293"/>
    <w:rsid w:val="00B1436F"/>
    <w:rsid w:val="00B143B0"/>
    <w:rsid w:val="00B14A6F"/>
    <w:rsid w:val="00B14A75"/>
    <w:rsid w:val="00B14AC3"/>
    <w:rsid w:val="00B14E1D"/>
    <w:rsid w:val="00B1502D"/>
    <w:rsid w:val="00B150EA"/>
    <w:rsid w:val="00B155E2"/>
    <w:rsid w:val="00B155F0"/>
    <w:rsid w:val="00B156F4"/>
    <w:rsid w:val="00B16002"/>
    <w:rsid w:val="00B1617F"/>
    <w:rsid w:val="00B16823"/>
    <w:rsid w:val="00B1694A"/>
    <w:rsid w:val="00B16DF7"/>
    <w:rsid w:val="00B1708A"/>
    <w:rsid w:val="00B172CE"/>
    <w:rsid w:val="00B17504"/>
    <w:rsid w:val="00B17BD5"/>
    <w:rsid w:val="00B17C05"/>
    <w:rsid w:val="00B17C5E"/>
    <w:rsid w:val="00B17F62"/>
    <w:rsid w:val="00B17F9F"/>
    <w:rsid w:val="00B201D0"/>
    <w:rsid w:val="00B2033B"/>
    <w:rsid w:val="00B203DF"/>
    <w:rsid w:val="00B204DD"/>
    <w:rsid w:val="00B20683"/>
    <w:rsid w:val="00B2070E"/>
    <w:rsid w:val="00B20828"/>
    <w:rsid w:val="00B20986"/>
    <w:rsid w:val="00B209A1"/>
    <w:rsid w:val="00B20BD6"/>
    <w:rsid w:val="00B20D3C"/>
    <w:rsid w:val="00B20DC7"/>
    <w:rsid w:val="00B20EA4"/>
    <w:rsid w:val="00B2103F"/>
    <w:rsid w:val="00B21110"/>
    <w:rsid w:val="00B21283"/>
    <w:rsid w:val="00B21514"/>
    <w:rsid w:val="00B215D9"/>
    <w:rsid w:val="00B21677"/>
    <w:rsid w:val="00B21862"/>
    <w:rsid w:val="00B2186E"/>
    <w:rsid w:val="00B21AD0"/>
    <w:rsid w:val="00B21CA1"/>
    <w:rsid w:val="00B21DBA"/>
    <w:rsid w:val="00B220EC"/>
    <w:rsid w:val="00B2289C"/>
    <w:rsid w:val="00B22CBB"/>
    <w:rsid w:val="00B22D4F"/>
    <w:rsid w:val="00B22E5C"/>
    <w:rsid w:val="00B22E87"/>
    <w:rsid w:val="00B22F82"/>
    <w:rsid w:val="00B23281"/>
    <w:rsid w:val="00B233BC"/>
    <w:rsid w:val="00B23409"/>
    <w:rsid w:val="00B23457"/>
    <w:rsid w:val="00B2386E"/>
    <w:rsid w:val="00B239F7"/>
    <w:rsid w:val="00B23B95"/>
    <w:rsid w:val="00B23CA6"/>
    <w:rsid w:val="00B23E8F"/>
    <w:rsid w:val="00B23E9A"/>
    <w:rsid w:val="00B240B8"/>
    <w:rsid w:val="00B24400"/>
    <w:rsid w:val="00B24592"/>
    <w:rsid w:val="00B245D0"/>
    <w:rsid w:val="00B24858"/>
    <w:rsid w:val="00B24912"/>
    <w:rsid w:val="00B24D37"/>
    <w:rsid w:val="00B24D7C"/>
    <w:rsid w:val="00B24E1C"/>
    <w:rsid w:val="00B25182"/>
    <w:rsid w:val="00B252F4"/>
    <w:rsid w:val="00B2534A"/>
    <w:rsid w:val="00B25621"/>
    <w:rsid w:val="00B2568B"/>
    <w:rsid w:val="00B2570E"/>
    <w:rsid w:val="00B25BD0"/>
    <w:rsid w:val="00B25E9D"/>
    <w:rsid w:val="00B26071"/>
    <w:rsid w:val="00B261E3"/>
    <w:rsid w:val="00B26BA8"/>
    <w:rsid w:val="00B26CF5"/>
    <w:rsid w:val="00B26DB8"/>
    <w:rsid w:val="00B27797"/>
    <w:rsid w:val="00B27E07"/>
    <w:rsid w:val="00B301A5"/>
    <w:rsid w:val="00B3028F"/>
    <w:rsid w:val="00B30474"/>
    <w:rsid w:val="00B30575"/>
    <w:rsid w:val="00B30776"/>
    <w:rsid w:val="00B3077B"/>
    <w:rsid w:val="00B30ADF"/>
    <w:rsid w:val="00B30B6A"/>
    <w:rsid w:val="00B30BAB"/>
    <w:rsid w:val="00B30D87"/>
    <w:rsid w:val="00B310F4"/>
    <w:rsid w:val="00B31151"/>
    <w:rsid w:val="00B315C3"/>
    <w:rsid w:val="00B31A32"/>
    <w:rsid w:val="00B31C50"/>
    <w:rsid w:val="00B320B8"/>
    <w:rsid w:val="00B322A2"/>
    <w:rsid w:val="00B322FF"/>
    <w:rsid w:val="00B3287D"/>
    <w:rsid w:val="00B32AE5"/>
    <w:rsid w:val="00B32D41"/>
    <w:rsid w:val="00B32ECC"/>
    <w:rsid w:val="00B3329D"/>
    <w:rsid w:val="00B33315"/>
    <w:rsid w:val="00B33333"/>
    <w:rsid w:val="00B335D6"/>
    <w:rsid w:val="00B33879"/>
    <w:rsid w:val="00B33B02"/>
    <w:rsid w:val="00B33B90"/>
    <w:rsid w:val="00B33BC6"/>
    <w:rsid w:val="00B33C55"/>
    <w:rsid w:val="00B347F9"/>
    <w:rsid w:val="00B349D5"/>
    <w:rsid w:val="00B34F94"/>
    <w:rsid w:val="00B35104"/>
    <w:rsid w:val="00B3526A"/>
    <w:rsid w:val="00B3535E"/>
    <w:rsid w:val="00B356A0"/>
    <w:rsid w:val="00B35988"/>
    <w:rsid w:val="00B35C93"/>
    <w:rsid w:val="00B36053"/>
    <w:rsid w:val="00B361A8"/>
    <w:rsid w:val="00B36284"/>
    <w:rsid w:val="00B366FD"/>
    <w:rsid w:val="00B367D0"/>
    <w:rsid w:val="00B367FD"/>
    <w:rsid w:val="00B368D7"/>
    <w:rsid w:val="00B36939"/>
    <w:rsid w:val="00B3697F"/>
    <w:rsid w:val="00B36AB5"/>
    <w:rsid w:val="00B36BA3"/>
    <w:rsid w:val="00B36BD4"/>
    <w:rsid w:val="00B37011"/>
    <w:rsid w:val="00B37028"/>
    <w:rsid w:val="00B3711C"/>
    <w:rsid w:val="00B3765B"/>
    <w:rsid w:val="00B37B32"/>
    <w:rsid w:val="00B37C81"/>
    <w:rsid w:val="00B37D0F"/>
    <w:rsid w:val="00B37DC4"/>
    <w:rsid w:val="00B37FE2"/>
    <w:rsid w:val="00B401B7"/>
    <w:rsid w:val="00B401C3"/>
    <w:rsid w:val="00B4029C"/>
    <w:rsid w:val="00B4033B"/>
    <w:rsid w:val="00B40623"/>
    <w:rsid w:val="00B40853"/>
    <w:rsid w:val="00B40AD0"/>
    <w:rsid w:val="00B40BFF"/>
    <w:rsid w:val="00B40D7D"/>
    <w:rsid w:val="00B40FDE"/>
    <w:rsid w:val="00B4102E"/>
    <w:rsid w:val="00B41201"/>
    <w:rsid w:val="00B417A8"/>
    <w:rsid w:val="00B41D6B"/>
    <w:rsid w:val="00B420DC"/>
    <w:rsid w:val="00B42366"/>
    <w:rsid w:val="00B42380"/>
    <w:rsid w:val="00B42459"/>
    <w:rsid w:val="00B4271E"/>
    <w:rsid w:val="00B42921"/>
    <w:rsid w:val="00B4298F"/>
    <w:rsid w:val="00B42A36"/>
    <w:rsid w:val="00B4304E"/>
    <w:rsid w:val="00B430CA"/>
    <w:rsid w:val="00B431E1"/>
    <w:rsid w:val="00B432E0"/>
    <w:rsid w:val="00B43753"/>
    <w:rsid w:val="00B43B65"/>
    <w:rsid w:val="00B43BC8"/>
    <w:rsid w:val="00B43CFC"/>
    <w:rsid w:val="00B43D63"/>
    <w:rsid w:val="00B43DE8"/>
    <w:rsid w:val="00B44240"/>
    <w:rsid w:val="00B44B0D"/>
    <w:rsid w:val="00B44BA0"/>
    <w:rsid w:val="00B44ED9"/>
    <w:rsid w:val="00B450C8"/>
    <w:rsid w:val="00B453BD"/>
    <w:rsid w:val="00B455A9"/>
    <w:rsid w:val="00B45742"/>
    <w:rsid w:val="00B4586A"/>
    <w:rsid w:val="00B458F9"/>
    <w:rsid w:val="00B45A4A"/>
    <w:rsid w:val="00B45A85"/>
    <w:rsid w:val="00B45BB3"/>
    <w:rsid w:val="00B45C9D"/>
    <w:rsid w:val="00B45CBF"/>
    <w:rsid w:val="00B45F0A"/>
    <w:rsid w:val="00B45FF0"/>
    <w:rsid w:val="00B463EF"/>
    <w:rsid w:val="00B46E8B"/>
    <w:rsid w:val="00B46F21"/>
    <w:rsid w:val="00B4705F"/>
    <w:rsid w:val="00B47406"/>
    <w:rsid w:val="00B476F7"/>
    <w:rsid w:val="00B47A67"/>
    <w:rsid w:val="00B47AF7"/>
    <w:rsid w:val="00B47D0A"/>
    <w:rsid w:val="00B47D8C"/>
    <w:rsid w:val="00B5025F"/>
    <w:rsid w:val="00B506B7"/>
    <w:rsid w:val="00B50AD3"/>
    <w:rsid w:val="00B51222"/>
    <w:rsid w:val="00B51334"/>
    <w:rsid w:val="00B51565"/>
    <w:rsid w:val="00B516D5"/>
    <w:rsid w:val="00B51996"/>
    <w:rsid w:val="00B51A65"/>
    <w:rsid w:val="00B51C91"/>
    <w:rsid w:val="00B51CAF"/>
    <w:rsid w:val="00B520AA"/>
    <w:rsid w:val="00B52136"/>
    <w:rsid w:val="00B5247A"/>
    <w:rsid w:val="00B52554"/>
    <w:rsid w:val="00B526DA"/>
    <w:rsid w:val="00B527D9"/>
    <w:rsid w:val="00B52877"/>
    <w:rsid w:val="00B528F1"/>
    <w:rsid w:val="00B52A15"/>
    <w:rsid w:val="00B52BEC"/>
    <w:rsid w:val="00B52E07"/>
    <w:rsid w:val="00B52F0C"/>
    <w:rsid w:val="00B531CE"/>
    <w:rsid w:val="00B53504"/>
    <w:rsid w:val="00B53569"/>
    <w:rsid w:val="00B535A8"/>
    <w:rsid w:val="00B53A75"/>
    <w:rsid w:val="00B53B06"/>
    <w:rsid w:val="00B53C7F"/>
    <w:rsid w:val="00B53CE4"/>
    <w:rsid w:val="00B540A4"/>
    <w:rsid w:val="00B540CE"/>
    <w:rsid w:val="00B541ED"/>
    <w:rsid w:val="00B54527"/>
    <w:rsid w:val="00B54649"/>
    <w:rsid w:val="00B546F9"/>
    <w:rsid w:val="00B54839"/>
    <w:rsid w:val="00B549D1"/>
    <w:rsid w:val="00B54AC2"/>
    <w:rsid w:val="00B54C56"/>
    <w:rsid w:val="00B5542D"/>
    <w:rsid w:val="00B5571D"/>
    <w:rsid w:val="00B558D4"/>
    <w:rsid w:val="00B55905"/>
    <w:rsid w:val="00B55B36"/>
    <w:rsid w:val="00B55CDB"/>
    <w:rsid w:val="00B564DA"/>
    <w:rsid w:val="00B5694E"/>
    <w:rsid w:val="00B569C6"/>
    <w:rsid w:val="00B56C3E"/>
    <w:rsid w:val="00B56CB2"/>
    <w:rsid w:val="00B5705F"/>
    <w:rsid w:val="00B5742A"/>
    <w:rsid w:val="00B574A3"/>
    <w:rsid w:val="00B57566"/>
    <w:rsid w:val="00B576AC"/>
    <w:rsid w:val="00B57719"/>
    <w:rsid w:val="00B57D5C"/>
    <w:rsid w:val="00B57D8F"/>
    <w:rsid w:val="00B57F3B"/>
    <w:rsid w:val="00B602E9"/>
    <w:rsid w:val="00B605DD"/>
    <w:rsid w:val="00B60703"/>
    <w:rsid w:val="00B60937"/>
    <w:rsid w:val="00B609D0"/>
    <w:rsid w:val="00B60D9B"/>
    <w:rsid w:val="00B60D9D"/>
    <w:rsid w:val="00B611E1"/>
    <w:rsid w:val="00B611E9"/>
    <w:rsid w:val="00B61437"/>
    <w:rsid w:val="00B61540"/>
    <w:rsid w:val="00B616D1"/>
    <w:rsid w:val="00B6172D"/>
    <w:rsid w:val="00B61EB3"/>
    <w:rsid w:val="00B6205D"/>
    <w:rsid w:val="00B621E0"/>
    <w:rsid w:val="00B6225F"/>
    <w:rsid w:val="00B62462"/>
    <w:rsid w:val="00B62498"/>
    <w:rsid w:val="00B624CE"/>
    <w:rsid w:val="00B62986"/>
    <w:rsid w:val="00B62BB9"/>
    <w:rsid w:val="00B62C22"/>
    <w:rsid w:val="00B62F92"/>
    <w:rsid w:val="00B63012"/>
    <w:rsid w:val="00B63060"/>
    <w:rsid w:val="00B630D0"/>
    <w:rsid w:val="00B63495"/>
    <w:rsid w:val="00B640AE"/>
    <w:rsid w:val="00B64105"/>
    <w:rsid w:val="00B64306"/>
    <w:rsid w:val="00B64361"/>
    <w:rsid w:val="00B64525"/>
    <w:rsid w:val="00B64604"/>
    <w:rsid w:val="00B6469C"/>
    <w:rsid w:val="00B64807"/>
    <w:rsid w:val="00B649F3"/>
    <w:rsid w:val="00B64A9A"/>
    <w:rsid w:val="00B64D47"/>
    <w:rsid w:val="00B64EFF"/>
    <w:rsid w:val="00B64FE9"/>
    <w:rsid w:val="00B65014"/>
    <w:rsid w:val="00B65212"/>
    <w:rsid w:val="00B6530D"/>
    <w:rsid w:val="00B6535A"/>
    <w:rsid w:val="00B654CF"/>
    <w:rsid w:val="00B658CD"/>
    <w:rsid w:val="00B658D3"/>
    <w:rsid w:val="00B65B05"/>
    <w:rsid w:val="00B65D11"/>
    <w:rsid w:val="00B66053"/>
    <w:rsid w:val="00B66361"/>
    <w:rsid w:val="00B66555"/>
    <w:rsid w:val="00B66638"/>
    <w:rsid w:val="00B66834"/>
    <w:rsid w:val="00B66B15"/>
    <w:rsid w:val="00B67115"/>
    <w:rsid w:val="00B671AB"/>
    <w:rsid w:val="00B67377"/>
    <w:rsid w:val="00B67545"/>
    <w:rsid w:val="00B67A4E"/>
    <w:rsid w:val="00B67C1A"/>
    <w:rsid w:val="00B67C91"/>
    <w:rsid w:val="00B709F6"/>
    <w:rsid w:val="00B70AB7"/>
    <w:rsid w:val="00B70C60"/>
    <w:rsid w:val="00B70DC5"/>
    <w:rsid w:val="00B70E98"/>
    <w:rsid w:val="00B70F1F"/>
    <w:rsid w:val="00B70F44"/>
    <w:rsid w:val="00B71308"/>
    <w:rsid w:val="00B71611"/>
    <w:rsid w:val="00B71651"/>
    <w:rsid w:val="00B71717"/>
    <w:rsid w:val="00B71CB4"/>
    <w:rsid w:val="00B7208D"/>
    <w:rsid w:val="00B72207"/>
    <w:rsid w:val="00B723A9"/>
    <w:rsid w:val="00B7253C"/>
    <w:rsid w:val="00B72770"/>
    <w:rsid w:val="00B7281D"/>
    <w:rsid w:val="00B72B19"/>
    <w:rsid w:val="00B72B1E"/>
    <w:rsid w:val="00B72EDE"/>
    <w:rsid w:val="00B73058"/>
    <w:rsid w:val="00B73C53"/>
    <w:rsid w:val="00B73C7B"/>
    <w:rsid w:val="00B73CF4"/>
    <w:rsid w:val="00B743FC"/>
    <w:rsid w:val="00B7465D"/>
    <w:rsid w:val="00B74818"/>
    <w:rsid w:val="00B7493D"/>
    <w:rsid w:val="00B74A40"/>
    <w:rsid w:val="00B74B07"/>
    <w:rsid w:val="00B74C18"/>
    <w:rsid w:val="00B74C70"/>
    <w:rsid w:val="00B74DE7"/>
    <w:rsid w:val="00B75287"/>
    <w:rsid w:val="00B752AC"/>
    <w:rsid w:val="00B7554F"/>
    <w:rsid w:val="00B755A9"/>
    <w:rsid w:val="00B75A83"/>
    <w:rsid w:val="00B75CFE"/>
    <w:rsid w:val="00B75F2B"/>
    <w:rsid w:val="00B762FA"/>
    <w:rsid w:val="00B763BC"/>
    <w:rsid w:val="00B767DD"/>
    <w:rsid w:val="00B7694B"/>
    <w:rsid w:val="00B76DA0"/>
    <w:rsid w:val="00B772CB"/>
    <w:rsid w:val="00B774C3"/>
    <w:rsid w:val="00B7750B"/>
    <w:rsid w:val="00B77A71"/>
    <w:rsid w:val="00B77AF8"/>
    <w:rsid w:val="00B802A8"/>
    <w:rsid w:val="00B8048C"/>
    <w:rsid w:val="00B8055F"/>
    <w:rsid w:val="00B80B5F"/>
    <w:rsid w:val="00B80D78"/>
    <w:rsid w:val="00B81014"/>
    <w:rsid w:val="00B8171A"/>
    <w:rsid w:val="00B819E8"/>
    <w:rsid w:val="00B81BCD"/>
    <w:rsid w:val="00B81E1B"/>
    <w:rsid w:val="00B8222C"/>
    <w:rsid w:val="00B82319"/>
    <w:rsid w:val="00B82BAE"/>
    <w:rsid w:val="00B82C90"/>
    <w:rsid w:val="00B82CC5"/>
    <w:rsid w:val="00B8307E"/>
    <w:rsid w:val="00B830CC"/>
    <w:rsid w:val="00B832EA"/>
    <w:rsid w:val="00B83313"/>
    <w:rsid w:val="00B833F6"/>
    <w:rsid w:val="00B83517"/>
    <w:rsid w:val="00B83AB4"/>
    <w:rsid w:val="00B83C0B"/>
    <w:rsid w:val="00B83F4A"/>
    <w:rsid w:val="00B840E5"/>
    <w:rsid w:val="00B84266"/>
    <w:rsid w:val="00B849C6"/>
    <w:rsid w:val="00B849E1"/>
    <w:rsid w:val="00B84E21"/>
    <w:rsid w:val="00B85AC1"/>
    <w:rsid w:val="00B85C76"/>
    <w:rsid w:val="00B85CC2"/>
    <w:rsid w:val="00B85D17"/>
    <w:rsid w:val="00B85E1A"/>
    <w:rsid w:val="00B85E81"/>
    <w:rsid w:val="00B86136"/>
    <w:rsid w:val="00B8633E"/>
    <w:rsid w:val="00B86522"/>
    <w:rsid w:val="00B86528"/>
    <w:rsid w:val="00B8685B"/>
    <w:rsid w:val="00B86DAF"/>
    <w:rsid w:val="00B86F59"/>
    <w:rsid w:val="00B8710D"/>
    <w:rsid w:val="00B874E1"/>
    <w:rsid w:val="00B87711"/>
    <w:rsid w:val="00B8776A"/>
    <w:rsid w:val="00B878C5"/>
    <w:rsid w:val="00B879A1"/>
    <w:rsid w:val="00B90018"/>
    <w:rsid w:val="00B9039C"/>
    <w:rsid w:val="00B906FF"/>
    <w:rsid w:val="00B909D6"/>
    <w:rsid w:val="00B90ECB"/>
    <w:rsid w:val="00B90FD6"/>
    <w:rsid w:val="00B91251"/>
    <w:rsid w:val="00B91A19"/>
    <w:rsid w:val="00B91AB4"/>
    <w:rsid w:val="00B91FFB"/>
    <w:rsid w:val="00B921C7"/>
    <w:rsid w:val="00B926CE"/>
    <w:rsid w:val="00B928DD"/>
    <w:rsid w:val="00B92979"/>
    <w:rsid w:val="00B92982"/>
    <w:rsid w:val="00B92B3D"/>
    <w:rsid w:val="00B92E9E"/>
    <w:rsid w:val="00B93100"/>
    <w:rsid w:val="00B9320B"/>
    <w:rsid w:val="00B9324F"/>
    <w:rsid w:val="00B933AE"/>
    <w:rsid w:val="00B9341A"/>
    <w:rsid w:val="00B937EC"/>
    <w:rsid w:val="00B939F8"/>
    <w:rsid w:val="00B93BE4"/>
    <w:rsid w:val="00B94261"/>
    <w:rsid w:val="00B9436B"/>
    <w:rsid w:val="00B9450C"/>
    <w:rsid w:val="00B9465A"/>
    <w:rsid w:val="00B94716"/>
    <w:rsid w:val="00B94904"/>
    <w:rsid w:val="00B94BC4"/>
    <w:rsid w:val="00B94BF3"/>
    <w:rsid w:val="00B94E62"/>
    <w:rsid w:val="00B94F47"/>
    <w:rsid w:val="00B95095"/>
    <w:rsid w:val="00B95191"/>
    <w:rsid w:val="00B951E2"/>
    <w:rsid w:val="00B9534C"/>
    <w:rsid w:val="00B957A6"/>
    <w:rsid w:val="00B957C5"/>
    <w:rsid w:val="00B95993"/>
    <w:rsid w:val="00B95B2A"/>
    <w:rsid w:val="00B95E06"/>
    <w:rsid w:val="00B95FFA"/>
    <w:rsid w:val="00B961E7"/>
    <w:rsid w:val="00B963DA"/>
    <w:rsid w:val="00B963DF"/>
    <w:rsid w:val="00B9689C"/>
    <w:rsid w:val="00B96C0D"/>
    <w:rsid w:val="00B96D38"/>
    <w:rsid w:val="00B97132"/>
    <w:rsid w:val="00B97141"/>
    <w:rsid w:val="00B971FC"/>
    <w:rsid w:val="00B97262"/>
    <w:rsid w:val="00B9729D"/>
    <w:rsid w:val="00B9738C"/>
    <w:rsid w:val="00B97706"/>
    <w:rsid w:val="00B97759"/>
    <w:rsid w:val="00B97A95"/>
    <w:rsid w:val="00B97C31"/>
    <w:rsid w:val="00B97D7E"/>
    <w:rsid w:val="00BA009D"/>
    <w:rsid w:val="00BA0392"/>
    <w:rsid w:val="00BA0421"/>
    <w:rsid w:val="00BA0452"/>
    <w:rsid w:val="00BA052D"/>
    <w:rsid w:val="00BA0762"/>
    <w:rsid w:val="00BA0A79"/>
    <w:rsid w:val="00BA0E33"/>
    <w:rsid w:val="00BA0EDA"/>
    <w:rsid w:val="00BA11BF"/>
    <w:rsid w:val="00BA134D"/>
    <w:rsid w:val="00BA14BC"/>
    <w:rsid w:val="00BA1EA6"/>
    <w:rsid w:val="00BA2067"/>
    <w:rsid w:val="00BA21F2"/>
    <w:rsid w:val="00BA22FF"/>
    <w:rsid w:val="00BA23A8"/>
    <w:rsid w:val="00BA247A"/>
    <w:rsid w:val="00BA2F5F"/>
    <w:rsid w:val="00BA36F6"/>
    <w:rsid w:val="00BA37DB"/>
    <w:rsid w:val="00BA381B"/>
    <w:rsid w:val="00BA3A62"/>
    <w:rsid w:val="00BA41DA"/>
    <w:rsid w:val="00BA422A"/>
    <w:rsid w:val="00BA4532"/>
    <w:rsid w:val="00BA45FB"/>
    <w:rsid w:val="00BA47CC"/>
    <w:rsid w:val="00BA4D3B"/>
    <w:rsid w:val="00BA53D7"/>
    <w:rsid w:val="00BA5948"/>
    <w:rsid w:val="00BA5EDF"/>
    <w:rsid w:val="00BA620C"/>
    <w:rsid w:val="00BA625E"/>
    <w:rsid w:val="00BA64A3"/>
    <w:rsid w:val="00BA6608"/>
    <w:rsid w:val="00BA680C"/>
    <w:rsid w:val="00BA68CE"/>
    <w:rsid w:val="00BA6C53"/>
    <w:rsid w:val="00BA6DE7"/>
    <w:rsid w:val="00BA78AC"/>
    <w:rsid w:val="00BA7BA3"/>
    <w:rsid w:val="00BA7BB1"/>
    <w:rsid w:val="00BA7BC7"/>
    <w:rsid w:val="00BA7C6F"/>
    <w:rsid w:val="00BA7D0C"/>
    <w:rsid w:val="00BB0163"/>
    <w:rsid w:val="00BB029D"/>
    <w:rsid w:val="00BB03FA"/>
    <w:rsid w:val="00BB0C18"/>
    <w:rsid w:val="00BB0E1D"/>
    <w:rsid w:val="00BB0FB7"/>
    <w:rsid w:val="00BB103E"/>
    <w:rsid w:val="00BB1642"/>
    <w:rsid w:val="00BB16C9"/>
    <w:rsid w:val="00BB17FE"/>
    <w:rsid w:val="00BB18BA"/>
    <w:rsid w:val="00BB1BBF"/>
    <w:rsid w:val="00BB1C77"/>
    <w:rsid w:val="00BB1CB1"/>
    <w:rsid w:val="00BB1DDE"/>
    <w:rsid w:val="00BB25F5"/>
    <w:rsid w:val="00BB2A35"/>
    <w:rsid w:val="00BB2B4A"/>
    <w:rsid w:val="00BB2B87"/>
    <w:rsid w:val="00BB34F3"/>
    <w:rsid w:val="00BB3504"/>
    <w:rsid w:val="00BB3628"/>
    <w:rsid w:val="00BB39B0"/>
    <w:rsid w:val="00BB39BC"/>
    <w:rsid w:val="00BB3B51"/>
    <w:rsid w:val="00BB4015"/>
    <w:rsid w:val="00BB47F1"/>
    <w:rsid w:val="00BB49E6"/>
    <w:rsid w:val="00BB4F46"/>
    <w:rsid w:val="00BB500B"/>
    <w:rsid w:val="00BB5248"/>
    <w:rsid w:val="00BB567C"/>
    <w:rsid w:val="00BB5905"/>
    <w:rsid w:val="00BB5BBC"/>
    <w:rsid w:val="00BB5E7D"/>
    <w:rsid w:val="00BB6198"/>
    <w:rsid w:val="00BB6365"/>
    <w:rsid w:val="00BB64BF"/>
    <w:rsid w:val="00BB65A2"/>
    <w:rsid w:val="00BB663A"/>
    <w:rsid w:val="00BB6A34"/>
    <w:rsid w:val="00BB6C8B"/>
    <w:rsid w:val="00BB6C9D"/>
    <w:rsid w:val="00BB6ED6"/>
    <w:rsid w:val="00BB73BE"/>
    <w:rsid w:val="00BB7A99"/>
    <w:rsid w:val="00BB7BE0"/>
    <w:rsid w:val="00BB7CCF"/>
    <w:rsid w:val="00BB7FFE"/>
    <w:rsid w:val="00BC03D8"/>
    <w:rsid w:val="00BC0713"/>
    <w:rsid w:val="00BC0C8D"/>
    <w:rsid w:val="00BC0CC1"/>
    <w:rsid w:val="00BC1560"/>
    <w:rsid w:val="00BC168C"/>
    <w:rsid w:val="00BC176A"/>
    <w:rsid w:val="00BC1B87"/>
    <w:rsid w:val="00BC1E8E"/>
    <w:rsid w:val="00BC20C5"/>
    <w:rsid w:val="00BC2425"/>
    <w:rsid w:val="00BC24AB"/>
    <w:rsid w:val="00BC25D4"/>
    <w:rsid w:val="00BC276E"/>
    <w:rsid w:val="00BC2A57"/>
    <w:rsid w:val="00BC2F58"/>
    <w:rsid w:val="00BC309D"/>
    <w:rsid w:val="00BC33C1"/>
    <w:rsid w:val="00BC3456"/>
    <w:rsid w:val="00BC360D"/>
    <w:rsid w:val="00BC361C"/>
    <w:rsid w:val="00BC37AF"/>
    <w:rsid w:val="00BC385D"/>
    <w:rsid w:val="00BC3B19"/>
    <w:rsid w:val="00BC3B35"/>
    <w:rsid w:val="00BC3D4F"/>
    <w:rsid w:val="00BC4071"/>
    <w:rsid w:val="00BC41AB"/>
    <w:rsid w:val="00BC45B5"/>
    <w:rsid w:val="00BC48BD"/>
    <w:rsid w:val="00BC49B1"/>
    <w:rsid w:val="00BC49B7"/>
    <w:rsid w:val="00BC4C0A"/>
    <w:rsid w:val="00BC4D84"/>
    <w:rsid w:val="00BC4FC9"/>
    <w:rsid w:val="00BC50DA"/>
    <w:rsid w:val="00BC51DF"/>
    <w:rsid w:val="00BC54A6"/>
    <w:rsid w:val="00BC5636"/>
    <w:rsid w:val="00BC580F"/>
    <w:rsid w:val="00BC5982"/>
    <w:rsid w:val="00BC5ACC"/>
    <w:rsid w:val="00BC5B46"/>
    <w:rsid w:val="00BC5D24"/>
    <w:rsid w:val="00BC5FF9"/>
    <w:rsid w:val="00BC60A9"/>
    <w:rsid w:val="00BC6526"/>
    <w:rsid w:val="00BC657E"/>
    <w:rsid w:val="00BC6848"/>
    <w:rsid w:val="00BC6DF3"/>
    <w:rsid w:val="00BC6E72"/>
    <w:rsid w:val="00BC70C6"/>
    <w:rsid w:val="00BC7476"/>
    <w:rsid w:val="00BC772E"/>
    <w:rsid w:val="00BC7B2D"/>
    <w:rsid w:val="00BC7B36"/>
    <w:rsid w:val="00BC7C05"/>
    <w:rsid w:val="00BC7C5A"/>
    <w:rsid w:val="00BC7E2E"/>
    <w:rsid w:val="00BD001F"/>
    <w:rsid w:val="00BD03AB"/>
    <w:rsid w:val="00BD03D5"/>
    <w:rsid w:val="00BD0657"/>
    <w:rsid w:val="00BD06D6"/>
    <w:rsid w:val="00BD06F1"/>
    <w:rsid w:val="00BD0931"/>
    <w:rsid w:val="00BD0A76"/>
    <w:rsid w:val="00BD0AFA"/>
    <w:rsid w:val="00BD0B2C"/>
    <w:rsid w:val="00BD0B2E"/>
    <w:rsid w:val="00BD0CC8"/>
    <w:rsid w:val="00BD0E1C"/>
    <w:rsid w:val="00BD1366"/>
    <w:rsid w:val="00BD1519"/>
    <w:rsid w:val="00BD174F"/>
    <w:rsid w:val="00BD181A"/>
    <w:rsid w:val="00BD1B2F"/>
    <w:rsid w:val="00BD1BBB"/>
    <w:rsid w:val="00BD1BCE"/>
    <w:rsid w:val="00BD1C86"/>
    <w:rsid w:val="00BD1EBF"/>
    <w:rsid w:val="00BD20AE"/>
    <w:rsid w:val="00BD21EF"/>
    <w:rsid w:val="00BD22D2"/>
    <w:rsid w:val="00BD24E9"/>
    <w:rsid w:val="00BD273D"/>
    <w:rsid w:val="00BD280E"/>
    <w:rsid w:val="00BD2CCB"/>
    <w:rsid w:val="00BD2F20"/>
    <w:rsid w:val="00BD2FB4"/>
    <w:rsid w:val="00BD30A3"/>
    <w:rsid w:val="00BD383A"/>
    <w:rsid w:val="00BD38D0"/>
    <w:rsid w:val="00BD3E1F"/>
    <w:rsid w:val="00BD4382"/>
    <w:rsid w:val="00BD4435"/>
    <w:rsid w:val="00BD4577"/>
    <w:rsid w:val="00BD49E7"/>
    <w:rsid w:val="00BD49F5"/>
    <w:rsid w:val="00BD4CA1"/>
    <w:rsid w:val="00BD51DF"/>
    <w:rsid w:val="00BD520B"/>
    <w:rsid w:val="00BD533B"/>
    <w:rsid w:val="00BD56AD"/>
    <w:rsid w:val="00BD56C4"/>
    <w:rsid w:val="00BD5EB7"/>
    <w:rsid w:val="00BD60E2"/>
    <w:rsid w:val="00BD63A0"/>
    <w:rsid w:val="00BD63BB"/>
    <w:rsid w:val="00BD67FE"/>
    <w:rsid w:val="00BD6B27"/>
    <w:rsid w:val="00BD6F6E"/>
    <w:rsid w:val="00BD7078"/>
    <w:rsid w:val="00BD71B7"/>
    <w:rsid w:val="00BD72C1"/>
    <w:rsid w:val="00BD74AB"/>
    <w:rsid w:val="00BD7623"/>
    <w:rsid w:val="00BD7845"/>
    <w:rsid w:val="00BD79F0"/>
    <w:rsid w:val="00BD7B2A"/>
    <w:rsid w:val="00BD7B43"/>
    <w:rsid w:val="00BD7B53"/>
    <w:rsid w:val="00BD7C59"/>
    <w:rsid w:val="00BD7C8D"/>
    <w:rsid w:val="00BD7EA4"/>
    <w:rsid w:val="00BE0487"/>
    <w:rsid w:val="00BE053D"/>
    <w:rsid w:val="00BE0C55"/>
    <w:rsid w:val="00BE0CBD"/>
    <w:rsid w:val="00BE0E37"/>
    <w:rsid w:val="00BE12B8"/>
    <w:rsid w:val="00BE13C8"/>
    <w:rsid w:val="00BE1694"/>
    <w:rsid w:val="00BE1B11"/>
    <w:rsid w:val="00BE1FDD"/>
    <w:rsid w:val="00BE2077"/>
    <w:rsid w:val="00BE244F"/>
    <w:rsid w:val="00BE249C"/>
    <w:rsid w:val="00BE2559"/>
    <w:rsid w:val="00BE2688"/>
    <w:rsid w:val="00BE28ED"/>
    <w:rsid w:val="00BE296A"/>
    <w:rsid w:val="00BE2DD3"/>
    <w:rsid w:val="00BE2FCE"/>
    <w:rsid w:val="00BE326B"/>
    <w:rsid w:val="00BE32BA"/>
    <w:rsid w:val="00BE3A14"/>
    <w:rsid w:val="00BE4267"/>
    <w:rsid w:val="00BE4797"/>
    <w:rsid w:val="00BE47F8"/>
    <w:rsid w:val="00BE4814"/>
    <w:rsid w:val="00BE4986"/>
    <w:rsid w:val="00BE4B4A"/>
    <w:rsid w:val="00BE4B65"/>
    <w:rsid w:val="00BE4C42"/>
    <w:rsid w:val="00BE4D6E"/>
    <w:rsid w:val="00BE518A"/>
    <w:rsid w:val="00BE51FB"/>
    <w:rsid w:val="00BE568A"/>
    <w:rsid w:val="00BE57B6"/>
    <w:rsid w:val="00BE58D0"/>
    <w:rsid w:val="00BE5ABB"/>
    <w:rsid w:val="00BE5B1F"/>
    <w:rsid w:val="00BE5C91"/>
    <w:rsid w:val="00BE5D6B"/>
    <w:rsid w:val="00BE6000"/>
    <w:rsid w:val="00BE6124"/>
    <w:rsid w:val="00BE6322"/>
    <w:rsid w:val="00BE6397"/>
    <w:rsid w:val="00BE63BC"/>
    <w:rsid w:val="00BE65E9"/>
    <w:rsid w:val="00BE6A89"/>
    <w:rsid w:val="00BE6B7F"/>
    <w:rsid w:val="00BE6DE2"/>
    <w:rsid w:val="00BE7052"/>
    <w:rsid w:val="00BE7054"/>
    <w:rsid w:val="00BE7186"/>
    <w:rsid w:val="00BE7427"/>
    <w:rsid w:val="00BE7570"/>
    <w:rsid w:val="00BE78B1"/>
    <w:rsid w:val="00BE797C"/>
    <w:rsid w:val="00BE797D"/>
    <w:rsid w:val="00BE7D3C"/>
    <w:rsid w:val="00BF004B"/>
    <w:rsid w:val="00BF032D"/>
    <w:rsid w:val="00BF08A9"/>
    <w:rsid w:val="00BF0D3B"/>
    <w:rsid w:val="00BF0F89"/>
    <w:rsid w:val="00BF1052"/>
    <w:rsid w:val="00BF1165"/>
    <w:rsid w:val="00BF1354"/>
    <w:rsid w:val="00BF14B0"/>
    <w:rsid w:val="00BF14FA"/>
    <w:rsid w:val="00BF16BE"/>
    <w:rsid w:val="00BF175C"/>
    <w:rsid w:val="00BF19CF"/>
    <w:rsid w:val="00BF1A0D"/>
    <w:rsid w:val="00BF1A26"/>
    <w:rsid w:val="00BF1A69"/>
    <w:rsid w:val="00BF1BAF"/>
    <w:rsid w:val="00BF239D"/>
    <w:rsid w:val="00BF29FA"/>
    <w:rsid w:val="00BF2C88"/>
    <w:rsid w:val="00BF2CF7"/>
    <w:rsid w:val="00BF2D22"/>
    <w:rsid w:val="00BF2DB6"/>
    <w:rsid w:val="00BF2FF4"/>
    <w:rsid w:val="00BF3568"/>
    <w:rsid w:val="00BF3739"/>
    <w:rsid w:val="00BF3A90"/>
    <w:rsid w:val="00BF415A"/>
    <w:rsid w:val="00BF4282"/>
    <w:rsid w:val="00BF4523"/>
    <w:rsid w:val="00BF476E"/>
    <w:rsid w:val="00BF479D"/>
    <w:rsid w:val="00BF4A83"/>
    <w:rsid w:val="00BF4B96"/>
    <w:rsid w:val="00BF4CC0"/>
    <w:rsid w:val="00BF5391"/>
    <w:rsid w:val="00BF55A3"/>
    <w:rsid w:val="00BF585E"/>
    <w:rsid w:val="00BF5E2A"/>
    <w:rsid w:val="00BF5FF8"/>
    <w:rsid w:val="00BF63D2"/>
    <w:rsid w:val="00BF6469"/>
    <w:rsid w:val="00BF64CE"/>
    <w:rsid w:val="00BF64EA"/>
    <w:rsid w:val="00BF6596"/>
    <w:rsid w:val="00BF66D6"/>
    <w:rsid w:val="00BF67CD"/>
    <w:rsid w:val="00BF6853"/>
    <w:rsid w:val="00BF6987"/>
    <w:rsid w:val="00BF6D10"/>
    <w:rsid w:val="00BF6D1D"/>
    <w:rsid w:val="00BF6EE4"/>
    <w:rsid w:val="00BF70C7"/>
    <w:rsid w:val="00BF70E2"/>
    <w:rsid w:val="00BF74C7"/>
    <w:rsid w:val="00BF752D"/>
    <w:rsid w:val="00BF760F"/>
    <w:rsid w:val="00BF7715"/>
    <w:rsid w:val="00BF7829"/>
    <w:rsid w:val="00BF78E9"/>
    <w:rsid w:val="00BF7F8D"/>
    <w:rsid w:val="00C00399"/>
    <w:rsid w:val="00C00712"/>
    <w:rsid w:val="00C00729"/>
    <w:rsid w:val="00C0080A"/>
    <w:rsid w:val="00C00A44"/>
    <w:rsid w:val="00C01032"/>
    <w:rsid w:val="00C011EF"/>
    <w:rsid w:val="00C01344"/>
    <w:rsid w:val="00C01610"/>
    <w:rsid w:val="00C016E6"/>
    <w:rsid w:val="00C017D2"/>
    <w:rsid w:val="00C01904"/>
    <w:rsid w:val="00C019DD"/>
    <w:rsid w:val="00C01BA4"/>
    <w:rsid w:val="00C01C4F"/>
    <w:rsid w:val="00C01FBB"/>
    <w:rsid w:val="00C01FC7"/>
    <w:rsid w:val="00C01FEE"/>
    <w:rsid w:val="00C02381"/>
    <w:rsid w:val="00C02412"/>
    <w:rsid w:val="00C02414"/>
    <w:rsid w:val="00C02475"/>
    <w:rsid w:val="00C02B07"/>
    <w:rsid w:val="00C02B7D"/>
    <w:rsid w:val="00C02F8B"/>
    <w:rsid w:val="00C030D6"/>
    <w:rsid w:val="00C0344F"/>
    <w:rsid w:val="00C03A4B"/>
    <w:rsid w:val="00C03D7B"/>
    <w:rsid w:val="00C03EF7"/>
    <w:rsid w:val="00C044FF"/>
    <w:rsid w:val="00C046D5"/>
    <w:rsid w:val="00C04B75"/>
    <w:rsid w:val="00C04D20"/>
    <w:rsid w:val="00C04E12"/>
    <w:rsid w:val="00C0522C"/>
    <w:rsid w:val="00C057F1"/>
    <w:rsid w:val="00C0594B"/>
    <w:rsid w:val="00C05EB1"/>
    <w:rsid w:val="00C0621E"/>
    <w:rsid w:val="00C06477"/>
    <w:rsid w:val="00C06625"/>
    <w:rsid w:val="00C06E92"/>
    <w:rsid w:val="00C07276"/>
    <w:rsid w:val="00C072E8"/>
    <w:rsid w:val="00C07368"/>
    <w:rsid w:val="00C07963"/>
    <w:rsid w:val="00C07A6D"/>
    <w:rsid w:val="00C07BEE"/>
    <w:rsid w:val="00C07DF8"/>
    <w:rsid w:val="00C1027E"/>
    <w:rsid w:val="00C1032E"/>
    <w:rsid w:val="00C103C0"/>
    <w:rsid w:val="00C10673"/>
    <w:rsid w:val="00C10CC7"/>
    <w:rsid w:val="00C10FDD"/>
    <w:rsid w:val="00C1107B"/>
    <w:rsid w:val="00C115DE"/>
    <w:rsid w:val="00C11B37"/>
    <w:rsid w:val="00C11CE8"/>
    <w:rsid w:val="00C120A9"/>
    <w:rsid w:val="00C1222A"/>
    <w:rsid w:val="00C122CE"/>
    <w:rsid w:val="00C12413"/>
    <w:rsid w:val="00C124D3"/>
    <w:rsid w:val="00C125A9"/>
    <w:rsid w:val="00C12B44"/>
    <w:rsid w:val="00C12C5E"/>
    <w:rsid w:val="00C12CAE"/>
    <w:rsid w:val="00C13010"/>
    <w:rsid w:val="00C1319B"/>
    <w:rsid w:val="00C1365E"/>
    <w:rsid w:val="00C13ACD"/>
    <w:rsid w:val="00C14356"/>
    <w:rsid w:val="00C1451C"/>
    <w:rsid w:val="00C14523"/>
    <w:rsid w:val="00C1469B"/>
    <w:rsid w:val="00C14A9B"/>
    <w:rsid w:val="00C14BFE"/>
    <w:rsid w:val="00C14DBA"/>
    <w:rsid w:val="00C15354"/>
    <w:rsid w:val="00C153A9"/>
    <w:rsid w:val="00C157FD"/>
    <w:rsid w:val="00C15B85"/>
    <w:rsid w:val="00C15CA1"/>
    <w:rsid w:val="00C15E76"/>
    <w:rsid w:val="00C15EC7"/>
    <w:rsid w:val="00C1601A"/>
    <w:rsid w:val="00C16056"/>
    <w:rsid w:val="00C160DF"/>
    <w:rsid w:val="00C16156"/>
    <w:rsid w:val="00C1623C"/>
    <w:rsid w:val="00C16595"/>
    <w:rsid w:val="00C16AE1"/>
    <w:rsid w:val="00C16B04"/>
    <w:rsid w:val="00C16C0C"/>
    <w:rsid w:val="00C16D21"/>
    <w:rsid w:val="00C171AA"/>
    <w:rsid w:val="00C17241"/>
    <w:rsid w:val="00C172CC"/>
    <w:rsid w:val="00C17308"/>
    <w:rsid w:val="00C173BD"/>
    <w:rsid w:val="00C17467"/>
    <w:rsid w:val="00C175E5"/>
    <w:rsid w:val="00C17739"/>
    <w:rsid w:val="00C178F6"/>
    <w:rsid w:val="00C17A36"/>
    <w:rsid w:val="00C17B38"/>
    <w:rsid w:val="00C17CCE"/>
    <w:rsid w:val="00C17CD7"/>
    <w:rsid w:val="00C17E1E"/>
    <w:rsid w:val="00C17F4C"/>
    <w:rsid w:val="00C17F9D"/>
    <w:rsid w:val="00C201B0"/>
    <w:rsid w:val="00C20543"/>
    <w:rsid w:val="00C205C5"/>
    <w:rsid w:val="00C20735"/>
    <w:rsid w:val="00C207E7"/>
    <w:rsid w:val="00C20C75"/>
    <w:rsid w:val="00C2155F"/>
    <w:rsid w:val="00C2167F"/>
    <w:rsid w:val="00C21AD9"/>
    <w:rsid w:val="00C21B1A"/>
    <w:rsid w:val="00C21B6F"/>
    <w:rsid w:val="00C21D45"/>
    <w:rsid w:val="00C222D0"/>
    <w:rsid w:val="00C2238D"/>
    <w:rsid w:val="00C22643"/>
    <w:rsid w:val="00C22960"/>
    <w:rsid w:val="00C22B4F"/>
    <w:rsid w:val="00C22B98"/>
    <w:rsid w:val="00C23263"/>
    <w:rsid w:val="00C23563"/>
    <w:rsid w:val="00C235D4"/>
    <w:rsid w:val="00C23A67"/>
    <w:rsid w:val="00C23C2A"/>
    <w:rsid w:val="00C23D46"/>
    <w:rsid w:val="00C240A0"/>
    <w:rsid w:val="00C245CB"/>
    <w:rsid w:val="00C2471C"/>
    <w:rsid w:val="00C248EB"/>
    <w:rsid w:val="00C249B3"/>
    <w:rsid w:val="00C24ABE"/>
    <w:rsid w:val="00C24CA0"/>
    <w:rsid w:val="00C24F30"/>
    <w:rsid w:val="00C2548B"/>
    <w:rsid w:val="00C258D5"/>
    <w:rsid w:val="00C2598D"/>
    <w:rsid w:val="00C25A34"/>
    <w:rsid w:val="00C25C16"/>
    <w:rsid w:val="00C26132"/>
    <w:rsid w:val="00C263FE"/>
    <w:rsid w:val="00C2641F"/>
    <w:rsid w:val="00C266CF"/>
    <w:rsid w:val="00C266FE"/>
    <w:rsid w:val="00C26A91"/>
    <w:rsid w:val="00C26E39"/>
    <w:rsid w:val="00C27246"/>
    <w:rsid w:val="00C2790E"/>
    <w:rsid w:val="00C279DC"/>
    <w:rsid w:val="00C3029C"/>
    <w:rsid w:val="00C308E7"/>
    <w:rsid w:val="00C30B11"/>
    <w:rsid w:val="00C30BD2"/>
    <w:rsid w:val="00C30CAE"/>
    <w:rsid w:val="00C30DE0"/>
    <w:rsid w:val="00C3115A"/>
    <w:rsid w:val="00C31176"/>
    <w:rsid w:val="00C311EC"/>
    <w:rsid w:val="00C3120C"/>
    <w:rsid w:val="00C31296"/>
    <w:rsid w:val="00C313E4"/>
    <w:rsid w:val="00C3157F"/>
    <w:rsid w:val="00C316B5"/>
    <w:rsid w:val="00C31C21"/>
    <w:rsid w:val="00C31C5F"/>
    <w:rsid w:val="00C31FFD"/>
    <w:rsid w:val="00C321BD"/>
    <w:rsid w:val="00C3220E"/>
    <w:rsid w:val="00C325DD"/>
    <w:rsid w:val="00C32911"/>
    <w:rsid w:val="00C32B0D"/>
    <w:rsid w:val="00C32D4F"/>
    <w:rsid w:val="00C332DE"/>
    <w:rsid w:val="00C33453"/>
    <w:rsid w:val="00C336BA"/>
    <w:rsid w:val="00C336F4"/>
    <w:rsid w:val="00C3383B"/>
    <w:rsid w:val="00C33871"/>
    <w:rsid w:val="00C33885"/>
    <w:rsid w:val="00C33A92"/>
    <w:rsid w:val="00C33E4E"/>
    <w:rsid w:val="00C33F36"/>
    <w:rsid w:val="00C34043"/>
    <w:rsid w:val="00C34114"/>
    <w:rsid w:val="00C343BC"/>
    <w:rsid w:val="00C345B5"/>
    <w:rsid w:val="00C34CB3"/>
    <w:rsid w:val="00C34CBF"/>
    <w:rsid w:val="00C34CD0"/>
    <w:rsid w:val="00C34EF0"/>
    <w:rsid w:val="00C35151"/>
    <w:rsid w:val="00C35398"/>
    <w:rsid w:val="00C3553F"/>
    <w:rsid w:val="00C3554F"/>
    <w:rsid w:val="00C35789"/>
    <w:rsid w:val="00C35AC0"/>
    <w:rsid w:val="00C360DC"/>
    <w:rsid w:val="00C3634D"/>
    <w:rsid w:val="00C3662F"/>
    <w:rsid w:val="00C367C3"/>
    <w:rsid w:val="00C36A04"/>
    <w:rsid w:val="00C36A1F"/>
    <w:rsid w:val="00C36A4F"/>
    <w:rsid w:val="00C36B48"/>
    <w:rsid w:val="00C36E1D"/>
    <w:rsid w:val="00C36EF2"/>
    <w:rsid w:val="00C3701C"/>
    <w:rsid w:val="00C37667"/>
    <w:rsid w:val="00C376C6"/>
    <w:rsid w:val="00C37937"/>
    <w:rsid w:val="00C37CF9"/>
    <w:rsid w:val="00C37E7F"/>
    <w:rsid w:val="00C40362"/>
    <w:rsid w:val="00C40425"/>
    <w:rsid w:val="00C40542"/>
    <w:rsid w:val="00C407D8"/>
    <w:rsid w:val="00C40886"/>
    <w:rsid w:val="00C40964"/>
    <w:rsid w:val="00C40B56"/>
    <w:rsid w:val="00C40F68"/>
    <w:rsid w:val="00C41201"/>
    <w:rsid w:val="00C41327"/>
    <w:rsid w:val="00C414F5"/>
    <w:rsid w:val="00C4162A"/>
    <w:rsid w:val="00C4171E"/>
    <w:rsid w:val="00C41945"/>
    <w:rsid w:val="00C419E4"/>
    <w:rsid w:val="00C41C34"/>
    <w:rsid w:val="00C41F95"/>
    <w:rsid w:val="00C421C2"/>
    <w:rsid w:val="00C4312F"/>
    <w:rsid w:val="00C4324F"/>
    <w:rsid w:val="00C432FF"/>
    <w:rsid w:val="00C43423"/>
    <w:rsid w:val="00C43560"/>
    <w:rsid w:val="00C43580"/>
    <w:rsid w:val="00C43B2E"/>
    <w:rsid w:val="00C43FF4"/>
    <w:rsid w:val="00C4465C"/>
    <w:rsid w:val="00C44690"/>
    <w:rsid w:val="00C447BB"/>
    <w:rsid w:val="00C44AC9"/>
    <w:rsid w:val="00C44BCD"/>
    <w:rsid w:val="00C45151"/>
    <w:rsid w:val="00C45241"/>
    <w:rsid w:val="00C4531F"/>
    <w:rsid w:val="00C4555D"/>
    <w:rsid w:val="00C45F18"/>
    <w:rsid w:val="00C45FD5"/>
    <w:rsid w:val="00C46350"/>
    <w:rsid w:val="00C466C3"/>
    <w:rsid w:val="00C46B2A"/>
    <w:rsid w:val="00C46BF9"/>
    <w:rsid w:val="00C46D0E"/>
    <w:rsid w:val="00C46F77"/>
    <w:rsid w:val="00C471C2"/>
    <w:rsid w:val="00C472A7"/>
    <w:rsid w:val="00C47404"/>
    <w:rsid w:val="00C47489"/>
    <w:rsid w:val="00C475C6"/>
    <w:rsid w:val="00C47817"/>
    <w:rsid w:val="00C47B67"/>
    <w:rsid w:val="00C47C2D"/>
    <w:rsid w:val="00C47EFF"/>
    <w:rsid w:val="00C500C0"/>
    <w:rsid w:val="00C5011A"/>
    <w:rsid w:val="00C503FF"/>
    <w:rsid w:val="00C50852"/>
    <w:rsid w:val="00C50863"/>
    <w:rsid w:val="00C50B72"/>
    <w:rsid w:val="00C50C02"/>
    <w:rsid w:val="00C5164A"/>
    <w:rsid w:val="00C51661"/>
    <w:rsid w:val="00C51663"/>
    <w:rsid w:val="00C516BE"/>
    <w:rsid w:val="00C51859"/>
    <w:rsid w:val="00C51A24"/>
    <w:rsid w:val="00C51AD6"/>
    <w:rsid w:val="00C51AF9"/>
    <w:rsid w:val="00C51D41"/>
    <w:rsid w:val="00C51E9B"/>
    <w:rsid w:val="00C51F7F"/>
    <w:rsid w:val="00C5239D"/>
    <w:rsid w:val="00C523C4"/>
    <w:rsid w:val="00C52528"/>
    <w:rsid w:val="00C525FD"/>
    <w:rsid w:val="00C52610"/>
    <w:rsid w:val="00C527CB"/>
    <w:rsid w:val="00C529C6"/>
    <w:rsid w:val="00C52CC8"/>
    <w:rsid w:val="00C52CE9"/>
    <w:rsid w:val="00C53010"/>
    <w:rsid w:val="00C531D3"/>
    <w:rsid w:val="00C533F1"/>
    <w:rsid w:val="00C5364E"/>
    <w:rsid w:val="00C536C7"/>
    <w:rsid w:val="00C53742"/>
    <w:rsid w:val="00C53764"/>
    <w:rsid w:val="00C5413D"/>
    <w:rsid w:val="00C5461A"/>
    <w:rsid w:val="00C54714"/>
    <w:rsid w:val="00C54954"/>
    <w:rsid w:val="00C54D2E"/>
    <w:rsid w:val="00C54EAB"/>
    <w:rsid w:val="00C54F6F"/>
    <w:rsid w:val="00C54F7E"/>
    <w:rsid w:val="00C55383"/>
    <w:rsid w:val="00C5541A"/>
    <w:rsid w:val="00C556B3"/>
    <w:rsid w:val="00C55963"/>
    <w:rsid w:val="00C55E5B"/>
    <w:rsid w:val="00C55EDE"/>
    <w:rsid w:val="00C55F2C"/>
    <w:rsid w:val="00C56019"/>
    <w:rsid w:val="00C5652A"/>
    <w:rsid w:val="00C56608"/>
    <w:rsid w:val="00C566BC"/>
    <w:rsid w:val="00C56798"/>
    <w:rsid w:val="00C567BC"/>
    <w:rsid w:val="00C56954"/>
    <w:rsid w:val="00C56956"/>
    <w:rsid w:val="00C56990"/>
    <w:rsid w:val="00C569BE"/>
    <w:rsid w:val="00C56AAF"/>
    <w:rsid w:val="00C56B24"/>
    <w:rsid w:val="00C56DFA"/>
    <w:rsid w:val="00C56F2B"/>
    <w:rsid w:val="00C571FE"/>
    <w:rsid w:val="00C574A4"/>
    <w:rsid w:val="00C57B6A"/>
    <w:rsid w:val="00C57F43"/>
    <w:rsid w:val="00C60378"/>
    <w:rsid w:val="00C6073F"/>
    <w:rsid w:val="00C6094D"/>
    <w:rsid w:val="00C60F1A"/>
    <w:rsid w:val="00C611AA"/>
    <w:rsid w:val="00C6131A"/>
    <w:rsid w:val="00C61815"/>
    <w:rsid w:val="00C618B7"/>
    <w:rsid w:val="00C61E75"/>
    <w:rsid w:val="00C621DF"/>
    <w:rsid w:val="00C62511"/>
    <w:rsid w:val="00C62AFB"/>
    <w:rsid w:val="00C62D7D"/>
    <w:rsid w:val="00C62E2E"/>
    <w:rsid w:val="00C62E80"/>
    <w:rsid w:val="00C62F3E"/>
    <w:rsid w:val="00C63247"/>
    <w:rsid w:val="00C63642"/>
    <w:rsid w:val="00C63B5B"/>
    <w:rsid w:val="00C63BBE"/>
    <w:rsid w:val="00C63C00"/>
    <w:rsid w:val="00C63D16"/>
    <w:rsid w:val="00C64174"/>
    <w:rsid w:val="00C6429A"/>
    <w:rsid w:val="00C64580"/>
    <w:rsid w:val="00C6497F"/>
    <w:rsid w:val="00C64A49"/>
    <w:rsid w:val="00C64B46"/>
    <w:rsid w:val="00C64C09"/>
    <w:rsid w:val="00C64F0F"/>
    <w:rsid w:val="00C654F0"/>
    <w:rsid w:val="00C6584A"/>
    <w:rsid w:val="00C658FD"/>
    <w:rsid w:val="00C65F98"/>
    <w:rsid w:val="00C65FEC"/>
    <w:rsid w:val="00C661B4"/>
    <w:rsid w:val="00C667C5"/>
    <w:rsid w:val="00C668BE"/>
    <w:rsid w:val="00C668EE"/>
    <w:rsid w:val="00C66912"/>
    <w:rsid w:val="00C669AF"/>
    <w:rsid w:val="00C66A03"/>
    <w:rsid w:val="00C66AB0"/>
    <w:rsid w:val="00C66B1B"/>
    <w:rsid w:val="00C66BAE"/>
    <w:rsid w:val="00C66C28"/>
    <w:rsid w:val="00C66C8E"/>
    <w:rsid w:val="00C66F83"/>
    <w:rsid w:val="00C6710D"/>
    <w:rsid w:val="00C67177"/>
    <w:rsid w:val="00C6720A"/>
    <w:rsid w:val="00C67375"/>
    <w:rsid w:val="00C6744F"/>
    <w:rsid w:val="00C67502"/>
    <w:rsid w:val="00C678C1"/>
    <w:rsid w:val="00C67A3A"/>
    <w:rsid w:val="00C67A4E"/>
    <w:rsid w:val="00C67BCD"/>
    <w:rsid w:val="00C67F4C"/>
    <w:rsid w:val="00C70222"/>
    <w:rsid w:val="00C7025D"/>
    <w:rsid w:val="00C702CF"/>
    <w:rsid w:val="00C70488"/>
    <w:rsid w:val="00C704DD"/>
    <w:rsid w:val="00C708E4"/>
    <w:rsid w:val="00C7094E"/>
    <w:rsid w:val="00C70AD1"/>
    <w:rsid w:val="00C70AEF"/>
    <w:rsid w:val="00C70D43"/>
    <w:rsid w:val="00C71074"/>
    <w:rsid w:val="00C7111D"/>
    <w:rsid w:val="00C711C2"/>
    <w:rsid w:val="00C716D6"/>
    <w:rsid w:val="00C71870"/>
    <w:rsid w:val="00C71D0F"/>
    <w:rsid w:val="00C71F64"/>
    <w:rsid w:val="00C71F6B"/>
    <w:rsid w:val="00C725BF"/>
    <w:rsid w:val="00C72674"/>
    <w:rsid w:val="00C729E9"/>
    <w:rsid w:val="00C72B2E"/>
    <w:rsid w:val="00C72DDA"/>
    <w:rsid w:val="00C72FDA"/>
    <w:rsid w:val="00C730FE"/>
    <w:rsid w:val="00C7371F"/>
    <w:rsid w:val="00C73922"/>
    <w:rsid w:val="00C73C48"/>
    <w:rsid w:val="00C740FB"/>
    <w:rsid w:val="00C743D4"/>
    <w:rsid w:val="00C74967"/>
    <w:rsid w:val="00C74DB8"/>
    <w:rsid w:val="00C74F1A"/>
    <w:rsid w:val="00C750C9"/>
    <w:rsid w:val="00C75C0E"/>
    <w:rsid w:val="00C75D06"/>
    <w:rsid w:val="00C7602A"/>
    <w:rsid w:val="00C762F5"/>
    <w:rsid w:val="00C76332"/>
    <w:rsid w:val="00C7669A"/>
    <w:rsid w:val="00C76863"/>
    <w:rsid w:val="00C7691E"/>
    <w:rsid w:val="00C76E02"/>
    <w:rsid w:val="00C770F9"/>
    <w:rsid w:val="00C77254"/>
    <w:rsid w:val="00C773B6"/>
    <w:rsid w:val="00C773EC"/>
    <w:rsid w:val="00C773EF"/>
    <w:rsid w:val="00C77740"/>
    <w:rsid w:val="00C77E5C"/>
    <w:rsid w:val="00C77E66"/>
    <w:rsid w:val="00C77E8F"/>
    <w:rsid w:val="00C77F75"/>
    <w:rsid w:val="00C80071"/>
    <w:rsid w:val="00C804DD"/>
    <w:rsid w:val="00C80552"/>
    <w:rsid w:val="00C808F9"/>
    <w:rsid w:val="00C80FE7"/>
    <w:rsid w:val="00C81157"/>
    <w:rsid w:val="00C811EF"/>
    <w:rsid w:val="00C8123B"/>
    <w:rsid w:val="00C8125A"/>
    <w:rsid w:val="00C81591"/>
    <w:rsid w:val="00C815FA"/>
    <w:rsid w:val="00C81738"/>
    <w:rsid w:val="00C819B0"/>
    <w:rsid w:val="00C819E0"/>
    <w:rsid w:val="00C81BC0"/>
    <w:rsid w:val="00C81C5B"/>
    <w:rsid w:val="00C81E0C"/>
    <w:rsid w:val="00C81FEA"/>
    <w:rsid w:val="00C82043"/>
    <w:rsid w:val="00C821E1"/>
    <w:rsid w:val="00C82346"/>
    <w:rsid w:val="00C82688"/>
    <w:rsid w:val="00C8268B"/>
    <w:rsid w:val="00C826CB"/>
    <w:rsid w:val="00C8278B"/>
    <w:rsid w:val="00C82970"/>
    <w:rsid w:val="00C82D17"/>
    <w:rsid w:val="00C82E5F"/>
    <w:rsid w:val="00C82F0E"/>
    <w:rsid w:val="00C831F1"/>
    <w:rsid w:val="00C835DE"/>
    <w:rsid w:val="00C83756"/>
    <w:rsid w:val="00C8389F"/>
    <w:rsid w:val="00C83FAD"/>
    <w:rsid w:val="00C8451F"/>
    <w:rsid w:val="00C8458B"/>
    <w:rsid w:val="00C846FE"/>
    <w:rsid w:val="00C84AF2"/>
    <w:rsid w:val="00C850F2"/>
    <w:rsid w:val="00C85389"/>
    <w:rsid w:val="00C85565"/>
    <w:rsid w:val="00C85C9C"/>
    <w:rsid w:val="00C85F1A"/>
    <w:rsid w:val="00C861F1"/>
    <w:rsid w:val="00C868D9"/>
    <w:rsid w:val="00C869B2"/>
    <w:rsid w:val="00C86A99"/>
    <w:rsid w:val="00C86B5A"/>
    <w:rsid w:val="00C86FBE"/>
    <w:rsid w:val="00C86FD9"/>
    <w:rsid w:val="00C871FD"/>
    <w:rsid w:val="00C874C4"/>
    <w:rsid w:val="00C87575"/>
    <w:rsid w:val="00C87886"/>
    <w:rsid w:val="00C87C83"/>
    <w:rsid w:val="00C87F1A"/>
    <w:rsid w:val="00C87F53"/>
    <w:rsid w:val="00C90262"/>
    <w:rsid w:val="00C90BEC"/>
    <w:rsid w:val="00C90D65"/>
    <w:rsid w:val="00C90F98"/>
    <w:rsid w:val="00C910C5"/>
    <w:rsid w:val="00C9126D"/>
    <w:rsid w:val="00C9143E"/>
    <w:rsid w:val="00C91695"/>
    <w:rsid w:val="00C9194B"/>
    <w:rsid w:val="00C91A4B"/>
    <w:rsid w:val="00C91AE3"/>
    <w:rsid w:val="00C91B71"/>
    <w:rsid w:val="00C91C72"/>
    <w:rsid w:val="00C91D16"/>
    <w:rsid w:val="00C923A0"/>
    <w:rsid w:val="00C923A2"/>
    <w:rsid w:val="00C924B5"/>
    <w:rsid w:val="00C92C62"/>
    <w:rsid w:val="00C92DDF"/>
    <w:rsid w:val="00C92DEA"/>
    <w:rsid w:val="00C92E5A"/>
    <w:rsid w:val="00C93134"/>
    <w:rsid w:val="00C932B4"/>
    <w:rsid w:val="00C93418"/>
    <w:rsid w:val="00C935BD"/>
    <w:rsid w:val="00C9367B"/>
    <w:rsid w:val="00C93976"/>
    <w:rsid w:val="00C93E21"/>
    <w:rsid w:val="00C93ECE"/>
    <w:rsid w:val="00C940C5"/>
    <w:rsid w:val="00C942D6"/>
    <w:rsid w:val="00C943DD"/>
    <w:rsid w:val="00C94947"/>
    <w:rsid w:val="00C94AB4"/>
    <w:rsid w:val="00C953F7"/>
    <w:rsid w:val="00C9551D"/>
    <w:rsid w:val="00C95866"/>
    <w:rsid w:val="00C95B6D"/>
    <w:rsid w:val="00C96042"/>
    <w:rsid w:val="00C96165"/>
    <w:rsid w:val="00C961B7"/>
    <w:rsid w:val="00C961DB"/>
    <w:rsid w:val="00C96274"/>
    <w:rsid w:val="00C963C6"/>
    <w:rsid w:val="00C96707"/>
    <w:rsid w:val="00C96920"/>
    <w:rsid w:val="00C96957"/>
    <w:rsid w:val="00C96A6C"/>
    <w:rsid w:val="00C96AF4"/>
    <w:rsid w:val="00C96D12"/>
    <w:rsid w:val="00C96D35"/>
    <w:rsid w:val="00C973A5"/>
    <w:rsid w:val="00C975BA"/>
    <w:rsid w:val="00C97638"/>
    <w:rsid w:val="00C97942"/>
    <w:rsid w:val="00C97E8D"/>
    <w:rsid w:val="00C97FB3"/>
    <w:rsid w:val="00CA0079"/>
    <w:rsid w:val="00CA01E5"/>
    <w:rsid w:val="00CA024E"/>
    <w:rsid w:val="00CA03F0"/>
    <w:rsid w:val="00CA0CFC"/>
    <w:rsid w:val="00CA0DDF"/>
    <w:rsid w:val="00CA0FBE"/>
    <w:rsid w:val="00CA1007"/>
    <w:rsid w:val="00CA10BC"/>
    <w:rsid w:val="00CA1385"/>
    <w:rsid w:val="00CA15D4"/>
    <w:rsid w:val="00CA15FD"/>
    <w:rsid w:val="00CA1AC5"/>
    <w:rsid w:val="00CA1C16"/>
    <w:rsid w:val="00CA1EB2"/>
    <w:rsid w:val="00CA205B"/>
    <w:rsid w:val="00CA2185"/>
    <w:rsid w:val="00CA26A4"/>
    <w:rsid w:val="00CA2957"/>
    <w:rsid w:val="00CA2B10"/>
    <w:rsid w:val="00CA2DB6"/>
    <w:rsid w:val="00CA2E44"/>
    <w:rsid w:val="00CA2F0D"/>
    <w:rsid w:val="00CA2F80"/>
    <w:rsid w:val="00CA308F"/>
    <w:rsid w:val="00CA31CE"/>
    <w:rsid w:val="00CA320C"/>
    <w:rsid w:val="00CA37DA"/>
    <w:rsid w:val="00CA39C8"/>
    <w:rsid w:val="00CA3C21"/>
    <w:rsid w:val="00CA4320"/>
    <w:rsid w:val="00CA4573"/>
    <w:rsid w:val="00CA4C79"/>
    <w:rsid w:val="00CA4D62"/>
    <w:rsid w:val="00CA4D77"/>
    <w:rsid w:val="00CA4DDD"/>
    <w:rsid w:val="00CA4E67"/>
    <w:rsid w:val="00CA550A"/>
    <w:rsid w:val="00CA559E"/>
    <w:rsid w:val="00CA5634"/>
    <w:rsid w:val="00CA5708"/>
    <w:rsid w:val="00CA5788"/>
    <w:rsid w:val="00CA5883"/>
    <w:rsid w:val="00CA5F0B"/>
    <w:rsid w:val="00CA61EC"/>
    <w:rsid w:val="00CA6438"/>
    <w:rsid w:val="00CA6538"/>
    <w:rsid w:val="00CA6F5F"/>
    <w:rsid w:val="00CA6FCD"/>
    <w:rsid w:val="00CA7075"/>
    <w:rsid w:val="00CA7568"/>
    <w:rsid w:val="00CA7707"/>
    <w:rsid w:val="00CA77B0"/>
    <w:rsid w:val="00CA7924"/>
    <w:rsid w:val="00CA798E"/>
    <w:rsid w:val="00CA7A6F"/>
    <w:rsid w:val="00CA7C33"/>
    <w:rsid w:val="00CA7D99"/>
    <w:rsid w:val="00CA7DA6"/>
    <w:rsid w:val="00CA7EBC"/>
    <w:rsid w:val="00CB00BB"/>
    <w:rsid w:val="00CB00D8"/>
    <w:rsid w:val="00CB0451"/>
    <w:rsid w:val="00CB0683"/>
    <w:rsid w:val="00CB0882"/>
    <w:rsid w:val="00CB099F"/>
    <w:rsid w:val="00CB0A8E"/>
    <w:rsid w:val="00CB0D11"/>
    <w:rsid w:val="00CB0D30"/>
    <w:rsid w:val="00CB10C2"/>
    <w:rsid w:val="00CB158F"/>
    <w:rsid w:val="00CB1D00"/>
    <w:rsid w:val="00CB1DC7"/>
    <w:rsid w:val="00CB1E1A"/>
    <w:rsid w:val="00CB1FEF"/>
    <w:rsid w:val="00CB20D5"/>
    <w:rsid w:val="00CB22A3"/>
    <w:rsid w:val="00CB24FA"/>
    <w:rsid w:val="00CB25EC"/>
    <w:rsid w:val="00CB25F5"/>
    <w:rsid w:val="00CB297F"/>
    <w:rsid w:val="00CB2A91"/>
    <w:rsid w:val="00CB2B97"/>
    <w:rsid w:val="00CB2F42"/>
    <w:rsid w:val="00CB3195"/>
    <w:rsid w:val="00CB3447"/>
    <w:rsid w:val="00CB361F"/>
    <w:rsid w:val="00CB36FF"/>
    <w:rsid w:val="00CB390F"/>
    <w:rsid w:val="00CB3A48"/>
    <w:rsid w:val="00CB3FA0"/>
    <w:rsid w:val="00CB3FB5"/>
    <w:rsid w:val="00CB3FD4"/>
    <w:rsid w:val="00CB41D1"/>
    <w:rsid w:val="00CB4321"/>
    <w:rsid w:val="00CB496D"/>
    <w:rsid w:val="00CB4A07"/>
    <w:rsid w:val="00CB4E2A"/>
    <w:rsid w:val="00CB4ECC"/>
    <w:rsid w:val="00CB4FB6"/>
    <w:rsid w:val="00CB51D9"/>
    <w:rsid w:val="00CB5463"/>
    <w:rsid w:val="00CB55F5"/>
    <w:rsid w:val="00CB56F1"/>
    <w:rsid w:val="00CB5800"/>
    <w:rsid w:val="00CB5D2C"/>
    <w:rsid w:val="00CB5EBE"/>
    <w:rsid w:val="00CB5F1A"/>
    <w:rsid w:val="00CB5FF0"/>
    <w:rsid w:val="00CB616A"/>
    <w:rsid w:val="00CB6289"/>
    <w:rsid w:val="00CB62B4"/>
    <w:rsid w:val="00CB697A"/>
    <w:rsid w:val="00CB69F9"/>
    <w:rsid w:val="00CB702D"/>
    <w:rsid w:val="00CB70C4"/>
    <w:rsid w:val="00CB7188"/>
    <w:rsid w:val="00CB71DB"/>
    <w:rsid w:val="00CB7AFA"/>
    <w:rsid w:val="00CC0088"/>
    <w:rsid w:val="00CC0314"/>
    <w:rsid w:val="00CC034E"/>
    <w:rsid w:val="00CC05A1"/>
    <w:rsid w:val="00CC0658"/>
    <w:rsid w:val="00CC0B20"/>
    <w:rsid w:val="00CC0C54"/>
    <w:rsid w:val="00CC1012"/>
    <w:rsid w:val="00CC122D"/>
    <w:rsid w:val="00CC128F"/>
    <w:rsid w:val="00CC129A"/>
    <w:rsid w:val="00CC15CD"/>
    <w:rsid w:val="00CC1D6D"/>
    <w:rsid w:val="00CC1D70"/>
    <w:rsid w:val="00CC23AD"/>
    <w:rsid w:val="00CC23C9"/>
    <w:rsid w:val="00CC23F2"/>
    <w:rsid w:val="00CC24DC"/>
    <w:rsid w:val="00CC24DF"/>
    <w:rsid w:val="00CC2599"/>
    <w:rsid w:val="00CC268F"/>
    <w:rsid w:val="00CC2849"/>
    <w:rsid w:val="00CC28A7"/>
    <w:rsid w:val="00CC28E4"/>
    <w:rsid w:val="00CC292E"/>
    <w:rsid w:val="00CC2DD8"/>
    <w:rsid w:val="00CC2E30"/>
    <w:rsid w:val="00CC3243"/>
    <w:rsid w:val="00CC324E"/>
    <w:rsid w:val="00CC3407"/>
    <w:rsid w:val="00CC34DF"/>
    <w:rsid w:val="00CC3760"/>
    <w:rsid w:val="00CC3899"/>
    <w:rsid w:val="00CC3A4B"/>
    <w:rsid w:val="00CC40DD"/>
    <w:rsid w:val="00CC41B9"/>
    <w:rsid w:val="00CC463F"/>
    <w:rsid w:val="00CC48A0"/>
    <w:rsid w:val="00CC49A2"/>
    <w:rsid w:val="00CC49D4"/>
    <w:rsid w:val="00CC4C32"/>
    <w:rsid w:val="00CC4DAC"/>
    <w:rsid w:val="00CC51EF"/>
    <w:rsid w:val="00CC52EA"/>
    <w:rsid w:val="00CC5543"/>
    <w:rsid w:val="00CC5CA1"/>
    <w:rsid w:val="00CC5E96"/>
    <w:rsid w:val="00CC6152"/>
    <w:rsid w:val="00CC64E5"/>
    <w:rsid w:val="00CC6525"/>
    <w:rsid w:val="00CC68A3"/>
    <w:rsid w:val="00CC6ACF"/>
    <w:rsid w:val="00CC6B66"/>
    <w:rsid w:val="00CC6CEC"/>
    <w:rsid w:val="00CC7221"/>
    <w:rsid w:val="00CC72D3"/>
    <w:rsid w:val="00CC77EC"/>
    <w:rsid w:val="00CC77F3"/>
    <w:rsid w:val="00CC7C7A"/>
    <w:rsid w:val="00CC7D5B"/>
    <w:rsid w:val="00CD03C6"/>
    <w:rsid w:val="00CD04E0"/>
    <w:rsid w:val="00CD0538"/>
    <w:rsid w:val="00CD0A4C"/>
    <w:rsid w:val="00CD0B87"/>
    <w:rsid w:val="00CD0E28"/>
    <w:rsid w:val="00CD108A"/>
    <w:rsid w:val="00CD109B"/>
    <w:rsid w:val="00CD184B"/>
    <w:rsid w:val="00CD18B9"/>
    <w:rsid w:val="00CD1973"/>
    <w:rsid w:val="00CD197B"/>
    <w:rsid w:val="00CD1A2B"/>
    <w:rsid w:val="00CD1AA5"/>
    <w:rsid w:val="00CD1CA4"/>
    <w:rsid w:val="00CD1FC3"/>
    <w:rsid w:val="00CD21E6"/>
    <w:rsid w:val="00CD23C6"/>
    <w:rsid w:val="00CD2622"/>
    <w:rsid w:val="00CD278B"/>
    <w:rsid w:val="00CD29D2"/>
    <w:rsid w:val="00CD2A02"/>
    <w:rsid w:val="00CD2B4F"/>
    <w:rsid w:val="00CD2C61"/>
    <w:rsid w:val="00CD30D3"/>
    <w:rsid w:val="00CD3145"/>
    <w:rsid w:val="00CD3204"/>
    <w:rsid w:val="00CD33BB"/>
    <w:rsid w:val="00CD36AC"/>
    <w:rsid w:val="00CD373E"/>
    <w:rsid w:val="00CD3818"/>
    <w:rsid w:val="00CD3CB3"/>
    <w:rsid w:val="00CD3E1A"/>
    <w:rsid w:val="00CD3E8E"/>
    <w:rsid w:val="00CD4011"/>
    <w:rsid w:val="00CD426A"/>
    <w:rsid w:val="00CD44E5"/>
    <w:rsid w:val="00CD4650"/>
    <w:rsid w:val="00CD4BB3"/>
    <w:rsid w:val="00CD4ECA"/>
    <w:rsid w:val="00CD4EEC"/>
    <w:rsid w:val="00CD4FAD"/>
    <w:rsid w:val="00CD5050"/>
    <w:rsid w:val="00CD5445"/>
    <w:rsid w:val="00CD56B6"/>
    <w:rsid w:val="00CD58A7"/>
    <w:rsid w:val="00CD5C2A"/>
    <w:rsid w:val="00CD5E74"/>
    <w:rsid w:val="00CD627F"/>
    <w:rsid w:val="00CD62FB"/>
    <w:rsid w:val="00CD6315"/>
    <w:rsid w:val="00CD6441"/>
    <w:rsid w:val="00CD6607"/>
    <w:rsid w:val="00CD672B"/>
    <w:rsid w:val="00CD67A1"/>
    <w:rsid w:val="00CD6951"/>
    <w:rsid w:val="00CD6F70"/>
    <w:rsid w:val="00CD7051"/>
    <w:rsid w:val="00CD71BD"/>
    <w:rsid w:val="00CD727E"/>
    <w:rsid w:val="00CD7732"/>
    <w:rsid w:val="00CD7B37"/>
    <w:rsid w:val="00CD7B9A"/>
    <w:rsid w:val="00CD7D48"/>
    <w:rsid w:val="00CE014E"/>
    <w:rsid w:val="00CE02F7"/>
    <w:rsid w:val="00CE04DE"/>
    <w:rsid w:val="00CE0555"/>
    <w:rsid w:val="00CE0BF3"/>
    <w:rsid w:val="00CE0CEC"/>
    <w:rsid w:val="00CE0FDA"/>
    <w:rsid w:val="00CE10E3"/>
    <w:rsid w:val="00CE11B5"/>
    <w:rsid w:val="00CE15E3"/>
    <w:rsid w:val="00CE16ED"/>
    <w:rsid w:val="00CE18BD"/>
    <w:rsid w:val="00CE1A9A"/>
    <w:rsid w:val="00CE2162"/>
    <w:rsid w:val="00CE2381"/>
    <w:rsid w:val="00CE2648"/>
    <w:rsid w:val="00CE2793"/>
    <w:rsid w:val="00CE27E0"/>
    <w:rsid w:val="00CE299E"/>
    <w:rsid w:val="00CE2AE3"/>
    <w:rsid w:val="00CE2B6C"/>
    <w:rsid w:val="00CE321C"/>
    <w:rsid w:val="00CE3422"/>
    <w:rsid w:val="00CE3616"/>
    <w:rsid w:val="00CE36A3"/>
    <w:rsid w:val="00CE3740"/>
    <w:rsid w:val="00CE3CEB"/>
    <w:rsid w:val="00CE4455"/>
    <w:rsid w:val="00CE4458"/>
    <w:rsid w:val="00CE4548"/>
    <w:rsid w:val="00CE49A4"/>
    <w:rsid w:val="00CE4A29"/>
    <w:rsid w:val="00CE4A3C"/>
    <w:rsid w:val="00CE4A59"/>
    <w:rsid w:val="00CE4AF5"/>
    <w:rsid w:val="00CE4BB5"/>
    <w:rsid w:val="00CE4BC3"/>
    <w:rsid w:val="00CE4BCC"/>
    <w:rsid w:val="00CE4F68"/>
    <w:rsid w:val="00CE5033"/>
    <w:rsid w:val="00CE526E"/>
    <w:rsid w:val="00CE536E"/>
    <w:rsid w:val="00CE561D"/>
    <w:rsid w:val="00CE5815"/>
    <w:rsid w:val="00CE5974"/>
    <w:rsid w:val="00CE5A2D"/>
    <w:rsid w:val="00CE5D50"/>
    <w:rsid w:val="00CE5F37"/>
    <w:rsid w:val="00CE5F84"/>
    <w:rsid w:val="00CE63DE"/>
    <w:rsid w:val="00CE6502"/>
    <w:rsid w:val="00CE673E"/>
    <w:rsid w:val="00CE6B9E"/>
    <w:rsid w:val="00CE6DD9"/>
    <w:rsid w:val="00CE6E4C"/>
    <w:rsid w:val="00CE6F29"/>
    <w:rsid w:val="00CE7006"/>
    <w:rsid w:val="00CE7244"/>
    <w:rsid w:val="00CE73BB"/>
    <w:rsid w:val="00CE7409"/>
    <w:rsid w:val="00CE7489"/>
    <w:rsid w:val="00CE7556"/>
    <w:rsid w:val="00CE78CC"/>
    <w:rsid w:val="00CE790E"/>
    <w:rsid w:val="00CE7910"/>
    <w:rsid w:val="00CE79B3"/>
    <w:rsid w:val="00CE7B18"/>
    <w:rsid w:val="00CE7C87"/>
    <w:rsid w:val="00CE7C88"/>
    <w:rsid w:val="00CE7E40"/>
    <w:rsid w:val="00CF014B"/>
    <w:rsid w:val="00CF0335"/>
    <w:rsid w:val="00CF0422"/>
    <w:rsid w:val="00CF11E0"/>
    <w:rsid w:val="00CF1233"/>
    <w:rsid w:val="00CF149B"/>
    <w:rsid w:val="00CF1526"/>
    <w:rsid w:val="00CF154B"/>
    <w:rsid w:val="00CF15C4"/>
    <w:rsid w:val="00CF164D"/>
    <w:rsid w:val="00CF16DE"/>
    <w:rsid w:val="00CF1769"/>
    <w:rsid w:val="00CF17EE"/>
    <w:rsid w:val="00CF1DA0"/>
    <w:rsid w:val="00CF1DF2"/>
    <w:rsid w:val="00CF1EA3"/>
    <w:rsid w:val="00CF1F7D"/>
    <w:rsid w:val="00CF1FC5"/>
    <w:rsid w:val="00CF20D3"/>
    <w:rsid w:val="00CF21A0"/>
    <w:rsid w:val="00CF257B"/>
    <w:rsid w:val="00CF25F7"/>
    <w:rsid w:val="00CF2B2E"/>
    <w:rsid w:val="00CF2F5E"/>
    <w:rsid w:val="00CF32CA"/>
    <w:rsid w:val="00CF3AA4"/>
    <w:rsid w:val="00CF3D13"/>
    <w:rsid w:val="00CF3DD3"/>
    <w:rsid w:val="00CF3EA7"/>
    <w:rsid w:val="00CF3F39"/>
    <w:rsid w:val="00CF447A"/>
    <w:rsid w:val="00CF468E"/>
    <w:rsid w:val="00CF4A25"/>
    <w:rsid w:val="00CF4A8F"/>
    <w:rsid w:val="00CF4ADE"/>
    <w:rsid w:val="00CF4C83"/>
    <w:rsid w:val="00CF4CE7"/>
    <w:rsid w:val="00CF4E43"/>
    <w:rsid w:val="00CF523F"/>
    <w:rsid w:val="00CF527A"/>
    <w:rsid w:val="00CF57A6"/>
    <w:rsid w:val="00CF5A77"/>
    <w:rsid w:val="00CF5D8D"/>
    <w:rsid w:val="00CF5FF2"/>
    <w:rsid w:val="00CF6B2B"/>
    <w:rsid w:val="00CF7153"/>
    <w:rsid w:val="00CF715A"/>
    <w:rsid w:val="00CF724D"/>
    <w:rsid w:val="00CF770A"/>
    <w:rsid w:val="00D001AD"/>
    <w:rsid w:val="00D00A7F"/>
    <w:rsid w:val="00D00C2B"/>
    <w:rsid w:val="00D00CFE"/>
    <w:rsid w:val="00D01086"/>
    <w:rsid w:val="00D01497"/>
    <w:rsid w:val="00D01846"/>
    <w:rsid w:val="00D01AE5"/>
    <w:rsid w:val="00D01F04"/>
    <w:rsid w:val="00D02036"/>
    <w:rsid w:val="00D02163"/>
    <w:rsid w:val="00D023DB"/>
    <w:rsid w:val="00D024E1"/>
    <w:rsid w:val="00D02744"/>
    <w:rsid w:val="00D02786"/>
    <w:rsid w:val="00D0290F"/>
    <w:rsid w:val="00D02ADF"/>
    <w:rsid w:val="00D02C76"/>
    <w:rsid w:val="00D02E4E"/>
    <w:rsid w:val="00D02E61"/>
    <w:rsid w:val="00D02ECC"/>
    <w:rsid w:val="00D02F32"/>
    <w:rsid w:val="00D030F0"/>
    <w:rsid w:val="00D03199"/>
    <w:rsid w:val="00D03386"/>
    <w:rsid w:val="00D03508"/>
    <w:rsid w:val="00D03982"/>
    <w:rsid w:val="00D03C8D"/>
    <w:rsid w:val="00D040FA"/>
    <w:rsid w:val="00D041C5"/>
    <w:rsid w:val="00D04961"/>
    <w:rsid w:val="00D04A6D"/>
    <w:rsid w:val="00D04AED"/>
    <w:rsid w:val="00D052D5"/>
    <w:rsid w:val="00D05760"/>
    <w:rsid w:val="00D05D53"/>
    <w:rsid w:val="00D06223"/>
    <w:rsid w:val="00D06A63"/>
    <w:rsid w:val="00D06A80"/>
    <w:rsid w:val="00D06AF9"/>
    <w:rsid w:val="00D0700C"/>
    <w:rsid w:val="00D0702C"/>
    <w:rsid w:val="00D071EA"/>
    <w:rsid w:val="00D0743F"/>
    <w:rsid w:val="00D0746F"/>
    <w:rsid w:val="00D075E5"/>
    <w:rsid w:val="00D075FC"/>
    <w:rsid w:val="00D07BCA"/>
    <w:rsid w:val="00D07BF2"/>
    <w:rsid w:val="00D07C5C"/>
    <w:rsid w:val="00D07EC0"/>
    <w:rsid w:val="00D1031D"/>
    <w:rsid w:val="00D10654"/>
    <w:rsid w:val="00D10695"/>
    <w:rsid w:val="00D10BD5"/>
    <w:rsid w:val="00D11436"/>
    <w:rsid w:val="00D1167C"/>
    <w:rsid w:val="00D117BA"/>
    <w:rsid w:val="00D11806"/>
    <w:rsid w:val="00D1180F"/>
    <w:rsid w:val="00D11C61"/>
    <w:rsid w:val="00D11ECC"/>
    <w:rsid w:val="00D12098"/>
    <w:rsid w:val="00D12710"/>
    <w:rsid w:val="00D12897"/>
    <w:rsid w:val="00D12F65"/>
    <w:rsid w:val="00D134B6"/>
    <w:rsid w:val="00D13825"/>
    <w:rsid w:val="00D13D2C"/>
    <w:rsid w:val="00D13E64"/>
    <w:rsid w:val="00D13FF7"/>
    <w:rsid w:val="00D144BD"/>
    <w:rsid w:val="00D14928"/>
    <w:rsid w:val="00D14A22"/>
    <w:rsid w:val="00D14B27"/>
    <w:rsid w:val="00D14E1D"/>
    <w:rsid w:val="00D14E24"/>
    <w:rsid w:val="00D14E82"/>
    <w:rsid w:val="00D154A6"/>
    <w:rsid w:val="00D157AB"/>
    <w:rsid w:val="00D15985"/>
    <w:rsid w:val="00D159D4"/>
    <w:rsid w:val="00D15A12"/>
    <w:rsid w:val="00D15A4C"/>
    <w:rsid w:val="00D15A55"/>
    <w:rsid w:val="00D15B26"/>
    <w:rsid w:val="00D15B43"/>
    <w:rsid w:val="00D15E89"/>
    <w:rsid w:val="00D164A4"/>
    <w:rsid w:val="00D1679A"/>
    <w:rsid w:val="00D1680E"/>
    <w:rsid w:val="00D17083"/>
    <w:rsid w:val="00D170CA"/>
    <w:rsid w:val="00D1747C"/>
    <w:rsid w:val="00D17A3A"/>
    <w:rsid w:val="00D17E6A"/>
    <w:rsid w:val="00D205B5"/>
    <w:rsid w:val="00D207A5"/>
    <w:rsid w:val="00D2083B"/>
    <w:rsid w:val="00D20933"/>
    <w:rsid w:val="00D20AED"/>
    <w:rsid w:val="00D20C81"/>
    <w:rsid w:val="00D20E5F"/>
    <w:rsid w:val="00D20FF0"/>
    <w:rsid w:val="00D21034"/>
    <w:rsid w:val="00D210AA"/>
    <w:rsid w:val="00D210D0"/>
    <w:rsid w:val="00D21615"/>
    <w:rsid w:val="00D21791"/>
    <w:rsid w:val="00D2181B"/>
    <w:rsid w:val="00D21899"/>
    <w:rsid w:val="00D21907"/>
    <w:rsid w:val="00D2225A"/>
    <w:rsid w:val="00D2234B"/>
    <w:rsid w:val="00D22524"/>
    <w:rsid w:val="00D225B4"/>
    <w:rsid w:val="00D227C0"/>
    <w:rsid w:val="00D227DD"/>
    <w:rsid w:val="00D22E6D"/>
    <w:rsid w:val="00D22F0C"/>
    <w:rsid w:val="00D230F4"/>
    <w:rsid w:val="00D23744"/>
    <w:rsid w:val="00D237E9"/>
    <w:rsid w:val="00D23DC3"/>
    <w:rsid w:val="00D23FB0"/>
    <w:rsid w:val="00D24119"/>
    <w:rsid w:val="00D24291"/>
    <w:rsid w:val="00D2482E"/>
    <w:rsid w:val="00D24D26"/>
    <w:rsid w:val="00D24E58"/>
    <w:rsid w:val="00D250D4"/>
    <w:rsid w:val="00D25124"/>
    <w:rsid w:val="00D251B4"/>
    <w:rsid w:val="00D256F7"/>
    <w:rsid w:val="00D259D5"/>
    <w:rsid w:val="00D25AA0"/>
    <w:rsid w:val="00D25D07"/>
    <w:rsid w:val="00D25EB1"/>
    <w:rsid w:val="00D2603C"/>
    <w:rsid w:val="00D267AE"/>
    <w:rsid w:val="00D26A40"/>
    <w:rsid w:val="00D26B82"/>
    <w:rsid w:val="00D2707F"/>
    <w:rsid w:val="00D272AA"/>
    <w:rsid w:val="00D27306"/>
    <w:rsid w:val="00D2758C"/>
    <w:rsid w:val="00D279AF"/>
    <w:rsid w:val="00D27D31"/>
    <w:rsid w:val="00D27E38"/>
    <w:rsid w:val="00D27F65"/>
    <w:rsid w:val="00D301A4"/>
    <w:rsid w:val="00D306A1"/>
    <w:rsid w:val="00D30723"/>
    <w:rsid w:val="00D307B8"/>
    <w:rsid w:val="00D3086E"/>
    <w:rsid w:val="00D30953"/>
    <w:rsid w:val="00D30C61"/>
    <w:rsid w:val="00D30E3F"/>
    <w:rsid w:val="00D30E43"/>
    <w:rsid w:val="00D30FCC"/>
    <w:rsid w:val="00D317B1"/>
    <w:rsid w:val="00D31AC8"/>
    <w:rsid w:val="00D31FDD"/>
    <w:rsid w:val="00D3215D"/>
    <w:rsid w:val="00D32251"/>
    <w:rsid w:val="00D3241B"/>
    <w:rsid w:val="00D329DA"/>
    <w:rsid w:val="00D3330D"/>
    <w:rsid w:val="00D333FF"/>
    <w:rsid w:val="00D33459"/>
    <w:rsid w:val="00D3372A"/>
    <w:rsid w:val="00D3394C"/>
    <w:rsid w:val="00D33953"/>
    <w:rsid w:val="00D33FB7"/>
    <w:rsid w:val="00D33FDA"/>
    <w:rsid w:val="00D34226"/>
    <w:rsid w:val="00D344DD"/>
    <w:rsid w:val="00D3474D"/>
    <w:rsid w:val="00D34777"/>
    <w:rsid w:val="00D34A6C"/>
    <w:rsid w:val="00D34A8D"/>
    <w:rsid w:val="00D34D1B"/>
    <w:rsid w:val="00D35138"/>
    <w:rsid w:val="00D351C3"/>
    <w:rsid w:val="00D35323"/>
    <w:rsid w:val="00D3557F"/>
    <w:rsid w:val="00D357B1"/>
    <w:rsid w:val="00D35A13"/>
    <w:rsid w:val="00D35CBA"/>
    <w:rsid w:val="00D3624A"/>
    <w:rsid w:val="00D3628B"/>
    <w:rsid w:val="00D36469"/>
    <w:rsid w:val="00D36707"/>
    <w:rsid w:val="00D3687C"/>
    <w:rsid w:val="00D36908"/>
    <w:rsid w:val="00D36A8B"/>
    <w:rsid w:val="00D36BE5"/>
    <w:rsid w:val="00D3709C"/>
    <w:rsid w:val="00D37130"/>
    <w:rsid w:val="00D37141"/>
    <w:rsid w:val="00D376FE"/>
    <w:rsid w:val="00D377C6"/>
    <w:rsid w:val="00D37EFF"/>
    <w:rsid w:val="00D37F04"/>
    <w:rsid w:val="00D40594"/>
    <w:rsid w:val="00D407DA"/>
    <w:rsid w:val="00D409A4"/>
    <w:rsid w:val="00D40E75"/>
    <w:rsid w:val="00D412FF"/>
    <w:rsid w:val="00D4159B"/>
    <w:rsid w:val="00D41776"/>
    <w:rsid w:val="00D41786"/>
    <w:rsid w:val="00D41B1F"/>
    <w:rsid w:val="00D41D27"/>
    <w:rsid w:val="00D41E8C"/>
    <w:rsid w:val="00D421BD"/>
    <w:rsid w:val="00D42529"/>
    <w:rsid w:val="00D42ABA"/>
    <w:rsid w:val="00D42DBB"/>
    <w:rsid w:val="00D42E09"/>
    <w:rsid w:val="00D430C9"/>
    <w:rsid w:val="00D44751"/>
    <w:rsid w:val="00D44BF2"/>
    <w:rsid w:val="00D45156"/>
    <w:rsid w:val="00D455FC"/>
    <w:rsid w:val="00D458FB"/>
    <w:rsid w:val="00D45946"/>
    <w:rsid w:val="00D45AA9"/>
    <w:rsid w:val="00D45CF9"/>
    <w:rsid w:val="00D462BE"/>
    <w:rsid w:val="00D462C7"/>
    <w:rsid w:val="00D46DFD"/>
    <w:rsid w:val="00D470AE"/>
    <w:rsid w:val="00D47232"/>
    <w:rsid w:val="00D472A9"/>
    <w:rsid w:val="00D473CF"/>
    <w:rsid w:val="00D47455"/>
    <w:rsid w:val="00D47498"/>
    <w:rsid w:val="00D476A2"/>
    <w:rsid w:val="00D4779A"/>
    <w:rsid w:val="00D47939"/>
    <w:rsid w:val="00D47A44"/>
    <w:rsid w:val="00D47A75"/>
    <w:rsid w:val="00D47AE0"/>
    <w:rsid w:val="00D50041"/>
    <w:rsid w:val="00D500BF"/>
    <w:rsid w:val="00D502B6"/>
    <w:rsid w:val="00D50A02"/>
    <w:rsid w:val="00D50D8D"/>
    <w:rsid w:val="00D514A9"/>
    <w:rsid w:val="00D51650"/>
    <w:rsid w:val="00D51803"/>
    <w:rsid w:val="00D51ACA"/>
    <w:rsid w:val="00D5228D"/>
    <w:rsid w:val="00D522AE"/>
    <w:rsid w:val="00D5262D"/>
    <w:rsid w:val="00D526FE"/>
    <w:rsid w:val="00D5273A"/>
    <w:rsid w:val="00D529F6"/>
    <w:rsid w:val="00D52C95"/>
    <w:rsid w:val="00D5303B"/>
    <w:rsid w:val="00D531DF"/>
    <w:rsid w:val="00D5363D"/>
    <w:rsid w:val="00D53791"/>
    <w:rsid w:val="00D537BF"/>
    <w:rsid w:val="00D53AF2"/>
    <w:rsid w:val="00D53E45"/>
    <w:rsid w:val="00D5417D"/>
    <w:rsid w:val="00D54742"/>
    <w:rsid w:val="00D54C4E"/>
    <w:rsid w:val="00D54CEF"/>
    <w:rsid w:val="00D551B8"/>
    <w:rsid w:val="00D55411"/>
    <w:rsid w:val="00D55686"/>
    <w:rsid w:val="00D55A15"/>
    <w:rsid w:val="00D55B8E"/>
    <w:rsid w:val="00D55BCB"/>
    <w:rsid w:val="00D55CF0"/>
    <w:rsid w:val="00D55E88"/>
    <w:rsid w:val="00D56114"/>
    <w:rsid w:val="00D56225"/>
    <w:rsid w:val="00D56572"/>
    <w:rsid w:val="00D56588"/>
    <w:rsid w:val="00D568F3"/>
    <w:rsid w:val="00D569ED"/>
    <w:rsid w:val="00D56C56"/>
    <w:rsid w:val="00D56CE6"/>
    <w:rsid w:val="00D56D62"/>
    <w:rsid w:val="00D56EC8"/>
    <w:rsid w:val="00D57825"/>
    <w:rsid w:val="00D57931"/>
    <w:rsid w:val="00D57DE4"/>
    <w:rsid w:val="00D60056"/>
    <w:rsid w:val="00D60063"/>
    <w:rsid w:val="00D60721"/>
    <w:rsid w:val="00D60921"/>
    <w:rsid w:val="00D60CE6"/>
    <w:rsid w:val="00D61021"/>
    <w:rsid w:val="00D611D1"/>
    <w:rsid w:val="00D6125A"/>
    <w:rsid w:val="00D613A2"/>
    <w:rsid w:val="00D61E2E"/>
    <w:rsid w:val="00D6209B"/>
    <w:rsid w:val="00D62409"/>
    <w:rsid w:val="00D625CA"/>
    <w:rsid w:val="00D626C2"/>
    <w:rsid w:val="00D62A26"/>
    <w:rsid w:val="00D63043"/>
    <w:rsid w:val="00D63A27"/>
    <w:rsid w:val="00D63BFC"/>
    <w:rsid w:val="00D63C3E"/>
    <w:rsid w:val="00D63F02"/>
    <w:rsid w:val="00D64253"/>
    <w:rsid w:val="00D64357"/>
    <w:rsid w:val="00D6436D"/>
    <w:rsid w:val="00D64E85"/>
    <w:rsid w:val="00D65751"/>
    <w:rsid w:val="00D6586A"/>
    <w:rsid w:val="00D65C58"/>
    <w:rsid w:val="00D65D4B"/>
    <w:rsid w:val="00D660E7"/>
    <w:rsid w:val="00D663AF"/>
    <w:rsid w:val="00D667CB"/>
    <w:rsid w:val="00D6680F"/>
    <w:rsid w:val="00D66892"/>
    <w:rsid w:val="00D67083"/>
    <w:rsid w:val="00D67943"/>
    <w:rsid w:val="00D679EA"/>
    <w:rsid w:val="00D67A78"/>
    <w:rsid w:val="00D67C06"/>
    <w:rsid w:val="00D701E6"/>
    <w:rsid w:val="00D70346"/>
    <w:rsid w:val="00D70545"/>
    <w:rsid w:val="00D705A3"/>
    <w:rsid w:val="00D70ABD"/>
    <w:rsid w:val="00D70B15"/>
    <w:rsid w:val="00D70B39"/>
    <w:rsid w:val="00D70D34"/>
    <w:rsid w:val="00D70FDE"/>
    <w:rsid w:val="00D7131A"/>
    <w:rsid w:val="00D713FD"/>
    <w:rsid w:val="00D72015"/>
    <w:rsid w:val="00D7207E"/>
    <w:rsid w:val="00D721C9"/>
    <w:rsid w:val="00D722C5"/>
    <w:rsid w:val="00D72421"/>
    <w:rsid w:val="00D7274A"/>
    <w:rsid w:val="00D72A0F"/>
    <w:rsid w:val="00D72B22"/>
    <w:rsid w:val="00D7352B"/>
    <w:rsid w:val="00D73596"/>
    <w:rsid w:val="00D7382F"/>
    <w:rsid w:val="00D738B6"/>
    <w:rsid w:val="00D73B1A"/>
    <w:rsid w:val="00D73D5D"/>
    <w:rsid w:val="00D73EAC"/>
    <w:rsid w:val="00D73EEA"/>
    <w:rsid w:val="00D73F50"/>
    <w:rsid w:val="00D741A9"/>
    <w:rsid w:val="00D74465"/>
    <w:rsid w:val="00D74567"/>
    <w:rsid w:val="00D748AA"/>
    <w:rsid w:val="00D74B1E"/>
    <w:rsid w:val="00D74B6E"/>
    <w:rsid w:val="00D74CA3"/>
    <w:rsid w:val="00D74E28"/>
    <w:rsid w:val="00D75119"/>
    <w:rsid w:val="00D751A4"/>
    <w:rsid w:val="00D75681"/>
    <w:rsid w:val="00D7568F"/>
    <w:rsid w:val="00D756DB"/>
    <w:rsid w:val="00D75910"/>
    <w:rsid w:val="00D75C87"/>
    <w:rsid w:val="00D75C92"/>
    <w:rsid w:val="00D75FB9"/>
    <w:rsid w:val="00D76029"/>
    <w:rsid w:val="00D76062"/>
    <w:rsid w:val="00D760A4"/>
    <w:rsid w:val="00D760D6"/>
    <w:rsid w:val="00D76230"/>
    <w:rsid w:val="00D7635A"/>
    <w:rsid w:val="00D764AA"/>
    <w:rsid w:val="00D76B33"/>
    <w:rsid w:val="00D76F80"/>
    <w:rsid w:val="00D771D6"/>
    <w:rsid w:val="00D7789A"/>
    <w:rsid w:val="00D77A6A"/>
    <w:rsid w:val="00D77C5B"/>
    <w:rsid w:val="00D77CC8"/>
    <w:rsid w:val="00D80368"/>
    <w:rsid w:val="00D80941"/>
    <w:rsid w:val="00D80AD9"/>
    <w:rsid w:val="00D80BA6"/>
    <w:rsid w:val="00D80C57"/>
    <w:rsid w:val="00D80E0D"/>
    <w:rsid w:val="00D80E96"/>
    <w:rsid w:val="00D8104F"/>
    <w:rsid w:val="00D816B3"/>
    <w:rsid w:val="00D81873"/>
    <w:rsid w:val="00D818D3"/>
    <w:rsid w:val="00D81921"/>
    <w:rsid w:val="00D81A1B"/>
    <w:rsid w:val="00D81AC3"/>
    <w:rsid w:val="00D81DC9"/>
    <w:rsid w:val="00D81E58"/>
    <w:rsid w:val="00D81F7A"/>
    <w:rsid w:val="00D82064"/>
    <w:rsid w:val="00D8275B"/>
    <w:rsid w:val="00D8276D"/>
    <w:rsid w:val="00D82CFA"/>
    <w:rsid w:val="00D83012"/>
    <w:rsid w:val="00D831A4"/>
    <w:rsid w:val="00D832A0"/>
    <w:rsid w:val="00D83433"/>
    <w:rsid w:val="00D83557"/>
    <w:rsid w:val="00D837B3"/>
    <w:rsid w:val="00D838DD"/>
    <w:rsid w:val="00D839D3"/>
    <w:rsid w:val="00D83A17"/>
    <w:rsid w:val="00D83A6A"/>
    <w:rsid w:val="00D83CC1"/>
    <w:rsid w:val="00D842EA"/>
    <w:rsid w:val="00D84391"/>
    <w:rsid w:val="00D847E5"/>
    <w:rsid w:val="00D8486E"/>
    <w:rsid w:val="00D84A29"/>
    <w:rsid w:val="00D84BAC"/>
    <w:rsid w:val="00D84BFB"/>
    <w:rsid w:val="00D84E14"/>
    <w:rsid w:val="00D84EDB"/>
    <w:rsid w:val="00D85080"/>
    <w:rsid w:val="00D85479"/>
    <w:rsid w:val="00D85714"/>
    <w:rsid w:val="00D858F0"/>
    <w:rsid w:val="00D85987"/>
    <w:rsid w:val="00D85B8E"/>
    <w:rsid w:val="00D85C0B"/>
    <w:rsid w:val="00D8639F"/>
    <w:rsid w:val="00D8659B"/>
    <w:rsid w:val="00D866D5"/>
    <w:rsid w:val="00D867A3"/>
    <w:rsid w:val="00D86965"/>
    <w:rsid w:val="00D86AB4"/>
    <w:rsid w:val="00D87043"/>
    <w:rsid w:val="00D87197"/>
    <w:rsid w:val="00D87265"/>
    <w:rsid w:val="00D8739C"/>
    <w:rsid w:val="00D87505"/>
    <w:rsid w:val="00D875BB"/>
    <w:rsid w:val="00D879E4"/>
    <w:rsid w:val="00D87C94"/>
    <w:rsid w:val="00D87FD8"/>
    <w:rsid w:val="00D90401"/>
    <w:rsid w:val="00D909A3"/>
    <w:rsid w:val="00D90AD6"/>
    <w:rsid w:val="00D90CC8"/>
    <w:rsid w:val="00D90EF6"/>
    <w:rsid w:val="00D910B0"/>
    <w:rsid w:val="00D91794"/>
    <w:rsid w:val="00D917C3"/>
    <w:rsid w:val="00D91CEC"/>
    <w:rsid w:val="00D91E84"/>
    <w:rsid w:val="00D91EBC"/>
    <w:rsid w:val="00D92408"/>
    <w:rsid w:val="00D9255E"/>
    <w:rsid w:val="00D928F8"/>
    <w:rsid w:val="00D92AD9"/>
    <w:rsid w:val="00D92D07"/>
    <w:rsid w:val="00D92DA5"/>
    <w:rsid w:val="00D92DFD"/>
    <w:rsid w:val="00D92FF6"/>
    <w:rsid w:val="00D93149"/>
    <w:rsid w:val="00D93170"/>
    <w:rsid w:val="00D93303"/>
    <w:rsid w:val="00D93500"/>
    <w:rsid w:val="00D9355F"/>
    <w:rsid w:val="00D935FB"/>
    <w:rsid w:val="00D937F5"/>
    <w:rsid w:val="00D93A89"/>
    <w:rsid w:val="00D93B39"/>
    <w:rsid w:val="00D93C4B"/>
    <w:rsid w:val="00D93E04"/>
    <w:rsid w:val="00D94420"/>
    <w:rsid w:val="00D946BD"/>
    <w:rsid w:val="00D94831"/>
    <w:rsid w:val="00D9498E"/>
    <w:rsid w:val="00D94B49"/>
    <w:rsid w:val="00D9515E"/>
    <w:rsid w:val="00D9520F"/>
    <w:rsid w:val="00D95493"/>
    <w:rsid w:val="00D954F6"/>
    <w:rsid w:val="00D95562"/>
    <w:rsid w:val="00D958B0"/>
    <w:rsid w:val="00D958B1"/>
    <w:rsid w:val="00D95A8E"/>
    <w:rsid w:val="00D95BD5"/>
    <w:rsid w:val="00D95F57"/>
    <w:rsid w:val="00D96093"/>
    <w:rsid w:val="00D961F2"/>
    <w:rsid w:val="00D96493"/>
    <w:rsid w:val="00D96EF6"/>
    <w:rsid w:val="00D9763E"/>
    <w:rsid w:val="00D97759"/>
    <w:rsid w:val="00D97A00"/>
    <w:rsid w:val="00D97CC2"/>
    <w:rsid w:val="00D97DF7"/>
    <w:rsid w:val="00DA004F"/>
    <w:rsid w:val="00DA01C8"/>
    <w:rsid w:val="00DA036F"/>
    <w:rsid w:val="00DA0409"/>
    <w:rsid w:val="00DA04C9"/>
    <w:rsid w:val="00DA05EB"/>
    <w:rsid w:val="00DA0646"/>
    <w:rsid w:val="00DA0B73"/>
    <w:rsid w:val="00DA0C4A"/>
    <w:rsid w:val="00DA0D7C"/>
    <w:rsid w:val="00DA216B"/>
    <w:rsid w:val="00DA21F8"/>
    <w:rsid w:val="00DA22E4"/>
    <w:rsid w:val="00DA2BA3"/>
    <w:rsid w:val="00DA2F25"/>
    <w:rsid w:val="00DA2F2D"/>
    <w:rsid w:val="00DA2F35"/>
    <w:rsid w:val="00DA3387"/>
    <w:rsid w:val="00DA33F4"/>
    <w:rsid w:val="00DA3401"/>
    <w:rsid w:val="00DA3601"/>
    <w:rsid w:val="00DA3708"/>
    <w:rsid w:val="00DA37F2"/>
    <w:rsid w:val="00DA3825"/>
    <w:rsid w:val="00DA3F44"/>
    <w:rsid w:val="00DA4214"/>
    <w:rsid w:val="00DA4244"/>
    <w:rsid w:val="00DA43D2"/>
    <w:rsid w:val="00DA47B9"/>
    <w:rsid w:val="00DA49D6"/>
    <w:rsid w:val="00DA4A87"/>
    <w:rsid w:val="00DA4CC2"/>
    <w:rsid w:val="00DA4E6D"/>
    <w:rsid w:val="00DA4EC1"/>
    <w:rsid w:val="00DA5012"/>
    <w:rsid w:val="00DA5373"/>
    <w:rsid w:val="00DA57E7"/>
    <w:rsid w:val="00DA5A6C"/>
    <w:rsid w:val="00DA5BF1"/>
    <w:rsid w:val="00DA5CA9"/>
    <w:rsid w:val="00DA6081"/>
    <w:rsid w:val="00DA61FA"/>
    <w:rsid w:val="00DA6488"/>
    <w:rsid w:val="00DA64E4"/>
    <w:rsid w:val="00DA68B8"/>
    <w:rsid w:val="00DA6914"/>
    <w:rsid w:val="00DA696C"/>
    <w:rsid w:val="00DA6AA8"/>
    <w:rsid w:val="00DA6DEF"/>
    <w:rsid w:val="00DA6F4E"/>
    <w:rsid w:val="00DA70E2"/>
    <w:rsid w:val="00DA7297"/>
    <w:rsid w:val="00DA72D5"/>
    <w:rsid w:val="00DA74AB"/>
    <w:rsid w:val="00DA783B"/>
    <w:rsid w:val="00DA7E3A"/>
    <w:rsid w:val="00DB0127"/>
    <w:rsid w:val="00DB0423"/>
    <w:rsid w:val="00DB0529"/>
    <w:rsid w:val="00DB0650"/>
    <w:rsid w:val="00DB16A0"/>
    <w:rsid w:val="00DB1797"/>
    <w:rsid w:val="00DB1B81"/>
    <w:rsid w:val="00DB1CBF"/>
    <w:rsid w:val="00DB21BB"/>
    <w:rsid w:val="00DB241C"/>
    <w:rsid w:val="00DB2573"/>
    <w:rsid w:val="00DB2AFD"/>
    <w:rsid w:val="00DB2B8F"/>
    <w:rsid w:val="00DB2F14"/>
    <w:rsid w:val="00DB301B"/>
    <w:rsid w:val="00DB317E"/>
    <w:rsid w:val="00DB3897"/>
    <w:rsid w:val="00DB3BC5"/>
    <w:rsid w:val="00DB3C80"/>
    <w:rsid w:val="00DB3F67"/>
    <w:rsid w:val="00DB4050"/>
    <w:rsid w:val="00DB42E7"/>
    <w:rsid w:val="00DB42FC"/>
    <w:rsid w:val="00DB43BB"/>
    <w:rsid w:val="00DB44D0"/>
    <w:rsid w:val="00DB476C"/>
    <w:rsid w:val="00DB4A0E"/>
    <w:rsid w:val="00DB4CAD"/>
    <w:rsid w:val="00DB4CBB"/>
    <w:rsid w:val="00DB517F"/>
    <w:rsid w:val="00DB5413"/>
    <w:rsid w:val="00DB56F8"/>
    <w:rsid w:val="00DB57F1"/>
    <w:rsid w:val="00DB58DE"/>
    <w:rsid w:val="00DB58F4"/>
    <w:rsid w:val="00DB5B56"/>
    <w:rsid w:val="00DB6037"/>
    <w:rsid w:val="00DB60B1"/>
    <w:rsid w:val="00DB6530"/>
    <w:rsid w:val="00DB66DC"/>
    <w:rsid w:val="00DB6764"/>
    <w:rsid w:val="00DB68A0"/>
    <w:rsid w:val="00DB690B"/>
    <w:rsid w:val="00DB6AD4"/>
    <w:rsid w:val="00DB6B12"/>
    <w:rsid w:val="00DB6BD9"/>
    <w:rsid w:val="00DB6D83"/>
    <w:rsid w:val="00DB7203"/>
    <w:rsid w:val="00DB7460"/>
    <w:rsid w:val="00DB7470"/>
    <w:rsid w:val="00DB7600"/>
    <w:rsid w:val="00DB76AB"/>
    <w:rsid w:val="00DB7F80"/>
    <w:rsid w:val="00DC0009"/>
    <w:rsid w:val="00DC0417"/>
    <w:rsid w:val="00DC0424"/>
    <w:rsid w:val="00DC0438"/>
    <w:rsid w:val="00DC05BA"/>
    <w:rsid w:val="00DC0AF4"/>
    <w:rsid w:val="00DC0EB3"/>
    <w:rsid w:val="00DC0F54"/>
    <w:rsid w:val="00DC109D"/>
    <w:rsid w:val="00DC12D0"/>
    <w:rsid w:val="00DC1368"/>
    <w:rsid w:val="00DC1B11"/>
    <w:rsid w:val="00DC2121"/>
    <w:rsid w:val="00DC23DE"/>
    <w:rsid w:val="00DC25AB"/>
    <w:rsid w:val="00DC2708"/>
    <w:rsid w:val="00DC27CB"/>
    <w:rsid w:val="00DC282B"/>
    <w:rsid w:val="00DC2B0D"/>
    <w:rsid w:val="00DC2B0F"/>
    <w:rsid w:val="00DC2B9C"/>
    <w:rsid w:val="00DC2C39"/>
    <w:rsid w:val="00DC2D4F"/>
    <w:rsid w:val="00DC34B2"/>
    <w:rsid w:val="00DC378C"/>
    <w:rsid w:val="00DC3B8E"/>
    <w:rsid w:val="00DC3DCF"/>
    <w:rsid w:val="00DC3EA8"/>
    <w:rsid w:val="00DC3F19"/>
    <w:rsid w:val="00DC3F39"/>
    <w:rsid w:val="00DC4054"/>
    <w:rsid w:val="00DC4107"/>
    <w:rsid w:val="00DC4413"/>
    <w:rsid w:val="00DC489C"/>
    <w:rsid w:val="00DC494B"/>
    <w:rsid w:val="00DC5252"/>
    <w:rsid w:val="00DC5950"/>
    <w:rsid w:val="00DC635D"/>
    <w:rsid w:val="00DC63F5"/>
    <w:rsid w:val="00DC654C"/>
    <w:rsid w:val="00DC69B2"/>
    <w:rsid w:val="00DC6B46"/>
    <w:rsid w:val="00DC6C4C"/>
    <w:rsid w:val="00DC73C2"/>
    <w:rsid w:val="00DC747B"/>
    <w:rsid w:val="00DC7592"/>
    <w:rsid w:val="00DC78C0"/>
    <w:rsid w:val="00DC7C3F"/>
    <w:rsid w:val="00DC7F14"/>
    <w:rsid w:val="00DD0086"/>
    <w:rsid w:val="00DD0547"/>
    <w:rsid w:val="00DD0734"/>
    <w:rsid w:val="00DD0C4E"/>
    <w:rsid w:val="00DD0D68"/>
    <w:rsid w:val="00DD0DD7"/>
    <w:rsid w:val="00DD0FFF"/>
    <w:rsid w:val="00DD13DB"/>
    <w:rsid w:val="00DD1443"/>
    <w:rsid w:val="00DD14C9"/>
    <w:rsid w:val="00DD1D1A"/>
    <w:rsid w:val="00DD1F80"/>
    <w:rsid w:val="00DD283C"/>
    <w:rsid w:val="00DD2ABA"/>
    <w:rsid w:val="00DD2B55"/>
    <w:rsid w:val="00DD2D0C"/>
    <w:rsid w:val="00DD2F7C"/>
    <w:rsid w:val="00DD2F98"/>
    <w:rsid w:val="00DD33EC"/>
    <w:rsid w:val="00DD35F4"/>
    <w:rsid w:val="00DD39F2"/>
    <w:rsid w:val="00DD3DC4"/>
    <w:rsid w:val="00DD3E3E"/>
    <w:rsid w:val="00DD407A"/>
    <w:rsid w:val="00DD461F"/>
    <w:rsid w:val="00DD4991"/>
    <w:rsid w:val="00DD4ACC"/>
    <w:rsid w:val="00DD4FF4"/>
    <w:rsid w:val="00DD5891"/>
    <w:rsid w:val="00DD5A34"/>
    <w:rsid w:val="00DD5BE7"/>
    <w:rsid w:val="00DD5C55"/>
    <w:rsid w:val="00DD5E74"/>
    <w:rsid w:val="00DD5EB2"/>
    <w:rsid w:val="00DD5F43"/>
    <w:rsid w:val="00DD5F8D"/>
    <w:rsid w:val="00DD64DF"/>
    <w:rsid w:val="00DD670A"/>
    <w:rsid w:val="00DD6C46"/>
    <w:rsid w:val="00DD6C9D"/>
    <w:rsid w:val="00DD6E59"/>
    <w:rsid w:val="00DD743E"/>
    <w:rsid w:val="00DD7984"/>
    <w:rsid w:val="00DE0063"/>
    <w:rsid w:val="00DE0280"/>
    <w:rsid w:val="00DE042A"/>
    <w:rsid w:val="00DE0657"/>
    <w:rsid w:val="00DE0658"/>
    <w:rsid w:val="00DE09E4"/>
    <w:rsid w:val="00DE122E"/>
    <w:rsid w:val="00DE13BB"/>
    <w:rsid w:val="00DE13C5"/>
    <w:rsid w:val="00DE1403"/>
    <w:rsid w:val="00DE1585"/>
    <w:rsid w:val="00DE16EB"/>
    <w:rsid w:val="00DE1871"/>
    <w:rsid w:val="00DE1E88"/>
    <w:rsid w:val="00DE1FE3"/>
    <w:rsid w:val="00DE222D"/>
    <w:rsid w:val="00DE2470"/>
    <w:rsid w:val="00DE2D62"/>
    <w:rsid w:val="00DE2FC6"/>
    <w:rsid w:val="00DE3479"/>
    <w:rsid w:val="00DE34F4"/>
    <w:rsid w:val="00DE354B"/>
    <w:rsid w:val="00DE398A"/>
    <w:rsid w:val="00DE3D53"/>
    <w:rsid w:val="00DE3D63"/>
    <w:rsid w:val="00DE41EF"/>
    <w:rsid w:val="00DE423C"/>
    <w:rsid w:val="00DE4329"/>
    <w:rsid w:val="00DE4580"/>
    <w:rsid w:val="00DE4B4D"/>
    <w:rsid w:val="00DE4EE3"/>
    <w:rsid w:val="00DE4F31"/>
    <w:rsid w:val="00DE5165"/>
    <w:rsid w:val="00DE5575"/>
    <w:rsid w:val="00DE5621"/>
    <w:rsid w:val="00DE564A"/>
    <w:rsid w:val="00DE578E"/>
    <w:rsid w:val="00DE582D"/>
    <w:rsid w:val="00DE584C"/>
    <w:rsid w:val="00DE5914"/>
    <w:rsid w:val="00DE59D2"/>
    <w:rsid w:val="00DE6180"/>
    <w:rsid w:val="00DE6582"/>
    <w:rsid w:val="00DE6650"/>
    <w:rsid w:val="00DE66BE"/>
    <w:rsid w:val="00DE6780"/>
    <w:rsid w:val="00DE681D"/>
    <w:rsid w:val="00DE6C8B"/>
    <w:rsid w:val="00DE7091"/>
    <w:rsid w:val="00DE7137"/>
    <w:rsid w:val="00DE722C"/>
    <w:rsid w:val="00DE74D7"/>
    <w:rsid w:val="00DE79BF"/>
    <w:rsid w:val="00DE7BC5"/>
    <w:rsid w:val="00DE7C04"/>
    <w:rsid w:val="00DE7DB4"/>
    <w:rsid w:val="00DF029C"/>
    <w:rsid w:val="00DF03BC"/>
    <w:rsid w:val="00DF0E7E"/>
    <w:rsid w:val="00DF0F2D"/>
    <w:rsid w:val="00DF122A"/>
    <w:rsid w:val="00DF123A"/>
    <w:rsid w:val="00DF1250"/>
    <w:rsid w:val="00DF12BC"/>
    <w:rsid w:val="00DF137F"/>
    <w:rsid w:val="00DF13C3"/>
    <w:rsid w:val="00DF1E7B"/>
    <w:rsid w:val="00DF1EE7"/>
    <w:rsid w:val="00DF1F8C"/>
    <w:rsid w:val="00DF2218"/>
    <w:rsid w:val="00DF231D"/>
    <w:rsid w:val="00DF23A7"/>
    <w:rsid w:val="00DF2D11"/>
    <w:rsid w:val="00DF2D20"/>
    <w:rsid w:val="00DF2E45"/>
    <w:rsid w:val="00DF2E8B"/>
    <w:rsid w:val="00DF3172"/>
    <w:rsid w:val="00DF3339"/>
    <w:rsid w:val="00DF3707"/>
    <w:rsid w:val="00DF4137"/>
    <w:rsid w:val="00DF4278"/>
    <w:rsid w:val="00DF44DC"/>
    <w:rsid w:val="00DF4526"/>
    <w:rsid w:val="00DF4612"/>
    <w:rsid w:val="00DF5034"/>
    <w:rsid w:val="00DF52E5"/>
    <w:rsid w:val="00DF54A6"/>
    <w:rsid w:val="00DF5980"/>
    <w:rsid w:val="00DF5B36"/>
    <w:rsid w:val="00DF5DBD"/>
    <w:rsid w:val="00DF5E0E"/>
    <w:rsid w:val="00DF5FF5"/>
    <w:rsid w:val="00DF6034"/>
    <w:rsid w:val="00DF608B"/>
    <w:rsid w:val="00DF6623"/>
    <w:rsid w:val="00DF6C5B"/>
    <w:rsid w:val="00DF6F88"/>
    <w:rsid w:val="00DF76B0"/>
    <w:rsid w:val="00DF7A33"/>
    <w:rsid w:val="00DF7F64"/>
    <w:rsid w:val="00DF7FF3"/>
    <w:rsid w:val="00E00345"/>
    <w:rsid w:val="00E00412"/>
    <w:rsid w:val="00E00720"/>
    <w:rsid w:val="00E00D69"/>
    <w:rsid w:val="00E00F9F"/>
    <w:rsid w:val="00E010CD"/>
    <w:rsid w:val="00E01419"/>
    <w:rsid w:val="00E017E3"/>
    <w:rsid w:val="00E01ED8"/>
    <w:rsid w:val="00E01F5C"/>
    <w:rsid w:val="00E020D3"/>
    <w:rsid w:val="00E02574"/>
    <w:rsid w:val="00E026EE"/>
    <w:rsid w:val="00E02A5B"/>
    <w:rsid w:val="00E02B3E"/>
    <w:rsid w:val="00E02D0F"/>
    <w:rsid w:val="00E02FD4"/>
    <w:rsid w:val="00E03081"/>
    <w:rsid w:val="00E031F1"/>
    <w:rsid w:val="00E0348C"/>
    <w:rsid w:val="00E03626"/>
    <w:rsid w:val="00E036B2"/>
    <w:rsid w:val="00E03D80"/>
    <w:rsid w:val="00E03E1B"/>
    <w:rsid w:val="00E03E40"/>
    <w:rsid w:val="00E03E82"/>
    <w:rsid w:val="00E040D0"/>
    <w:rsid w:val="00E04346"/>
    <w:rsid w:val="00E043F1"/>
    <w:rsid w:val="00E04502"/>
    <w:rsid w:val="00E04BCD"/>
    <w:rsid w:val="00E057F1"/>
    <w:rsid w:val="00E05BCF"/>
    <w:rsid w:val="00E05E4B"/>
    <w:rsid w:val="00E06108"/>
    <w:rsid w:val="00E065E3"/>
    <w:rsid w:val="00E06732"/>
    <w:rsid w:val="00E068C6"/>
    <w:rsid w:val="00E06FDB"/>
    <w:rsid w:val="00E07478"/>
    <w:rsid w:val="00E077E4"/>
    <w:rsid w:val="00E0784D"/>
    <w:rsid w:val="00E078C0"/>
    <w:rsid w:val="00E07B06"/>
    <w:rsid w:val="00E10195"/>
    <w:rsid w:val="00E10348"/>
    <w:rsid w:val="00E1043F"/>
    <w:rsid w:val="00E1054B"/>
    <w:rsid w:val="00E106FF"/>
    <w:rsid w:val="00E10C6E"/>
    <w:rsid w:val="00E10CA9"/>
    <w:rsid w:val="00E1154A"/>
    <w:rsid w:val="00E116F7"/>
    <w:rsid w:val="00E11713"/>
    <w:rsid w:val="00E119DE"/>
    <w:rsid w:val="00E11DEA"/>
    <w:rsid w:val="00E11F7A"/>
    <w:rsid w:val="00E120C5"/>
    <w:rsid w:val="00E12157"/>
    <w:rsid w:val="00E1219B"/>
    <w:rsid w:val="00E122F4"/>
    <w:rsid w:val="00E12ADC"/>
    <w:rsid w:val="00E12CEE"/>
    <w:rsid w:val="00E12F9F"/>
    <w:rsid w:val="00E130A3"/>
    <w:rsid w:val="00E130BC"/>
    <w:rsid w:val="00E13172"/>
    <w:rsid w:val="00E132AA"/>
    <w:rsid w:val="00E133F6"/>
    <w:rsid w:val="00E138F5"/>
    <w:rsid w:val="00E13AE2"/>
    <w:rsid w:val="00E13C33"/>
    <w:rsid w:val="00E140C6"/>
    <w:rsid w:val="00E140D3"/>
    <w:rsid w:val="00E1432D"/>
    <w:rsid w:val="00E14591"/>
    <w:rsid w:val="00E14A71"/>
    <w:rsid w:val="00E14DD2"/>
    <w:rsid w:val="00E14EC3"/>
    <w:rsid w:val="00E15079"/>
    <w:rsid w:val="00E151E2"/>
    <w:rsid w:val="00E155CD"/>
    <w:rsid w:val="00E157C0"/>
    <w:rsid w:val="00E1588D"/>
    <w:rsid w:val="00E158CD"/>
    <w:rsid w:val="00E15C8D"/>
    <w:rsid w:val="00E15CE7"/>
    <w:rsid w:val="00E15D4C"/>
    <w:rsid w:val="00E15E9C"/>
    <w:rsid w:val="00E16E9C"/>
    <w:rsid w:val="00E176D7"/>
    <w:rsid w:val="00E176FA"/>
    <w:rsid w:val="00E17C75"/>
    <w:rsid w:val="00E17C77"/>
    <w:rsid w:val="00E17D46"/>
    <w:rsid w:val="00E17EF7"/>
    <w:rsid w:val="00E20132"/>
    <w:rsid w:val="00E2018A"/>
    <w:rsid w:val="00E204C1"/>
    <w:rsid w:val="00E2077E"/>
    <w:rsid w:val="00E20848"/>
    <w:rsid w:val="00E20896"/>
    <w:rsid w:val="00E20B66"/>
    <w:rsid w:val="00E20D33"/>
    <w:rsid w:val="00E21104"/>
    <w:rsid w:val="00E21457"/>
    <w:rsid w:val="00E2158E"/>
    <w:rsid w:val="00E21AB3"/>
    <w:rsid w:val="00E2210B"/>
    <w:rsid w:val="00E221ED"/>
    <w:rsid w:val="00E222EB"/>
    <w:rsid w:val="00E2249D"/>
    <w:rsid w:val="00E2260A"/>
    <w:rsid w:val="00E227C2"/>
    <w:rsid w:val="00E22F90"/>
    <w:rsid w:val="00E230EB"/>
    <w:rsid w:val="00E23187"/>
    <w:rsid w:val="00E23239"/>
    <w:rsid w:val="00E23662"/>
    <w:rsid w:val="00E238F4"/>
    <w:rsid w:val="00E23AC9"/>
    <w:rsid w:val="00E23BDA"/>
    <w:rsid w:val="00E23C33"/>
    <w:rsid w:val="00E23DAB"/>
    <w:rsid w:val="00E24231"/>
    <w:rsid w:val="00E24440"/>
    <w:rsid w:val="00E24C4B"/>
    <w:rsid w:val="00E250A5"/>
    <w:rsid w:val="00E2532A"/>
    <w:rsid w:val="00E253AE"/>
    <w:rsid w:val="00E253FE"/>
    <w:rsid w:val="00E255DF"/>
    <w:rsid w:val="00E25623"/>
    <w:rsid w:val="00E25A96"/>
    <w:rsid w:val="00E25D24"/>
    <w:rsid w:val="00E26008"/>
    <w:rsid w:val="00E26526"/>
    <w:rsid w:val="00E26591"/>
    <w:rsid w:val="00E2693F"/>
    <w:rsid w:val="00E26AD5"/>
    <w:rsid w:val="00E26C43"/>
    <w:rsid w:val="00E271D3"/>
    <w:rsid w:val="00E2763E"/>
    <w:rsid w:val="00E27682"/>
    <w:rsid w:val="00E277C4"/>
    <w:rsid w:val="00E27A2B"/>
    <w:rsid w:val="00E27AD9"/>
    <w:rsid w:val="00E27E1B"/>
    <w:rsid w:val="00E30457"/>
    <w:rsid w:val="00E30821"/>
    <w:rsid w:val="00E308F4"/>
    <w:rsid w:val="00E30B48"/>
    <w:rsid w:val="00E30D73"/>
    <w:rsid w:val="00E31056"/>
    <w:rsid w:val="00E310FB"/>
    <w:rsid w:val="00E310FD"/>
    <w:rsid w:val="00E311C8"/>
    <w:rsid w:val="00E315BA"/>
    <w:rsid w:val="00E318FF"/>
    <w:rsid w:val="00E31FF2"/>
    <w:rsid w:val="00E32077"/>
    <w:rsid w:val="00E322C5"/>
    <w:rsid w:val="00E32525"/>
    <w:rsid w:val="00E325E8"/>
    <w:rsid w:val="00E3262C"/>
    <w:rsid w:val="00E3271F"/>
    <w:rsid w:val="00E32807"/>
    <w:rsid w:val="00E32A32"/>
    <w:rsid w:val="00E32B3B"/>
    <w:rsid w:val="00E32BA8"/>
    <w:rsid w:val="00E32CE1"/>
    <w:rsid w:val="00E3324F"/>
    <w:rsid w:val="00E33492"/>
    <w:rsid w:val="00E334F1"/>
    <w:rsid w:val="00E33B7C"/>
    <w:rsid w:val="00E3408F"/>
    <w:rsid w:val="00E344F8"/>
    <w:rsid w:val="00E34648"/>
    <w:rsid w:val="00E3491D"/>
    <w:rsid w:val="00E3494E"/>
    <w:rsid w:val="00E3496E"/>
    <w:rsid w:val="00E34BFD"/>
    <w:rsid w:val="00E34CDD"/>
    <w:rsid w:val="00E34EE7"/>
    <w:rsid w:val="00E34F7B"/>
    <w:rsid w:val="00E35603"/>
    <w:rsid w:val="00E35977"/>
    <w:rsid w:val="00E35C5F"/>
    <w:rsid w:val="00E35CA9"/>
    <w:rsid w:val="00E35F70"/>
    <w:rsid w:val="00E36382"/>
    <w:rsid w:val="00E3644E"/>
    <w:rsid w:val="00E3679A"/>
    <w:rsid w:val="00E36D25"/>
    <w:rsid w:val="00E36F22"/>
    <w:rsid w:val="00E36F3C"/>
    <w:rsid w:val="00E36FAF"/>
    <w:rsid w:val="00E37010"/>
    <w:rsid w:val="00E3746F"/>
    <w:rsid w:val="00E37611"/>
    <w:rsid w:val="00E37628"/>
    <w:rsid w:val="00E37A09"/>
    <w:rsid w:val="00E37B92"/>
    <w:rsid w:val="00E37CA1"/>
    <w:rsid w:val="00E37D47"/>
    <w:rsid w:val="00E37F39"/>
    <w:rsid w:val="00E400A3"/>
    <w:rsid w:val="00E40359"/>
    <w:rsid w:val="00E40373"/>
    <w:rsid w:val="00E4053B"/>
    <w:rsid w:val="00E407E7"/>
    <w:rsid w:val="00E40911"/>
    <w:rsid w:val="00E4139E"/>
    <w:rsid w:val="00E41568"/>
    <w:rsid w:val="00E415D3"/>
    <w:rsid w:val="00E4161D"/>
    <w:rsid w:val="00E416A7"/>
    <w:rsid w:val="00E41729"/>
    <w:rsid w:val="00E4178B"/>
    <w:rsid w:val="00E42225"/>
    <w:rsid w:val="00E422B7"/>
    <w:rsid w:val="00E42458"/>
    <w:rsid w:val="00E4277B"/>
    <w:rsid w:val="00E4287F"/>
    <w:rsid w:val="00E42B4E"/>
    <w:rsid w:val="00E4376F"/>
    <w:rsid w:val="00E43AE2"/>
    <w:rsid w:val="00E43C51"/>
    <w:rsid w:val="00E442FA"/>
    <w:rsid w:val="00E443D6"/>
    <w:rsid w:val="00E4477F"/>
    <w:rsid w:val="00E448C9"/>
    <w:rsid w:val="00E44C17"/>
    <w:rsid w:val="00E44EC9"/>
    <w:rsid w:val="00E44F8A"/>
    <w:rsid w:val="00E453AF"/>
    <w:rsid w:val="00E455E2"/>
    <w:rsid w:val="00E45FA9"/>
    <w:rsid w:val="00E46210"/>
    <w:rsid w:val="00E46333"/>
    <w:rsid w:val="00E46610"/>
    <w:rsid w:val="00E4667E"/>
    <w:rsid w:val="00E46979"/>
    <w:rsid w:val="00E46F5E"/>
    <w:rsid w:val="00E470ED"/>
    <w:rsid w:val="00E472F1"/>
    <w:rsid w:val="00E4738D"/>
    <w:rsid w:val="00E4741D"/>
    <w:rsid w:val="00E474ED"/>
    <w:rsid w:val="00E47580"/>
    <w:rsid w:val="00E478A2"/>
    <w:rsid w:val="00E479F0"/>
    <w:rsid w:val="00E47E4E"/>
    <w:rsid w:val="00E5009C"/>
    <w:rsid w:val="00E501C2"/>
    <w:rsid w:val="00E5034E"/>
    <w:rsid w:val="00E504BB"/>
    <w:rsid w:val="00E5060D"/>
    <w:rsid w:val="00E5078C"/>
    <w:rsid w:val="00E508EE"/>
    <w:rsid w:val="00E50BF7"/>
    <w:rsid w:val="00E51141"/>
    <w:rsid w:val="00E5138D"/>
    <w:rsid w:val="00E5145E"/>
    <w:rsid w:val="00E51579"/>
    <w:rsid w:val="00E5172B"/>
    <w:rsid w:val="00E51859"/>
    <w:rsid w:val="00E5187A"/>
    <w:rsid w:val="00E518A9"/>
    <w:rsid w:val="00E51D80"/>
    <w:rsid w:val="00E521BD"/>
    <w:rsid w:val="00E521C3"/>
    <w:rsid w:val="00E52676"/>
    <w:rsid w:val="00E52DF9"/>
    <w:rsid w:val="00E530FF"/>
    <w:rsid w:val="00E53216"/>
    <w:rsid w:val="00E5322E"/>
    <w:rsid w:val="00E5378C"/>
    <w:rsid w:val="00E5392A"/>
    <w:rsid w:val="00E53C95"/>
    <w:rsid w:val="00E53FD1"/>
    <w:rsid w:val="00E54048"/>
    <w:rsid w:val="00E54179"/>
    <w:rsid w:val="00E541B7"/>
    <w:rsid w:val="00E543AD"/>
    <w:rsid w:val="00E547AE"/>
    <w:rsid w:val="00E54A49"/>
    <w:rsid w:val="00E54D78"/>
    <w:rsid w:val="00E54F34"/>
    <w:rsid w:val="00E55412"/>
    <w:rsid w:val="00E5555D"/>
    <w:rsid w:val="00E55779"/>
    <w:rsid w:val="00E55B59"/>
    <w:rsid w:val="00E5613C"/>
    <w:rsid w:val="00E56245"/>
    <w:rsid w:val="00E56936"/>
    <w:rsid w:val="00E56B6E"/>
    <w:rsid w:val="00E56D4D"/>
    <w:rsid w:val="00E5715F"/>
    <w:rsid w:val="00E5738C"/>
    <w:rsid w:val="00E5756E"/>
    <w:rsid w:val="00E577E9"/>
    <w:rsid w:val="00E578B3"/>
    <w:rsid w:val="00E578D9"/>
    <w:rsid w:val="00E578E2"/>
    <w:rsid w:val="00E57BDA"/>
    <w:rsid w:val="00E57EE0"/>
    <w:rsid w:val="00E57EE7"/>
    <w:rsid w:val="00E57F23"/>
    <w:rsid w:val="00E57FA1"/>
    <w:rsid w:val="00E60076"/>
    <w:rsid w:val="00E602BB"/>
    <w:rsid w:val="00E602F5"/>
    <w:rsid w:val="00E604A3"/>
    <w:rsid w:val="00E6063F"/>
    <w:rsid w:val="00E608D3"/>
    <w:rsid w:val="00E60900"/>
    <w:rsid w:val="00E60F9A"/>
    <w:rsid w:val="00E61295"/>
    <w:rsid w:val="00E61367"/>
    <w:rsid w:val="00E614AA"/>
    <w:rsid w:val="00E6162A"/>
    <w:rsid w:val="00E619FE"/>
    <w:rsid w:val="00E62243"/>
    <w:rsid w:val="00E622DB"/>
    <w:rsid w:val="00E6271B"/>
    <w:rsid w:val="00E6273D"/>
    <w:rsid w:val="00E62D23"/>
    <w:rsid w:val="00E62FA2"/>
    <w:rsid w:val="00E630F8"/>
    <w:rsid w:val="00E63210"/>
    <w:rsid w:val="00E6343D"/>
    <w:rsid w:val="00E634DE"/>
    <w:rsid w:val="00E634E0"/>
    <w:rsid w:val="00E636E3"/>
    <w:rsid w:val="00E63C0A"/>
    <w:rsid w:val="00E63C95"/>
    <w:rsid w:val="00E64079"/>
    <w:rsid w:val="00E64085"/>
    <w:rsid w:val="00E6444C"/>
    <w:rsid w:val="00E6451A"/>
    <w:rsid w:val="00E6481C"/>
    <w:rsid w:val="00E64831"/>
    <w:rsid w:val="00E64BE8"/>
    <w:rsid w:val="00E64F4C"/>
    <w:rsid w:val="00E64FD8"/>
    <w:rsid w:val="00E6505F"/>
    <w:rsid w:val="00E6509C"/>
    <w:rsid w:val="00E6521E"/>
    <w:rsid w:val="00E65276"/>
    <w:rsid w:val="00E65776"/>
    <w:rsid w:val="00E65992"/>
    <w:rsid w:val="00E659C2"/>
    <w:rsid w:val="00E659E8"/>
    <w:rsid w:val="00E65B97"/>
    <w:rsid w:val="00E65E35"/>
    <w:rsid w:val="00E66210"/>
    <w:rsid w:val="00E66250"/>
    <w:rsid w:val="00E663A8"/>
    <w:rsid w:val="00E663CA"/>
    <w:rsid w:val="00E664A4"/>
    <w:rsid w:val="00E6666F"/>
    <w:rsid w:val="00E66993"/>
    <w:rsid w:val="00E66F00"/>
    <w:rsid w:val="00E6701E"/>
    <w:rsid w:val="00E67106"/>
    <w:rsid w:val="00E672DF"/>
    <w:rsid w:val="00E67722"/>
    <w:rsid w:val="00E677FC"/>
    <w:rsid w:val="00E677FD"/>
    <w:rsid w:val="00E7014D"/>
    <w:rsid w:val="00E7026B"/>
    <w:rsid w:val="00E704C0"/>
    <w:rsid w:val="00E70682"/>
    <w:rsid w:val="00E706CD"/>
    <w:rsid w:val="00E708EC"/>
    <w:rsid w:val="00E70AEB"/>
    <w:rsid w:val="00E70E5D"/>
    <w:rsid w:val="00E70E75"/>
    <w:rsid w:val="00E70F57"/>
    <w:rsid w:val="00E71500"/>
    <w:rsid w:val="00E715BE"/>
    <w:rsid w:val="00E715C9"/>
    <w:rsid w:val="00E71715"/>
    <w:rsid w:val="00E71951"/>
    <w:rsid w:val="00E71C2B"/>
    <w:rsid w:val="00E71F23"/>
    <w:rsid w:val="00E72302"/>
    <w:rsid w:val="00E723CA"/>
    <w:rsid w:val="00E7299B"/>
    <w:rsid w:val="00E72ABB"/>
    <w:rsid w:val="00E72E98"/>
    <w:rsid w:val="00E73000"/>
    <w:rsid w:val="00E73177"/>
    <w:rsid w:val="00E7319A"/>
    <w:rsid w:val="00E73587"/>
    <w:rsid w:val="00E7358B"/>
    <w:rsid w:val="00E73891"/>
    <w:rsid w:val="00E7396C"/>
    <w:rsid w:val="00E739B8"/>
    <w:rsid w:val="00E739F1"/>
    <w:rsid w:val="00E73A24"/>
    <w:rsid w:val="00E740CF"/>
    <w:rsid w:val="00E741F2"/>
    <w:rsid w:val="00E743A8"/>
    <w:rsid w:val="00E7449E"/>
    <w:rsid w:val="00E745F8"/>
    <w:rsid w:val="00E747E2"/>
    <w:rsid w:val="00E74AA4"/>
    <w:rsid w:val="00E74B3F"/>
    <w:rsid w:val="00E74EC0"/>
    <w:rsid w:val="00E753DF"/>
    <w:rsid w:val="00E75406"/>
    <w:rsid w:val="00E75550"/>
    <w:rsid w:val="00E7579F"/>
    <w:rsid w:val="00E758E7"/>
    <w:rsid w:val="00E75BDD"/>
    <w:rsid w:val="00E75EDD"/>
    <w:rsid w:val="00E75F5C"/>
    <w:rsid w:val="00E7602D"/>
    <w:rsid w:val="00E76056"/>
    <w:rsid w:val="00E76150"/>
    <w:rsid w:val="00E76193"/>
    <w:rsid w:val="00E762B6"/>
    <w:rsid w:val="00E76485"/>
    <w:rsid w:val="00E76644"/>
    <w:rsid w:val="00E76C13"/>
    <w:rsid w:val="00E76C50"/>
    <w:rsid w:val="00E77070"/>
    <w:rsid w:val="00E7741A"/>
    <w:rsid w:val="00E7745F"/>
    <w:rsid w:val="00E77951"/>
    <w:rsid w:val="00E77E36"/>
    <w:rsid w:val="00E77EB4"/>
    <w:rsid w:val="00E800AC"/>
    <w:rsid w:val="00E800B3"/>
    <w:rsid w:val="00E80347"/>
    <w:rsid w:val="00E80645"/>
    <w:rsid w:val="00E80844"/>
    <w:rsid w:val="00E80BFD"/>
    <w:rsid w:val="00E80CBD"/>
    <w:rsid w:val="00E80E2D"/>
    <w:rsid w:val="00E80F92"/>
    <w:rsid w:val="00E811FE"/>
    <w:rsid w:val="00E81314"/>
    <w:rsid w:val="00E81399"/>
    <w:rsid w:val="00E81C1B"/>
    <w:rsid w:val="00E81CF3"/>
    <w:rsid w:val="00E8224C"/>
    <w:rsid w:val="00E823CE"/>
    <w:rsid w:val="00E8243C"/>
    <w:rsid w:val="00E829C0"/>
    <w:rsid w:val="00E82BE9"/>
    <w:rsid w:val="00E830C4"/>
    <w:rsid w:val="00E834CC"/>
    <w:rsid w:val="00E83537"/>
    <w:rsid w:val="00E83989"/>
    <w:rsid w:val="00E839E1"/>
    <w:rsid w:val="00E83DB3"/>
    <w:rsid w:val="00E83FED"/>
    <w:rsid w:val="00E840C3"/>
    <w:rsid w:val="00E84183"/>
    <w:rsid w:val="00E84EA5"/>
    <w:rsid w:val="00E84EBE"/>
    <w:rsid w:val="00E8571E"/>
    <w:rsid w:val="00E85727"/>
    <w:rsid w:val="00E8596D"/>
    <w:rsid w:val="00E85A48"/>
    <w:rsid w:val="00E85CFF"/>
    <w:rsid w:val="00E8643B"/>
    <w:rsid w:val="00E869DA"/>
    <w:rsid w:val="00E86C47"/>
    <w:rsid w:val="00E86C59"/>
    <w:rsid w:val="00E86D38"/>
    <w:rsid w:val="00E86DAC"/>
    <w:rsid w:val="00E86E2B"/>
    <w:rsid w:val="00E86E6D"/>
    <w:rsid w:val="00E86F61"/>
    <w:rsid w:val="00E870DA"/>
    <w:rsid w:val="00E8711B"/>
    <w:rsid w:val="00E8737F"/>
    <w:rsid w:val="00E87446"/>
    <w:rsid w:val="00E877F9"/>
    <w:rsid w:val="00E87802"/>
    <w:rsid w:val="00E8789C"/>
    <w:rsid w:val="00E87C7A"/>
    <w:rsid w:val="00E87D3F"/>
    <w:rsid w:val="00E9027E"/>
    <w:rsid w:val="00E903FD"/>
    <w:rsid w:val="00E905CB"/>
    <w:rsid w:val="00E90A3C"/>
    <w:rsid w:val="00E90B38"/>
    <w:rsid w:val="00E90D6B"/>
    <w:rsid w:val="00E90ED0"/>
    <w:rsid w:val="00E90EE6"/>
    <w:rsid w:val="00E9135E"/>
    <w:rsid w:val="00E914CB"/>
    <w:rsid w:val="00E919D5"/>
    <w:rsid w:val="00E921C1"/>
    <w:rsid w:val="00E92444"/>
    <w:rsid w:val="00E9257D"/>
    <w:rsid w:val="00E92D23"/>
    <w:rsid w:val="00E93212"/>
    <w:rsid w:val="00E93357"/>
    <w:rsid w:val="00E93566"/>
    <w:rsid w:val="00E935CC"/>
    <w:rsid w:val="00E9399E"/>
    <w:rsid w:val="00E93AEE"/>
    <w:rsid w:val="00E93F42"/>
    <w:rsid w:val="00E942C2"/>
    <w:rsid w:val="00E9475A"/>
    <w:rsid w:val="00E94EC7"/>
    <w:rsid w:val="00E94FE0"/>
    <w:rsid w:val="00E9506D"/>
    <w:rsid w:val="00E9537E"/>
    <w:rsid w:val="00E95A72"/>
    <w:rsid w:val="00E95D67"/>
    <w:rsid w:val="00E961B3"/>
    <w:rsid w:val="00E964C1"/>
    <w:rsid w:val="00E964E2"/>
    <w:rsid w:val="00E96507"/>
    <w:rsid w:val="00E9658F"/>
    <w:rsid w:val="00E96704"/>
    <w:rsid w:val="00E9695A"/>
    <w:rsid w:val="00E96AAD"/>
    <w:rsid w:val="00E96B84"/>
    <w:rsid w:val="00E96BA6"/>
    <w:rsid w:val="00E96D84"/>
    <w:rsid w:val="00E96ED9"/>
    <w:rsid w:val="00E97213"/>
    <w:rsid w:val="00E97270"/>
    <w:rsid w:val="00E972AC"/>
    <w:rsid w:val="00E97396"/>
    <w:rsid w:val="00E973E6"/>
    <w:rsid w:val="00E977DF"/>
    <w:rsid w:val="00E979D4"/>
    <w:rsid w:val="00E979D7"/>
    <w:rsid w:val="00E97F53"/>
    <w:rsid w:val="00EA01D5"/>
    <w:rsid w:val="00EA060E"/>
    <w:rsid w:val="00EA0D01"/>
    <w:rsid w:val="00EA0EB7"/>
    <w:rsid w:val="00EA0F47"/>
    <w:rsid w:val="00EA0FB7"/>
    <w:rsid w:val="00EA109F"/>
    <w:rsid w:val="00EA1278"/>
    <w:rsid w:val="00EA14E0"/>
    <w:rsid w:val="00EA1BA3"/>
    <w:rsid w:val="00EA1D17"/>
    <w:rsid w:val="00EA1EDC"/>
    <w:rsid w:val="00EA1EF7"/>
    <w:rsid w:val="00EA1FB6"/>
    <w:rsid w:val="00EA2281"/>
    <w:rsid w:val="00EA23B7"/>
    <w:rsid w:val="00EA26BC"/>
    <w:rsid w:val="00EA2866"/>
    <w:rsid w:val="00EA2D70"/>
    <w:rsid w:val="00EA2DFD"/>
    <w:rsid w:val="00EA3324"/>
    <w:rsid w:val="00EA34A2"/>
    <w:rsid w:val="00EA351D"/>
    <w:rsid w:val="00EA368E"/>
    <w:rsid w:val="00EA41BB"/>
    <w:rsid w:val="00EA4547"/>
    <w:rsid w:val="00EA4781"/>
    <w:rsid w:val="00EA483F"/>
    <w:rsid w:val="00EA4863"/>
    <w:rsid w:val="00EA48AF"/>
    <w:rsid w:val="00EA498B"/>
    <w:rsid w:val="00EA4998"/>
    <w:rsid w:val="00EA4A3A"/>
    <w:rsid w:val="00EA4B27"/>
    <w:rsid w:val="00EA4B81"/>
    <w:rsid w:val="00EA4CCC"/>
    <w:rsid w:val="00EA4D18"/>
    <w:rsid w:val="00EA4F04"/>
    <w:rsid w:val="00EA59E3"/>
    <w:rsid w:val="00EA5AB6"/>
    <w:rsid w:val="00EA5B7F"/>
    <w:rsid w:val="00EA5C0E"/>
    <w:rsid w:val="00EA5F73"/>
    <w:rsid w:val="00EA6407"/>
    <w:rsid w:val="00EA66F4"/>
    <w:rsid w:val="00EA68AA"/>
    <w:rsid w:val="00EA6A1A"/>
    <w:rsid w:val="00EA6C9B"/>
    <w:rsid w:val="00EA6DF2"/>
    <w:rsid w:val="00EA701B"/>
    <w:rsid w:val="00EA715B"/>
    <w:rsid w:val="00EA7420"/>
    <w:rsid w:val="00EA7B4B"/>
    <w:rsid w:val="00EA7E72"/>
    <w:rsid w:val="00EB0605"/>
    <w:rsid w:val="00EB0752"/>
    <w:rsid w:val="00EB08FF"/>
    <w:rsid w:val="00EB095B"/>
    <w:rsid w:val="00EB09AE"/>
    <w:rsid w:val="00EB0AD8"/>
    <w:rsid w:val="00EB0D88"/>
    <w:rsid w:val="00EB0FD2"/>
    <w:rsid w:val="00EB1281"/>
    <w:rsid w:val="00EB1776"/>
    <w:rsid w:val="00EB201F"/>
    <w:rsid w:val="00EB20F9"/>
    <w:rsid w:val="00EB21BA"/>
    <w:rsid w:val="00EB233D"/>
    <w:rsid w:val="00EB25CE"/>
    <w:rsid w:val="00EB294F"/>
    <w:rsid w:val="00EB2CEB"/>
    <w:rsid w:val="00EB3044"/>
    <w:rsid w:val="00EB354F"/>
    <w:rsid w:val="00EB3619"/>
    <w:rsid w:val="00EB3A06"/>
    <w:rsid w:val="00EB3E87"/>
    <w:rsid w:val="00EB4010"/>
    <w:rsid w:val="00EB4632"/>
    <w:rsid w:val="00EB48B8"/>
    <w:rsid w:val="00EB4A54"/>
    <w:rsid w:val="00EB4B72"/>
    <w:rsid w:val="00EB4C2A"/>
    <w:rsid w:val="00EB5112"/>
    <w:rsid w:val="00EB512D"/>
    <w:rsid w:val="00EB52FF"/>
    <w:rsid w:val="00EB5362"/>
    <w:rsid w:val="00EB57C2"/>
    <w:rsid w:val="00EB57E4"/>
    <w:rsid w:val="00EB588C"/>
    <w:rsid w:val="00EB5C93"/>
    <w:rsid w:val="00EB5EBC"/>
    <w:rsid w:val="00EB63F7"/>
    <w:rsid w:val="00EB6782"/>
    <w:rsid w:val="00EB683C"/>
    <w:rsid w:val="00EB6CAC"/>
    <w:rsid w:val="00EB6F53"/>
    <w:rsid w:val="00EB6FF7"/>
    <w:rsid w:val="00EB730D"/>
    <w:rsid w:val="00EB75ED"/>
    <w:rsid w:val="00EB76ED"/>
    <w:rsid w:val="00EB7724"/>
    <w:rsid w:val="00EB7BE0"/>
    <w:rsid w:val="00EB7DF5"/>
    <w:rsid w:val="00EC00DB"/>
    <w:rsid w:val="00EC036A"/>
    <w:rsid w:val="00EC03D9"/>
    <w:rsid w:val="00EC064F"/>
    <w:rsid w:val="00EC06C1"/>
    <w:rsid w:val="00EC124F"/>
    <w:rsid w:val="00EC14E7"/>
    <w:rsid w:val="00EC16C4"/>
    <w:rsid w:val="00EC172E"/>
    <w:rsid w:val="00EC1813"/>
    <w:rsid w:val="00EC1D3B"/>
    <w:rsid w:val="00EC271E"/>
    <w:rsid w:val="00EC28F7"/>
    <w:rsid w:val="00EC290A"/>
    <w:rsid w:val="00EC2963"/>
    <w:rsid w:val="00EC3343"/>
    <w:rsid w:val="00EC373B"/>
    <w:rsid w:val="00EC38DE"/>
    <w:rsid w:val="00EC3ACF"/>
    <w:rsid w:val="00EC4050"/>
    <w:rsid w:val="00EC4352"/>
    <w:rsid w:val="00EC4431"/>
    <w:rsid w:val="00EC4472"/>
    <w:rsid w:val="00EC49A1"/>
    <w:rsid w:val="00EC4B39"/>
    <w:rsid w:val="00EC4FD3"/>
    <w:rsid w:val="00EC506A"/>
    <w:rsid w:val="00EC53A5"/>
    <w:rsid w:val="00EC53C1"/>
    <w:rsid w:val="00EC5412"/>
    <w:rsid w:val="00EC561A"/>
    <w:rsid w:val="00EC5713"/>
    <w:rsid w:val="00EC5CF0"/>
    <w:rsid w:val="00EC5D3B"/>
    <w:rsid w:val="00EC6426"/>
    <w:rsid w:val="00EC64E3"/>
    <w:rsid w:val="00EC665F"/>
    <w:rsid w:val="00EC668F"/>
    <w:rsid w:val="00EC66DC"/>
    <w:rsid w:val="00EC6856"/>
    <w:rsid w:val="00EC694C"/>
    <w:rsid w:val="00EC6A62"/>
    <w:rsid w:val="00EC6BDC"/>
    <w:rsid w:val="00EC70A6"/>
    <w:rsid w:val="00EC723B"/>
    <w:rsid w:val="00EC7527"/>
    <w:rsid w:val="00EC767C"/>
    <w:rsid w:val="00EC7837"/>
    <w:rsid w:val="00EC79C8"/>
    <w:rsid w:val="00EC7FEB"/>
    <w:rsid w:val="00ED00B7"/>
    <w:rsid w:val="00ED017F"/>
    <w:rsid w:val="00ED021F"/>
    <w:rsid w:val="00ED03A7"/>
    <w:rsid w:val="00ED0592"/>
    <w:rsid w:val="00ED08B0"/>
    <w:rsid w:val="00ED09E7"/>
    <w:rsid w:val="00ED0B45"/>
    <w:rsid w:val="00ED0B96"/>
    <w:rsid w:val="00ED0BB6"/>
    <w:rsid w:val="00ED0C91"/>
    <w:rsid w:val="00ED0E4B"/>
    <w:rsid w:val="00ED0FFC"/>
    <w:rsid w:val="00ED1142"/>
    <w:rsid w:val="00ED1319"/>
    <w:rsid w:val="00ED17A7"/>
    <w:rsid w:val="00ED19D3"/>
    <w:rsid w:val="00ED20E3"/>
    <w:rsid w:val="00ED2CF1"/>
    <w:rsid w:val="00ED2E5F"/>
    <w:rsid w:val="00ED3334"/>
    <w:rsid w:val="00ED34AA"/>
    <w:rsid w:val="00ED38F4"/>
    <w:rsid w:val="00ED3D11"/>
    <w:rsid w:val="00ED4366"/>
    <w:rsid w:val="00ED454C"/>
    <w:rsid w:val="00ED4A2A"/>
    <w:rsid w:val="00ED4B0C"/>
    <w:rsid w:val="00ED5252"/>
    <w:rsid w:val="00ED550E"/>
    <w:rsid w:val="00ED55F3"/>
    <w:rsid w:val="00ED5A0D"/>
    <w:rsid w:val="00ED5DC3"/>
    <w:rsid w:val="00ED6107"/>
    <w:rsid w:val="00ED618A"/>
    <w:rsid w:val="00ED62F3"/>
    <w:rsid w:val="00ED6328"/>
    <w:rsid w:val="00ED6592"/>
    <w:rsid w:val="00ED6624"/>
    <w:rsid w:val="00ED664C"/>
    <w:rsid w:val="00ED6A86"/>
    <w:rsid w:val="00ED6B18"/>
    <w:rsid w:val="00ED6D3B"/>
    <w:rsid w:val="00ED7429"/>
    <w:rsid w:val="00ED7598"/>
    <w:rsid w:val="00ED792D"/>
    <w:rsid w:val="00ED7A45"/>
    <w:rsid w:val="00ED7B16"/>
    <w:rsid w:val="00ED7D1C"/>
    <w:rsid w:val="00EE0203"/>
    <w:rsid w:val="00EE029B"/>
    <w:rsid w:val="00EE0495"/>
    <w:rsid w:val="00EE05ED"/>
    <w:rsid w:val="00EE0770"/>
    <w:rsid w:val="00EE0AF2"/>
    <w:rsid w:val="00EE0E8A"/>
    <w:rsid w:val="00EE184E"/>
    <w:rsid w:val="00EE1893"/>
    <w:rsid w:val="00EE1C67"/>
    <w:rsid w:val="00EE1FC5"/>
    <w:rsid w:val="00EE206C"/>
    <w:rsid w:val="00EE2090"/>
    <w:rsid w:val="00EE22A9"/>
    <w:rsid w:val="00EE2694"/>
    <w:rsid w:val="00EE38BB"/>
    <w:rsid w:val="00EE3E8A"/>
    <w:rsid w:val="00EE3EBF"/>
    <w:rsid w:val="00EE4205"/>
    <w:rsid w:val="00EE489A"/>
    <w:rsid w:val="00EE4D95"/>
    <w:rsid w:val="00EE546E"/>
    <w:rsid w:val="00EE5744"/>
    <w:rsid w:val="00EE57CA"/>
    <w:rsid w:val="00EE59A7"/>
    <w:rsid w:val="00EE59AF"/>
    <w:rsid w:val="00EE5AA2"/>
    <w:rsid w:val="00EE5BBC"/>
    <w:rsid w:val="00EE5D3B"/>
    <w:rsid w:val="00EE5F81"/>
    <w:rsid w:val="00EE5FEA"/>
    <w:rsid w:val="00EE61F4"/>
    <w:rsid w:val="00EE670C"/>
    <w:rsid w:val="00EE67D6"/>
    <w:rsid w:val="00EE6800"/>
    <w:rsid w:val="00EE6CB9"/>
    <w:rsid w:val="00EE6DBB"/>
    <w:rsid w:val="00EF0930"/>
    <w:rsid w:val="00EF103A"/>
    <w:rsid w:val="00EF1728"/>
    <w:rsid w:val="00EF194F"/>
    <w:rsid w:val="00EF1EF2"/>
    <w:rsid w:val="00EF2A3A"/>
    <w:rsid w:val="00EF2C96"/>
    <w:rsid w:val="00EF2E66"/>
    <w:rsid w:val="00EF2F71"/>
    <w:rsid w:val="00EF35AF"/>
    <w:rsid w:val="00EF368F"/>
    <w:rsid w:val="00EF36EF"/>
    <w:rsid w:val="00EF376F"/>
    <w:rsid w:val="00EF3C42"/>
    <w:rsid w:val="00EF3D17"/>
    <w:rsid w:val="00EF3F9D"/>
    <w:rsid w:val="00EF4129"/>
    <w:rsid w:val="00EF4271"/>
    <w:rsid w:val="00EF433D"/>
    <w:rsid w:val="00EF436F"/>
    <w:rsid w:val="00EF4622"/>
    <w:rsid w:val="00EF47FA"/>
    <w:rsid w:val="00EF48AA"/>
    <w:rsid w:val="00EF4927"/>
    <w:rsid w:val="00EF4BCA"/>
    <w:rsid w:val="00EF4CB6"/>
    <w:rsid w:val="00EF5C65"/>
    <w:rsid w:val="00EF5E56"/>
    <w:rsid w:val="00EF61B9"/>
    <w:rsid w:val="00EF61C9"/>
    <w:rsid w:val="00EF65F3"/>
    <w:rsid w:val="00EF6AF4"/>
    <w:rsid w:val="00EF6AF9"/>
    <w:rsid w:val="00EF6CF1"/>
    <w:rsid w:val="00EF712A"/>
    <w:rsid w:val="00EF71ED"/>
    <w:rsid w:val="00EF72BB"/>
    <w:rsid w:val="00EF7627"/>
    <w:rsid w:val="00EF7F2D"/>
    <w:rsid w:val="00F0000E"/>
    <w:rsid w:val="00F00069"/>
    <w:rsid w:val="00F0020C"/>
    <w:rsid w:val="00F00402"/>
    <w:rsid w:val="00F004D4"/>
    <w:rsid w:val="00F00578"/>
    <w:rsid w:val="00F005AE"/>
    <w:rsid w:val="00F00A75"/>
    <w:rsid w:val="00F00F2A"/>
    <w:rsid w:val="00F010F0"/>
    <w:rsid w:val="00F012BD"/>
    <w:rsid w:val="00F01411"/>
    <w:rsid w:val="00F0156D"/>
    <w:rsid w:val="00F01663"/>
    <w:rsid w:val="00F017D9"/>
    <w:rsid w:val="00F017E7"/>
    <w:rsid w:val="00F017E9"/>
    <w:rsid w:val="00F0194C"/>
    <w:rsid w:val="00F01C4F"/>
    <w:rsid w:val="00F01FE3"/>
    <w:rsid w:val="00F0281F"/>
    <w:rsid w:val="00F02A1C"/>
    <w:rsid w:val="00F02E91"/>
    <w:rsid w:val="00F03007"/>
    <w:rsid w:val="00F032D1"/>
    <w:rsid w:val="00F0341D"/>
    <w:rsid w:val="00F0355F"/>
    <w:rsid w:val="00F03B69"/>
    <w:rsid w:val="00F03CE9"/>
    <w:rsid w:val="00F03DCE"/>
    <w:rsid w:val="00F04108"/>
    <w:rsid w:val="00F04483"/>
    <w:rsid w:val="00F0464D"/>
    <w:rsid w:val="00F04CCA"/>
    <w:rsid w:val="00F04D8A"/>
    <w:rsid w:val="00F04F6C"/>
    <w:rsid w:val="00F05143"/>
    <w:rsid w:val="00F051F2"/>
    <w:rsid w:val="00F0561D"/>
    <w:rsid w:val="00F05695"/>
    <w:rsid w:val="00F05758"/>
    <w:rsid w:val="00F05ACB"/>
    <w:rsid w:val="00F063EF"/>
    <w:rsid w:val="00F067E0"/>
    <w:rsid w:val="00F06D65"/>
    <w:rsid w:val="00F06E5F"/>
    <w:rsid w:val="00F0712E"/>
    <w:rsid w:val="00F071F0"/>
    <w:rsid w:val="00F07466"/>
    <w:rsid w:val="00F0768A"/>
    <w:rsid w:val="00F0780D"/>
    <w:rsid w:val="00F07832"/>
    <w:rsid w:val="00F078CC"/>
    <w:rsid w:val="00F07BC7"/>
    <w:rsid w:val="00F07D2E"/>
    <w:rsid w:val="00F07FF8"/>
    <w:rsid w:val="00F102C1"/>
    <w:rsid w:val="00F102D6"/>
    <w:rsid w:val="00F1049F"/>
    <w:rsid w:val="00F10548"/>
    <w:rsid w:val="00F1076E"/>
    <w:rsid w:val="00F11500"/>
    <w:rsid w:val="00F11C05"/>
    <w:rsid w:val="00F11D82"/>
    <w:rsid w:val="00F11F28"/>
    <w:rsid w:val="00F126D2"/>
    <w:rsid w:val="00F1295A"/>
    <w:rsid w:val="00F12D63"/>
    <w:rsid w:val="00F12FA8"/>
    <w:rsid w:val="00F13191"/>
    <w:rsid w:val="00F131DA"/>
    <w:rsid w:val="00F13225"/>
    <w:rsid w:val="00F1335E"/>
    <w:rsid w:val="00F133EB"/>
    <w:rsid w:val="00F134CD"/>
    <w:rsid w:val="00F13602"/>
    <w:rsid w:val="00F13658"/>
    <w:rsid w:val="00F13931"/>
    <w:rsid w:val="00F13A9B"/>
    <w:rsid w:val="00F13AD6"/>
    <w:rsid w:val="00F13BC9"/>
    <w:rsid w:val="00F13CC6"/>
    <w:rsid w:val="00F13D17"/>
    <w:rsid w:val="00F13DF4"/>
    <w:rsid w:val="00F143EE"/>
    <w:rsid w:val="00F14488"/>
    <w:rsid w:val="00F14703"/>
    <w:rsid w:val="00F14822"/>
    <w:rsid w:val="00F14922"/>
    <w:rsid w:val="00F14AA9"/>
    <w:rsid w:val="00F14B4C"/>
    <w:rsid w:val="00F1543C"/>
    <w:rsid w:val="00F1570E"/>
    <w:rsid w:val="00F158E2"/>
    <w:rsid w:val="00F159F5"/>
    <w:rsid w:val="00F15A71"/>
    <w:rsid w:val="00F15D56"/>
    <w:rsid w:val="00F161C3"/>
    <w:rsid w:val="00F1644B"/>
    <w:rsid w:val="00F16746"/>
    <w:rsid w:val="00F1699B"/>
    <w:rsid w:val="00F16DBD"/>
    <w:rsid w:val="00F16E69"/>
    <w:rsid w:val="00F172BD"/>
    <w:rsid w:val="00F173C5"/>
    <w:rsid w:val="00F1779B"/>
    <w:rsid w:val="00F17FE9"/>
    <w:rsid w:val="00F20306"/>
    <w:rsid w:val="00F2119E"/>
    <w:rsid w:val="00F2166F"/>
    <w:rsid w:val="00F21770"/>
    <w:rsid w:val="00F21DA4"/>
    <w:rsid w:val="00F21DF3"/>
    <w:rsid w:val="00F21FA6"/>
    <w:rsid w:val="00F2210B"/>
    <w:rsid w:val="00F22450"/>
    <w:rsid w:val="00F2253D"/>
    <w:rsid w:val="00F22780"/>
    <w:rsid w:val="00F228F5"/>
    <w:rsid w:val="00F22AEB"/>
    <w:rsid w:val="00F22EC1"/>
    <w:rsid w:val="00F2313C"/>
    <w:rsid w:val="00F2319B"/>
    <w:rsid w:val="00F231BF"/>
    <w:rsid w:val="00F23417"/>
    <w:rsid w:val="00F235D8"/>
    <w:rsid w:val="00F23B8D"/>
    <w:rsid w:val="00F23D6B"/>
    <w:rsid w:val="00F24066"/>
    <w:rsid w:val="00F24266"/>
    <w:rsid w:val="00F242DB"/>
    <w:rsid w:val="00F24698"/>
    <w:rsid w:val="00F24737"/>
    <w:rsid w:val="00F248C1"/>
    <w:rsid w:val="00F24A96"/>
    <w:rsid w:val="00F255C2"/>
    <w:rsid w:val="00F25747"/>
    <w:rsid w:val="00F259BC"/>
    <w:rsid w:val="00F25A99"/>
    <w:rsid w:val="00F25DE6"/>
    <w:rsid w:val="00F2628E"/>
    <w:rsid w:val="00F262BB"/>
    <w:rsid w:val="00F263B2"/>
    <w:rsid w:val="00F26546"/>
    <w:rsid w:val="00F267CA"/>
    <w:rsid w:val="00F267E8"/>
    <w:rsid w:val="00F268AF"/>
    <w:rsid w:val="00F26901"/>
    <w:rsid w:val="00F26905"/>
    <w:rsid w:val="00F26BAA"/>
    <w:rsid w:val="00F26BB0"/>
    <w:rsid w:val="00F26CA3"/>
    <w:rsid w:val="00F26E75"/>
    <w:rsid w:val="00F27211"/>
    <w:rsid w:val="00F2774E"/>
    <w:rsid w:val="00F27BCA"/>
    <w:rsid w:val="00F27FF2"/>
    <w:rsid w:val="00F308EF"/>
    <w:rsid w:val="00F30CAF"/>
    <w:rsid w:val="00F30D3A"/>
    <w:rsid w:val="00F30E53"/>
    <w:rsid w:val="00F31068"/>
    <w:rsid w:val="00F3137F"/>
    <w:rsid w:val="00F31795"/>
    <w:rsid w:val="00F31BF5"/>
    <w:rsid w:val="00F31CB8"/>
    <w:rsid w:val="00F31FE8"/>
    <w:rsid w:val="00F320BE"/>
    <w:rsid w:val="00F320FA"/>
    <w:rsid w:val="00F3217A"/>
    <w:rsid w:val="00F323EC"/>
    <w:rsid w:val="00F32432"/>
    <w:rsid w:val="00F32921"/>
    <w:rsid w:val="00F33162"/>
    <w:rsid w:val="00F331B7"/>
    <w:rsid w:val="00F3342F"/>
    <w:rsid w:val="00F338FC"/>
    <w:rsid w:val="00F33C28"/>
    <w:rsid w:val="00F33FA2"/>
    <w:rsid w:val="00F34259"/>
    <w:rsid w:val="00F34377"/>
    <w:rsid w:val="00F3484C"/>
    <w:rsid w:val="00F34FE4"/>
    <w:rsid w:val="00F350AF"/>
    <w:rsid w:val="00F3537B"/>
    <w:rsid w:val="00F354BF"/>
    <w:rsid w:val="00F35582"/>
    <w:rsid w:val="00F358E1"/>
    <w:rsid w:val="00F35D01"/>
    <w:rsid w:val="00F361DF"/>
    <w:rsid w:val="00F3650B"/>
    <w:rsid w:val="00F365BC"/>
    <w:rsid w:val="00F36753"/>
    <w:rsid w:val="00F36838"/>
    <w:rsid w:val="00F36996"/>
    <w:rsid w:val="00F36CBF"/>
    <w:rsid w:val="00F36CF6"/>
    <w:rsid w:val="00F370BA"/>
    <w:rsid w:val="00F372B0"/>
    <w:rsid w:val="00F37325"/>
    <w:rsid w:val="00F374F9"/>
    <w:rsid w:val="00F37547"/>
    <w:rsid w:val="00F376A9"/>
    <w:rsid w:val="00F3784D"/>
    <w:rsid w:val="00F37B7F"/>
    <w:rsid w:val="00F37BFD"/>
    <w:rsid w:val="00F40853"/>
    <w:rsid w:val="00F40CE7"/>
    <w:rsid w:val="00F40DDC"/>
    <w:rsid w:val="00F40FA0"/>
    <w:rsid w:val="00F4103D"/>
    <w:rsid w:val="00F41138"/>
    <w:rsid w:val="00F4129D"/>
    <w:rsid w:val="00F412F0"/>
    <w:rsid w:val="00F413C5"/>
    <w:rsid w:val="00F41467"/>
    <w:rsid w:val="00F41710"/>
    <w:rsid w:val="00F4203B"/>
    <w:rsid w:val="00F424BA"/>
    <w:rsid w:val="00F42808"/>
    <w:rsid w:val="00F428FE"/>
    <w:rsid w:val="00F42BB2"/>
    <w:rsid w:val="00F42C49"/>
    <w:rsid w:val="00F431E9"/>
    <w:rsid w:val="00F433E2"/>
    <w:rsid w:val="00F43743"/>
    <w:rsid w:val="00F43BC2"/>
    <w:rsid w:val="00F43C00"/>
    <w:rsid w:val="00F43CFB"/>
    <w:rsid w:val="00F4433C"/>
    <w:rsid w:val="00F44388"/>
    <w:rsid w:val="00F44485"/>
    <w:rsid w:val="00F444CB"/>
    <w:rsid w:val="00F44B4C"/>
    <w:rsid w:val="00F44C78"/>
    <w:rsid w:val="00F44DEC"/>
    <w:rsid w:val="00F44EEA"/>
    <w:rsid w:val="00F44EEF"/>
    <w:rsid w:val="00F45092"/>
    <w:rsid w:val="00F45632"/>
    <w:rsid w:val="00F45842"/>
    <w:rsid w:val="00F45BE5"/>
    <w:rsid w:val="00F45C14"/>
    <w:rsid w:val="00F45E93"/>
    <w:rsid w:val="00F45FB2"/>
    <w:rsid w:val="00F461D7"/>
    <w:rsid w:val="00F462A9"/>
    <w:rsid w:val="00F46384"/>
    <w:rsid w:val="00F463C3"/>
    <w:rsid w:val="00F46448"/>
    <w:rsid w:val="00F464F4"/>
    <w:rsid w:val="00F46506"/>
    <w:rsid w:val="00F46ACE"/>
    <w:rsid w:val="00F46DAC"/>
    <w:rsid w:val="00F46DDF"/>
    <w:rsid w:val="00F46FDC"/>
    <w:rsid w:val="00F4717E"/>
    <w:rsid w:val="00F47286"/>
    <w:rsid w:val="00F47293"/>
    <w:rsid w:val="00F472F1"/>
    <w:rsid w:val="00F4793C"/>
    <w:rsid w:val="00F47E05"/>
    <w:rsid w:val="00F50002"/>
    <w:rsid w:val="00F50006"/>
    <w:rsid w:val="00F50009"/>
    <w:rsid w:val="00F50556"/>
    <w:rsid w:val="00F506A5"/>
    <w:rsid w:val="00F508AC"/>
    <w:rsid w:val="00F50A8C"/>
    <w:rsid w:val="00F50E66"/>
    <w:rsid w:val="00F50E8B"/>
    <w:rsid w:val="00F5107E"/>
    <w:rsid w:val="00F513B8"/>
    <w:rsid w:val="00F514E4"/>
    <w:rsid w:val="00F51855"/>
    <w:rsid w:val="00F5206E"/>
    <w:rsid w:val="00F52354"/>
    <w:rsid w:val="00F5277F"/>
    <w:rsid w:val="00F52858"/>
    <w:rsid w:val="00F52B3E"/>
    <w:rsid w:val="00F533C0"/>
    <w:rsid w:val="00F53A35"/>
    <w:rsid w:val="00F53A43"/>
    <w:rsid w:val="00F53A77"/>
    <w:rsid w:val="00F53ADD"/>
    <w:rsid w:val="00F53CE3"/>
    <w:rsid w:val="00F53D02"/>
    <w:rsid w:val="00F53D86"/>
    <w:rsid w:val="00F54231"/>
    <w:rsid w:val="00F54451"/>
    <w:rsid w:val="00F5459A"/>
    <w:rsid w:val="00F54DB4"/>
    <w:rsid w:val="00F552DE"/>
    <w:rsid w:val="00F555F8"/>
    <w:rsid w:val="00F558F4"/>
    <w:rsid w:val="00F55912"/>
    <w:rsid w:val="00F5599F"/>
    <w:rsid w:val="00F559EE"/>
    <w:rsid w:val="00F55CA2"/>
    <w:rsid w:val="00F55D53"/>
    <w:rsid w:val="00F55DB3"/>
    <w:rsid w:val="00F55DD7"/>
    <w:rsid w:val="00F55F47"/>
    <w:rsid w:val="00F563EA"/>
    <w:rsid w:val="00F56C9E"/>
    <w:rsid w:val="00F56DE9"/>
    <w:rsid w:val="00F57462"/>
    <w:rsid w:val="00F57B6A"/>
    <w:rsid w:val="00F57B78"/>
    <w:rsid w:val="00F57C13"/>
    <w:rsid w:val="00F57EC3"/>
    <w:rsid w:val="00F57F12"/>
    <w:rsid w:val="00F604DB"/>
    <w:rsid w:val="00F60613"/>
    <w:rsid w:val="00F60BB4"/>
    <w:rsid w:val="00F60CEE"/>
    <w:rsid w:val="00F60F41"/>
    <w:rsid w:val="00F61082"/>
    <w:rsid w:val="00F615C4"/>
    <w:rsid w:val="00F616E0"/>
    <w:rsid w:val="00F6170D"/>
    <w:rsid w:val="00F61808"/>
    <w:rsid w:val="00F61A18"/>
    <w:rsid w:val="00F61AAF"/>
    <w:rsid w:val="00F61C5A"/>
    <w:rsid w:val="00F61CD1"/>
    <w:rsid w:val="00F622FC"/>
    <w:rsid w:val="00F6242A"/>
    <w:rsid w:val="00F625A4"/>
    <w:rsid w:val="00F625D4"/>
    <w:rsid w:val="00F62A61"/>
    <w:rsid w:val="00F62C03"/>
    <w:rsid w:val="00F6312D"/>
    <w:rsid w:val="00F6363C"/>
    <w:rsid w:val="00F63904"/>
    <w:rsid w:val="00F63CA4"/>
    <w:rsid w:val="00F63CC8"/>
    <w:rsid w:val="00F63E1F"/>
    <w:rsid w:val="00F63F55"/>
    <w:rsid w:val="00F64323"/>
    <w:rsid w:val="00F6485D"/>
    <w:rsid w:val="00F648C0"/>
    <w:rsid w:val="00F64C7D"/>
    <w:rsid w:val="00F65010"/>
    <w:rsid w:val="00F65296"/>
    <w:rsid w:val="00F655B2"/>
    <w:rsid w:val="00F65A44"/>
    <w:rsid w:val="00F65A85"/>
    <w:rsid w:val="00F65AFD"/>
    <w:rsid w:val="00F65F08"/>
    <w:rsid w:val="00F65FEB"/>
    <w:rsid w:val="00F660DA"/>
    <w:rsid w:val="00F664E5"/>
    <w:rsid w:val="00F66521"/>
    <w:rsid w:val="00F665D6"/>
    <w:rsid w:val="00F6664A"/>
    <w:rsid w:val="00F6686D"/>
    <w:rsid w:val="00F66D97"/>
    <w:rsid w:val="00F6732F"/>
    <w:rsid w:val="00F67736"/>
    <w:rsid w:val="00F67ADA"/>
    <w:rsid w:val="00F67D80"/>
    <w:rsid w:val="00F70538"/>
    <w:rsid w:val="00F70552"/>
    <w:rsid w:val="00F70703"/>
    <w:rsid w:val="00F70755"/>
    <w:rsid w:val="00F707B6"/>
    <w:rsid w:val="00F70C40"/>
    <w:rsid w:val="00F70E3D"/>
    <w:rsid w:val="00F7103B"/>
    <w:rsid w:val="00F71163"/>
    <w:rsid w:val="00F7146E"/>
    <w:rsid w:val="00F714C3"/>
    <w:rsid w:val="00F7179E"/>
    <w:rsid w:val="00F71C70"/>
    <w:rsid w:val="00F71F3F"/>
    <w:rsid w:val="00F7259B"/>
    <w:rsid w:val="00F728C6"/>
    <w:rsid w:val="00F728D1"/>
    <w:rsid w:val="00F72B2C"/>
    <w:rsid w:val="00F72C7F"/>
    <w:rsid w:val="00F737F6"/>
    <w:rsid w:val="00F73A3A"/>
    <w:rsid w:val="00F73B84"/>
    <w:rsid w:val="00F73E0A"/>
    <w:rsid w:val="00F73E5C"/>
    <w:rsid w:val="00F73EA3"/>
    <w:rsid w:val="00F73F89"/>
    <w:rsid w:val="00F7400F"/>
    <w:rsid w:val="00F742AF"/>
    <w:rsid w:val="00F745A8"/>
    <w:rsid w:val="00F7499C"/>
    <w:rsid w:val="00F74C31"/>
    <w:rsid w:val="00F75002"/>
    <w:rsid w:val="00F753D4"/>
    <w:rsid w:val="00F7555A"/>
    <w:rsid w:val="00F75885"/>
    <w:rsid w:val="00F75A6E"/>
    <w:rsid w:val="00F75B84"/>
    <w:rsid w:val="00F75C21"/>
    <w:rsid w:val="00F75C85"/>
    <w:rsid w:val="00F75F0F"/>
    <w:rsid w:val="00F76088"/>
    <w:rsid w:val="00F7662D"/>
    <w:rsid w:val="00F76AC9"/>
    <w:rsid w:val="00F76C3D"/>
    <w:rsid w:val="00F76E4C"/>
    <w:rsid w:val="00F77093"/>
    <w:rsid w:val="00F77394"/>
    <w:rsid w:val="00F77492"/>
    <w:rsid w:val="00F775B9"/>
    <w:rsid w:val="00F77664"/>
    <w:rsid w:val="00F778B9"/>
    <w:rsid w:val="00F77A43"/>
    <w:rsid w:val="00F77B36"/>
    <w:rsid w:val="00F77B8D"/>
    <w:rsid w:val="00F77C11"/>
    <w:rsid w:val="00F77C38"/>
    <w:rsid w:val="00F77D0E"/>
    <w:rsid w:val="00F77D4E"/>
    <w:rsid w:val="00F77E37"/>
    <w:rsid w:val="00F80131"/>
    <w:rsid w:val="00F80591"/>
    <w:rsid w:val="00F807AD"/>
    <w:rsid w:val="00F808C2"/>
    <w:rsid w:val="00F809BF"/>
    <w:rsid w:val="00F80AA7"/>
    <w:rsid w:val="00F80CC1"/>
    <w:rsid w:val="00F80FFC"/>
    <w:rsid w:val="00F810CD"/>
    <w:rsid w:val="00F812AA"/>
    <w:rsid w:val="00F81719"/>
    <w:rsid w:val="00F81847"/>
    <w:rsid w:val="00F818F4"/>
    <w:rsid w:val="00F81B06"/>
    <w:rsid w:val="00F81E76"/>
    <w:rsid w:val="00F82115"/>
    <w:rsid w:val="00F822F4"/>
    <w:rsid w:val="00F825A3"/>
    <w:rsid w:val="00F82631"/>
    <w:rsid w:val="00F82AA6"/>
    <w:rsid w:val="00F82E20"/>
    <w:rsid w:val="00F82E31"/>
    <w:rsid w:val="00F82E37"/>
    <w:rsid w:val="00F83492"/>
    <w:rsid w:val="00F83745"/>
    <w:rsid w:val="00F83926"/>
    <w:rsid w:val="00F8393A"/>
    <w:rsid w:val="00F83CFE"/>
    <w:rsid w:val="00F83EC4"/>
    <w:rsid w:val="00F83ECB"/>
    <w:rsid w:val="00F83FEA"/>
    <w:rsid w:val="00F841B3"/>
    <w:rsid w:val="00F843C1"/>
    <w:rsid w:val="00F844EE"/>
    <w:rsid w:val="00F8450C"/>
    <w:rsid w:val="00F849C9"/>
    <w:rsid w:val="00F84C87"/>
    <w:rsid w:val="00F84D3C"/>
    <w:rsid w:val="00F8505E"/>
    <w:rsid w:val="00F8506B"/>
    <w:rsid w:val="00F850AD"/>
    <w:rsid w:val="00F854A8"/>
    <w:rsid w:val="00F8556B"/>
    <w:rsid w:val="00F855A7"/>
    <w:rsid w:val="00F855B9"/>
    <w:rsid w:val="00F85973"/>
    <w:rsid w:val="00F85B9F"/>
    <w:rsid w:val="00F85CA7"/>
    <w:rsid w:val="00F85F13"/>
    <w:rsid w:val="00F8654D"/>
    <w:rsid w:val="00F86AB9"/>
    <w:rsid w:val="00F86B42"/>
    <w:rsid w:val="00F86C0D"/>
    <w:rsid w:val="00F86F2F"/>
    <w:rsid w:val="00F86F65"/>
    <w:rsid w:val="00F87197"/>
    <w:rsid w:val="00F87684"/>
    <w:rsid w:val="00F87C79"/>
    <w:rsid w:val="00F87D6E"/>
    <w:rsid w:val="00F87E42"/>
    <w:rsid w:val="00F87FCD"/>
    <w:rsid w:val="00F9011D"/>
    <w:rsid w:val="00F90193"/>
    <w:rsid w:val="00F902E5"/>
    <w:rsid w:val="00F90649"/>
    <w:rsid w:val="00F90664"/>
    <w:rsid w:val="00F907A8"/>
    <w:rsid w:val="00F90885"/>
    <w:rsid w:val="00F90FDB"/>
    <w:rsid w:val="00F9100F"/>
    <w:rsid w:val="00F91370"/>
    <w:rsid w:val="00F915AA"/>
    <w:rsid w:val="00F91622"/>
    <w:rsid w:val="00F917C5"/>
    <w:rsid w:val="00F91877"/>
    <w:rsid w:val="00F9187F"/>
    <w:rsid w:val="00F918C8"/>
    <w:rsid w:val="00F91B38"/>
    <w:rsid w:val="00F91CEA"/>
    <w:rsid w:val="00F922EF"/>
    <w:rsid w:val="00F92445"/>
    <w:rsid w:val="00F924BA"/>
    <w:rsid w:val="00F92589"/>
    <w:rsid w:val="00F927A1"/>
    <w:rsid w:val="00F93139"/>
    <w:rsid w:val="00F936B4"/>
    <w:rsid w:val="00F93A58"/>
    <w:rsid w:val="00F93A8C"/>
    <w:rsid w:val="00F93B88"/>
    <w:rsid w:val="00F93E4C"/>
    <w:rsid w:val="00F94275"/>
    <w:rsid w:val="00F9436E"/>
    <w:rsid w:val="00F944BF"/>
    <w:rsid w:val="00F9468D"/>
    <w:rsid w:val="00F94929"/>
    <w:rsid w:val="00F94991"/>
    <w:rsid w:val="00F94A3B"/>
    <w:rsid w:val="00F94FFE"/>
    <w:rsid w:val="00F95237"/>
    <w:rsid w:val="00F9562F"/>
    <w:rsid w:val="00F95769"/>
    <w:rsid w:val="00F95CB0"/>
    <w:rsid w:val="00F95D7B"/>
    <w:rsid w:val="00F95DF2"/>
    <w:rsid w:val="00F9651E"/>
    <w:rsid w:val="00F9672C"/>
    <w:rsid w:val="00F96A3C"/>
    <w:rsid w:val="00F96A6D"/>
    <w:rsid w:val="00F96D6D"/>
    <w:rsid w:val="00F96F83"/>
    <w:rsid w:val="00F970FE"/>
    <w:rsid w:val="00F97169"/>
    <w:rsid w:val="00F97268"/>
    <w:rsid w:val="00F97423"/>
    <w:rsid w:val="00F975CE"/>
    <w:rsid w:val="00F97861"/>
    <w:rsid w:val="00F97BBB"/>
    <w:rsid w:val="00FA018B"/>
    <w:rsid w:val="00FA027C"/>
    <w:rsid w:val="00FA0476"/>
    <w:rsid w:val="00FA04D5"/>
    <w:rsid w:val="00FA0668"/>
    <w:rsid w:val="00FA0710"/>
    <w:rsid w:val="00FA087F"/>
    <w:rsid w:val="00FA0CDF"/>
    <w:rsid w:val="00FA0E60"/>
    <w:rsid w:val="00FA10FF"/>
    <w:rsid w:val="00FA1176"/>
    <w:rsid w:val="00FA121E"/>
    <w:rsid w:val="00FA142A"/>
    <w:rsid w:val="00FA1661"/>
    <w:rsid w:val="00FA2155"/>
    <w:rsid w:val="00FA2177"/>
    <w:rsid w:val="00FA2807"/>
    <w:rsid w:val="00FA2CDB"/>
    <w:rsid w:val="00FA2D6E"/>
    <w:rsid w:val="00FA2DA5"/>
    <w:rsid w:val="00FA2E05"/>
    <w:rsid w:val="00FA31A5"/>
    <w:rsid w:val="00FA342F"/>
    <w:rsid w:val="00FA3436"/>
    <w:rsid w:val="00FA34BF"/>
    <w:rsid w:val="00FA3D00"/>
    <w:rsid w:val="00FA3E5C"/>
    <w:rsid w:val="00FA3F17"/>
    <w:rsid w:val="00FA4A6A"/>
    <w:rsid w:val="00FA4C98"/>
    <w:rsid w:val="00FA4EC4"/>
    <w:rsid w:val="00FA4F97"/>
    <w:rsid w:val="00FA4FAC"/>
    <w:rsid w:val="00FA52B0"/>
    <w:rsid w:val="00FA53FA"/>
    <w:rsid w:val="00FA556C"/>
    <w:rsid w:val="00FA58E0"/>
    <w:rsid w:val="00FA5DB5"/>
    <w:rsid w:val="00FA5DCE"/>
    <w:rsid w:val="00FA5DEF"/>
    <w:rsid w:val="00FA5EDD"/>
    <w:rsid w:val="00FA627B"/>
    <w:rsid w:val="00FA65C4"/>
    <w:rsid w:val="00FA68A4"/>
    <w:rsid w:val="00FA68EE"/>
    <w:rsid w:val="00FA698C"/>
    <w:rsid w:val="00FA69AB"/>
    <w:rsid w:val="00FA6B56"/>
    <w:rsid w:val="00FA6C1B"/>
    <w:rsid w:val="00FA6CE6"/>
    <w:rsid w:val="00FA6D81"/>
    <w:rsid w:val="00FA6ECF"/>
    <w:rsid w:val="00FA7453"/>
    <w:rsid w:val="00FA7509"/>
    <w:rsid w:val="00FA77D9"/>
    <w:rsid w:val="00FA7907"/>
    <w:rsid w:val="00FA799D"/>
    <w:rsid w:val="00FA79D1"/>
    <w:rsid w:val="00FA7B28"/>
    <w:rsid w:val="00FA7C55"/>
    <w:rsid w:val="00FA7CBC"/>
    <w:rsid w:val="00FA7E73"/>
    <w:rsid w:val="00FB031E"/>
    <w:rsid w:val="00FB03AB"/>
    <w:rsid w:val="00FB050E"/>
    <w:rsid w:val="00FB055C"/>
    <w:rsid w:val="00FB07F5"/>
    <w:rsid w:val="00FB0B66"/>
    <w:rsid w:val="00FB0BE7"/>
    <w:rsid w:val="00FB0C24"/>
    <w:rsid w:val="00FB0D10"/>
    <w:rsid w:val="00FB0E5C"/>
    <w:rsid w:val="00FB0EE2"/>
    <w:rsid w:val="00FB0FEB"/>
    <w:rsid w:val="00FB1407"/>
    <w:rsid w:val="00FB14D0"/>
    <w:rsid w:val="00FB1B6C"/>
    <w:rsid w:val="00FB1CC8"/>
    <w:rsid w:val="00FB2294"/>
    <w:rsid w:val="00FB256F"/>
    <w:rsid w:val="00FB2630"/>
    <w:rsid w:val="00FB2AB1"/>
    <w:rsid w:val="00FB2BF4"/>
    <w:rsid w:val="00FB2DE8"/>
    <w:rsid w:val="00FB2F6E"/>
    <w:rsid w:val="00FB30D2"/>
    <w:rsid w:val="00FB41AB"/>
    <w:rsid w:val="00FB439D"/>
    <w:rsid w:val="00FB450E"/>
    <w:rsid w:val="00FB46F4"/>
    <w:rsid w:val="00FB517F"/>
    <w:rsid w:val="00FB54F2"/>
    <w:rsid w:val="00FB57FE"/>
    <w:rsid w:val="00FB5CF4"/>
    <w:rsid w:val="00FB61FE"/>
    <w:rsid w:val="00FB626F"/>
    <w:rsid w:val="00FB6568"/>
    <w:rsid w:val="00FB6C78"/>
    <w:rsid w:val="00FB6CF8"/>
    <w:rsid w:val="00FB6DD8"/>
    <w:rsid w:val="00FB6E1C"/>
    <w:rsid w:val="00FB6FB5"/>
    <w:rsid w:val="00FB71DA"/>
    <w:rsid w:val="00FB73A0"/>
    <w:rsid w:val="00FB754B"/>
    <w:rsid w:val="00FB75A1"/>
    <w:rsid w:val="00FB7807"/>
    <w:rsid w:val="00FB7847"/>
    <w:rsid w:val="00FB7887"/>
    <w:rsid w:val="00FC04CC"/>
    <w:rsid w:val="00FC0530"/>
    <w:rsid w:val="00FC0602"/>
    <w:rsid w:val="00FC0F67"/>
    <w:rsid w:val="00FC1192"/>
    <w:rsid w:val="00FC1358"/>
    <w:rsid w:val="00FC149B"/>
    <w:rsid w:val="00FC14D1"/>
    <w:rsid w:val="00FC1544"/>
    <w:rsid w:val="00FC1595"/>
    <w:rsid w:val="00FC16B3"/>
    <w:rsid w:val="00FC1C13"/>
    <w:rsid w:val="00FC1D9A"/>
    <w:rsid w:val="00FC1F23"/>
    <w:rsid w:val="00FC2297"/>
    <w:rsid w:val="00FC2341"/>
    <w:rsid w:val="00FC2787"/>
    <w:rsid w:val="00FC2991"/>
    <w:rsid w:val="00FC29D6"/>
    <w:rsid w:val="00FC2C35"/>
    <w:rsid w:val="00FC2EF1"/>
    <w:rsid w:val="00FC2EF3"/>
    <w:rsid w:val="00FC2F5A"/>
    <w:rsid w:val="00FC31F6"/>
    <w:rsid w:val="00FC349E"/>
    <w:rsid w:val="00FC385A"/>
    <w:rsid w:val="00FC38BB"/>
    <w:rsid w:val="00FC3AA8"/>
    <w:rsid w:val="00FC3DB0"/>
    <w:rsid w:val="00FC3DD9"/>
    <w:rsid w:val="00FC421C"/>
    <w:rsid w:val="00FC43C6"/>
    <w:rsid w:val="00FC445F"/>
    <w:rsid w:val="00FC459F"/>
    <w:rsid w:val="00FC45F7"/>
    <w:rsid w:val="00FC4685"/>
    <w:rsid w:val="00FC4B46"/>
    <w:rsid w:val="00FC4FBD"/>
    <w:rsid w:val="00FC5157"/>
    <w:rsid w:val="00FC5336"/>
    <w:rsid w:val="00FC55F0"/>
    <w:rsid w:val="00FC57D7"/>
    <w:rsid w:val="00FC58AA"/>
    <w:rsid w:val="00FC5DDA"/>
    <w:rsid w:val="00FC60B6"/>
    <w:rsid w:val="00FC63E9"/>
    <w:rsid w:val="00FC6579"/>
    <w:rsid w:val="00FC6A39"/>
    <w:rsid w:val="00FC6E70"/>
    <w:rsid w:val="00FC7203"/>
    <w:rsid w:val="00FC726B"/>
    <w:rsid w:val="00FC745E"/>
    <w:rsid w:val="00FC7730"/>
    <w:rsid w:val="00FC7765"/>
    <w:rsid w:val="00FC78DD"/>
    <w:rsid w:val="00FC7D2E"/>
    <w:rsid w:val="00FC7EAA"/>
    <w:rsid w:val="00FD0067"/>
    <w:rsid w:val="00FD0742"/>
    <w:rsid w:val="00FD0A3C"/>
    <w:rsid w:val="00FD0A86"/>
    <w:rsid w:val="00FD0BFF"/>
    <w:rsid w:val="00FD0E11"/>
    <w:rsid w:val="00FD0F9F"/>
    <w:rsid w:val="00FD100E"/>
    <w:rsid w:val="00FD1261"/>
    <w:rsid w:val="00FD1581"/>
    <w:rsid w:val="00FD17F3"/>
    <w:rsid w:val="00FD1828"/>
    <w:rsid w:val="00FD198C"/>
    <w:rsid w:val="00FD1E41"/>
    <w:rsid w:val="00FD1F50"/>
    <w:rsid w:val="00FD210D"/>
    <w:rsid w:val="00FD2279"/>
    <w:rsid w:val="00FD237D"/>
    <w:rsid w:val="00FD23CD"/>
    <w:rsid w:val="00FD2614"/>
    <w:rsid w:val="00FD287B"/>
    <w:rsid w:val="00FD2D5A"/>
    <w:rsid w:val="00FD3546"/>
    <w:rsid w:val="00FD3867"/>
    <w:rsid w:val="00FD3CCD"/>
    <w:rsid w:val="00FD3D82"/>
    <w:rsid w:val="00FD3F5E"/>
    <w:rsid w:val="00FD4002"/>
    <w:rsid w:val="00FD4231"/>
    <w:rsid w:val="00FD4368"/>
    <w:rsid w:val="00FD44D0"/>
    <w:rsid w:val="00FD4768"/>
    <w:rsid w:val="00FD482F"/>
    <w:rsid w:val="00FD489E"/>
    <w:rsid w:val="00FD4938"/>
    <w:rsid w:val="00FD4C0C"/>
    <w:rsid w:val="00FD4C6A"/>
    <w:rsid w:val="00FD4DA7"/>
    <w:rsid w:val="00FD4EDD"/>
    <w:rsid w:val="00FD4F07"/>
    <w:rsid w:val="00FD505E"/>
    <w:rsid w:val="00FD56F5"/>
    <w:rsid w:val="00FD5746"/>
    <w:rsid w:val="00FD575A"/>
    <w:rsid w:val="00FD58A8"/>
    <w:rsid w:val="00FD5A20"/>
    <w:rsid w:val="00FD5AFA"/>
    <w:rsid w:val="00FD5CAB"/>
    <w:rsid w:val="00FD5E80"/>
    <w:rsid w:val="00FD620F"/>
    <w:rsid w:val="00FD639F"/>
    <w:rsid w:val="00FD672B"/>
    <w:rsid w:val="00FD6954"/>
    <w:rsid w:val="00FD6B32"/>
    <w:rsid w:val="00FD6E8C"/>
    <w:rsid w:val="00FD7179"/>
    <w:rsid w:val="00FD75B7"/>
    <w:rsid w:val="00FD7C8F"/>
    <w:rsid w:val="00FD7EB0"/>
    <w:rsid w:val="00FD7F4F"/>
    <w:rsid w:val="00FE00E2"/>
    <w:rsid w:val="00FE0195"/>
    <w:rsid w:val="00FE04FA"/>
    <w:rsid w:val="00FE064F"/>
    <w:rsid w:val="00FE0907"/>
    <w:rsid w:val="00FE092F"/>
    <w:rsid w:val="00FE0AA6"/>
    <w:rsid w:val="00FE0AF4"/>
    <w:rsid w:val="00FE0DD5"/>
    <w:rsid w:val="00FE12C0"/>
    <w:rsid w:val="00FE1735"/>
    <w:rsid w:val="00FE19EF"/>
    <w:rsid w:val="00FE1B09"/>
    <w:rsid w:val="00FE1C2F"/>
    <w:rsid w:val="00FE1D76"/>
    <w:rsid w:val="00FE1EAD"/>
    <w:rsid w:val="00FE2191"/>
    <w:rsid w:val="00FE2216"/>
    <w:rsid w:val="00FE2FF3"/>
    <w:rsid w:val="00FE37F9"/>
    <w:rsid w:val="00FE3993"/>
    <w:rsid w:val="00FE39AD"/>
    <w:rsid w:val="00FE3AFF"/>
    <w:rsid w:val="00FE3B7B"/>
    <w:rsid w:val="00FE3BC9"/>
    <w:rsid w:val="00FE3C40"/>
    <w:rsid w:val="00FE4113"/>
    <w:rsid w:val="00FE4122"/>
    <w:rsid w:val="00FE416D"/>
    <w:rsid w:val="00FE42B2"/>
    <w:rsid w:val="00FE4A68"/>
    <w:rsid w:val="00FE4AC6"/>
    <w:rsid w:val="00FE4DB4"/>
    <w:rsid w:val="00FE52F5"/>
    <w:rsid w:val="00FE5311"/>
    <w:rsid w:val="00FE550C"/>
    <w:rsid w:val="00FE581C"/>
    <w:rsid w:val="00FE59CA"/>
    <w:rsid w:val="00FE59DF"/>
    <w:rsid w:val="00FE5F2C"/>
    <w:rsid w:val="00FE63F9"/>
    <w:rsid w:val="00FE63FD"/>
    <w:rsid w:val="00FE6757"/>
    <w:rsid w:val="00FE6783"/>
    <w:rsid w:val="00FE6ED6"/>
    <w:rsid w:val="00FE7048"/>
    <w:rsid w:val="00FE714B"/>
    <w:rsid w:val="00FE7263"/>
    <w:rsid w:val="00FE77DB"/>
    <w:rsid w:val="00FE7AD2"/>
    <w:rsid w:val="00FE7D7A"/>
    <w:rsid w:val="00FF0161"/>
    <w:rsid w:val="00FF03A7"/>
    <w:rsid w:val="00FF03B9"/>
    <w:rsid w:val="00FF051D"/>
    <w:rsid w:val="00FF0624"/>
    <w:rsid w:val="00FF06D7"/>
    <w:rsid w:val="00FF07E3"/>
    <w:rsid w:val="00FF0A9A"/>
    <w:rsid w:val="00FF0CEF"/>
    <w:rsid w:val="00FF0D7D"/>
    <w:rsid w:val="00FF1057"/>
    <w:rsid w:val="00FF10AD"/>
    <w:rsid w:val="00FF1171"/>
    <w:rsid w:val="00FF11E1"/>
    <w:rsid w:val="00FF13D9"/>
    <w:rsid w:val="00FF153E"/>
    <w:rsid w:val="00FF1575"/>
    <w:rsid w:val="00FF1B78"/>
    <w:rsid w:val="00FF1BCC"/>
    <w:rsid w:val="00FF28F2"/>
    <w:rsid w:val="00FF29D5"/>
    <w:rsid w:val="00FF2A49"/>
    <w:rsid w:val="00FF2D12"/>
    <w:rsid w:val="00FF2FC8"/>
    <w:rsid w:val="00FF30AF"/>
    <w:rsid w:val="00FF3559"/>
    <w:rsid w:val="00FF35FB"/>
    <w:rsid w:val="00FF3637"/>
    <w:rsid w:val="00FF370A"/>
    <w:rsid w:val="00FF3BAA"/>
    <w:rsid w:val="00FF3C08"/>
    <w:rsid w:val="00FF3FE2"/>
    <w:rsid w:val="00FF418C"/>
    <w:rsid w:val="00FF41D8"/>
    <w:rsid w:val="00FF44AC"/>
    <w:rsid w:val="00FF4667"/>
    <w:rsid w:val="00FF48A7"/>
    <w:rsid w:val="00FF4EFC"/>
    <w:rsid w:val="00FF537D"/>
    <w:rsid w:val="00FF53C2"/>
    <w:rsid w:val="00FF5574"/>
    <w:rsid w:val="00FF55A8"/>
    <w:rsid w:val="00FF5806"/>
    <w:rsid w:val="00FF5CA0"/>
    <w:rsid w:val="00FF6016"/>
    <w:rsid w:val="00FF603E"/>
    <w:rsid w:val="00FF6552"/>
    <w:rsid w:val="00FF65BB"/>
    <w:rsid w:val="00FF65F3"/>
    <w:rsid w:val="00FF6618"/>
    <w:rsid w:val="00FF6729"/>
    <w:rsid w:val="00FF69BF"/>
    <w:rsid w:val="00FF69C5"/>
    <w:rsid w:val="00FF6B95"/>
    <w:rsid w:val="00FF6D7A"/>
    <w:rsid w:val="00FF7286"/>
    <w:rsid w:val="00FF758F"/>
    <w:rsid w:val="00FF77EB"/>
    <w:rsid w:val="00FF7A9A"/>
    <w:rsid w:val="00FF7D4E"/>
    <w:rsid w:val="00FF7D60"/>
    <w:rsid w:val="00FF7F3F"/>
    <w:rsid w:val="00FF7FC5"/>
    <w:rsid w:val="00FF7FFE"/>
    <w:rsid w:val="01075B56"/>
    <w:rsid w:val="01769F7C"/>
    <w:rsid w:val="01A0F3CC"/>
    <w:rsid w:val="01C77ED6"/>
    <w:rsid w:val="01D9033B"/>
    <w:rsid w:val="01EA54EC"/>
    <w:rsid w:val="01FF44D2"/>
    <w:rsid w:val="025346D2"/>
    <w:rsid w:val="025CED11"/>
    <w:rsid w:val="02B0A39F"/>
    <w:rsid w:val="02B87311"/>
    <w:rsid w:val="02C0D956"/>
    <w:rsid w:val="02F53C05"/>
    <w:rsid w:val="02FE9ACC"/>
    <w:rsid w:val="030CC92D"/>
    <w:rsid w:val="03472CB8"/>
    <w:rsid w:val="037FE3B5"/>
    <w:rsid w:val="03941869"/>
    <w:rsid w:val="04C1BA4D"/>
    <w:rsid w:val="05194EBA"/>
    <w:rsid w:val="05501859"/>
    <w:rsid w:val="0569958E"/>
    <w:rsid w:val="05728D77"/>
    <w:rsid w:val="06665852"/>
    <w:rsid w:val="06685E68"/>
    <w:rsid w:val="069C6BCE"/>
    <w:rsid w:val="06AB8683"/>
    <w:rsid w:val="070ABA7D"/>
    <w:rsid w:val="070D2F6E"/>
    <w:rsid w:val="075B1C44"/>
    <w:rsid w:val="0764D418"/>
    <w:rsid w:val="0793D1AE"/>
    <w:rsid w:val="07E61724"/>
    <w:rsid w:val="07E88415"/>
    <w:rsid w:val="08BE629F"/>
    <w:rsid w:val="08CCE70F"/>
    <w:rsid w:val="0979DDBC"/>
    <w:rsid w:val="0993EAC1"/>
    <w:rsid w:val="09A88241"/>
    <w:rsid w:val="09C1155F"/>
    <w:rsid w:val="09E45B7B"/>
    <w:rsid w:val="0A0974F3"/>
    <w:rsid w:val="0A98453A"/>
    <w:rsid w:val="0AA2F1E4"/>
    <w:rsid w:val="0B2BD75A"/>
    <w:rsid w:val="0BF9F9AB"/>
    <w:rsid w:val="0C58727C"/>
    <w:rsid w:val="0C75E4DB"/>
    <w:rsid w:val="0C818AA5"/>
    <w:rsid w:val="0D07DB55"/>
    <w:rsid w:val="0D23765D"/>
    <w:rsid w:val="0D4449C8"/>
    <w:rsid w:val="0D4C1CD1"/>
    <w:rsid w:val="0D831B94"/>
    <w:rsid w:val="0D9361E7"/>
    <w:rsid w:val="0D9B2FF5"/>
    <w:rsid w:val="0DC78BD0"/>
    <w:rsid w:val="0E4C5E59"/>
    <w:rsid w:val="0E7C7769"/>
    <w:rsid w:val="0EEE0894"/>
    <w:rsid w:val="0F2AD8B7"/>
    <w:rsid w:val="0F71D7E6"/>
    <w:rsid w:val="0F9355B7"/>
    <w:rsid w:val="0F9FF858"/>
    <w:rsid w:val="0FA99966"/>
    <w:rsid w:val="0FC10BB8"/>
    <w:rsid w:val="10274064"/>
    <w:rsid w:val="1080EF91"/>
    <w:rsid w:val="11040D93"/>
    <w:rsid w:val="11B7CB00"/>
    <w:rsid w:val="11E5A6E7"/>
    <w:rsid w:val="122A420B"/>
    <w:rsid w:val="122C63A9"/>
    <w:rsid w:val="1237F9FF"/>
    <w:rsid w:val="132BEA3F"/>
    <w:rsid w:val="134DD6EE"/>
    <w:rsid w:val="137A28B7"/>
    <w:rsid w:val="13A3744F"/>
    <w:rsid w:val="13CAD0E3"/>
    <w:rsid w:val="14131251"/>
    <w:rsid w:val="1452489C"/>
    <w:rsid w:val="1474B217"/>
    <w:rsid w:val="14CA09C3"/>
    <w:rsid w:val="14E69527"/>
    <w:rsid w:val="154C8FB6"/>
    <w:rsid w:val="1580ABC6"/>
    <w:rsid w:val="15F1B48B"/>
    <w:rsid w:val="1624995F"/>
    <w:rsid w:val="16263050"/>
    <w:rsid w:val="16C5F464"/>
    <w:rsid w:val="16DE292F"/>
    <w:rsid w:val="16F19FB2"/>
    <w:rsid w:val="1716F5DD"/>
    <w:rsid w:val="178DF04B"/>
    <w:rsid w:val="17A0E0BC"/>
    <w:rsid w:val="183E1AA3"/>
    <w:rsid w:val="184B3E08"/>
    <w:rsid w:val="1852D73F"/>
    <w:rsid w:val="1858BF52"/>
    <w:rsid w:val="18AD4717"/>
    <w:rsid w:val="19070ED8"/>
    <w:rsid w:val="190ABD43"/>
    <w:rsid w:val="194D6F08"/>
    <w:rsid w:val="1A216ED7"/>
    <w:rsid w:val="1A2E65FF"/>
    <w:rsid w:val="1A3FC32C"/>
    <w:rsid w:val="1A5862AA"/>
    <w:rsid w:val="1AD4CCA0"/>
    <w:rsid w:val="1BB7CE30"/>
    <w:rsid w:val="1BD5AFC5"/>
    <w:rsid w:val="1C0C3DDC"/>
    <w:rsid w:val="1C8A4245"/>
    <w:rsid w:val="1C95DAAE"/>
    <w:rsid w:val="1CA3927B"/>
    <w:rsid w:val="1CABD77D"/>
    <w:rsid w:val="1CF570D8"/>
    <w:rsid w:val="1D4DF88D"/>
    <w:rsid w:val="1D543BC6"/>
    <w:rsid w:val="1D5B889D"/>
    <w:rsid w:val="1E18CA86"/>
    <w:rsid w:val="1E31B5A7"/>
    <w:rsid w:val="1E66AB4E"/>
    <w:rsid w:val="1E6891AE"/>
    <w:rsid w:val="1EDE46C0"/>
    <w:rsid w:val="1EFA84BB"/>
    <w:rsid w:val="1F32A129"/>
    <w:rsid w:val="1F525F2E"/>
    <w:rsid w:val="1FCFEBF3"/>
    <w:rsid w:val="1FD0EFB3"/>
    <w:rsid w:val="2020016F"/>
    <w:rsid w:val="207B5800"/>
    <w:rsid w:val="20916DBE"/>
    <w:rsid w:val="20B4FC2D"/>
    <w:rsid w:val="20DACE4C"/>
    <w:rsid w:val="20EF2463"/>
    <w:rsid w:val="2140031C"/>
    <w:rsid w:val="2147CED1"/>
    <w:rsid w:val="217E2DBC"/>
    <w:rsid w:val="21B9D196"/>
    <w:rsid w:val="21D8A8D3"/>
    <w:rsid w:val="21D9147A"/>
    <w:rsid w:val="21D9AA51"/>
    <w:rsid w:val="22B8D030"/>
    <w:rsid w:val="22CB2D80"/>
    <w:rsid w:val="2303BBA7"/>
    <w:rsid w:val="2348453B"/>
    <w:rsid w:val="23D41BD3"/>
    <w:rsid w:val="240A427D"/>
    <w:rsid w:val="244089A6"/>
    <w:rsid w:val="244CDD5C"/>
    <w:rsid w:val="24573529"/>
    <w:rsid w:val="24578A20"/>
    <w:rsid w:val="2462003C"/>
    <w:rsid w:val="24961C90"/>
    <w:rsid w:val="24DD5DBD"/>
    <w:rsid w:val="24E96DB3"/>
    <w:rsid w:val="24F64D7B"/>
    <w:rsid w:val="2585B1EE"/>
    <w:rsid w:val="25EFA737"/>
    <w:rsid w:val="26048E1B"/>
    <w:rsid w:val="2610A79B"/>
    <w:rsid w:val="261C07DC"/>
    <w:rsid w:val="264EC160"/>
    <w:rsid w:val="26A014B4"/>
    <w:rsid w:val="26AEA2A4"/>
    <w:rsid w:val="26BB2715"/>
    <w:rsid w:val="26D70AA1"/>
    <w:rsid w:val="26E7AD4E"/>
    <w:rsid w:val="26FBA731"/>
    <w:rsid w:val="270C9368"/>
    <w:rsid w:val="2716A5F0"/>
    <w:rsid w:val="2724C8CB"/>
    <w:rsid w:val="27490478"/>
    <w:rsid w:val="27677B35"/>
    <w:rsid w:val="27E0713F"/>
    <w:rsid w:val="2887C0D1"/>
    <w:rsid w:val="295457CC"/>
    <w:rsid w:val="298858A3"/>
    <w:rsid w:val="299B5C15"/>
    <w:rsid w:val="29F6777D"/>
    <w:rsid w:val="29FE22D5"/>
    <w:rsid w:val="2A2B9482"/>
    <w:rsid w:val="2A8FEB56"/>
    <w:rsid w:val="2B09F959"/>
    <w:rsid w:val="2B37FE5C"/>
    <w:rsid w:val="2B7A3D5A"/>
    <w:rsid w:val="2B85A29A"/>
    <w:rsid w:val="2BB01EBB"/>
    <w:rsid w:val="2BDE8591"/>
    <w:rsid w:val="2C07F58D"/>
    <w:rsid w:val="2C119E1E"/>
    <w:rsid w:val="2C5314B9"/>
    <w:rsid w:val="2C666929"/>
    <w:rsid w:val="2CB7E8F2"/>
    <w:rsid w:val="2CD396BC"/>
    <w:rsid w:val="2D10A176"/>
    <w:rsid w:val="2D4D2FE5"/>
    <w:rsid w:val="2D536491"/>
    <w:rsid w:val="2D713B16"/>
    <w:rsid w:val="2DA2F35D"/>
    <w:rsid w:val="2DB298A8"/>
    <w:rsid w:val="2E316A7F"/>
    <w:rsid w:val="2E7668F6"/>
    <w:rsid w:val="2E7E7499"/>
    <w:rsid w:val="2E8FBD03"/>
    <w:rsid w:val="2E8FC4C5"/>
    <w:rsid w:val="2E904DF5"/>
    <w:rsid w:val="2E9F19A3"/>
    <w:rsid w:val="2EA44B72"/>
    <w:rsid w:val="2EAE399E"/>
    <w:rsid w:val="2ED8760F"/>
    <w:rsid w:val="2EEBF101"/>
    <w:rsid w:val="2F194600"/>
    <w:rsid w:val="2F76E054"/>
    <w:rsid w:val="2FF6BDF9"/>
    <w:rsid w:val="30359495"/>
    <w:rsid w:val="3071E00A"/>
    <w:rsid w:val="30A32935"/>
    <w:rsid w:val="30E5463A"/>
    <w:rsid w:val="31065E31"/>
    <w:rsid w:val="3112B524"/>
    <w:rsid w:val="3189E886"/>
    <w:rsid w:val="31C71F66"/>
    <w:rsid w:val="31F53875"/>
    <w:rsid w:val="320E6CFB"/>
    <w:rsid w:val="321D6B07"/>
    <w:rsid w:val="323A87C8"/>
    <w:rsid w:val="32433485"/>
    <w:rsid w:val="325BE6FF"/>
    <w:rsid w:val="3284E092"/>
    <w:rsid w:val="32AE3F2A"/>
    <w:rsid w:val="32C739BF"/>
    <w:rsid w:val="32CADA96"/>
    <w:rsid w:val="32CDF0DC"/>
    <w:rsid w:val="32EA9F60"/>
    <w:rsid w:val="33047814"/>
    <w:rsid w:val="335C52A1"/>
    <w:rsid w:val="3384B363"/>
    <w:rsid w:val="33C03252"/>
    <w:rsid w:val="3422B606"/>
    <w:rsid w:val="342C1735"/>
    <w:rsid w:val="34AFEC4D"/>
    <w:rsid w:val="34B31DCD"/>
    <w:rsid w:val="34F7AEAE"/>
    <w:rsid w:val="350F5168"/>
    <w:rsid w:val="3523B0CF"/>
    <w:rsid w:val="35347AAF"/>
    <w:rsid w:val="355944D6"/>
    <w:rsid w:val="35772BED"/>
    <w:rsid w:val="3605BDB9"/>
    <w:rsid w:val="3633594B"/>
    <w:rsid w:val="36412F17"/>
    <w:rsid w:val="370BB377"/>
    <w:rsid w:val="379A9546"/>
    <w:rsid w:val="37D18F9F"/>
    <w:rsid w:val="382C4130"/>
    <w:rsid w:val="389EB9B1"/>
    <w:rsid w:val="38AAD57F"/>
    <w:rsid w:val="3936BB44"/>
    <w:rsid w:val="396A5125"/>
    <w:rsid w:val="397E3616"/>
    <w:rsid w:val="39A1D21B"/>
    <w:rsid w:val="39A3137A"/>
    <w:rsid w:val="39AA31E3"/>
    <w:rsid w:val="39CA5A51"/>
    <w:rsid w:val="3A41C4B7"/>
    <w:rsid w:val="3AAAD770"/>
    <w:rsid w:val="3B195059"/>
    <w:rsid w:val="3B3F28F5"/>
    <w:rsid w:val="3B59E05C"/>
    <w:rsid w:val="3B6552D2"/>
    <w:rsid w:val="3BB9BEA0"/>
    <w:rsid w:val="3BD3A1D5"/>
    <w:rsid w:val="3BD46EDB"/>
    <w:rsid w:val="3C1CF76D"/>
    <w:rsid w:val="3C6B7217"/>
    <w:rsid w:val="3CA1B676"/>
    <w:rsid w:val="3CBC7DA7"/>
    <w:rsid w:val="3CDACA78"/>
    <w:rsid w:val="3D2FBF7F"/>
    <w:rsid w:val="3D91BE18"/>
    <w:rsid w:val="3DDA931E"/>
    <w:rsid w:val="3E4EDF86"/>
    <w:rsid w:val="3EB09C69"/>
    <w:rsid w:val="3EB9C735"/>
    <w:rsid w:val="3F09D32B"/>
    <w:rsid w:val="3F247B59"/>
    <w:rsid w:val="3F4AB884"/>
    <w:rsid w:val="3F898994"/>
    <w:rsid w:val="3FB112EE"/>
    <w:rsid w:val="3FC10A2E"/>
    <w:rsid w:val="3FC8C25F"/>
    <w:rsid w:val="3FE67C76"/>
    <w:rsid w:val="3FFB45E2"/>
    <w:rsid w:val="400D4B3D"/>
    <w:rsid w:val="4032D0E9"/>
    <w:rsid w:val="40461ABD"/>
    <w:rsid w:val="40569090"/>
    <w:rsid w:val="40611337"/>
    <w:rsid w:val="4118A6E8"/>
    <w:rsid w:val="41313D7E"/>
    <w:rsid w:val="417466EB"/>
    <w:rsid w:val="41865A87"/>
    <w:rsid w:val="41B5B095"/>
    <w:rsid w:val="41E7938A"/>
    <w:rsid w:val="42384D88"/>
    <w:rsid w:val="42721D16"/>
    <w:rsid w:val="42841515"/>
    <w:rsid w:val="42E8E258"/>
    <w:rsid w:val="4326D667"/>
    <w:rsid w:val="4360C1F5"/>
    <w:rsid w:val="43711EB4"/>
    <w:rsid w:val="43B0573D"/>
    <w:rsid w:val="4408CA25"/>
    <w:rsid w:val="44921100"/>
    <w:rsid w:val="44DCD116"/>
    <w:rsid w:val="44E9FDFA"/>
    <w:rsid w:val="45158C0C"/>
    <w:rsid w:val="45C899D9"/>
    <w:rsid w:val="45C8C33F"/>
    <w:rsid w:val="45D830BE"/>
    <w:rsid w:val="45E6DEF6"/>
    <w:rsid w:val="45FF9C7D"/>
    <w:rsid w:val="4676711C"/>
    <w:rsid w:val="4685761E"/>
    <w:rsid w:val="468A381D"/>
    <w:rsid w:val="46B964B9"/>
    <w:rsid w:val="46C60174"/>
    <w:rsid w:val="47F186F3"/>
    <w:rsid w:val="4817DE0B"/>
    <w:rsid w:val="4831A64F"/>
    <w:rsid w:val="4851C70F"/>
    <w:rsid w:val="48743230"/>
    <w:rsid w:val="4893F061"/>
    <w:rsid w:val="489E40E7"/>
    <w:rsid w:val="4927535E"/>
    <w:rsid w:val="493DFF90"/>
    <w:rsid w:val="4981EC0B"/>
    <w:rsid w:val="49865657"/>
    <w:rsid w:val="4A69A8B9"/>
    <w:rsid w:val="4AB08E6F"/>
    <w:rsid w:val="4B46EEBF"/>
    <w:rsid w:val="4C00240C"/>
    <w:rsid w:val="4C09747D"/>
    <w:rsid w:val="4C0EC4DC"/>
    <w:rsid w:val="4C8DBC0E"/>
    <w:rsid w:val="4CC69DF9"/>
    <w:rsid w:val="4CE5AC65"/>
    <w:rsid w:val="4CF61986"/>
    <w:rsid w:val="4D433F05"/>
    <w:rsid w:val="4D453C18"/>
    <w:rsid w:val="4D84C083"/>
    <w:rsid w:val="4DB87D84"/>
    <w:rsid w:val="4E0273C3"/>
    <w:rsid w:val="4E3BF376"/>
    <w:rsid w:val="4E65E856"/>
    <w:rsid w:val="4E78D75B"/>
    <w:rsid w:val="4E96B5F7"/>
    <w:rsid w:val="4EF21C5A"/>
    <w:rsid w:val="4F7C2E00"/>
    <w:rsid w:val="5020915C"/>
    <w:rsid w:val="5036210E"/>
    <w:rsid w:val="50620C47"/>
    <w:rsid w:val="5082CF7D"/>
    <w:rsid w:val="508FC2B5"/>
    <w:rsid w:val="50B234DB"/>
    <w:rsid w:val="50BD4FF2"/>
    <w:rsid w:val="50D03C5A"/>
    <w:rsid w:val="51421605"/>
    <w:rsid w:val="518DD415"/>
    <w:rsid w:val="5193D6C4"/>
    <w:rsid w:val="52446795"/>
    <w:rsid w:val="52540619"/>
    <w:rsid w:val="527B46C5"/>
    <w:rsid w:val="52ED4D75"/>
    <w:rsid w:val="52F726C9"/>
    <w:rsid w:val="531734C9"/>
    <w:rsid w:val="53359FE0"/>
    <w:rsid w:val="54125B8D"/>
    <w:rsid w:val="548C1C36"/>
    <w:rsid w:val="54A31433"/>
    <w:rsid w:val="54A57A68"/>
    <w:rsid w:val="54B7C5D6"/>
    <w:rsid w:val="54C7822A"/>
    <w:rsid w:val="54D43D98"/>
    <w:rsid w:val="55C97547"/>
    <w:rsid w:val="55D76902"/>
    <w:rsid w:val="563212DF"/>
    <w:rsid w:val="56539A4F"/>
    <w:rsid w:val="565826C9"/>
    <w:rsid w:val="56635E17"/>
    <w:rsid w:val="56B0C08F"/>
    <w:rsid w:val="5711743A"/>
    <w:rsid w:val="57928EC1"/>
    <w:rsid w:val="5796A663"/>
    <w:rsid w:val="57CE43E7"/>
    <w:rsid w:val="57FC2372"/>
    <w:rsid w:val="587B2CBE"/>
    <w:rsid w:val="58BC96B2"/>
    <w:rsid w:val="59029A9C"/>
    <w:rsid w:val="59688C67"/>
    <w:rsid w:val="59BF494A"/>
    <w:rsid w:val="5A07BE15"/>
    <w:rsid w:val="5A681D61"/>
    <w:rsid w:val="5A8A3A12"/>
    <w:rsid w:val="5A935239"/>
    <w:rsid w:val="5ADDC053"/>
    <w:rsid w:val="5AE1EBA3"/>
    <w:rsid w:val="5B7C4ADA"/>
    <w:rsid w:val="5B84E72C"/>
    <w:rsid w:val="5BE2423B"/>
    <w:rsid w:val="5C0AB626"/>
    <w:rsid w:val="5C0C3968"/>
    <w:rsid w:val="5C0FEC0A"/>
    <w:rsid w:val="5C370399"/>
    <w:rsid w:val="5C9D7D53"/>
    <w:rsid w:val="5CC56043"/>
    <w:rsid w:val="5CE81536"/>
    <w:rsid w:val="5D902812"/>
    <w:rsid w:val="5EC8D881"/>
    <w:rsid w:val="5F6E753A"/>
    <w:rsid w:val="5F7BD140"/>
    <w:rsid w:val="5FB76750"/>
    <w:rsid w:val="602A2B9E"/>
    <w:rsid w:val="60B2704A"/>
    <w:rsid w:val="60B5B182"/>
    <w:rsid w:val="61204CC2"/>
    <w:rsid w:val="612E261F"/>
    <w:rsid w:val="6142B6C0"/>
    <w:rsid w:val="61C1186B"/>
    <w:rsid w:val="62040DFE"/>
    <w:rsid w:val="62126C01"/>
    <w:rsid w:val="62240A9F"/>
    <w:rsid w:val="6229D50C"/>
    <w:rsid w:val="62697DDA"/>
    <w:rsid w:val="626C2A45"/>
    <w:rsid w:val="627770C8"/>
    <w:rsid w:val="627D709D"/>
    <w:rsid w:val="62A0FAE9"/>
    <w:rsid w:val="62B799B8"/>
    <w:rsid w:val="62C93F00"/>
    <w:rsid w:val="62CF1C6D"/>
    <w:rsid w:val="62E7648C"/>
    <w:rsid w:val="62FC1C92"/>
    <w:rsid w:val="632E19DF"/>
    <w:rsid w:val="633B21B1"/>
    <w:rsid w:val="636E9863"/>
    <w:rsid w:val="63731D84"/>
    <w:rsid w:val="63D3A258"/>
    <w:rsid w:val="640C3598"/>
    <w:rsid w:val="6449B321"/>
    <w:rsid w:val="646D65CC"/>
    <w:rsid w:val="64E4C3FD"/>
    <w:rsid w:val="64E53A70"/>
    <w:rsid w:val="653DB9D4"/>
    <w:rsid w:val="654B378F"/>
    <w:rsid w:val="654F7872"/>
    <w:rsid w:val="6561AFCE"/>
    <w:rsid w:val="656CC0AA"/>
    <w:rsid w:val="657AF114"/>
    <w:rsid w:val="658B9083"/>
    <w:rsid w:val="659FC147"/>
    <w:rsid w:val="65C21F96"/>
    <w:rsid w:val="65D98B44"/>
    <w:rsid w:val="65F4063E"/>
    <w:rsid w:val="662DBA64"/>
    <w:rsid w:val="66420492"/>
    <w:rsid w:val="664AFA21"/>
    <w:rsid w:val="66B18F3C"/>
    <w:rsid w:val="66D58EE8"/>
    <w:rsid w:val="6720F490"/>
    <w:rsid w:val="67A53CFE"/>
    <w:rsid w:val="67FE0C00"/>
    <w:rsid w:val="683621D8"/>
    <w:rsid w:val="6871A0F0"/>
    <w:rsid w:val="68742DBA"/>
    <w:rsid w:val="68AD91A1"/>
    <w:rsid w:val="68BCF3B7"/>
    <w:rsid w:val="68C0C895"/>
    <w:rsid w:val="68CE3CE5"/>
    <w:rsid w:val="68FB93DA"/>
    <w:rsid w:val="6937261B"/>
    <w:rsid w:val="69724499"/>
    <w:rsid w:val="697E4307"/>
    <w:rsid w:val="69A7DE5F"/>
    <w:rsid w:val="69D78164"/>
    <w:rsid w:val="69F8A874"/>
    <w:rsid w:val="6A220584"/>
    <w:rsid w:val="6A5E8AFD"/>
    <w:rsid w:val="6AA623B7"/>
    <w:rsid w:val="6AF8ACD8"/>
    <w:rsid w:val="6B595B35"/>
    <w:rsid w:val="6B760E54"/>
    <w:rsid w:val="6BA4B23F"/>
    <w:rsid w:val="6BD254DD"/>
    <w:rsid w:val="6BE74FAB"/>
    <w:rsid w:val="6BFF04F3"/>
    <w:rsid w:val="6C230E87"/>
    <w:rsid w:val="6C2F27A6"/>
    <w:rsid w:val="6C3A37D5"/>
    <w:rsid w:val="6C5EEEB2"/>
    <w:rsid w:val="6C88CEAA"/>
    <w:rsid w:val="6CCC4C65"/>
    <w:rsid w:val="6D440FC6"/>
    <w:rsid w:val="6D9B2575"/>
    <w:rsid w:val="6DB3236A"/>
    <w:rsid w:val="6DE0A283"/>
    <w:rsid w:val="6DF7E242"/>
    <w:rsid w:val="6DFCA019"/>
    <w:rsid w:val="6E0B5773"/>
    <w:rsid w:val="6EBE3910"/>
    <w:rsid w:val="6ECDB12E"/>
    <w:rsid w:val="6ECE21DA"/>
    <w:rsid w:val="6ED8FAB5"/>
    <w:rsid w:val="6F073E53"/>
    <w:rsid w:val="6F572FF6"/>
    <w:rsid w:val="6F6523B5"/>
    <w:rsid w:val="6F6939D0"/>
    <w:rsid w:val="6F6B21E7"/>
    <w:rsid w:val="6F7442FC"/>
    <w:rsid w:val="6F751138"/>
    <w:rsid w:val="6FA64485"/>
    <w:rsid w:val="6FF27938"/>
    <w:rsid w:val="703DA094"/>
    <w:rsid w:val="70583D97"/>
    <w:rsid w:val="709C50DF"/>
    <w:rsid w:val="70EBD8E3"/>
    <w:rsid w:val="711C6095"/>
    <w:rsid w:val="7173F902"/>
    <w:rsid w:val="71ABA21B"/>
    <w:rsid w:val="72064AC7"/>
    <w:rsid w:val="72371713"/>
    <w:rsid w:val="7271E470"/>
    <w:rsid w:val="728A8992"/>
    <w:rsid w:val="7293FCCC"/>
    <w:rsid w:val="72ACFD8C"/>
    <w:rsid w:val="73026D5F"/>
    <w:rsid w:val="7305412F"/>
    <w:rsid w:val="73794E09"/>
    <w:rsid w:val="7397AD23"/>
    <w:rsid w:val="739FABE4"/>
    <w:rsid w:val="73DA5580"/>
    <w:rsid w:val="73F5CB2B"/>
    <w:rsid w:val="741BB2CB"/>
    <w:rsid w:val="74C8951F"/>
    <w:rsid w:val="75131F5B"/>
    <w:rsid w:val="7551F8E5"/>
    <w:rsid w:val="755AAA94"/>
    <w:rsid w:val="75B74D53"/>
    <w:rsid w:val="765674DB"/>
    <w:rsid w:val="76AD7E31"/>
    <w:rsid w:val="76C75410"/>
    <w:rsid w:val="772D2F6C"/>
    <w:rsid w:val="7734848D"/>
    <w:rsid w:val="777ECADD"/>
    <w:rsid w:val="77DA1446"/>
    <w:rsid w:val="78126383"/>
    <w:rsid w:val="78243206"/>
    <w:rsid w:val="782514C0"/>
    <w:rsid w:val="7829A312"/>
    <w:rsid w:val="784331B0"/>
    <w:rsid w:val="784D42A8"/>
    <w:rsid w:val="7853FD7E"/>
    <w:rsid w:val="78BF06B3"/>
    <w:rsid w:val="7945E104"/>
    <w:rsid w:val="794FE274"/>
    <w:rsid w:val="7955C269"/>
    <w:rsid w:val="79960638"/>
    <w:rsid w:val="799609E7"/>
    <w:rsid w:val="79B1AF2D"/>
    <w:rsid w:val="79C2308D"/>
    <w:rsid w:val="7A15C7AF"/>
    <w:rsid w:val="7A7084D8"/>
    <w:rsid w:val="7AE82F77"/>
    <w:rsid w:val="7B22E191"/>
    <w:rsid w:val="7B4DC9FC"/>
    <w:rsid w:val="7B57E305"/>
    <w:rsid w:val="7B938694"/>
    <w:rsid w:val="7BAE2DE9"/>
    <w:rsid w:val="7C112465"/>
    <w:rsid w:val="7C268B90"/>
    <w:rsid w:val="7C392BE8"/>
    <w:rsid w:val="7C4AC957"/>
    <w:rsid w:val="7C943CF2"/>
    <w:rsid w:val="7C9FC478"/>
    <w:rsid w:val="7CAD506C"/>
    <w:rsid w:val="7CB204E1"/>
    <w:rsid w:val="7CCCBC6A"/>
    <w:rsid w:val="7D1C4682"/>
    <w:rsid w:val="7D3E9A13"/>
    <w:rsid w:val="7D5187B6"/>
    <w:rsid w:val="7D8F403D"/>
    <w:rsid w:val="7DB60FF8"/>
    <w:rsid w:val="7E23E340"/>
    <w:rsid w:val="7E424477"/>
    <w:rsid w:val="7E4F86F1"/>
    <w:rsid w:val="7EBDE693"/>
    <w:rsid w:val="7F205C58"/>
    <w:rsid w:val="7F8CC0D6"/>
    <w:rsid w:val="7FCEC5FC"/>
    <w:rsid w:val="7FFC48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C303AB"/>
  <w15:docId w15:val="{64EBCE19-0BCF-4B08-A08F-B749165EF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locked="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DC7"/>
    <w:rPr>
      <w:sz w:val="24"/>
      <w:szCs w:val="24"/>
    </w:rPr>
  </w:style>
  <w:style w:type="paragraph" w:styleId="Heading1">
    <w:name w:val="heading 1"/>
    <w:basedOn w:val="Normal"/>
    <w:next w:val="Normal"/>
    <w:link w:val="Heading1Char"/>
    <w:uiPriority w:val="99"/>
    <w:qFormat/>
    <w:rsid w:val="00FA0E60"/>
    <w:pPr>
      <w:keepNext/>
      <w:outlineLvl w:val="0"/>
    </w:pPr>
    <w:rPr>
      <w:b/>
      <w:bCs/>
    </w:rPr>
  </w:style>
  <w:style w:type="paragraph" w:styleId="Heading3">
    <w:name w:val="heading 3"/>
    <w:basedOn w:val="Normal"/>
    <w:next w:val="Normal"/>
    <w:link w:val="Heading3Char"/>
    <w:qFormat/>
    <w:rsid w:val="00550D1F"/>
    <w:pPr>
      <w:keepNext/>
      <w:spacing w:before="240" w:after="60"/>
      <w:outlineLvl w:val="2"/>
    </w:pPr>
    <w:rPr>
      <w:rFonts w:ascii="Arial" w:hAnsi="Arial" w:cs="Arial"/>
      <w:b/>
      <w:bCs/>
      <w:sz w:val="26"/>
      <w:szCs w:val="26"/>
    </w:rPr>
  </w:style>
  <w:style w:type="paragraph" w:styleId="Heading5">
    <w:name w:val="heading 5"/>
    <w:basedOn w:val="Normal"/>
    <w:next w:val="Normal"/>
    <w:link w:val="Heading5Char"/>
    <w:uiPriority w:val="99"/>
    <w:qFormat/>
    <w:rsid w:val="000642BD"/>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97750"/>
    <w:rPr>
      <w:rFonts w:ascii="Cambria" w:hAnsi="Cambria" w:cs="Times New Roman"/>
      <w:b/>
      <w:bCs/>
      <w:kern w:val="32"/>
      <w:sz w:val="32"/>
      <w:szCs w:val="32"/>
    </w:rPr>
  </w:style>
  <w:style w:type="character" w:customStyle="1" w:styleId="Heading3Char">
    <w:name w:val="Heading 3 Char"/>
    <w:basedOn w:val="DefaultParagraphFont"/>
    <w:link w:val="Heading3"/>
    <w:locked/>
    <w:rsid w:val="00A97750"/>
    <w:rPr>
      <w:rFonts w:ascii="Cambria" w:hAnsi="Cambria" w:cs="Times New Roman"/>
      <w:b/>
      <w:bCs/>
      <w:sz w:val="26"/>
      <w:szCs w:val="26"/>
    </w:rPr>
  </w:style>
  <w:style w:type="character" w:customStyle="1" w:styleId="Heading5Char">
    <w:name w:val="Heading 5 Char"/>
    <w:basedOn w:val="DefaultParagraphFont"/>
    <w:link w:val="Heading5"/>
    <w:uiPriority w:val="99"/>
    <w:semiHidden/>
    <w:locked/>
    <w:rsid w:val="00A97750"/>
    <w:rPr>
      <w:rFonts w:ascii="Calibri" w:hAnsi="Calibri" w:cs="Times New Roman"/>
      <w:b/>
      <w:bCs/>
      <w:i/>
      <w:iCs/>
      <w:sz w:val="26"/>
      <w:szCs w:val="26"/>
    </w:rPr>
  </w:style>
  <w:style w:type="paragraph" w:styleId="Header">
    <w:name w:val="header"/>
    <w:basedOn w:val="Normal"/>
    <w:link w:val="HeaderChar"/>
    <w:uiPriority w:val="99"/>
    <w:rsid w:val="00FA0E60"/>
    <w:pPr>
      <w:tabs>
        <w:tab w:val="center" w:pos="4320"/>
        <w:tab w:val="right" w:pos="8640"/>
      </w:tabs>
    </w:pPr>
    <w:rPr>
      <w:szCs w:val="20"/>
    </w:rPr>
  </w:style>
  <w:style w:type="character" w:customStyle="1" w:styleId="HeaderChar">
    <w:name w:val="Header Char"/>
    <w:basedOn w:val="DefaultParagraphFont"/>
    <w:link w:val="Header"/>
    <w:uiPriority w:val="99"/>
    <w:locked/>
    <w:rsid w:val="009435E4"/>
    <w:rPr>
      <w:rFonts w:cs="Times New Roman"/>
      <w:sz w:val="24"/>
    </w:rPr>
  </w:style>
  <w:style w:type="paragraph" w:styleId="Footer">
    <w:name w:val="footer"/>
    <w:basedOn w:val="Normal"/>
    <w:link w:val="FooterChar"/>
    <w:uiPriority w:val="99"/>
    <w:rsid w:val="00FA0E60"/>
    <w:pPr>
      <w:tabs>
        <w:tab w:val="center" w:pos="4320"/>
        <w:tab w:val="right" w:pos="8640"/>
      </w:tabs>
    </w:pPr>
    <w:rPr>
      <w:szCs w:val="20"/>
    </w:rPr>
  </w:style>
  <w:style w:type="character" w:customStyle="1" w:styleId="FooterChar">
    <w:name w:val="Footer Char"/>
    <w:basedOn w:val="DefaultParagraphFont"/>
    <w:link w:val="Footer"/>
    <w:uiPriority w:val="99"/>
    <w:locked/>
    <w:rsid w:val="00A97750"/>
    <w:rPr>
      <w:rFonts w:cs="Times New Roman"/>
      <w:sz w:val="24"/>
      <w:szCs w:val="24"/>
    </w:rPr>
  </w:style>
  <w:style w:type="character" w:styleId="Hyperlink">
    <w:name w:val="Hyperlink"/>
    <w:basedOn w:val="DefaultParagraphFont"/>
    <w:uiPriority w:val="99"/>
    <w:rsid w:val="00FA0E60"/>
    <w:rPr>
      <w:rFonts w:cs="Times New Roman"/>
      <w:color w:val="0000FF"/>
      <w:u w:val="single"/>
    </w:rPr>
  </w:style>
  <w:style w:type="character" w:styleId="PageNumber">
    <w:name w:val="page number"/>
    <w:basedOn w:val="DefaultParagraphFont"/>
    <w:uiPriority w:val="99"/>
    <w:rsid w:val="00FA0E60"/>
    <w:rPr>
      <w:rFonts w:cs="Times New Roman"/>
    </w:rPr>
  </w:style>
  <w:style w:type="character" w:styleId="FollowedHyperlink">
    <w:name w:val="FollowedHyperlink"/>
    <w:basedOn w:val="DefaultParagraphFont"/>
    <w:uiPriority w:val="99"/>
    <w:rsid w:val="00FA0E60"/>
    <w:rPr>
      <w:rFonts w:cs="Times New Roman"/>
      <w:color w:val="800080"/>
      <w:u w:val="single"/>
    </w:rPr>
  </w:style>
  <w:style w:type="paragraph" w:styleId="BalloonText">
    <w:name w:val="Balloon Text"/>
    <w:basedOn w:val="Normal"/>
    <w:link w:val="BalloonTextChar"/>
    <w:uiPriority w:val="99"/>
    <w:semiHidden/>
    <w:rsid w:val="00A1000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97750"/>
    <w:rPr>
      <w:rFonts w:cs="Times New Roman"/>
      <w:sz w:val="2"/>
    </w:rPr>
  </w:style>
  <w:style w:type="paragraph" w:customStyle="1" w:styleId="BulletPoint">
    <w:name w:val="BulletPoint"/>
    <w:basedOn w:val="Normal"/>
    <w:uiPriority w:val="99"/>
    <w:rsid w:val="00DB2573"/>
    <w:pPr>
      <w:numPr>
        <w:ilvl w:val="1"/>
        <w:numId w:val="1"/>
      </w:numPr>
    </w:pPr>
    <w:rPr>
      <w:szCs w:val="20"/>
    </w:rPr>
  </w:style>
  <w:style w:type="paragraph" w:styleId="BodyTextIndent2">
    <w:name w:val="Body Text Indent 2"/>
    <w:basedOn w:val="Normal"/>
    <w:link w:val="BodyTextIndent2Char"/>
    <w:uiPriority w:val="99"/>
    <w:rsid w:val="0031465E"/>
    <w:pPr>
      <w:ind w:left="720"/>
    </w:pPr>
    <w:rPr>
      <w:rFonts w:ascii="Times" w:hAnsi="Times"/>
      <w:szCs w:val="20"/>
    </w:rPr>
  </w:style>
  <w:style w:type="character" w:customStyle="1" w:styleId="BodyTextIndent2Char">
    <w:name w:val="Body Text Indent 2 Char"/>
    <w:basedOn w:val="DefaultParagraphFont"/>
    <w:link w:val="BodyTextIndent2"/>
    <w:uiPriority w:val="99"/>
    <w:semiHidden/>
    <w:locked/>
    <w:rsid w:val="00A97750"/>
    <w:rPr>
      <w:rFonts w:cs="Times New Roman"/>
      <w:sz w:val="24"/>
      <w:szCs w:val="24"/>
    </w:rPr>
  </w:style>
  <w:style w:type="table" w:styleId="TableGrid">
    <w:name w:val="Table Grid"/>
    <w:basedOn w:val="TableNormal"/>
    <w:uiPriority w:val="39"/>
    <w:rsid w:val="005C78B2"/>
    <w:rPr>
      <w:sz w:val="20"/>
      <w:szCs w:val="20"/>
    </w:rPr>
    <w:tblPr/>
  </w:style>
  <w:style w:type="paragraph" w:styleId="BodyText2">
    <w:name w:val="Body Text 2"/>
    <w:basedOn w:val="Normal"/>
    <w:link w:val="BodyText2Char"/>
    <w:uiPriority w:val="99"/>
    <w:rsid w:val="00550D1F"/>
    <w:pPr>
      <w:spacing w:after="120" w:line="480" w:lineRule="auto"/>
    </w:pPr>
  </w:style>
  <w:style w:type="character" w:customStyle="1" w:styleId="BodyText2Char">
    <w:name w:val="Body Text 2 Char"/>
    <w:basedOn w:val="DefaultParagraphFont"/>
    <w:link w:val="BodyText2"/>
    <w:uiPriority w:val="99"/>
    <w:semiHidden/>
    <w:locked/>
    <w:rsid w:val="00A97750"/>
    <w:rPr>
      <w:rFonts w:cs="Times New Roman"/>
      <w:sz w:val="24"/>
      <w:szCs w:val="24"/>
    </w:rPr>
  </w:style>
  <w:style w:type="paragraph" w:styleId="BodyTextIndent">
    <w:name w:val="Body Text Indent"/>
    <w:basedOn w:val="Normal"/>
    <w:link w:val="BodyTextIndentChar"/>
    <w:uiPriority w:val="99"/>
    <w:rsid w:val="00731F2B"/>
    <w:pPr>
      <w:overflowPunct w:val="0"/>
      <w:autoSpaceDE w:val="0"/>
      <w:autoSpaceDN w:val="0"/>
      <w:adjustRightInd w:val="0"/>
      <w:jc w:val="both"/>
    </w:pPr>
  </w:style>
  <w:style w:type="character" w:customStyle="1" w:styleId="BodyTextIndentChar">
    <w:name w:val="Body Text Indent Char"/>
    <w:basedOn w:val="DefaultParagraphFont"/>
    <w:link w:val="BodyTextIndent"/>
    <w:uiPriority w:val="99"/>
    <w:semiHidden/>
    <w:locked/>
    <w:rsid w:val="00A97750"/>
    <w:rPr>
      <w:rFonts w:cs="Times New Roman"/>
      <w:sz w:val="24"/>
      <w:szCs w:val="24"/>
    </w:rPr>
  </w:style>
  <w:style w:type="paragraph" w:styleId="NormalWeb">
    <w:name w:val="Normal (Web)"/>
    <w:basedOn w:val="Normal"/>
    <w:uiPriority w:val="99"/>
    <w:rsid w:val="00731F2B"/>
    <w:pPr>
      <w:spacing w:before="100" w:beforeAutospacing="1" w:after="100" w:afterAutospacing="1"/>
    </w:pPr>
  </w:style>
  <w:style w:type="paragraph" w:styleId="BodyText">
    <w:name w:val="Body Text"/>
    <w:basedOn w:val="Normal"/>
    <w:link w:val="BodyTextChar"/>
    <w:uiPriority w:val="1"/>
    <w:qFormat/>
    <w:rsid w:val="00731F2B"/>
    <w:pPr>
      <w:spacing w:after="120"/>
    </w:pPr>
  </w:style>
  <w:style w:type="character" w:customStyle="1" w:styleId="BodyTextChar">
    <w:name w:val="Body Text Char"/>
    <w:basedOn w:val="DefaultParagraphFont"/>
    <w:link w:val="BodyText"/>
    <w:uiPriority w:val="1"/>
    <w:locked/>
    <w:rsid w:val="00A97750"/>
    <w:rPr>
      <w:rFonts w:cs="Times New Roman"/>
      <w:sz w:val="24"/>
      <w:szCs w:val="24"/>
    </w:rPr>
  </w:style>
  <w:style w:type="paragraph" w:styleId="ListBullet">
    <w:name w:val="List Bullet"/>
    <w:basedOn w:val="Normal"/>
    <w:uiPriority w:val="99"/>
    <w:rsid w:val="00731F2B"/>
    <w:pPr>
      <w:numPr>
        <w:numId w:val="2"/>
      </w:numPr>
      <w:spacing w:before="60"/>
    </w:pPr>
    <w:rPr>
      <w:rFonts w:ascii="Arial" w:hAnsi="Arial" w:cs="Arial"/>
      <w:bCs/>
      <w:kern w:val="2"/>
      <w:sz w:val="20"/>
      <w:szCs w:val="20"/>
      <w:lang w:val="en-GB" w:eastAsia="en-GB"/>
    </w:rPr>
  </w:style>
  <w:style w:type="paragraph" w:styleId="ListBullet2">
    <w:name w:val="List Bullet 2"/>
    <w:basedOn w:val="Normal"/>
    <w:uiPriority w:val="99"/>
    <w:rsid w:val="00731F2B"/>
    <w:pPr>
      <w:numPr>
        <w:ilvl w:val="1"/>
        <w:numId w:val="2"/>
      </w:numPr>
      <w:spacing w:before="60"/>
    </w:pPr>
    <w:rPr>
      <w:rFonts w:ascii="Arial" w:hAnsi="Arial" w:cs="Arial"/>
      <w:bCs/>
      <w:kern w:val="2"/>
      <w:sz w:val="20"/>
      <w:szCs w:val="22"/>
      <w:lang w:val="en-GB" w:eastAsia="en-GB"/>
    </w:rPr>
  </w:style>
  <w:style w:type="paragraph" w:styleId="ListBullet3">
    <w:name w:val="List Bullet 3"/>
    <w:basedOn w:val="Normal"/>
    <w:uiPriority w:val="99"/>
    <w:rsid w:val="00731F2B"/>
    <w:pPr>
      <w:numPr>
        <w:ilvl w:val="2"/>
        <w:numId w:val="2"/>
      </w:numPr>
      <w:spacing w:before="60"/>
    </w:pPr>
    <w:rPr>
      <w:rFonts w:ascii="Arial" w:hAnsi="Arial" w:cs="Arial"/>
      <w:bCs/>
      <w:kern w:val="2"/>
      <w:sz w:val="20"/>
      <w:szCs w:val="20"/>
      <w:lang w:val="en-GB" w:eastAsia="en-GB"/>
    </w:rPr>
  </w:style>
  <w:style w:type="paragraph" w:styleId="ListBullet4">
    <w:name w:val="List Bullet 4"/>
    <w:basedOn w:val="Normal"/>
    <w:uiPriority w:val="99"/>
    <w:rsid w:val="00731F2B"/>
    <w:pPr>
      <w:numPr>
        <w:ilvl w:val="3"/>
        <w:numId w:val="2"/>
      </w:numPr>
    </w:pPr>
    <w:rPr>
      <w:rFonts w:ascii="Arial" w:hAnsi="Arial" w:cs="Arial"/>
      <w:bCs/>
      <w:kern w:val="2"/>
      <w:sz w:val="22"/>
      <w:szCs w:val="22"/>
      <w:lang w:val="en-GB" w:eastAsia="en-GB"/>
    </w:rPr>
  </w:style>
  <w:style w:type="paragraph" w:customStyle="1" w:styleId="Style1">
    <w:name w:val="Style1"/>
    <w:basedOn w:val="Normal"/>
    <w:uiPriority w:val="99"/>
    <w:rsid w:val="001B1C17"/>
    <w:pPr>
      <w:numPr>
        <w:numId w:val="3"/>
      </w:numPr>
    </w:pPr>
  </w:style>
  <w:style w:type="character" w:customStyle="1" w:styleId="pxstyle23style18">
    <w:name w:val="px style23 style18"/>
    <w:basedOn w:val="DefaultParagraphFont"/>
    <w:uiPriority w:val="99"/>
    <w:rsid w:val="001B1C17"/>
    <w:rPr>
      <w:rFonts w:cs="Times New Roman"/>
    </w:rPr>
  </w:style>
  <w:style w:type="character" w:customStyle="1" w:styleId="style11">
    <w:name w:val="style11"/>
    <w:uiPriority w:val="99"/>
    <w:rsid w:val="001B1C17"/>
    <w:rPr>
      <w:rFonts w:ascii="Arial" w:hAnsi="Arial"/>
    </w:rPr>
  </w:style>
  <w:style w:type="character" w:styleId="IntenseEmphasis">
    <w:name w:val="Intense Emphasis"/>
    <w:basedOn w:val="DefaultParagraphFont"/>
    <w:uiPriority w:val="99"/>
    <w:qFormat/>
    <w:rsid w:val="001274E3"/>
    <w:rPr>
      <w:rFonts w:cs="Times New Roman"/>
      <w:b/>
      <w:i/>
      <w:color w:val="4F81BD"/>
    </w:rPr>
  </w:style>
  <w:style w:type="paragraph" w:styleId="ListParagraph">
    <w:name w:val="List Paragraph"/>
    <w:basedOn w:val="Normal"/>
    <w:uiPriority w:val="34"/>
    <w:qFormat/>
    <w:rsid w:val="00BA41DA"/>
    <w:pPr>
      <w:ind w:left="720"/>
      <w:contextualSpacing/>
    </w:pPr>
  </w:style>
  <w:style w:type="character" w:styleId="Emphasis">
    <w:name w:val="Emphasis"/>
    <w:basedOn w:val="DefaultParagraphFont"/>
    <w:uiPriority w:val="20"/>
    <w:qFormat/>
    <w:locked/>
    <w:rsid w:val="00DD7984"/>
    <w:rPr>
      <w:rFonts w:cs="Times New Roman"/>
      <w:i/>
    </w:rPr>
  </w:style>
  <w:style w:type="character" w:customStyle="1" w:styleId="s21">
    <w:name w:val="s21"/>
    <w:basedOn w:val="DefaultParagraphFont"/>
    <w:uiPriority w:val="99"/>
    <w:rsid w:val="007B3731"/>
    <w:rPr>
      <w:rFonts w:cs="Times New Roman"/>
    </w:rPr>
  </w:style>
  <w:style w:type="character" w:styleId="Strong">
    <w:name w:val="Strong"/>
    <w:basedOn w:val="DefaultParagraphFont"/>
    <w:uiPriority w:val="22"/>
    <w:qFormat/>
    <w:locked/>
    <w:rsid w:val="004C5D61"/>
    <w:rPr>
      <w:b/>
      <w:bCs/>
    </w:rPr>
  </w:style>
  <w:style w:type="character" w:customStyle="1" w:styleId="apple-converted-space">
    <w:name w:val="apple-converted-space"/>
    <w:basedOn w:val="DefaultParagraphFont"/>
    <w:rsid w:val="00583944"/>
  </w:style>
  <w:style w:type="paragraph" w:styleId="PlainText">
    <w:name w:val="Plain Text"/>
    <w:basedOn w:val="Normal"/>
    <w:link w:val="PlainTextChar"/>
    <w:uiPriority w:val="99"/>
    <w:semiHidden/>
    <w:unhideWhenUsed/>
    <w:rsid w:val="00DA4214"/>
    <w:rPr>
      <w:rFonts w:ascii="Calibri" w:eastAsiaTheme="minorHAnsi" w:hAnsi="Calibri"/>
      <w:sz w:val="22"/>
      <w:szCs w:val="22"/>
    </w:rPr>
  </w:style>
  <w:style w:type="character" w:customStyle="1" w:styleId="PlainTextChar">
    <w:name w:val="Plain Text Char"/>
    <w:basedOn w:val="DefaultParagraphFont"/>
    <w:link w:val="PlainText"/>
    <w:uiPriority w:val="99"/>
    <w:semiHidden/>
    <w:rsid w:val="00DA4214"/>
    <w:rPr>
      <w:rFonts w:ascii="Calibri" w:eastAsiaTheme="minorHAnsi" w:hAnsi="Calibri"/>
    </w:rPr>
  </w:style>
  <w:style w:type="paragraph" w:styleId="DocumentMap">
    <w:name w:val="Document Map"/>
    <w:basedOn w:val="Normal"/>
    <w:link w:val="DocumentMapChar"/>
    <w:uiPriority w:val="99"/>
    <w:semiHidden/>
    <w:unhideWhenUsed/>
    <w:rsid w:val="00FE1C2F"/>
    <w:rPr>
      <w:rFonts w:ascii="Tahoma" w:hAnsi="Tahoma" w:cs="Tahoma"/>
      <w:sz w:val="16"/>
      <w:szCs w:val="16"/>
    </w:rPr>
  </w:style>
  <w:style w:type="character" w:customStyle="1" w:styleId="DocumentMapChar">
    <w:name w:val="Document Map Char"/>
    <w:basedOn w:val="DefaultParagraphFont"/>
    <w:link w:val="DocumentMap"/>
    <w:uiPriority w:val="99"/>
    <w:semiHidden/>
    <w:rsid w:val="00FE1C2F"/>
    <w:rPr>
      <w:rFonts w:ascii="Tahoma" w:hAnsi="Tahoma" w:cs="Tahoma"/>
      <w:sz w:val="16"/>
      <w:szCs w:val="16"/>
    </w:rPr>
  </w:style>
  <w:style w:type="paragraph" w:customStyle="1" w:styleId="Default">
    <w:name w:val="Default"/>
    <w:rsid w:val="00A830E0"/>
    <w:pPr>
      <w:autoSpaceDE w:val="0"/>
      <w:autoSpaceDN w:val="0"/>
      <w:adjustRightInd w:val="0"/>
    </w:pPr>
    <w:rPr>
      <w:rFonts w:ascii="Arial" w:hAnsi="Arial" w:cs="Arial"/>
      <w:color w:val="000000"/>
      <w:sz w:val="24"/>
      <w:szCs w:val="24"/>
    </w:rPr>
  </w:style>
  <w:style w:type="paragraph" w:styleId="NoSpacing">
    <w:name w:val="No Spacing"/>
    <w:uiPriority w:val="1"/>
    <w:qFormat/>
    <w:rsid w:val="00E54179"/>
    <w:rPr>
      <w:rFonts w:ascii="Calibri" w:eastAsiaTheme="minorHAnsi" w:hAnsi="Calibri"/>
    </w:rPr>
  </w:style>
  <w:style w:type="paragraph" w:customStyle="1" w:styleId="xmsonormal">
    <w:name w:val="x_msonormal"/>
    <w:basedOn w:val="Normal"/>
    <w:uiPriority w:val="99"/>
    <w:rsid w:val="007052D1"/>
    <w:rPr>
      <w:rFonts w:eastAsiaTheme="minorEastAsia"/>
      <w:lang w:eastAsia="ko-KR"/>
    </w:rPr>
  </w:style>
  <w:style w:type="character" w:customStyle="1" w:styleId="lstextview">
    <w:name w:val="lstextview"/>
    <w:basedOn w:val="DefaultParagraphFont"/>
    <w:rsid w:val="00A81301"/>
  </w:style>
  <w:style w:type="paragraph" w:customStyle="1" w:styleId="xxxxmsonormal">
    <w:name w:val="x_x_xxmsonormal"/>
    <w:basedOn w:val="Normal"/>
    <w:rsid w:val="00927659"/>
    <w:rPr>
      <w:rFonts w:eastAsiaTheme="minorHAnsi"/>
    </w:rPr>
  </w:style>
  <w:style w:type="character" w:styleId="CommentReference">
    <w:name w:val="annotation reference"/>
    <w:basedOn w:val="DefaultParagraphFont"/>
    <w:uiPriority w:val="99"/>
    <w:semiHidden/>
    <w:unhideWhenUsed/>
    <w:rsid w:val="00005E97"/>
    <w:rPr>
      <w:sz w:val="16"/>
      <w:szCs w:val="16"/>
    </w:rPr>
  </w:style>
  <w:style w:type="paragraph" w:styleId="CommentText">
    <w:name w:val="annotation text"/>
    <w:basedOn w:val="Normal"/>
    <w:link w:val="CommentTextChar"/>
    <w:uiPriority w:val="99"/>
    <w:unhideWhenUsed/>
    <w:rsid w:val="00005E97"/>
    <w:rPr>
      <w:sz w:val="20"/>
      <w:szCs w:val="20"/>
    </w:rPr>
  </w:style>
  <w:style w:type="character" w:customStyle="1" w:styleId="CommentTextChar">
    <w:name w:val="Comment Text Char"/>
    <w:basedOn w:val="DefaultParagraphFont"/>
    <w:link w:val="CommentText"/>
    <w:uiPriority w:val="99"/>
    <w:rsid w:val="00005E97"/>
    <w:rPr>
      <w:sz w:val="20"/>
      <w:szCs w:val="20"/>
    </w:rPr>
  </w:style>
  <w:style w:type="paragraph" w:styleId="CommentSubject">
    <w:name w:val="annotation subject"/>
    <w:basedOn w:val="CommentText"/>
    <w:next w:val="CommentText"/>
    <w:link w:val="CommentSubjectChar"/>
    <w:uiPriority w:val="99"/>
    <w:semiHidden/>
    <w:unhideWhenUsed/>
    <w:rsid w:val="00005E97"/>
    <w:rPr>
      <w:b/>
      <w:bCs/>
    </w:rPr>
  </w:style>
  <w:style w:type="character" w:customStyle="1" w:styleId="CommentSubjectChar">
    <w:name w:val="Comment Subject Char"/>
    <w:basedOn w:val="CommentTextChar"/>
    <w:link w:val="CommentSubject"/>
    <w:uiPriority w:val="99"/>
    <w:semiHidden/>
    <w:rsid w:val="00005E97"/>
    <w:rPr>
      <w:b/>
      <w:bCs/>
      <w:sz w:val="20"/>
      <w:szCs w:val="20"/>
    </w:rPr>
  </w:style>
  <w:style w:type="paragraph" w:customStyle="1" w:styleId="TableParagraph">
    <w:name w:val="Table Paragraph"/>
    <w:basedOn w:val="Normal"/>
    <w:uiPriority w:val="1"/>
    <w:qFormat/>
    <w:rsid w:val="001E5F29"/>
    <w:pPr>
      <w:widowControl w:val="0"/>
      <w:autoSpaceDE w:val="0"/>
      <w:autoSpaceDN w:val="0"/>
    </w:pPr>
    <w:rPr>
      <w:sz w:val="22"/>
      <w:szCs w:val="22"/>
      <w:lang w:bidi="en-US"/>
    </w:rPr>
  </w:style>
  <w:style w:type="paragraph" w:customStyle="1" w:styleId="xxxmsonormal">
    <w:name w:val="x_xxmsonormal"/>
    <w:basedOn w:val="Normal"/>
    <w:rsid w:val="00FD7179"/>
    <w:rPr>
      <w:rFonts w:ascii="Calibri" w:eastAsia="Calibri" w:hAnsi="Calibri" w:cs="Calibri"/>
      <w:sz w:val="22"/>
      <w:szCs w:val="22"/>
    </w:rPr>
  </w:style>
  <w:style w:type="character" w:customStyle="1" w:styleId="normaltextrun">
    <w:name w:val="normaltextrun"/>
    <w:basedOn w:val="DefaultParagraphFont"/>
    <w:rsid w:val="00F24266"/>
  </w:style>
  <w:style w:type="character" w:customStyle="1" w:styleId="eop">
    <w:name w:val="eop"/>
    <w:basedOn w:val="DefaultParagraphFont"/>
    <w:rsid w:val="00F24266"/>
  </w:style>
  <w:style w:type="paragraph" w:customStyle="1" w:styleId="paragraph">
    <w:name w:val="paragraph"/>
    <w:basedOn w:val="Normal"/>
    <w:rsid w:val="00F24266"/>
    <w:pPr>
      <w:spacing w:before="100" w:beforeAutospacing="1" w:after="100" w:afterAutospacing="1"/>
    </w:pPr>
  </w:style>
  <w:style w:type="character" w:customStyle="1" w:styleId="xeop">
    <w:name w:val="x_eop"/>
    <w:basedOn w:val="DefaultParagraphFont"/>
    <w:rsid w:val="00356D5F"/>
  </w:style>
  <w:style w:type="character" w:customStyle="1" w:styleId="xnormaltextrun">
    <w:name w:val="x_normaltextrun"/>
    <w:basedOn w:val="DefaultParagraphFont"/>
    <w:rsid w:val="00356D5F"/>
  </w:style>
  <w:style w:type="character" w:customStyle="1" w:styleId="ui-provider">
    <w:name w:val="ui-provider"/>
    <w:basedOn w:val="DefaultParagraphFont"/>
    <w:rsid w:val="00265A23"/>
  </w:style>
  <w:style w:type="paragraph" w:styleId="Revision">
    <w:name w:val="Revision"/>
    <w:hidden/>
    <w:uiPriority w:val="99"/>
    <w:semiHidden/>
    <w:rsid w:val="000F43D5"/>
    <w:rPr>
      <w:sz w:val="24"/>
      <w:szCs w:val="24"/>
    </w:rPr>
  </w:style>
  <w:style w:type="character" w:customStyle="1" w:styleId="UnresolvedMention1">
    <w:name w:val="Unresolved Mention1"/>
    <w:basedOn w:val="DefaultParagraphFont"/>
    <w:uiPriority w:val="99"/>
    <w:semiHidden/>
    <w:unhideWhenUsed/>
    <w:rsid w:val="00B649F3"/>
    <w:rPr>
      <w:color w:val="605E5C"/>
      <w:shd w:val="clear" w:color="auto" w:fill="E1DFDD"/>
    </w:rPr>
  </w:style>
  <w:style w:type="character" w:customStyle="1" w:styleId="UnresolvedMention10">
    <w:name w:val="Unresolved Mention10"/>
    <w:basedOn w:val="DefaultParagraphFont"/>
    <w:uiPriority w:val="99"/>
    <w:unhideWhenUsed/>
    <w:rsid w:val="004702B0"/>
    <w:rPr>
      <w:color w:val="605E5C"/>
      <w:shd w:val="clear" w:color="auto" w:fill="E1DFDD"/>
    </w:rPr>
  </w:style>
  <w:style w:type="character" w:customStyle="1" w:styleId="Mention1">
    <w:name w:val="Mention1"/>
    <w:basedOn w:val="DefaultParagraphFont"/>
    <w:uiPriority w:val="99"/>
    <w:unhideWhenUsed/>
    <w:rsid w:val="004702B0"/>
    <w:rPr>
      <w:color w:val="2B579A"/>
      <w:shd w:val="clear" w:color="auto" w:fill="E1DFDD"/>
    </w:rPr>
  </w:style>
  <w:style w:type="paragraph" w:customStyle="1" w:styleId="xdefault">
    <w:name w:val="x_default"/>
    <w:basedOn w:val="Normal"/>
    <w:uiPriority w:val="99"/>
    <w:rsid w:val="00CC0088"/>
    <w:pPr>
      <w:autoSpaceDE w:val="0"/>
      <w:autoSpaceDN w:val="0"/>
    </w:pPr>
    <w:rPr>
      <w:rFonts w:eastAsiaTheme="minorHAnsi"/>
      <w:color w:val="000000"/>
    </w:rPr>
  </w:style>
  <w:style w:type="character" w:customStyle="1" w:styleId="contentpasted0">
    <w:name w:val="contentpasted0"/>
    <w:basedOn w:val="DefaultParagraphFont"/>
    <w:rsid w:val="00F40FA0"/>
  </w:style>
  <w:style w:type="table" w:customStyle="1" w:styleId="TableGrid1">
    <w:name w:val="Table Grid1"/>
    <w:basedOn w:val="TableNormal"/>
    <w:next w:val="TableGrid"/>
    <w:uiPriority w:val="39"/>
    <w:rsid w:val="00602E2A"/>
    <w:rPr>
      <w:rFonts w:asciiTheme="minorHAnsi" w:eastAsiaTheme="minorHAnsi" w:hAnsiTheme="minorHAnsi" w:cstheme="minorBidi"/>
    </w:rPr>
    <w:tblPr/>
  </w:style>
  <w:style w:type="character" w:customStyle="1" w:styleId="Mention2">
    <w:name w:val="Mention2"/>
    <w:basedOn w:val="DefaultParagraphFont"/>
    <w:uiPriority w:val="99"/>
    <w:unhideWhenUsed/>
    <w:rsid w:val="000675EC"/>
    <w:rPr>
      <w:color w:val="2B579A"/>
      <w:shd w:val="clear" w:color="auto" w:fill="E1DFDD"/>
    </w:rPr>
  </w:style>
  <w:style w:type="character" w:customStyle="1" w:styleId="UnresolvedMention2">
    <w:name w:val="Unresolved Mention2"/>
    <w:basedOn w:val="DefaultParagraphFont"/>
    <w:uiPriority w:val="99"/>
    <w:semiHidden/>
    <w:unhideWhenUsed/>
    <w:rsid w:val="001A30B2"/>
    <w:rPr>
      <w:color w:val="605E5C"/>
      <w:shd w:val="clear" w:color="auto" w:fill="E1DFDD"/>
    </w:rPr>
  </w:style>
  <w:style w:type="character" w:customStyle="1" w:styleId="contentcontrolboundarysink">
    <w:name w:val="contentcontrolboundarysink"/>
    <w:basedOn w:val="DefaultParagraphFont"/>
    <w:rsid w:val="006C762C"/>
  </w:style>
  <w:style w:type="character" w:styleId="UnresolvedMention">
    <w:name w:val="Unresolved Mention"/>
    <w:basedOn w:val="DefaultParagraphFont"/>
    <w:uiPriority w:val="99"/>
    <w:semiHidden/>
    <w:unhideWhenUsed/>
    <w:rsid w:val="00477E46"/>
    <w:rPr>
      <w:color w:val="605E5C"/>
      <w:shd w:val="clear" w:color="auto" w:fill="E1DFDD"/>
    </w:rPr>
  </w:style>
  <w:style w:type="character" w:styleId="Mention">
    <w:name w:val="Mention"/>
    <w:basedOn w:val="DefaultParagraphFont"/>
    <w:uiPriority w:val="99"/>
    <w:unhideWhenUsed/>
    <w:rsid w:val="00D8206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0085">
      <w:bodyDiv w:val="1"/>
      <w:marLeft w:val="0"/>
      <w:marRight w:val="0"/>
      <w:marTop w:val="0"/>
      <w:marBottom w:val="0"/>
      <w:divBdr>
        <w:top w:val="none" w:sz="0" w:space="0" w:color="auto"/>
        <w:left w:val="none" w:sz="0" w:space="0" w:color="auto"/>
        <w:bottom w:val="none" w:sz="0" w:space="0" w:color="auto"/>
        <w:right w:val="none" w:sz="0" w:space="0" w:color="auto"/>
      </w:divBdr>
    </w:div>
    <w:div w:id="25570676">
      <w:bodyDiv w:val="1"/>
      <w:marLeft w:val="0"/>
      <w:marRight w:val="0"/>
      <w:marTop w:val="0"/>
      <w:marBottom w:val="0"/>
      <w:divBdr>
        <w:top w:val="none" w:sz="0" w:space="0" w:color="auto"/>
        <w:left w:val="none" w:sz="0" w:space="0" w:color="auto"/>
        <w:bottom w:val="none" w:sz="0" w:space="0" w:color="auto"/>
        <w:right w:val="none" w:sz="0" w:space="0" w:color="auto"/>
      </w:divBdr>
    </w:div>
    <w:div w:id="47074529">
      <w:bodyDiv w:val="1"/>
      <w:marLeft w:val="0"/>
      <w:marRight w:val="0"/>
      <w:marTop w:val="0"/>
      <w:marBottom w:val="0"/>
      <w:divBdr>
        <w:top w:val="none" w:sz="0" w:space="0" w:color="auto"/>
        <w:left w:val="none" w:sz="0" w:space="0" w:color="auto"/>
        <w:bottom w:val="none" w:sz="0" w:space="0" w:color="auto"/>
        <w:right w:val="none" w:sz="0" w:space="0" w:color="auto"/>
      </w:divBdr>
    </w:div>
    <w:div w:id="57170039">
      <w:bodyDiv w:val="1"/>
      <w:marLeft w:val="0"/>
      <w:marRight w:val="0"/>
      <w:marTop w:val="0"/>
      <w:marBottom w:val="0"/>
      <w:divBdr>
        <w:top w:val="none" w:sz="0" w:space="0" w:color="auto"/>
        <w:left w:val="none" w:sz="0" w:space="0" w:color="auto"/>
        <w:bottom w:val="none" w:sz="0" w:space="0" w:color="auto"/>
        <w:right w:val="none" w:sz="0" w:space="0" w:color="auto"/>
      </w:divBdr>
    </w:div>
    <w:div w:id="60835576">
      <w:bodyDiv w:val="1"/>
      <w:marLeft w:val="0"/>
      <w:marRight w:val="0"/>
      <w:marTop w:val="0"/>
      <w:marBottom w:val="0"/>
      <w:divBdr>
        <w:top w:val="none" w:sz="0" w:space="0" w:color="auto"/>
        <w:left w:val="none" w:sz="0" w:space="0" w:color="auto"/>
        <w:bottom w:val="none" w:sz="0" w:space="0" w:color="auto"/>
        <w:right w:val="none" w:sz="0" w:space="0" w:color="auto"/>
      </w:divBdr>
    </w:div>
    <w:div w:id="69545224">
      <w:bodyDiv w:val="1"/>
      <w:marLeft w:val="0"/>
      <w:marRight w:val="0"/>
      <w:marTop w:val="0"/>
      <w:marBottom w:val="0"/>
      <w:divBdr>
        <w:top w:val="none" w:sz="0" w:space="0" w:color="auto"/>
        <w:left w:val="none" w:sz="0" w:space="0" w:color="auto"/>
        <w:bottom w:val="none" w:sz="0" w:space="0" w:color="auto"/>
        <w:right w:val="none" w:sz="0" w:space="0" w:color="auto"/>
      </w:divBdr>
    </w:div>
    <w:div w:id="72242941">
      <w:bodyDiv w:val="1"/>
      <w:marLeft w:val="0"/>
      <w:marRight w:val="0"/>
      <w:marTop w:val="0"/>
      <w:marBottom w:val="0"/>
      <w:divBdr>
        <w:top w:val="none" w:sz="0" w:space="0" w:color="auto"/>
        <w:left w:val="none" w:sz="0" w:space="0" w:color="auto"/>
        <w:bottom w:val="none" w:sz="0" w:space="0" w:color="auto"/>
        <w:right w:val="none" w:sz="0" w:space="0" w:color="auto"/>
      </w:divBdr>
    </w:div>
    <w:div w:id="79181729">
      <w:bodyDiv w:val="1"/>
      <w:marLeft w:val="0"/>
      <w:marRight w:val="0"/>
      <w:marTop w:val="0"/>
      <w:marBottom w:val="0"/>
      <w:divBdr>
        <w:top w:val="none" w:sz="0" w:space="0" w:color="auto"/>
        <w:left w:val="none" w:sz="0" w:space="0" w:color="auto"/>
        <w:bottom w:val="none" w:sz="0" w:space="0" w:color="auto"/>
        <w:right w:val="none" w:sz="0" w:space="0" w:color="auto"/>
      </w:divBdr>
    </w:div>
    <w:div w:id="91901773">
      <w:bodyDiv w:val="1"/>
      <w:marLeft w:val="0"/>
      <w:marRight w:val="0"/>
      <w:marTop w:val="0"/>
      <w:marBottom w:val="0"/>
      <w:divBdr>
        <w:top w:val="none" w:sz="0" w:space="0" w:color="auto"/>
        <w:left w:val="none" w:sz="0" w:space="0" w:color="auto"/>
        <w:bottom w:val="none" w:sz="0" w:space="0" w:color="auto"/>
        <w:right w:val="none" w:sz="0" w:space="0" w:color="auto"/>
      </w:divBdr>
    </w:div>
    <w:div w:id="93403922">
      <w:bodyDiv w:val="1"/>
      <w:marLeft w:val="0"/>
      <w:marRight w:val="0"/>
      <w:marTop w:val="0"/>
      <w:marBottom w:val="0"/>
      <w:divBdr>
        <w:top w:val="none" w:sz="0" w:space="0" w:color="auto"/>
        <w:left w:val="none" w:sz="0" w:space="0" w:color="auto"/>
        <w:bottom w:val="none" w:sz="0" w:space="0" w:color="auto"/>
        <w:right w:val="none" w:sz="0" w:space="0" w:color="auto"/>
      </w:divBdr>
    </w:div>
    <w:div w:id="105270015">
      <w:bodyDiv w:val="1"/>
      <w:marLeft w:val="0"/>
      <w:marRight w:val="0"/>
      <w:marTop w:val="0"/>
      <w:marBottom w:val="0"/>
      <w:divBdr>
        <w:top w:val="none" w:sz="0" w:space="0" w:color="auto"/>
        <w:left w:val="none" w:sz="0" w:space="0" w:color="auto"/>
        <w:bottom w:val="none" w:sz="0" w:space="0" w:color="auto"/>
        <w:right w:val="none" w:sz="0" w:space="0" w:color="auto"/>
      </w:divBdr>
    </w:div>
    <w:div w:id="109520850">
      <w:bodyDiv w:val="1"/>
      <w:marLeft w:val="0"/>
      <w:marRight w:val="0"/>
      <w:marTop w:val="0"/>
      <w:marBottom w:val="0"/>
      <w:divBdr>
        <w:top w:val="none" w:sz="0" w:space="0" w:color="auto"/>
        <w:left w:val="none" w:sz="0" w:space="0" w:color="auto"/>
        <w:bottom w:val="none" w:sz="0" w:space="0" w:color="auto"/>
        <w:right w:val="none" w:sz="0" w:space="0" w:color="auto"/>
      </w:divBdr>
    </w:div>
    <w:div w:id="119157679">
      <w:bodyDiv w:val="1"/>
      <w:marLeft w:val="0"/>
      <w:marRight w:val="0"/>
      <w:marTop w:val="0"/>
      <w:marBottom w:val="0"/>
      <w:divBdr>
        <w:top w:val="none" w:sz="0" w:space="0" w:color="auto"/>
        <w:left w:val="none" w:sz="0" w:space="0" w:color="auto"/>
        <w:bottom w:val="none" w:sz="0" w:space="0" w:color="auto"/>
        <w:right w:val="none" w:sz="0" w:space="0" w:color="auto"/>
      </w:divBdr>
    </w:div>
    <w:div w:id="123234355">
      <w:bodyDiv w:val="1"/>
      <w:marLeft w:val="0"/>
      <w:marRight w:val="0"/>
      <w:marTop w:val="0"/>
      <w:marBottom w:val="0"/>
      <w:divBdr>
        <w:top w:val="none" w:sz="0" w:space="0" w:color="auto"/>
        <w:left w:val="none" w:sz="0" w:space="0" w:color="auto"/>
        <w:bottom w:val="none" w:sz="0" w:space="0" w:color="auto"/>
        <w:right w:val="none" w:sz="0" w:space="0" w:color="auto"/>
      </w:divBdr>
    </w:div>
    <w:div w:id="130682888">
      <w:bodyDiv w:val="1"/>
      <w:marLeft w:val="0"/>
      <w:marRight w:val="0"/>
      <w:marTop w:val="0"/>
      <w:marBottom w:val="0"/>
      <w:divBdr>
        <w:top w:val="none" w:sz="0" w:space="0" w:color="auto"/>
        <w:left w:val="none" w:sz="0" w:space="0" w:color="auto"/>
        <w:bottom w:val="none" w:sz="0" w:space="0" w:color="auto"/>
        <w:right w:val="none" w:sz="0" w:space="0" w:color="auto"/>
      </w:divBdr>
    </w:div>
    <w:div w:id="133565585">
      <w:bodyDiv w:val="1"/>
      <w:marLeft w:val="0"/>
      <w:marRight w:val="0"/>
      <w:marTop w:val="0"/>
      <w:marBottom w:val="0"/>
      <w:divBdr>
        <w:top w:val="none" w:sz="0" w:space="0" w:color="auto"/>
        <w:left w:val="none" w:sz="0" w:space="0" w:color="auto"/>
        <w:bottom w:val="none" w:sz="0" w:space="0" w:color="auto"/>
        <w:right w:val="none" w:sz="0" w:space="0" w:color="auto"/>
      </w:divBdr>
    </w:div>
    <w:div w:id="136072404">
      <w:bodyDiv w:val="1"/>
      <w:marLeft w:val="0"/>
      <w:marRight w:val="0"/>
      <w:marTop w:val="0"/>
      <w:marBottom w:val="0"/>
      <w:divBdr>
        <w:top w:val="none" w:sz="0" w:space="0" w:color="auto"/>
        <w:left w:val="none" w:sz="0" w:space="0" w:color="auto"/>
        <w:bottom w:val="none" w:sz="0" w:space="0" w:color="auto"/>
        <w:right w:val="none" w:sz="0" w:space="0" w:color="auto"/>
      </w:divBdr>
    </w:div>
    <w:div w:id="136269154">
      <w:bodyDiv w:val="1"/>
      <w:marLeft w:val="0"/>
      <w:marRight w:val="0"/>
      <w:marTop w:val="0"/>
      <w:marBottom w:val="0"/>
      <w:divBdr>
        <w:top w:val="none" w:sz="0" w:space="0" w:color="auto"/>
        <w:left w:val="none" w:sz="0" w:space="0" w:color="auto"/>
        <w:bottom w:val="none" w:sz="0" w:space="0" w:color="auto"/>
        <w:right w:val="none" w:sz="0" w:space="0" w:color="auto"/>
      </w:divBdr>
    </w:div>
    <w:div w:id="143355426">
      <w:bodyDiv w:val="1"/>
      <w:marLeft w:val="0"/>
      <w:marRight w:val="0"/>
      <w:marTop w:val="0"/>
      <w:marBottom w:val="0"/>
      <w:divBdr>
        <w:top w:val="none" w:sz="0" w:space="0" w:color="auto"/>
        <w:left w:val="none" w:sz="0" w:space="0" w:color="auto"/>
        <w:bottom w:val="none" w:sz="0" w:space="0" w:color="auto"/>
        <w:right w:val="none" w:sz="0" w:space="0" w:color="auto"/>
      </w:divBdr>
    </w:div>
    <w:div w:id="143936984">
      <w:bodyDiv w:val="1"/>
      <w:marLeft w:val="0"/>
      <w:marRight w:val="0"/>
      <w:marTop w:val="0"/>
      <w:marBottom w:val="0"/>
      <w:divBdr>
        <w:top w:val="none" w:sz="0" w:space="0" w:color="auto"/>
        <w:left w:val="none" w:sz="0" w:space="0" w:color="auto"/>
        <w:bottom w:val="none" w:sz="0" w:space="0" w:color="auto"/>
        <w:right w:val="none" w:sz="0" w:space="0" w:color="auto"/>
      </w:divBdr>
    </w:div>
    <w:div w:id="144326217">
      <w:bodyDiv w:val="1"/>
      <w:marLeft w:val="0"/>
      <w:marRight w:val="0"/>
      <w:marTop w:val="0"/>
      <w:marBottom w:val="0"/>
      <w:divBdr>
        <w:top w:val="none" w:sz="0" w:space="0" w:color="auto"/>
        <w:left w:val="none" w:sz="0" w:space="0" w:color="auto"/>
        <w:bottom w:val="none" w:sz="0" w:space="0" w:color="auto"/>
        <w:right w:val="none" w:sz="0" w:space="0" w:color="auto"/>
      </w:divBdr>
    </w:div>
    <w:div w:id="151678105">
      <w:bodyDiv w:val="1"/>
      <w:marLeft w:val="0"/>
      <w:marRight w:val="0"/>
      <w:marTop w:val="0"/>
      <w:marBottom w:val="0"/>
      <w:divBdr>
        <w:top w:val="none" w:sz="0" w:space="0" w:color="auto"/>
        <w:left w:val="none" w:sz="0" w:space="0" w:color="auto"/>
        <w:bottom w:val="none" w:sz="0" w:space="0" w:color="auto"/>
        <w:right w:val="none" w:sz="0" w:space="0" w:color="auto"/>
      </w:divBdr>
    </w:div>
    <w:div w:id="155078573">
      <w:bodyDiv w:val="1"/>
      <w:marLeft w:val="0"/>
      <w:marRight w:val="0"/>
      <w:marTop w:val="0"/>
      <w:marBottom w:val="0"/>
      <w:divBdr>
        <w:top w:val="none" w:sz="0" w:space="0" w:color="auto"/>
        <w:left w:val="none" w:sz="0" w:space="0" w:color="auto"/>
        <w:bottom w:val="none" w:sz="0" w:space="0" w:color="auto"/>
        <w:right w:val="none" w:sz="0" w:space="0" w:color="auto"/>
      </w:divBdr>
    </w:div>
    <w:div w:id="157160345">
      <w:bodyDiv w:val="1"/>
      <w:marLeft w:val="0"/>
      <w:marRight w:val="0"/>
      <w:marTop w:val="0"/>
      <w:marBottom w:val="0"/>
      <w:divBdr>
        <w:top w:val="none" w:sz="0" w:space="0" w:color="auto"/>
        <w:left w:val="none" w:sz="0" w:space="0" w:color="auto"/>
        <w:bottom w:val="none" w:sz="0" w:space="0" w:color="auto"/>
        <w:right w:val="none" w:sz="0" w:space="0" w:color="auto"/>
      </w:divBdr>
    </w:div>
    <w:div w:id="169373765">
      <w:bodyDiv w:val="1"/>
      <w:marLeft w:val="0"/>
      <w:marRight w:val="0"/>
      <w:marTop w:val="0"/>
      <w:marBottom w:val="0"/>
      <w:divBdr>
        <w:top w:val="none" w:sz="0" w:space="0" w:color="auto"/>
        <w:left w:val="none" w:sz="0" w:space="0" w:color="auto"/>
        <w:bottom w:val="none" w:sz="0" w:space="0" w:color="auto"/>
        <w:right w:val="none" w:sz="0" w:space="0" w:color="auto"/>
      </w:divBdr>
    </w:div>
    <w:div w:id="169950940">
      <w:bodyDiv w:val="1"/>
      <w:marLeft w:val="0"/>
      <w:marRight w:val="0"/>
      <w:marTop w:val="0"/>
      <w:marBottom w:val="0"/>
      <w:divBdr>
        <w:top w:val="none" w:sz="0" w:space="0" w:color="auto"/>
        <w:left w:val="none" w:sz="0" w:space="0" w:color="auto"/>
        <w:bottom w:val="none" w:sz="0" w:space="0" w:color="auto"/>
        <w:right w:val="none" w:sz="0" w:space="0" w:color="auto"/>
      </w:divBdr>
    </w:div>
    <w:div w:id="171454464">
      <w:bodyDiv w:val="1"/>
      <w:marLeft w:val="0"/>
      <w:marRight w:val="0"/>
      <w:marTop w:val="0"/>
      <w:marBottom w:val="0"/>
      <w:divBdr>
        <w:top w:val="none" w:sz="0" w:space="0" w:color="auto"/>
        <w:left w:val="none" w:sz="0" w:space="0" w:color="auto"/>
        <w:bottom w:val="none" w:sz="0" w:space="0" w:color="auto"/>
        <w:right w:val="none" w:sz="0" w:space="0" w:color="auto"/>
      </w:divBdr>
    </w:div>
    <w:div w:id="172572692">
      <w:bodyDiv w:val="1"/>
      <w:marLeft w:val="0"/>
      <w:marRight w:val="0"/>
      <w:marTop w:val="0"/>
      <w:marBottom w:val="0"/>
      <w:divBdr>
        <w:top w:val="none" w:sz="0" w:space="0" w:color="auto"/>
        <w:left w:val="none" w:sz="0" w:space="0" w:color="auto"/>
        <w:bottom w:val="none" w:sz="0" w:space="0" w:color="auto"/>
        <w:right w:val="none" w:sz="0" w:space="0" w:color="auto"/>
      </w:divBdr>
    </w:div>
    <w:div w:id="177894303">
      <w:bodyDiv w:val="1"/>
      <w:marLeft w:val="0"/>
      <w:marRight w:val="0"/>
      <w:marTop w:val="0"/>
      <w:marBottom w:val="0"/>
      <w:divBdr>
        <w:top w:val="none" w:sz="0" w:space="0" w:color="auto"/>
        <w:left w:val="none" w:sz="0" w:space="0" w:color="auto"/>
        <w:bottom w:val="none" w:sz="0" w:space="0" w:color="auto"/>
        <w:right w:val="none" w:sz="0" w:space="0" w:color="auto"/>
      </w:divBdr>
    </w:div>
    <w:div w:id="205265583">
      <w:bodyDiv w:val="1"/>
      <w:marLeft w:val="0"/>
      <w:marRight w:val="0"/>
      <w:marTop w:val="0"/>
      <w:marBottom w:val="0"/>
      <w:divBdr>
        <w:top w:val="none" w:sz="0" w:space="0" w:color="auto"/>
        <w:left w:val="none" w:sz="0" w:space="0" w:color="auto"/>
        <w:bottom w:val="none" w:sz="0" w:space="0" w:color="auto"/>
        <w:right w:val="none" w:sz="0" w:space="0" w:color="auto"/>
      </w:divBdr>
    </w:div>
    <w:div w:id="208080704">
      <w:bodyDiv w:val="1"/>
      <w:marLeft w:val="0"/>
      <w:marRight w:val="0"/>
      <w:marTop w:val="0"/>
      <w:marBottom w:val="0"/>
      <w:divBdr>
        <w:top w:val="none" w:sz="0" w:space="0" w:color="auto"/>
        <w:left w:val="none" w:sz="0" w:space="0" w:color="auto"/>
        <w:bottom w:val="none" w:sz="0" w:space="0" w:color="auto"/>
        <w:right w:val="none" w:sz="0" w:space="0" w:color="auto"/>
      </w:divBdr>
    </w:div>
    <w:div w:id="209608192">
      <w:bodyDiv w:val="1"/>
      <w:marLeft w:val="0"/>
      <w:marRight w:val="0"/>
      <w:marTop w:val="0"/>
      <w:marBottom w:val="0"/>
      <w:divBdr>
        <w:top w:val="none" w:sz="0" w:space="0" w:color="auto"/>
        <w:left w:val="none" w:sz="0" w:space="0" w:color="auto"/>
        <w:bottom w:val="none" w:sz="0" w:space="0" w:color="auto"/>
        <w:right w:val="none" w:sz="0" w:space="0" w:color="auto"/>
      </w:divBdr>
    </w:div>
    <w:div w:id="213398184">
      <w:bodyDiv w:val="1"/>
      <w:marLeft w:val="0"/>
      <w:marRight w:val="0"/>
      <w:marTop w:val="0"/>
      <w:marBottom w:val="0"/>
      <w:divBdr>
        <w:top w:val="none" w:sz="0" w:space="0" w:color="auto"/>
        <w:left w:val="none" w:sz="0" w:space="0" w:color="auto"/>
        <w:bottom w:val="none" w:sz="0" w:space="0" w:color="auto"/>
        <w:right w:val="none" w:sz="0" w:space="0" w:color="auto"/>
      </w:divBdr>
    </w:div>
    <w:div w:id="215045875">
      <w:bodyDiv w:val="1"/>
      <w:marLeft w:val="0"/>
      <w:marRight w:val="0"/>
      <w:marTop w:val="0"/>
      <w:marBottom w:val="0"/>
      <w:divBdr>
        <w:top w:val="none" w:sz="0" w:space="0" w:color="auto"/>
        <w:left w:val="none" w:sz="0" w:space="0" w:color="auto"/>
        <w:bottom w:val="none" w:sz="0" w:space="0" w:color="auto"/>
        <w:right w:val="none" w:sz="0" w:space="0" w:color="auto"/>
      </w:divBdr>
    </w:div>
    <w:div w:id="217131204">
      <w:bodyDiv w:val="1"/>
      <w:marLeft w:val="0"/>
      <w:marRight w:val="0"/>
      <w:marTop w:val="0"/>
      <w:marBottom w:val="0"/>
      <w:divBdr>
        <w:top w:val="none" w:sz="0" w:space="0" w:color="auto"/>
        <w:left w:val="none" w:sz="0" w:space="0" w:color="auto"/>
        <w:bottom w:val="none" w:sz="0" w:space="0" w:color="auto"/>
        <w:right w:val="none" w:sz="0" w:space="0" w:color="auto"/>
      </w:divBdr>
    </w:div>
    <w:div w:id="227767944">
      <w:bodyDiv w:val="1"/>
      <w:marLeft w:val="0"/>
      <w:marRight w:val="0"/>
      <w:marTop w:val="0"/>
      <w:marBottom w:val="0"/>
      <w:divBdr>
        <w:top w:val="none" w:sz="0" w:space="0" w:color="auto"/>
        <w:left w:val="none" w:sz="0" w:space="0" w:color="auto"/>
        <w:bottom w:val="none" w:sz="0" w:space="0" w:color="auto"/>
        <w:right w:val="none" w:sz="0" w:space="0" w:color="auto"/>
      </w:divBdr>
    </w:div>
    <w:div w:id="230121925">
      <w:bodyDiv w:val="1"/>
      <w:marLeft w:val="0"/>
      <w:marRight w:val="0"/>
      <w:marTop w:val="0"/>
      <w:marBottom w:val="0"/>
      <w:divBdr>
        <w:top w:val="none" w:sz="0" w:space="0" w:color="auto"/>
        <w:left w:val="none" w:sz="0" w:space="0" w:color="auto"/>
        <w:bottom w:val="none" w:sz="0" w:space="0" w:color="auto"/>
        <w:right w:val="none" w:sz="0" w:space="0" w:color="auto"/>
      </w:divBdr>
    </w:div>
    <w:div w:id="230892939">
      <w:bodyDiv w:val="1"/>
      <w:marLeft w:val="0"/>
      <w:marRight w:val="0"/>
      <w:marTop w:val="0"/>
      <w:marBottom w:val="0"/>
      <w:divBdr>
        <w:top w:val="none" w:sz="0" w:space="0" w:color="auto"/>
        <w:left w:val="none" w:sz="0" w:space="0" w:color="auto"/>
        <w:bottom w:val="none" w:sz="0" w:space="0" w:color="auto"/>
        <w:right w:val="none" w:sz="0" w:space="0" w:color="auto"/>
      </w:divBdr>
    </w:div>
    <w:div w:id="237643278">
      <w:bodyDiv w:val="1"/>
      <w:marLeft w:val="0"/>
      <w:marRight w:val="0"/>
      <w:marTop w:val="0"/>
      <w:marBottom w:val="0"/>
      <w:divBdr>
        <w:top w:val="none" w:sz="0" w:space="0" w:color="auto"/>
        <w:left w:val="none" w:sz="0" w:space="0" w:color="auto"/>
        <w:bottom w:val="none" w:sz="0" w:space="0" w:color="auto"/>
        <w:right w:val="none" w:sz="0" w:space="0" w:color="auto"/>
      </w:divBdr>
    </w:div>
    <w:div w:id="239217516">
      <w:bodyDiv w:val="1"/>
      <w:marLeft w:val="0"/>
      <w:marRight w:val="0"/>
      <w:marTop w:val="0"/>
      <w:marBottom w:val="0"/>
      <w:divBdr>
        <w:top w:val="none" w:sz="0" w:space="0" w:color="auto"/>
        <w:left w:val="none" w:sz="0" w:space="0" w:color="auto"/>
        <w:bottom w:val="none" w:sz="0" w:space="0" w:color="auto"/>
        <w:right w:val="none" w:sz="0" w:space="0" w:color="auto"/>
      </w:divBdr>
    </w:div>
    <w:div w:id="240797580">
      <w:bodyDiv w:val="1"/>
      <w:marLeft w:val="0"/>
      <w:marRight w:val="0"/>
      <w:marTop w:val="0"/>
      <w:marBottom w:val="0"/>
      <w:divBdr>
        <w:top w:val="none" w:sz="0" w:space="0" w:color="auto"/>
        <w:left w:val="none" w:sz="0" w:space="0" w:color="auto"/>
        <w:bottom w:val="none" w:sz="0" w:space="0" w:color="auto"/>
        <w:right w:val="none" w:sz="0" w:space="0" w:color="auto"/>
      </w:divBdr>
    </w:div>
    <w:div w:id="243034127">
      <w:bodyDiv w:val="1"/>
      <w:marLeft w:val="0"/>
      <w:marRight w:val="0"/>
      <w:marTop w:val="0"/>
      <w:marBottom w:val="0"/>
      <w:divBdr>
        <w:top w:val="none" w:sz="0" w:space="0" w:color="auto"/>
        <w:left w:val="none" w:sz="0" w:space="0" w:color="auto"/>
        <w:bottom w:val="none" w:sz="0" w:space="0" w:color="auto"/>
        <w:right w:val="none" w:sz="0" w:space="0" w:color="auto"/>
      </w:divBdr>
    </w:div>
    <w:div w:id="246961887">
      <w:bodyDiv w:val="1"/>
      <w:marLeft w:val="0"/>
      <w:marRight w:val="0"/>
      <w:marTop w:val="0"/>
      <w:marBottom w:val="0"/>
      <w:divBdr>
        <w:top w:val="none" w:sz="0" w:space="0" w:color="auto"/>
        <w:left w:val="none" w:sz="0" w:space="0" w:color="auto"/>
        <w:bottom w:val="none" w:sz="0" w:space="0" w:color="auto"/>
        <w:right w:val="none" w:sz="0" w:space="0" w:color="auto"/>
      </w:divBdr>
    </w:div>
    <w:div w:id="247468795">
      <w:bodyDiv w:val="1"/>
      <w:marLeft w:val="0"/>
      <w:marRight w:val="0"/>
      <w:marTop w:val="0"/>
      <w:marBottom w:val="0"/>
      <w:divBdr>
        <w:top w:val="none" w:sz="0" w:space="0" w:color="auto"/>
        <w:left w:val="none" w:sz="0" w:space="0" w:color="auto"/>
        <w:bottom w:val="none" w:sz="0" w:space="0" w:color="auto"/>
        <w:right w:val="none" w:sz="0" w:space="0" w:color="auto"/>
      </w:divBdr>
    </w:div>
    <w:div w:id="252277553">
      <w:bodyDiv w:val="1"/>
      <w:marLeft w:val="0"/>
      <w:marRight w:val="0"/>
      <w:marTop w:val="0"/>
      <w:marBottom w:val="0"/>
      <w:divBdr>
        <w:top w:val="none" w:sz="0" w:space="0" w:color="auto"/>
        <w:left w:val="none" w:sz="0" w:space="0" w:color="auto"/>
        <w:bottom w:val="none" w:sz="0" w:space="0" w:color="auto"/>
        <w:right w:val="none" w:sz="0" w:space="0" w:color="auto"/>
      </w:divBdr>
    </w:div>
    <w:div w:id="256717878">
      <w:bodyDiv w:val="1"/>
      <w:marLeft w:val="0"/>
      <w:marRight w:val="0"/>
      <w:marTop w:val="0"/>
      <w:marBottom w:val="0"/>
      <w:divBdr>
        <w:top w:val="none" w:sz="0" w:space="0" w:color="auto"/>
        <w:left w:val="none" w:sz="0" w:space="0" w:color="auto"/>
        <w:bottom w:val="none" w:sz="0" w:space="0" w:color="auto"/>
        <w:right w:val="none" w:sz="0" w:space="0" w:color="auto"/>
      </w:divBdr>
    </w:div>
    <w:div w:id="260065870">
      <w:bodyDiv w:val="1"/>
      <w:marLeft w:val="0"/>
      <w:marRight w:val="0"/>
      <w:marTop w:val="0"/>
      <w:marBottom w:val="0"/>
      <w:divBdr>
        <w:top w:val="none" w:sz="0" w:space="0" w:color="auto"/>
        <w:left w:val="none" w:sz="0" w:space="0" w:color="auto"/>
        <w:bottom w:val="none" w:sz="0" w:space="0" w:color="auto"/>
        <w:right w:val="none" w:sz="0" w:space="0" w:color="auto"/>
      </w:divBdr>
    </w:div>
    <w:div w:id="262613270">
      <w:bodyDiv w:val="1"/>
      <w:marLeft w:val="0"/>
      <w:marRight w:val="0"/>
      <w:marTop w:val="0"/>
      <w:marBottom w:val="0"/>
      <w:divBdr>
        <w:top w:val="none" w:sz="0" w:space="0" w:color="auto"/>
        <w:left w:val="none" w:sz="0" w:space="0" w:color="auto"/>
        <w:bottom w:val="none" w:sz="0" w:space="0" w:color="auto"/>
        <w:right w:val="none" w:sz="0" w:space="0" w:color="auto"/>
      </w:divBdr>
    </w:div>
    <w:div w:id="265624590">
      <w:bodyDiv w:val="1"/>
      <w:marLeft w:val="0"/>
      <w:marRight w:val="0"/>
      <w:marTop w:val="0"/>
      <w:marBottom w:val="0"/>
      <w:divBdr>
        <w:top w:val="none" w:sz="0" w:space="0" w:color="auto"/>
        <w:left w:val="none" w:sz="0" w:space="0" w:color="auto"/>
        <w:bottom w:val="none" w:sz="0" w:space="0" w:color="auto"/>
        <w:right w:val="none" w:sz="0" w:space="0" w:color="auto"/>
      </w:divBdr>
    </w:div>
    <w:div w:id="267853058">
      <w:bodyDiv w:val="1"/>
      <w:marLeft w:val="0"/>
      <w:marRight w:val="0"/>
      <w:marTop w:val="0"/>
      <w:marBottom w:val="0"/>
      <w:divBdr>
        <w:top w:val="none" w:sz="0" w:space="0" w:color="auto"/>
        <w:left w:val="none" w:sz="0" w:space="0" w:color="auto"/>
        <w:bottom w:val="none" w:sz="0" w:space="0" w:color="auto"/>
        <w:right w:val="none" w:sz="0" w:space="0" w:color="auto"/>
      </w:divBdr>
    </w:div>
    <w:div w:id="293413903">
      <w:bodyDiv w:val="1"/>
      <w:marLeft w:val="0"/>
      <w:marRight w:val="0"/>
      <w:marTop w:val="0"/>
      <w:marBottom w:val="0"/>
      <w:divBdr>
        <w:top w:val="none" w:sz="0" w:space="0" w:color="auto"/>
        <w:left w:val="none" w:sz="0" w:space="0" w:color="auto"/>
        <w:bottom w:val="none" w:sz="0" w:space="0" w:color="auto"/>
        <w:right w:val="none" w:sz="0" w:space="0" w:color="auto"/>
      </w:divBdr>
    </w:div>
    <w:div w:id="307711776">
      <w:bodyDiv w:val="1"/>
      <w:marLeft w:val="0"/>
      <w:marRight w:val="0"/>
      <w:marTop w:val="0"/>
      <w:marBottom w:val="0"/>
      <w:divBdr>
        <w:top w:val="none" w:sz="0" w:space="0" w:color="auto"/>
        <w:left w:val="none" w:sz="0" w:space="0" w:color="auto"/>
        <w:bottom w:val="none" w:sz="0" w:space="0" w:color="auto"/>
        <w:right w:val="none" w:sz="0" w:space="0" w:color="auto"/>
      </w:divBdr>
    </w:div>
    <w:div w:id="308556262">
      <w:bodyDiv w:val="1"/>
      <w:marLeft w:val="0"/>
      <w:marRight w:val="0"/>
      <w:marTop w:val="0"/>
      <w:marBottom w:val="0"/>
      <w:divBdr>
        <w:top w:val="none" w:sz="0" w:space="0" w:color="auto"/>
        <w:left w:val="none" w:sz="0" w:space="0" w:color="auto"/>
        <w:bottom w:val="none" w:sz="0" w:space="0" w:color="auto"/>
        <w:right w:val="none" w:sz="0" w:space="0" w:color="auto"/>
      </w:divBdr>
    </w:div>
    <w:div w:id="317073559">
      <w:bodyDiv w:val="1"/>
      <w:marLeft w:val="0"/>
      <w:marRight w:val="0"/>
      <w:marTop w:val="0"/>
      <w:marBottom w:val="0"/>
      <w:divBdr>
        <w:top w:val="none" w:sz="0" w:space="0" w:color="auto"/>
        <w:left w:val="none" w:sz="0" w:space="0" w:color="auto"/>
        <w:bottom w:val="none" w:sz="0" w:space="0" w:color="auto"/>
        <w:right w:val="none" w:sz="0" w:space="0" w:color="auto"/>
      </w:divBdr>
    </w:div>
    <w:div w:id="325475985">
      <w:bodyDiv w:val="1"/>
      <w:marLeft w:val="0"/>
      <w:marRight w:val="0"/>
      <w:marTop w:val="0"/>
      <w:marBottom w:val="0"/>
      <w:divBdr>
        <w:top w:val="none" w:sz="0" w:space="0" w:color="auto"/>
        <w:left w:val="none" w:sz="0" w:space="0" w:color="auto"/>
        <w:bottom w:val="none" w:sz="0" w:space="0" w:color="auto"/>
        <w:right w:val="none" w:sz="0" w:space="0" w:color="auto"/>
      </w:divBdr>
    </w:div>
    <w:div w:id="337124802">
      <w:bodyDiv w:val="1"/>
      <w:marLeft w:val="0"/>
      <w:marRight w:val="0"/>
      <w:marTop w:val="0"/>
      <w:marBottom w:val="0"/>
      <w:divBdr>
        <w:top w:val="none" w:sz="0" w:space="0" w:color="auto"/>
        <w:left w:val="none" w:sz="0" w:space="0" w:color="auto"/>
        <w:bottom w:val="none" w:sz="0" w:space="0" w:color="auto"/>
        <w:right w:val="none" w:sz="0" w:space="0" w:color="auto"/>
      </w:divBdr>
    </w:div>
    <w:div w:id="342316931">
      <w:bodyDiv w:val="1"/>
      <w:marLeft w:val="0"/>
      <w:marRight w:val="0"/>
      <w:marTop w:val="0"/>
      <w:marBottom w:val="0"/>
      <w:divBdr>
        <w:top w:val="none" w:sz="0" w:space="0" w:color="auto"/>
        <w:left w:val="none" w:sz="0" w:space="0" w:color="auto"/>
        <w:bottom w:val="none" w:sz="0" w:space="0" w:color="auto"/>
        <w:right w:val="none" w:sz="0" w:space="0" w:color="auto"/>
      </w:divBdr>
    </w:div>
    <w:div w:id="344986869">
      <w:bodyDiv w:val="1"/>
      <w:marLeft w:val="0"/>
      <w:marRight w:val="0"/>
      <w:marTop w:val="0"/>
      <w:marBottom w:val="0"/>
      <w:divBdr>
        <w:top w:val="none" w:sz="0" w:space="0" w:color="auto"/>
        <w:left w:val="none" w:sz="0" w:space="0" w:color="auto"/>
        <w:bottom w:val="none" w:sz="0" w:space="0" w:color="auto"/>
        <w:right w:val="none" w:sz="0" w:space="0" w:color="auto"/>
      </w:divBdr>
    </w:div>
    <w:div w:id="351036166">
      <w:bodyDiv w:val="1"/>
      <w:marLeft w:val="0"/>
      <w:marRight w:val="0"/>
      <w:marTop w:val="0"/>
      <w:marBottom w:val="0"/>
      <w:divBdr>
        <w:top w:val="none" w:sz="0" w:space="0" w:color="auto"/>
        <w:left w:val="none" w:sz="0" w:space="0" w:color="auto"/>
        <w:bottom w:val="none" w:sz="0" w:space="0" w:color="auto"/>
        <w:right w:val="none" w:sz="0" w:space="0" w:color="auto"/>
      </w:divBdr>
    </w:div>
    <w:div w:id="353196090">
      <w:bodyDiv w:val="1"/>
      <w:marLeft w:val="0"/>
      <w:marRight w:val="0"/>
      <w:marTop w:val="0"/>
      <w:marBottom w:val="0"/>
      <w:divBdr>
        <w:top w:val="none" w:sz="0" w:space="0" w:color="auto"/>
        <w:left w:val="none" w:sz="0" w:space="0" w:color="auto"/>
        <w:bottom w:val="none" w:sz="0" w:space="0" w:color="auto"/>
        <w:right w:val="none" w:sz="0" w:space="0" w:color="auto"/>
      </w:divBdr>
    </w:div>
    <w:div w:id="363094796">
      <w:bodyDiv w:val="1"/>
      <w:marLeft w:val="0"/>
      <w:marRight w:val="0"/>
      <w:marTop w:val="0"/>
      <w:marBottom w:val="0"/>
      <w:divBdr>
        <w:top w:val="none" w:sz="0" w:space="0" w:color="auto"/>
        <w:left w:val="none" w:sz="0" w:space="0" w:color="auto"/>
        <w:bottom w:val="none" w:sz="0" w:space="0" w:color="auto"/>
        <w:right w:val="none" w:sz="0" w:space="0" w:color="auto"/>
      </w:divBdr>
    </w:div>
    <w:div w:id="365452934">
      <w:bodyDiv w:val="1"/>
      <w:marLeft w:val="0"/>
      <w:marRight w:val="0"/>
      <w:marTop w:val="0"/>
      <w:marBottom w:val="0"/>
      <w:divBdr>
        <w:top w:val="none" w:sz="0" w:space="0" w:color="auto"/>
        <w:left w:val="none" w:sz="0" w:space="0" w:color="auto"/>
        <w:bottom w:val="none" w:sz="0" w:space="0" w:color="auto"/>
        <w:right w:val="none" w:sz="0" w:space="0" w:color="auto"/>
      </w:divBdr>
    </w:div>
    <w:div w:id="368185242">
      <w:bodyDiv w:val="1"/>
      <w:marLeft w:val="0"/>
      <w:marRight w:val="0"/>
      <w:marTop w:val="0"/>
      <w:marBottom w:val="0"/>
      <w:divBdr>
        <w:top w:val="none" w:sz="0" w:space="0" w:color="auto"/>
        <w:left w:val="none" w:sz="0" w:space="0" w:color="auto"/>
        <w:bottom w:val="none" w:sz="0" w:space="0" w:color="auto"/>
        <w:right w:val="none" w:sz="0" w:space="0" w:color="auto"/>
      </w:divBdr>
    </w:div>
    <w:div w:id="368189850">
      <w:bodyDiv w:val="1"/>
      <w:marLeft w:val="0"/>
      <w:marRight w:val="0"/>
      <w:marTop w:val="0"/>
      <w:marBottom w:val="0"/>
      <w:divBdr>
        <w:top w:val="none" w:sz="0" w:space="0" w:color="auto"/>
        <w:left w:val="none" w:sz="0" w:space="0" w:color="auto"/>
        <w:bottom w:val="none" w:sz="0" w:space="0" w:color="auto"/>
        <w:right w:val="none" w:sz="0" w:space="0" w:color="auto"/>
      </w:divBdr>
    </w:div>
    <w:div w:id="374623510">
      <w:bodyDiv w:val="1"/>
      <w:marLeft w:val="0"/>
      <w:marRight w:val="0"/>
      <w:marTop w:val="0"/>
      <w:marBottom w:val="0"/>
      <w:divBdr>
        <w:top w:val="none" w:sz="0" w:space="0" w:color="auto"/>
        <w:left w:val="none" w:sz="0" w:space="0" w:color="auto"/>
        <w:bottom w:val="none" w:sz="0" w:space="0" w:color="auto"/>
        <w:right w:val="none" w:sz="0" w:space="0" w:color="auto"/>
      </w:divBdr>
      <w:divsChild>
        <w:div w:id="146896273">
          <w:marLeft w:val="0"/>
          <w:marRight w:val="0"/>
          <w:marTop w:val="0"/>
          <w:marBottom w:val="0"/>
          <w:divBdr>
            <w:top w:val="none" w:sz="0" w:space="0" w:color="auto"/>
            <w:left w:val="none" w:sz="0" w:space="0" w:color="auto"/>
            <w:bottom w:val="none" w:sz="0" w:space="0" w:color="auto"/>
            <w:right w:val="none" w:sz="0" w:space="0" w:color="auto"/>
          </w:divBdr>
        </w:div>
        <w:div w:id="667365685">
          <w:marLeft w:val="0"/>
          <w:marRight w:val="0"/>
          <w:marTop w:val="0"/>
          <w:marBottom w:val="0"/>
          <w:divBdr>
            <w:top w:val="none" w:sz="0" w:space="0" w:color="auto"/>
            <w:left w:val="none" w:sz="0" w:space="0" w:color="auto"/>
            <w:bottom w:val="none" w:sz="0" w:space="0" w:color="auto"/>
            <w:right w:val="none" w:sz="0" w:space="0" w:color="auto"/>
          </w:divBdr>
        </w:div>
        <w:div w:id="917982606">
          <w:marLeft w:val="0"/>
          <w:marRight w:val="0"/>
          <w:marTop w:val="0"/>
          <w:marBottom w:val="0"/>
          <w:divBdr>
            <w:top w:val="none" w:sz="0" w:space="0" w:color="auto"/>
            <w:left w:val="none" w:sz="0" w:space="0" w:color="auto"/>
            <w:bottom w:val="none" w:sz="0" w:space="0" w:color="auto"/>
            <w:right w:val="none" w:sz="0" w:space="0" w:color="auto"/>
          </w:divBdr>
          <w:divsChild>
            <w:div w:id="1326930848">
              <w:marLeft w:val="-75"/>
              <w:marRight w:val="0"/>
              <w:marTop w:val="30"/>
              <w:marBottom w:val="30"/>
              <w:divBdr>
                <w:top w:val="none" w:sz="0" w:space="0" w:color="auto"/>
                <w:left w:val="none" w:sz="0" w:space="0" w:color="auto"/>
                <w:bottom w:val="none" w:sz="0" w:space="0" w:color="auto"/>
                <w:right w:val="none" w:sz="0" w:space="0" w:color="auto"/>
              </w:divBdr>
              <w:divsChild>
                <w:div w:id="16586990">
                  <w:marLeft w:val="0"/>
                  <w:marRight w:val="0"/>
                  <w:marTop w:val="0"/>
                  <w:marBottom w:val="0"/>
                  <w:divBdr>
                    <w:top w:val="none" w:sz="0" w:space="0" w:color="auto"/>
                    <w:left w:val="none" w:sz="0" w:space="0" w:color="auto"/>
                    <w:bottom w:val="none" w:sz="0" w:space="0" w:color="auto"/>
                    <w:right w:val="none" w:sz="0" w:space="0" w:color="auto"/>
                  </w:divBdr>
                  <w:divsChild>
                    <w:div w:id="1738674010">
                      <w:marLeft w:val="0"/>
                      <w:marRight w:val="0"/>
                      <w:marTop w:val="0"/>
                      <w:marBottom w:val="0"/>
                      <w:divBdr>
                        <w:top w:val="none" w:sz="0" w:space="0" w:color="auto"/>
                        <w:left w:val="none" w:sz="0" w:space="0" w:color="auto"/>
                        <w:bottom w:val="none" w:sz="0" w:space="0" w:color="auto"/>
                        <w:right w:val="none" w:sz="0" w:space="0" w:color="auto"/>
                      </w:divBdr>
                    </w:div>
                  </w:divsChild>
                </w:div>
                <w:div w:id="27144836">
                  <w:marLeft w:val="0"/>
                  <w:marRight w:val="0"/>
                  <w:marTop w:val="0"/>
                  <w:marBottom w:val="0"/>
                  <w:divBdr>
                    <w:top w:val="none" w:sz="0" w:space="0" w:color="auto"/>
                    <w:left w:val="none" w:sz="0" w:space="0" w:color="auto"/>
                    <w:bottom w:val="none" w:sz="0" w:space="0" w:color="auto"/>
                    <w:right w:val="none" w:sz="0" w:space="0" w:color="auto"/>
                  </w:divBdr>
                  <w:divsChild>
                    <w:div w:id="12733462">
                      <w:marLeft w:val="0"/>
                      <w:marRight w:val="0"/>
                      <w:marTop w:val="0"/>
                      <w:marBottom w:val="0"/>
                      <w:divBdr>
                        <w:top w:val="none" w:sz="0" w:space="0" w:color="auto"/>
                        <w:left w:val="none" w:sz="0" w:space="0" w:color="auto"/>
                        <w:bottom w:val="none" w:sz="0" w:space="0" w:color="auto"/>
                        <w:right w:val="none" w:sz="0" w:space="0" w:color="auto"/>
                      </w:divBdr>
                    </w:div>
                  </w:divsChild>
                </w:div>
                <w:div w:id="60754231">
                  <w:marLeft w:val="0"/>
                  <w:marRight w:val="0"/>
                  <w:marTop w:val="0"/>
                  <w:marBottom w:val="0"/>
                  <w:divBdr>
                    <w:top w:val="none" w:sz="0" w:space="0" w:color="auto"/>
                    <w:left w:val="none" w:sz="0" w:space="0" w:color="auto"/>
                    <w:bottom w:val="none" w:sz="0" w:space="0" w:color="auto"/>
                    <w:right w:val="none" w:sz="0" w:space="0" w:color="auto"/>
                  </w:divBdr>
                  <w:divsChild>
                    <w:div w:id="1447309742">
                      <w:marLeft w:val="0"/>
                      <w:marRight w:val="0"/>
                      <w:marTop w:val="0"/>
                      <w:marBottom w:val="0"/>
                      <w:divBdr>
                        <w:top w:val="none" w:sz="0" w:space="0" w:color="auto"/>
                        <w:left w:val="none" w:sz="0" w:space="0" w:color="auto"/>
                        <w:bottom w:val="none" w:sz="0" w:space="0" w:color="auto"/>
                        <w:right w:val="none" w:sz="0" w:space="0" w:color="auto"/>
                      </w:divBdr>
                    </w:div>
                  </w:divsChild>
                </w:div>
                <w:div w:id="117602790">
                  <w:marLeft w:val="0"/>
                  <w:marRight w:val="0"/>
                  <w:marTop w:val="0"/>
                  <w:marBottom w:val="0"/>
                  <w:divBdr>
                    <w:top w:val="none" w:sz="0" w:space="0" w:color="auto"/>
                    <w:left w:val="none" w:sz="0" w:space="0" w:color="auto"/>
                    <w:bottom w:val="none" w:sz="0" w:space="0" w:color="auto"/>
                    <w:right w:val="none" w:sz="0" w:space="0" w:color="auto"/>
                  </w:divBdr>
                  <w:divsChild>
                    <w:div w:id="1410276441">
                      <w:marLeft w:val="0"/>
                      <w:marRight w:val="0"/>
                      <w:marTop w:val="0"/>
                      <w:marBottom w:val="0"/>
                      <w:divBdr>
                        <w:top w:val="none" w:sz="0" w:space="0" w:color="auto"/>
                        <w:left w:val="none" w:sz="0" w:space="0" w:color="auto"/>
                        <w:bottom w:val="none" w:sz="0" w:space="0" w:color="auto"/>
                        <w:right w:val="none" w:sz="0" w:space="0" w:color="auto"/>
                      </w:divBdr>
                    </w:div>
                  </w:divsChild>
                </w:div>
                <w:div w:id="194923251">
                  <w:marLeft w:val="0"/>
                  <w:marRight w:val="0"/>
                  <w:marTop w:val="0"/>
                  <w:marBottom w:val="0"/>
                  <w:divBdr>
                    <w:top w:val="none" w:sz="0" w:space="0" w:color="auto"/>
                    <w:left w:val="none" w:sz="0" w:space="0" w:color="auto"/>
                    <w:bottom w:val="none" w:sz="0" w:space="0" w:color="auto"/>
                    <w:right w:val="none" w:sz="0" w:space="0" w:color="auto"/>
                  </w:divBdr>
                  <w:divsChild>
                    <w:div w:id="416438732">
                      <w:marLeft w:val="0"/>
                      <w:marRight w:val="0"/>
                      <w:marTop w:val="0"/>
                      <w:marBottom w:val="0"/>
                      <w:divBdr>
                        <w:top w:val="none" w:sz="0" w:space="0" w:color="auto"/>
                        <w:left w:val="none" w:sz="0" w:space="0" w:color="auto"/>
                        <w:bottom w:val="none" w:sz="0" w:space="0" w:color="auto"/>
                        <w:right w:val="none" w:sz="0" w:space="0" w:color="auto"/>
                      </w:divBdr>
                    </w:div>
                  </w:divsChild>
                </w:div>
                <w:div w:id="440078599">
                  <w:marLeft w:val="0"/>
                  <w:marRight w:val="0"/>
                  <w:marTop w:val="0"/>
                  <w:marBottom w:val="0"/>
                  <w:divBdr>
                    <w:top w:val="none" w:sz="0" w:space="0" w:color="auto"/>
                    <w:left w:val="none" w:sz="0" w:space="0" w:color="auto"/>
                    <w:bottom w:val="none" w:sz="0" w:space="0" w:color="auto"/>
                    <w:right w:val="none" w:sz="0" w:space="0" w:color="auto"/>
                  </w:divBdr>
                  <w:divsChild>
                    <w:div w:id="772675336">
                      <w:marLeft w:val="0"/>
                      <w:marRight w:val="0"/>
                      <w:marTop w:val="0"/>
                      <w:marBottom w:val="0"/>
                      <w:divBdr>
                        <w:top w:val="none" w:sz="0" w:space="0" w:color="auto"/>
                        <w:left w:val="none" w:sz="0" w:space="0" w:color="auto"/>
                        <w:bottom w:val="none" w:sz="0" w:space="0" w:color="auto"/>
                        <w:right w:val="none" w:sz="0" w:space="0" w:color="auto"/>
                      </w:divBdr>
                    </w:div>
                    <w:div w:id="1319965548">
                      <w:marLeft w:val="0"/>
                      <w:marRight w:val="0"/>
                      <w:marTop w:val="0"/>
                      <w:marBottom w:val="0"/>
                      <w:divBdr>
                        <w:top w:val="none" w:sz="0" w:space="0" w:color="auto"/>
                        <w:left w:val="none" w:sz="0" w:space="0" w:color="auto"/>
                        <w:bottom w:val="none" w:sz="0" w:space="0" w:color="auto"/>
                        <w:right w:val="none" w:sz="0" w:space="0" w:color="auto"/>
                      </w:divBdr>
                    </w:div>
                    <w:div w:id="1945267733">
                      <w:marLeft w:val="0"/>
                      <w:marRight w:val="0"/>
                      <w:marTop w:val="0"/>
                      <w:marBottom w:val="0"/>
                      <w:divBdr>
                        <w:top w:val="none" w:sz="0" w:space="0" w:color="auto"/>
                        <w:left w:val="none" w:sz="0" w:space="0" w:color="auto"/>
                        <w:bottom w:val="none" w:sz="0" w:space="0" w:color="auto"/>
                        <w:right w:val="none" w:sz="0" w:space="0" w:color="auto"/>
                      </w:divBdr>
                    </w:div>
                  </w:divsChild>
                </w:div>
                <w:div w:id="555237576">
                  <w:marLeft w:val="0"/>
                  <w:marRight w:val="0"/>
                  <w:marTop w:val="0"/>
                  <w:marBottom w:val="0"/>
                  <w:divBdr>
                    <w:top w:val="none" w:sz="0" w:space="0" w:color="auto"/>
                    <w:left w:val="none" w:sz="0" w:space="0" w:color="auto"/>
                    <w:bottom w:val="none" w:sz="0" w:space="0" w:color="auto"/>
                    <w:right w:val="none" w:sz="0" w:space="0" w:color="auto"/>
                  </w:divBdr>
                  <w:divsChild>
                    <w:div w:id="551693479">
                      <w:marLeft w:val="0"/>
                      <w:marRight w:val="0"/>
                      <w:marTop w:val="0"/>
                      <w:marBottom w:val="0"/>
                      <w:divBdr>
                        <w:top w:val="none" w:sz="0" w:space="0" w:color="auto"/>
                        <w:left w:val="none" w:sz="0" w:space="0" w:color="auto"/>
                        <w:bottom w:val="none" w:sz="0" w:space="0" w:color="auto"/>
                        <w:right w:val="none" w:sz="0" w:space="0" w:color="auto"/>
                      </w:divBdr>
                    </w:div>
                    <w:div w:id="1246300465">
                      <w:marLeft w:val="0"/>
                      <w:marRight w:val="0"/>
                      <w:marTop w:val="0"/>
                      <w:marBottom w:val="0"/>
                      <w:divBdr>
                        <w:top w:val="none" w:sz="0" w:space="0" w:color="auto"/>
                        <w:left w:val="none" w:sz="0" w:space="0" w:color="auto"/>
                        <w:bottom w:val="none" w:sz="0" w:space="0" w:color="auto"/>
                        <w:right w:val="none" w:sz="0" w:space="0" w:color="auto"/>
                      </w:divBdr>
                    </w:div>
                    <w:div w:id="1802188479">
                      <w:marLeft w:val="0"/>
                      <w:marRight w:val="0"/>
                      <w:marTop w:val="0"/>
                      <w:marBottom w:val="0"/>
                      <w:divBdr>
                        <w:top w:val="none" w:sz="0" w:space="0" w:color="auto"/>
                        <w:left w:val="none" w:sz="0" w:space="0" w:color="auto"/>
                        <w:bottom w:val="none" w:sz="0" w:space="0" w:color="auto"/>
                        <w:right w:val="none" w:sz="0" w:space="0" w:color="auto"/>
                      </w:divBdr>
                    </w:div>
                  </w:divsChild>
                </w:div>
                <w:div w:id="1019627363">
                  <w:marLeft w:val="0"/>
                  <w:marRight w:val="0"/>
                  <w:marTop w:val="0"/>
                  <w:marBottom w:val="0"/>
                  <w:divBdr>
                    <w:top w:val="none" w:sz="0" w:space="0" w:color="auto"/>
                    <w:left w:val="none" w:sz="0" w:space="0" w:color="auto"/>
                    <w:bottom w:val="none" w:sz="0" w:space="0" w:color="auto"/>
                    <w:right w:val="none" w:sz="0" w:space="0" w:color="auto"/>
                  </w:divBdr>
                  <w:divsChild>
                    <w:div w:id="275060182">
                      <w:marLeft w:val="0"/>
                      <w:marRight w:val="0"/>
                      <w:marTop w:val="0"/>
                      <w:marBottom w:val="0"/>
                      <w:divBdr>
                        <w:top w:val="none" w:sz="0" w:space="0" w:color="auto"/>
                        <w:left w:val="none" w:sz="0" w:space="0" w:color="auto"/>
                        <w:bottom w:val="none" w:sz="0" w:space="0" w:color="auto"/>
                        <w:right w:val="none" w:sz="0" w:space="0" w:color="auto"/>
                      </w:divBdr>
                    </w:div>
                    <w:div w:id="557864062">
                      <w:marLeft w:val="0"/>
                      <w:marRight w:val="0"/>
                      <w:marTop w:val="0"/>
                      <w:marBottom w:val="0"/>
                      <w:divBdr>
                        <w:top w:val="none" w:sz="0" w:space="0" w:color="auto"/>
                        <w:left w:val="none" w:sz="0" w:space="0" w:color="auto"/>
                        <w:bottom w:val="none" w:sz="0" w:space="0" w:color="auto"/>
                        <w:right w:val="none" w:sz="0" w:space="0" w:color="auto"/>
                      </w:divBdr>
                    </w:div>
                  </w:divsChild>
                </w:div>
                <w:div w:id="1271007289">
                  <w:marLeft w:val="0"/>
                  <w:marRight w:val="0"/>
                  <w:marTop w:val="0"/>
                  <w:marBottom w:val="0"/>
                  <w:divBdr>
                    <w:top w:val="none" w:sz="0" w:space="0" w:color="auto"/>
                    <w:left w:val="none" w:sz="0" w:space="0" w:color="auto"/>
                    <w:bottom w:val="none" w:sz="0" w:space="0" w:color="auto"/>
                    <w:right w:val="none" w:sz="0" w:space="0" w:color="auto"/>
                  </w:divBdr>
                  <w:divsChild>
                    <w:div w:id="1194538737">
                      <w:marLeft w:val="0"/>
                      <w:marRight w:val="0"/>
                      <w:marTop w:val="0"/>
                      <w:marBottom w:val="0"/>
                      <w:divBdr>
                        <w:top w:val="none" w:sz="0" w:space="0" w:color="auto"/>
                        <w:left w:val="none" w:sz="0" w:space="0" w:color="auto"/>
                        <w:bottom w:val="none" w:sz="0" w:space="0" w:color="auto"/>
                        <w:right w:val="none" w:sz="0" w:space="0" w:color="auto"/>
                      </w:divBdr>
                    </w:div>
                  </w:divsChild>
                </w:div>
                <w:div w:id="1406489155">
                  <w:marLeft w:val="0"/>
                  <w:marRight w:val="0"/>
                  <w:marTop w:val="0"/>
                  <w:marBottom w:val="0"/>
                  <w:divBdr>
                    <w:top w:val="none" w:sz="0" w:space="0" w:color="auto"/>
                    <w:left w:val="none" w:sz="0" w:space="0" w:color="auto"/>
                    <w:bottom w:val="none" w:sz="0" w:space="0" w:color="auto"/>
                    <w:right w:val="none" w:sz="0" w:space="0" w:color="auto"/>
                  </w:divBdr>
                  <w:divsChild>
                    <w:div w:id="399324679">
                      <w:marLeft w:val="0"/>
                      <w:marRight w:val="0"/>
                      <w:marTop w:val="0"/>
                      <w:marBottom w:val="0"/>
                      <w:divBdr>
                        <w:top w:val="none" w:sz="0" w:space="0" w:color="auto"/>
                        <w:left w:val="none" w:sz="0" w:space="0" w:color="auto"/>
                        <w:bottom w:val="none" w:sz="0" w:space="0" w:color="auto"/>
                        <w:right w:val="none" w:sz="0" w:space="0" w:color="auto"/>
                      </w:divBdr>
                    </w:div>
                  </w:divsChild>
                </w:div>
                <w:div w:id="2100447167">
                  <w:marLeft w:val="0"/>
                  <w:marRight w:val="0"/>
                  <w:marTop w:val="0"/>
                  <w:marBottom w:val="0"/>
                  <w:divBdr>
                    <w:top w:val="none" w:sz="0" w:space="0" w:color="auto"/>
                    <w:left w:val="none" w:sz="0" w:space="0" w:color="auto"/>
                    <w:bottom w:val="none" w:sz="0" w:space="0" w:color="auto"/>
                    <w:right w:val="none" w:sz="0" w:space="0" w:color="auto"/>
                  </w:divBdr>
                  <w:divsChild>
                    <w:div w:id="313877181">
                      <w:marLeft w:val="0"/>
                      <w:marRight w:val="0"/>
                      <w:marTop w:val="0"/>
                      <w:marBottom w:val="0"/>
                      <w:divBdr>
                        <w:top w:val="none" w:sz="0" w:space="0" w:color="auto"/>
                        <w:left w:val="none" w:sz="0" w:space="0" w:color="auto"/>
                        <w:bottom w:val="none" w:sz="0" w:space="0" w:color="auto"/>
                        <w:right w:val="none" w:sz="0" w:space="0" w:color="auto"/>
                      </w:divBdr>
                    </w:div>
                    <w:div w:id="484249569">
                      <w:marLeft w:val="0"/>
                      <w:marRight w:val="0"/>
                      <w:marTop w:val="0"/>
                      <w:marBottom w:val="0"/>
                      <w:divBdr>
                        <w:top w:val="none" w:sz="0" w:space="0" w:color="auto"/>
                        <w:left w:val="none" w:sz="0" w:space="0" w:color="auto"/>
                        <w:bottom w:val="none" w:sz="0" w:space="0" w:color="auto"/>
                        <w:right w:val="none" w:sz="0" w:space="0" w:color="auto"/>
                      </w:divBdr>
                    </w:div>
                    <w:div w:id="1048065204">
                      <w:marLeft w:val="0"/>
                      <w:marRight w:val="0"/>
                      <w:marTop w:val="0"/>
                      <w:marBottom w:val="0"/>
                      <w:divBdr>
                        <w:top w:val="none" w:sz="0" w:space="0" w:color="auto"/>
                        <w:left w:val="none" w:sz="0" w:space="0" w:color="auto"/>
                        <w:bottom w:val="none" w:sz="0" w:space="0" w:color="auto"/>
                        <w:right w:val="none" w:sz="0" w:space="0" w:color="auto"/>
                      </w:divBdr>
                    </w:div>
                    <w:div w:id="213046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408877">
          <w:marLeft w:val="0"/>
          <w:marRight w:val="0"/>
          <w:marTop w:val="0"/>
          <w:marBottom w:val="0"/>
          <w:divBdr>
            <w:top w:val="none" w:sz="0" w:space="0" w:color="auto"/>
            <w:left w:val="none" w:sz="0" w:space="0" w:color="auto"/>
            <w:bottom w:val="none" w:sz="0" w:space="0" w:color="auto"/>
            <w:right w:val="none" w:sz="0" w:space="0" w:color="auto"/>
          </w:divBdr>
        </w:div>
        <w:div w:id="1008141220">
          <w:marLeft w:val="0"/>
          <w:marRight w:val="0"/>
          <w:marTop w:val="0"/>
          <w:marBottom w:val="0"/>
          <w:divBdr>
            <w:top w:val="none" w:sz="0" w:space="0" w:color="auto"/>
            <w:left w:val="none" w:sz="0" w:space="0" w:color="auto"/>
            <w:bottom w:val="none" w:sz="0" w:space="0" w:color="auto"/>
            <w:right w:val="none" w:sz="0" w:space="0" w:color="auto"/>
          </w:divBdr>
        </w:div>
        <w:div w:id="1008141468">
          <w:marLeft w:val="0"/>
          <w:marRight w:val="0"/>
          <w:marTop w:val="0"/>
          <w:marBottom w:val="0"/>
          <w:divBdr>
            <w:top w:val="none" w:sz="0" w:space="0" w:color="auto"/>
            <w:left w:val="none" w:sz="0" w:space="0" w:color="auto"/>
            <w:bottom w:val="none" w:sz="0" w:space="0" w:color="auto"/>
            <w:right w:val="none" w:sz="0" w:space="0" w:color="auto"/>
          </w:divBdr>
          <w:divsChild>
            <w:div w:id="126315602">
              <w:marLeft w:val="-75"/>
              <w:marRight w:val="0"/>
              <w:marTop w:val="30"/>
              <w:marBottom w:val="30"/>
              <w:divBdr>
                <w:top w:val="none" w:sz="0" w:space="0" w:color="auto"/>
                <w:left w:val="none" w:sz="0" w:space="0" w:color="auto"/>
                <w:bottom w:val="none" w:sz="0" w:space="0" w:color="auto"/>
                <w:right w:val="none" w:sz="0" w:space="0" w:color="auto"/>
              </w:divBdr>
              <w:divsChild>
                <w:div w:id="83770499">
                  <w:marLeft w:val="0"/>
                  <w:marRight w:val="0"/>
                  <w:marTop w:val="0"/>
                  <w:marBottom w:val="0"/>
                  <w:divBdr>
                    <w:top w:val="none" w:sz="0" w:space="0" w:color="auto"/>
                    <w:left w:val="none" w:sz="0" w:space="0" w:color="auto"/>
                    <w:bottom w:val="none" w:sz="0" w:space="0" w:color="auto"/>
                    <w:right w:val="none" w:sz="0" w:space="0" w:color="auto"/>
                  </w:divBdr>
                  <w:divsChild>
                    <w:div w:id="1393043219">
                      <w:marLeft w:val="0"/>
                      <w:marRight w:val="0"/>
                      <w:marTop w:val="0"/>
                      <w:marBottom w:val="0"/>
                      <w:divBdr>
                        <w:top w:val="none" w:sz="0" w:space="0" w:color="auto"/>
                        <w:left w:val="none" w:sz="0" w:space="0" w:color="auto"/>
                        <w:bottom w:val="none" w:sz="0" w:space="0" w:color="auto"/>
                        <w:right w:val="none" w:sz="0" w:space="0" w:color="auto"/>
                      </w:divBdr>
                    </w:div>
                  </w:divsChild>
                </w:div>
                <w:div w:id="116798327">
                  <w:marLeft w:val="0"/>
                  <w:marRight w:val="0"/>
                  <w:marTop w:val="0"/>
                  <w:marBottom w:val="0"/>
                  <w:divBdr>
                    <w:top w:val="none" w:sz="0" w:space="0" w:color="auto"/>
                    <w:left w:val="none" w:sz="0" w:space="0" w:color="auto"/>
                    <w:bottom w:val="none" w:sz="0" w:space="0" w:color="auto"/>
                    <w:right w:val="none" w:sz="0" w:space="0" w:color="auto"/>
                  </w:divBdr>
                  <w:divsChild>
                    <w:div w:id="193232048">
                      <w:marLeft w:val="0"/>
                      <w:marRight w:val="0"/>
                      <w:marTop w:val="0"/>
                      <w:marBottom w:val="0"/>
                      <w:divBdr>
                        <w:top w:val="none" w:sz="0" w:space="0" w:color="auto"/>
                        <w:left w:val="none" w:sz="0" w:space="0" w:color="auto"/>
                        <w:bottom w:val="none" w:sz="0" w:space="0" w:color="auto"/>
                        <w:right w:val="none" w:sz="0" w:space="0" w:color="auto"/>
                      </w:divBdr>
                    </w:div>
                  </w:divsChild>
                </w:div>
                <w:div w:id="169682280">
                  <w:marLeft w:val="0"/>
                  <w:marRight w:val="0"/>
                  <w:marTop w:val="0"/>
                  <w:marBottom w:val="0"/>
                  <w:divBdr>
                    <w:top w:val="none" w:sz="0" w:space="0" w:color="auto"/>
                    <w:left w:val="none" w:sz="0" w:space="0" w:color="auto"/>
                    <w:bottom w:val="none" w:sz="0" w:space="0" w:color="auto"/>
                    <w:right w:val="none" w:sz="0" w:space="0" w:color="auto"/>
                  </w:divBdr>
                  <w:divsChild>
                    <w:div w:id="935211652">
                      <w:marLeft w:val="0"/>
                      <w:marRight w:val="0"/>
                      <w:marTop w:val="0"/>
                      <w:marBottom w:val="0"/>
                      <w:divBdr>
                        <w:top w:val="none" w:sz="0" w:space="0" w:color="auto"/>
                        <w:left w:val="none" w:sz="0" w:space="0" w:color="auto"/>
                        <w:bottom w:val="none" w:sz="0" w:space="0" w:color="auto"/>
                        <w:right w:val="none" w:sz="0" w:space="0" w:color="auto"/>
                      </w:divBdr>
                    </w:div>
                  </w:divsChild>
                </w:div>
                <w:div w:id="202400826">
                  <w:marLeft w:val="0"/>
                  <w:marRight w:val="0"/>
                  <w:marTop w:val="0"/>
                  <w:marBottom w:val="0"/>
                  <w:divBdr>
                    <w:top w:val="none" w:sz="0" w:space="0" w:color="auto"/>
                    <w:left w:val="none" w:sz="0" w:space="0" w:color="auto"/>
                    <w:bottom w:val="none" w:sz="0" w:space="0" w:color="auto"/>
                    <w:right w:val="none" w:sz="0" w:space="0" w:color="auto"/>
                  </w:divBdr>
                  <w:divsChild>
                    <w:div w:id="959143616">
                      <w:marLeft w:val="0"/>
                      <w:marRight w:val="0"/>
                      <w:marTop w:val="0"/>
                      <w:marBottom w:val="0"/>
                      <w:divBdr>
                        <w:top w:val="none" w:sz="0" w:space="0" w:color="auto"/>
                        <w:left w:val="none" w:sz="0" w:space="0" w:color="auto"/>
                        <w:bottom w:val="none" w:sz="0" w:space="0" w:color="auto"/>
                        <w:right w:val="none" w:sz="0" w:space="0" w:color="auto"/>
                      </w:divBdr>
                    </w:div>
                  </w:divsChild>
                </w:div>
                <w:div w:id="395712882">
                  <w:marLeft w:val="0"/>
                  <w:marRight w:val="0"/>
                  <w:marTop w:val="0"/>
                  <w:marBottom w:val="0"/>
                  <w:divBdr>
                    <w:top w:val="none" w:sz="0" w:space="0" w:color="auto"/>
                    <w:left w:val="none" w:sz="0" w:space="0" w:color="auto"/>
                    <w:bottom w:val="none" w:sz="0" w:space="0" w:color="auto"/>
                    <w:right w:val="none" w:sz="0" w:space="0" w:color="auto"/>
                  </w:divBdr>
                  <w:divsChild>
                    <w:div w:id="395665258">
                      <w:marLeft w:val="0"/>
                      <w:marRight w:val="0"/>
                      <w:marTop w:val="0"/>
                      <w:marBottom w:val="0"/>
                      <w:divBdr>
                        <w:top w:val="none" w:sz="0" w:space="0" w:color="auto"/>
                        <w:left w:val="none" w:sz="0" w:space="0" w:color="auto"/>
                        <w:bottom w:val="none" w:sz="0" w:space="0" w:color="auto"/>
                        <w:right w:val="none" w:sz="0" w:space="0" w:color="auto"/>
                      </w:divBdr>
                    </w:div>
                  </w:divsChild>
                </w:div>
                <w:div w:id="442305319">
                  <w:marLeft w:val="0"/>
                  <w:marRight w:val="0"/>
                  <w:marTop w:val="0"/>
                  <w:marBottom w:val="0"/>
                  <w:divBdr>
                    <w:top w:val="none" w:sz="0" w:space="0" w:color="auto"/>
                    <w:left w:val="none" w:sz="0" w:space="0" w:color="auto"/>
                    <w:bottom w:val="none" w:sz="0" w:space="0" w:color="auto"/>
                    <w:right w:val="none" w:sz="0" w:space="0" w:color="auto"/>
                  </w:divBdr>
                  <w:divsChild>
                    <w:div w:id="1558080780">
                      <w:marLeft w:val="0"/>
                      <w:marRight w:val="0"/>
                      <w:marTop w:val="0"/>
                      <w:marBottom w:val="0"/>
                      <w:divBdr>
                        <w:top w:val="none" w:sz="0" w:space="0" w:color="auto"/>
                        <w:left w:val="none" w:sz="0" w:space="0" w:color="auto"/>
                        <w:bottom w:val="none" w:sz="0" w:space="0" w:color="auto"/>
                        <w:right w:val="none" w:sz="0" w:space="0" w:color="auto"/>
                      </w:divBdr>
                    </w:div>
                  </w:divsChild>
                </w:div>
                <w:div w:id="617444817">
                  <w:marLeft w:val="0"/>
                  <w:marRight w:val="0"/>
                  <w:marTop w:val="0"/>
                  <w:marBottom w:val="0"/>
                  <w:divBdr>
                    <w:top w:val="none" w:sz="0" w:space="0" w:color="auto"/>
                    <w:left w:val="none" w:sz="0" w:space="0" w:color="auto"/>
                    <w:bottom w:val="none" w:sz="0" w:space="0" w:color="auto"/>
                    <w:right w:val="none" w:sz="0" w:space="0" w:color="auto"/>
                  </w:divBdr>
                  <w:divsChild>
                    <w:div w:id="1289123689">
                      <w:marLeft w:val="0"/>
                      <w:marRight w:val="0"/>
                      <w:marTop w:val="0"/>
                      <w:marBottom w:val="0"/>
                      <w:divBdr>
                        <w:top w:val="none" w:sz="0" w:space="0" w:color="auto"/>
                        <w:left w:val="none" w:sz="0" w:space="0" w:color="auto"/>
                        <w:bottom w:val="none" w:sz="0" w:space="0" w:color="auto"/>
                        <w:right w:val="none" w:sz="0" w:space="0" w:color="auto"/>
                      </w:divBdr>
                    </w:div>
                  </w:divsChild>
                </w:div>
                <w:div w:id="1078752990">
                  <w:marLeft w:val="0"/>
                  <w:marRight w:val="0"/>
                  <w:marTop w:val="0"/>
                  <w:marBottom w:val="0"/>
                  <w:divBdr>
                    <w:top w:val="none" w:sz="0" w:space="0" w:color="auto"/>
                    <w:left w:val="none" w:sz="0" w:space="0" w:color="auto"/>
                    <w:bottom w:val="none" w:sz="0" w:space="0" w:color="auto"/>
                    <w:right w:val="none" w:sz="0" w:space="0" w:color="auto"/>
                  </w:divBdr>
                  <w:divsChild>
                    <w:div w:id="1061293165">
                      <w:marLeft w:val="0"/>
                      <w:marRight w:val="0"/>
                      <w:marTop w:val="0"/>
                      <w:marBottom w:val="0"/>
                      <w:divBdr>
                        <w:top w:val="none" w:sz="0" w:space="0" w:color="auto"/>
                        <w:left w:val="none" w:sz="0" w:space="0" w:color="auto"/>
                        <w:bottom w:val="none" w:sz="0" w:space="0" w:color="auto"/>
                        <w:right w:val="none" w:sz="0" w:space="0" w:color="auto"/>
                      </w:divBdr>
                    </w:div>
                  </w:divsChild>
                </w:div>
                <w:div w:id="1171137757">
                  <w:marLeft w:val="0"/>
                  <w:marRight w:val="0"/>
                  <w:marTop w:val="0"/>
                  <w:marBottom w:val="0"/>
                  <w:divBdr>
                    <w:top w:val="none" w:sz="0" w:space="0" w:color="auto"/>
                    <w:left w:val="none" w:sz="0" w:space="0" w:color="auto"/>
                    <w:bottom w:val="none" w:sz="0" w:space="0" w:color="auto"/>
                    <w:right w:val="none" w:sz="0" w:space="0" w:color="auto"/>
                  </w:divBdr>
                  <w:divsChild>
                    <w:div w:id="215245989">
                      <w:marLeft w:val="0"/>
                      <w:marRight w:val="0"/>
                      <w:marTop w:val="0"/>
                      <w:marBottom w:val="0"/>
                      <w:divBdr>
                        <w:top w:val="none" w:sz="0" w:space="0" w:color="auto"/>
                        <w:left w:val="none" w:sz="0" w:space="0" w:color="auto"/>
                        <w:bottom w:val="none" w:sz="0" w:space="0" w:color="auto"/>
                        <w:right w:val="none" w:sz="0" w:space="0" w:color="auto"/>
                      </w:divBdr>
                    </w:div>
                  </w:divsChild>
                </w:div>
                <w:div w:id="1337462859">
                  <w:marLeft w:val="0"/>
                  <w:marRight w:val="0"/>
                  <w:marTop w:val="0"/>
                  <w:marBottom w:val="0"/>
                  <w:divBdr>
                    <w:top w:val="none" w:sz="0" w:space="0" w:color="auto"/>
                    <w:left w:val="none" w:sz="0" w:space="0" w:color="auto"/>
                    <w:bottom w:val="none" w:sz="0" w:space="0" w:color="auto"/>
                    <w:right w:val="none" w:sz="0" w:space="0" w:color="auto"/>
                  </w:divBdr>
                  <w:divsChild>
                    <w:div w:id="102040762">
                      <w:marLeft w:val="0"/>
                      <w:marRight w:val="0"/>
                      <w:marTop w:val="0"/>
                      <w:marBottom w:val="0"/>
                      <w:divBdr>
                        <w:top w:val="none" w:sz="0" w:space="0" w:color="auto"/>
                        <w:left w:val="none" w:sz="0" w:space="0" w:color="auto"/>
                        <w:bottom w:val="none" w:sz="0" w:space="0" w:color="auto"/>
                        <w:right w:val="none" w:sz="0" w:space="0" w:color="auto"/>
                      </w:divBdr>
                    </w:div>
                  </w:divsChild>
                </w:div>
                <w:div w:id="1355497166">
                  <w:marLeft w:val="0"/>
                  <w:marRight w:val="0"/>
                  <w:marTop w:val="0"/>
                  <w:marBottom w:val="0"/>
                  <w:divBdr>
                    <w:top w:val="none" w:sz="0" w:space="0" w:color="auto"/>
                    <w:left w:val="none" w:sz="0" w:space="0" w:color="auto"/>
                    <w:bottom w:val="none" w:sz="0" w:space="0" w:color="auto"/>
                    <w:right w:val="none" w:sz="0" w:space="0" w:color="auto"/>
                  </w:divBdr>
                  <w:divsChild>
                    <w:div w:id="943538152">
                      <w:marLeft w:val="0"/>
                      <w:marRight w:val="0"/>
                      <w:marTop w:val="0"/>
                      <w:marBottom w:val="0"/>
                      <w:divBdr>
                        <w:top w:val="none" w:sz="0" w:space="0" w:color="auto"/>
                        <w:left w:val="none" w:sz="0" w:space="0" w:color="auto"/>
                        <w:bottom w:val="none" w:sz="0" w:space="0" w:color="auto"/>
                        <w:right w:val="none" w:sz="0" w:space="0" w:color="auto"/>
                      </w:divBdr>
                    </w:div>
                  </w:divsChild>
                </w:div>
                <w:div w:id="1359162220">
                  <w:marLeft w:val="0"/>
                  <w:marRight w:val="0"/>
                  <w:marTop w:val="0"/>
                  <w:marBottom w:val="0"/>
                  <w:divBdr>
                    <w:top w:val="none" w:sz="0" w:space="0" w:color="auto"/>
                    <w:left w:val="none" w:sz="0" w:space="0" w:color="auto"/>
                    <w:bottom w:val="none" w:sz="0" w:space="0" w:color="auto"/>
                    <w:right w:val="none" w:sz="0" w:space="0" w:color="auto"/>
                  </w:divBdr>
                  <w:divsChild>
                    <w:div w:id="164052038">
                      <w:marLeft w:val="0"/>
                      <w:marRight w:val="0"/>
                      <w:marTop w:val="0"/>
                      <w:marBottom w:val="0"/>
                      <w:divBdr>
                        <w:top w:val="none" w:sz="0" w:space="0" w:color="auto"/>
                        <w:left w:val="none" w:sz="0" w:space="0" w:color="auto"/>
                        <w:bottom w:val="none" w:sz="0" w:space="0" w:color="auto"/>
                        <w:right w:val="none" w:sz="0" w:space="0" w:color="auto"/>
                      </w:divBdr>
                    </w:div>
                  </w:divsChild>
                </w:div>
                <w:div w:id="1593320476">
                  <w:marLeft w:val="0"/>
                  <w:marRight w:val="0"/>
                  <w:marTop w:val="0"/>
                  <w:marBottom w:val="0"/>
                  <w:divBdr>
                    <w:top w:val="none" w:sz="0" w:space="0" w:color="auto"/>
                    <w:left w:val="none" w:sz="0" w:space="0" w:color="auto"/>
                    <w:bottom w:val="none" w:sz="0" w:space="0" w:color="auto"/>
                    <w:right w:val="none" w:sz="0" w:space="0" w:color="auto"/>
                  </w:divBdr>
                  <w:divsChild>
                    <w:div w:id="495269100">
                      <w:marLeft w:val="0"/>
                      <w:marRight w:val="0"/>
                      <w:marTop w:val="0"/>
                      <w:marBottom w:val="0"/>
                      <w:divBdr>
                        <w:top w:val="none" w:sz="0" w:space="0" w:color="auto"/>
                        <w:left w:val="none" w:sz="0" w:space="0" w:color="auto"/>
                        <w:bottom w:val="none" w:sz="0" w:space="0" w:color="auto"/>
                        <w:right w:val="none" w:sz="0" w:space="0" w:color="auto"/>
                      </w:divBdr>
                    </w:div>
                  </w:divsChild>
                </w:div>
                <w:div w:id="1753621570">
                  <w:marLeft w:val="0"/>
                  <w:marRight w:val="0"/>
                  <w:marTop w:val="0"/>
                  <w:marBottom w:val="0"/>
                  <w:divBdr>
                    <w:top w:val="none" w:sz="0" w:space="0" w:color="auto"/>
                    <w:left w:val="none" w:sz="0" w:space="0" w:color="auto"/>
                    <w:bottom w:val="none" w:sz="0" w:space="0" w:color="auto"/>
                    <w:right w:val="none" w:sz="0" w:space="0" w:color="auto"/>
                  </w:divBdr>
                  <w:divsChild>
                    <w:div w:id="1379626328">
                      <w:marLeft w:val="0"/>
                      <w:marRight w:val="0"/>
                      <w:marTop w:val="0"/>
                      <w:marBottom w:val="0"/>
                      <w:divBdr>
                        <w:top w:val="none" w:sz="0" w:space="0" w:color="auto"/>
                        <w:left w:val="none" w:sz="0" w:space="0" w:color="auto"/>
                        <w:bottom w:val="none" w:sz="0" w:space="0" w:color="auto"/>
                        <w:right w:val="none" w:sz="0" w:space="0" w:color="auto"/>
                      </w:divBdr>
                    </w:div>
                  </w:divsChild>
                </w:div>
                <w:div w:id="1864702943">
                  <w:marLeft w:val="0"/>
                  <w:marRight w:val="0"/>
                  <w:marTop w:val="0"/>
                  <w:marBottom w:val="0"/>
                  <w:divBdr>
                    <w:top w:val="none" w:sz="0" w:space="0" w:color="auto"/>
                    <w:left w:val="none" w:sz="0" w:space="0" w:color="auto"/>
                    <w:bottom w:val="none" w:sz="0" w:space="0" w:color="auto"/>
                    <w:right w:val="none" w:sz="0" w:space="0" w:color="auto"/>
                  </w:divBdr>
                  <w:divsChild>
                    <w:div w:id="18295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123668">
          <w:marLeft w:val="0"/>
          <w:marRight w:val="0"/>
          <w:marTop w:val="0"/>
          <w:marBottom w:val="0"/>
          <w:divBdr>
            <w:top w:val="none" w:sz="0" w:space="0" w:color="auto"/>
            <w:left w:val="none" w:sz="0" w:space="0" w:color="auto"/>
            <w:bottom w:val="none" w:sz="0" w:space="0" w:color="auto"/>
            <w:right w:val="none" w:sz="0" w:space="0" w:color="auto"/>
          </w:divBdr>
        </w:div>
        <w:div w:id="1449468940">
          <w:marLeft w:val="0"/>
          <w:marRight w:val="0"/>
          <w:marTop w:val="0"/>
          <w:marBottom w:val="0"/>
          <w:divBdr>
            <w:top w:val="none" w:sz="0" w:space="0" w:color="auto"/>
            <w:left w:val="none" w:sz="0" w:space="0" w:color="auto"/>
            <w:bottom w:val="none" w:sz="0" w:space="0" w:color="auto"/>
            <w:right w:val="none" w:sz="0" w:space="0" w:color="auto"/>
          </w:divBdr>
        </w:div>
        <w:div w:id="1673726008">
          <w:marLeft w:val="0"/>
          <w:marRight w:val="0"/>
          <w:marTop w:val="0"/>
          <w:marBottom w:val="0"/>
          <w:divBdr>
            <w:top w:val="none" w:sz="0" w:space="0" w:color="auto"/>
            <w:left w:val="none" w:sz="0" w:space="0" w:color="auto"/>
            <w:bottom w:val="none" w:sz="0" w:space="0" w:color="auto"/>
            <w:right w:val="none" w:sz="0" w:space="0" w:color="auto"/>
          </w:divBdr>
        </w:div>
        <w:div w:id="1677073516">
          <w:marLeft w:val="0"/>
          <w:marRight w:val="0"/>
          <w:marTop w:val="0"/>
          <w:marBottom w:val="0"/>
          <w:divBdr>
            <w:top w:val="none" w:sz="0" w:space="0" w:color="auto"/>
            <w:left w:val="none" w:sz="0" w:space="0" w:color="auto"/>
            <w:bottom w:val="none" w:sz="0" w:space="0" w:color="auto"/>
            <w:right w:val="none" w:sz="0" w:space="0" w:color="auto"/>
          </w:divBdr>
        </w:div>
        <w:div w:id="1723093356">
          <w:marLeft w:val="0"/>
          <w:marRight w:val="0"/>
          <w:marTop w:val="0"/>
          <w:marBottom w:val="0"/>
          <w:divBdr>
            <w:top w:val="none" w:sz="0" w:space="0" w:color="auto"/>
            <w:left w:val="none" w:sz="0" w:space="0" w:color="auto"/>
            <w:bottom w:val="none" w:sz="0" w:space="0" w:color="auto"/>
            <w:right w:val="none" w:sz="0" w:space="0" w:color="auto"/>
          </w:divBdr>
        </w:div>
        <w:div w:id="1790010437">
          <w:marLeft w:val="0"/>
          <w:marRight w:val="0"/>
          <w:marTop w:val="0"/>
          <w:marBottom w:val="0"/>
          <w:divBdr>
            <w:top w:val="none" w:sz="0" w:space="0" w:color="auto"/>
            <w:left w:val="none" w:sz="0" w:space="0" w:color="auto"/>
            <w:bottom w:val="none" w:sz="0" w:space="0" w:color="auto"/>
            <w:right w:val="none" w:sz="0" w:space="0" w:color="auto"/>
          </w:divBdr>
        </w:div>
        <w:div w:id="1874877984">
          <w:marLeft w:val="0"/>
          <w:marRight w:val="0"/>
          <w:marTop w:val="0"/>
          <w:marBottom w:val="0"/>
          <w:divBdr>
            <w:top w:val="none" w:sz="0" w:space="0" w:color="auto"/>
            <w:left w:val="none" w:sz="0" w:space="0" w:color="auto"/>
            <w:bottom w:val="none" w:sz="0" w:space="0" w:color="auto"/>
            <w:right w:val="none" w:sz="0" w:space="0" w:color="auto"/>
          </w:divBdr>
        </w:div>
        <w:div w:id="1954285712">
          <w:marLeft w:val="0"/>
          <w:marRight w:val="0"/>
          <w:marTop w:val="0"/>
          <w:marBottom w:val="0"/>
          <w:divBdr>
            <w:top w:val="none" w:sz="0" w:space="0" w:color="auto"/>
            <w:left w:val="none" w:sz="0" w:space="0" w:color="auto"/>
            <w:bottom w:val="none" w:sz="0" w:space="0" w:color="auto"/>
            <w:right w:val="none" w:sz="0" w:space="0" w:color="auto"/>
          </w:divBdr>
        </w:div>
        <w:div w:id="2053996274">
          <w:marLeft w:val="0"/>
          <w:marRight w:val="0"/>
          <w:marTop w:val="0"/>
          <w:marBottom w:val="0"/>
          <w:divBdr>
            <w:top w:val="none" w:sz="0" w:space="0" w:color="auto"/>
            <w:left w:val="none" w:sz="0" w:space="0" w:color="auto"/>
            <w:bottom w:val="none" w:sz="0" w:space="0" w:color="auto"/>
            <w:right w:val="none" w:sz="0" w:space="0" w:color="auto"/>
          </w:divBdr>
        </w:div>
      </w:divsChild>
    </w:div>
    <w:div w:id="381444507">
      <w:bodyDiv w:val="1"/>
      <w:marLeft w:val="0"/>
      <w:marRight w:val="0"/>
      <w:marTop w:val="0"/>
      <w:marBottom w:val="0"/>
      <w:divBdr>
        <w:top w:val="none" w:sz="0" w:space="0" w:color="auto"/>
        <w:left w:val="none" w:sz="0" w:space="0" w:color="auto"/>
        <w:bottom w:val="none" w:sz="0" w:space="0" w:color="auto"/>
        <w:right w:val="none" w:sz="0" w:space="0" w:color="auto"/>
      </w:divBdr>
    </w:div>
    <w:div w:id="382674889">
      <w:bodyDiv w:val="1"/>
      <w:marLeft w:val="0"/>
      <w:marRight w:val="0"/>
      <w:marTop w:val="0"/>
      <w:marBottom w:val="0"/>
      <w:divBdr>
        <w:top w:val="none" w:sz="0" w:space="0" w:color="auto"/>
        <w:left w:val="none" w:sz="0" w:space="0" w:color="auto"/>
        <w:bottom w:val="none" w:sz="0" w:space="0" w:color="auto"/>
        <w:right w:val="none" w:sz="0" w:space="0" w:color="auto"/>
      </w:divBdr>
    </w:div>
    <w:div w:id="383482070">
      <w:bodyDiv w:val="1"/>
      <w:marLeft w:val="0"/>
      <w:marRight w:val="0"/>
      <w:marTop w:val="0"/>
      <w:marBottom w:val="0"/>
      <w:divBdr>
        <w:top w:val="none" w:sz="0" w:space="0" w:color="auto"/>
        <w:left w:val="none" w:sz="0" w:space="0" w:color="auto"/>
        <w:bottom w:val="none" w:sz="0" w:space="0" w:color="auto"/>
        <w:right w:val="none" w:sz="0" w:space="0" w:color="auto"/>
      </w:divBdr>
    </w:div>
    <w:div w:id="389578654">
      <w:bodyDiv w:val="1"/>
      <w:marLeft w:val="0"/>
      <w:marRight w:val="0"/>
      <w:marTop w:val="0"/>
      <w:marBottom w:val="0"/>
      <w:divBdr>
        <w:top w:val="none" w:sz="0" w:space="0" w:color="auto"/>
        <w:left w:val="none" w:sz="0" w:space="0" w:color="auto"/>
        <w:bottom w:val="none" w:sz="0" w:space="0" w:color="auto"/>
        <w:right w:val="none" w:sz="0" w:space="0" w:color="auto"/>
      </w:divBdr>
    </w:div>
    <w:div w:id="395471875">
      <w:bodyDiv w:val="1"/>
      <w:marLeft w:val="0"/>
      <w:marRight w:val="0"/>
      <w:marTop w:val="0"/>
      <w:marBottom w:val="0"/>
      <w:divBdr>
        <w:top w:val="none" w:sz="0" w:space="0" w:color="auto"/>
        <w:left w:val="none" w:sz="0" w:space="0" w:color="auto"/>
        <w:bottom w:val="none" w:sz="0" w:space="0" w:color="auto"/>
        <w:right w:val="none" w:sz="0" w:space="0" w:color="auto"/>
      </w:divBdr>
    </w:div>
    <w:div w:id="417412951">
      <w:bodyDiv w:val="1"/>
      <w:marLeft w:val="0"/>
      <w:marRight w:val="0"/>
      <w:marTop w:val="0"/>
      <w:marBottom w:val="0"/>
      <w:divBdr>
        <w:top w:val="none" w:sz="0" w:space="0" w:color="auto"/>
        <w:left w:val="none" w:sz="0" w:space="0" w:color="auto"/>
        <w:bottom w:val="none" w:sz="0" w:space="0" w:color="auto"/>
        <w:right w:val="none" w:sz="0" w:space="0" w:color="auto"/>
      </w:divBdr>
    </w:div>
    <w:div w:id="421344478">
      <w:bodyDiv w:val="1"/>
      <w:marLeft w:val="0"/>
      <w:marRight w:val="0"/>
      <w:marTop w:val="0"/>
      <w:marBottom w:val="0"/>
      <w:divBdr>
        <w:top w:val="none" w:sz="0" w:space="0" w:color="auto"/>
        <w:left w:val="none" w:sz="0" w:space="0" w:color="auto"/>
        <w:bottom w:val="none" w:sz="0" w:space="0" w:color="auto"/>
        <w:right w:val="none" w:sz="0" w:space="0" w:color="auto"/>
      </w:divBdr>
    </w:div>
    <w:div w:id="423502712">
      <w:bodyDiv w:val="1"/>
      <w:marLeft w:val="0"/>
      <w:marRight w:val="0"/>
      <w:marTop w:val="0"/>
      <w:marBottom w:val="0"/>
      <w:divBdr>
        <w:top w:val="none" w:sz="0" w:space="0" w:color="auto"/>
        <w:left w:val="none" w:sz="0" w:space="0" w:color="auto"/>
        <w:bottom w:val="none" w:sz="0" w:space="0" w:color="auto"/>
        <w:right w:val="none" w:sz="0" w:space="0" w:color="auto"/>
      </w:divBdr>
    </w:div>
    <w:div w:id="428428982">
      <w:bodyDiv w:val="1"/>
      <w:marLeft w:val="0"/>
      <w:marRight w:val="0"/>
      <w:marTop w:val="0"/>
      <w:marBottom w:val="0"/>
      <w:divBdr>
        <w:top w:val="none" w:sz="0" w:space="0" w:color="auto"/>
        <w:left w:val="none" w:sz="0" w:space="0" w:color="auto"/>
        <w:bottom w:val="none" w:sz="0" w:space="0" w:color="auto"/>
        <w:right w:val="none" w:sz="0" w:space="0" w:color="auto"/>
      </w:divBdr>
    </w:div>
    <w:div w:id="431321910">
      <w:bodyDiv w:val="1"/>
      <w:marLeft w:val="0"/>
      <w:marRight w:val="0"/>
      <w:marTop w:val="0"/>
      <w:marBottom w:val="0"/>
      <w:divBdr>
        <w:top w:val="none" w:sz="0" w:space="0" w:color="auto"/>
        <w:left w:val="none" w:sz="0" w:space="0" w:color="auto"/>
        <w:bottom w:val="none" w:sz="0" w:space="0" w:color="auto"/>
        <w:right w:val="none" w:sz="0" w:space="0" w:color="auto"/>
      </w:divBdr>
    </w:div>
    <w:div w:id="446581321">
      <w:marLeft w:val="0"/>
      <w:marRight w:val="0"/>
      <w:marTop w:val="0"/>
      <w:marBottom w:val="0"/>
      <w:divBdr>
        <w:top w:val="none" w:sz="0" w:space="0" w:color="auto"/>
        <w:left w:val="none" w:sz="0" w:space="0" w:color="auto"/>
        <w:bottom w:val="none" w:sz="0" w:space="0" w:color="auto"/>
        <w:right w:val="none" w:sz="0" w:space="0" w:color="auto"/>
      </w:divBdr>
    </w:div>
    <w:div w:id="446581322">
      <w:marLeft w:val="0"/>
      <w:marRight w:val="0"/>
      <w:marTop w:val="0"/>
      <w:marBottom w:val="0"/>
      <w:divBdr>
        <w:top w:val="none" w:sz="0" w:space="0" w:color="auto"/>
        <w:left w:val="none" w:sz="0" w:space="0" w:color="auto"/>
        <w:bottom w:val="none" w:sz="0" w:space="0" w:color="auto"/>
        <w:right w:val="none" w:sz="0" w:space="0" w:color="auto"/>
      </w:divBdr>
    </w:div>
    <w:div w:id="446581323">
      <w:marLeft w:val="0"/>
      <w:marRight w:val="0"/>
      <w:marTop w:val="0"/>
      <w:marBottom w:val="0"/>
      <w:divBdr>
        <w:top w:val="none" w:sz="0" w:space="0" w:color="auto"/>
        <w:left w:val="none" w:sz="0" w:space="0" w:color="auto"/>
        <w:bottom w:val="none" w:sz="0" w:space="0" w:color="auto"/>
        <w:right w:val="none" w:sz="0" w:space="0" w:color="auto"/>
      </w:divBdr>
    </w:div>
    <w:div w:id="446581324">
      <w:marLeft w:val="0"/>
      <w:marRight w:val="0"/>
      <w:marTop w:val="0"/>
      <w:marBottom w:val="0"/>
      <w:divBdr>
        <w:top w:val="none" w:sz="0" w:space="0" w:color="auto"/>
        <w:left w:val="none" w:sz="0" w:space="0" w:color="auto"/>
        <w:bottom w:val="none" w:sz="0" w:space="0" w:color="auto"/>
        <w:right w:val="none" w:sz="0" w:space="0" w:color="auto"/>
      </w:divBdr>
    </w:div>
    <w:div w:id="446581325">
      <w:marLeft w:val="0"/>
      <w:marRight w:val="0"/>
      <w:marTop w:val="0"/>
      <w:marBottom w:val="0"/>
      <w:divBdr>
        <w:top w:val="none" w:sz="0" w:space="0" w:color="auto"/>
        <w:left w:val="none" w:sz="0" w:space="0" w:color="auto"/>
        <w:bottom w:val="none" w:sz="0" w:space="0" w:color="auto"/>
        <w:right w:val="none" w:sz="0" w:space="0" w:color="auto"/>
      </w:divBdr>
    </w:div>
    <w:div w:id="446581326">
      <w:marLeft w:val="0"/>
      <w:marRight w:val="0"/>
      <w:marTop w:val="0"/>
      <w:marBottom w:val="0"/>
      <w:divBdr>
        <w:top w:val="none" w:sz="0" w:space="0" w:color="auto"/>
        <w:left w:val="none" w:sz="0" w:space="0" w:color="auto"/>
        <w:bottom w:val="none" w:sz="0" w:space="0" w:color="auto"/>
        <w:right w:val="none" w:sz="0" w:space="0" w:color="auto"/>
      </w:divBdr>
    </w:div>
    <w:div w:id="446581327">
      <w:marLeft w:val="0"/>
      <w:marRight w:val="0"/>
      <w:marTop w:val="0"/>
      <w:marBottom w:val="0"/>
      <w:divBdr>
        <w:top w:val="none" w:sz="0" w:space="0" w:color="auto"/>
        <w:left w:val="none" w:sz="0" w:space="0" w:color="auto"/>
        <w:bottom w:val="none" w:sz="0" w:space="0" w:color="auto"/>
        <w:right w:val="none" w:sz="0" w:space="0" w:color="auto"/>
      </w:divBdr>
    </w:div>
    <w:div w:id="446581328">
      <w:marLeft w:val="0"/>
      <w:marRight w:val="0"/>
      <w:marTop w:val="0"/>
      <w:marBottom w:val="0"/>
      <w:divBdr>
        <w:top w:val="none" w:sz="0" w:space="0" w:color="auto"/>
        <w:left w:val="none" w:sz="0" w:space="0" w:color="auto"/>
        <w:bottom w:val="none" w:sz="0" w:space="0" w:color="auto"/>
        <w:right w:val="none" w:sz="0" w:space="0" w:color="auto"/>
      </w:divBdr>
    </w:div>
    <w:div w:id="446581329">
      <w:marLeft w:val="0"/>
      <w:marRight w:val="0"/>
      <w:marTop w:val="0"/>
      <w:marBottom w:val="0"/>
      <w:divBdr>
        <w:top w:val="none" w:sz="0" w:space="0" w:color="auto"/>
        <w:left w:val="none" w:sz="0" w:space="0" w:color="auto"/>
        <w:bottom w:val="none" w:sz="0" w:space="0" w:color="auto"/>
        <w:right w:val="none" w:sz="0" w:space="0" w:color="auto"/>
      </w:divBdr>
    </w:div>
    <w:div w:id="446581330">
      <w:marLeft w:val="0"/>
      <w:marRight w:val="0"/>
      <w:marTop w:val="0"/>
      <w:marBottom w:val="0"/>
      <w:divBdr>
        <w:top w:val="none" w:sz="0" w:space="0" w:color="auto"/>
        <w:left w:val="none" w:sz="0" w:space="0" w:color="auto"/>
        <w:bottom w:val="none" w:sz="0" w:space="0" w:color="auto"/>
        <w:right w:val="none" w:sz="0" w:space="0" w:color="auto"/>
      </w:divBdr>
    </w:div>
    <w:div w:id="446581331">
      <w:marLeft w:val="0"/>
      <w:marRight w:val="0"/>
      <w:marTop w:val="0"/>
      <w:marBottom w:val="0"/>
      <w:divBdr>
        <w:top w:val="none" w:sz="0" w:space="0" w:color="auto"/>
        <w:left w:val="none" w:sz="0" w:space="0" w:color="auto"/>
        <w:bottom w:val="none" w:sz="0" w:space="0" w:color="auto"/>
        <w:right w:val="none" w:sz="0" w:space="0" w:color="auto"/>
      </w:divBdr>
    </w:div>
    <w:div w:id="446581332">
      <w:marLeft w:val="0"/>
      <w:marRight w:val="0"/>
      <w:marTop w:val="0"/>
      <w:marBottom w:val="0"/>
      <w:divBdr>
        <w:top w:val="none" w:sz="0" w:space="0" w:color="auto"/>
        <w:left w:val="none" w:sz="0" w:space="0" w:color="auto"/>
        <w:bottom w:val="none" w:sz="0" w:space="0" w:color="auto"/>
        <w:right w:val="none" w:sz="0" w:space="0" w:color="auto"/>
      </w:divBdr>
    </w:div>
    <w:div w:id="446581333">
      <w:marLeft w:val="0"/>
      <w:marRight w:val="0"/>
      <w:marTop w:val="0"/>
      <w:marBottom w:val="0"/>
      <w:divBdr>
        <w:top w:val="none" w:sz="0" w:space="0" w:color="auto"/>
        <w:left w:val="none" w:sz="0" w:space="0" w:color="auto"/>
        <w:bottom w:val="none" w:sz="0" w:space="0" w:color="auto"/>
        <w:right w:val="none" w:sz="0" w:space="0" w:color="auto"/>
      </w:divBdr>
    </w:div>
    <w:div w:id="446581334">
      <w:marLeft w:val="0"/>
      <w:marRight w:val="0"/>
      <w:marTop w:val="0"/>
      <w:marBottom w:val="0"/>
      <w:divBdr>
        <w:top w:val="none" w:sz="0" w:space="0" w:color="auto"/>
        <w:left w:val="none" w:sz="0" w:space="0" w:color="auto"/>
        <w:bottom w:val="none" w:sz="0" w:space="0" w:color="auto"/>
        <w:right w:val="none" w:sz="0" w:space="0" w:color="auto"/>
      </w:divBdr>
    </w:div>
    <w:div w:id="446581335">
      <w:marLeft w:val="0"/>
      <w:marRight w:val="0"/>
      <w:marTop w:val="0"/>
      <w:marBottom w:val="0"/>
      <w:divBdr>
        <w:top w:val="none" w:sz="0" w:space="0" w:color="auto"/>
        <w:left w:val="none" w:sz="0" w:space="0" w:color="auto"/>
        <w:bottom w:val="none" w:sz="0" w:space="0" w:color="auto"/>
        <w:right w:val="none" w:sz="0" w:space="0" w:color="auto"/>
      </w:divBdr>
    </w:div>
    <w:div w:id="446581336">
      <w:marLeft w:val="0"/>
      <w:marRight w:val="0"/>
      <w:marTop w:val="0"/>
      <w:marBottom w:val="0"/>
      <w:divBdr>
        <w:top w:val="none" w:sz="0" w:space="0" w:color="auto"/>
        <w:left w:val="none" w:sz="0" w:space="0" w:color="auto"/>
        <w:bottom w:val="none" w:sz="0" w:space="0" w:color="auto"/>
        <w:right w:val="none" w:sz="0" w:space="0" w:color="auto"/>
      </w:divBdr>
    </w:div>
    <w:div w:id="446581337">
      <w:marLeft w:val="0"/>
      <w:marRight w:val="0"/>
      <w:marTop w:val="0"/>
      <w:marBottom w:val="0"/>
      <w:divBdr>
        <w:top w:val="none" w:sz="0" w:space="0" w:color="auto"/>
        <w:left w:val="none" w:sz="0" w:space="0" w:color="auto"/>
        <w:bottom w:val="none" w:sz="0" w:space="0" w:color="auto"/>
        <w:right w:val="none" w:sz="0" w:space="0" w:color="auto"/>
      </w:divBdr>
    </w:div>
    <w:div w:id="446581338">
      <w:marLeft w:val="0"/>
      <w:marRight w:val="0"/>
      <w:marTop w:val="0"/>
      <w:marBottom w:val="0"/>
      <w:divBdr>
        <w:top w:val="none" w:sz="0" w:space="0" w:color="auto"/>
        <w:left w:val="none" w:sz="0" w:space="0" w:color="auto"/>
        <w:bottom w:val="none" w:sz="0" w:space="0" w:color="auto"/>
        <w:right w:val="none" w:sz="0" w:space="0" w:color="auto"/>
      </w:divBdr>
    </w:div>
    <w:div w:id="446581339">
      <w:marLeft w:val="0"/>
      <w:marRight w:val="0"/>
      <w:marTop w:val="0"/>
      <w:marBottom w:val="0"/>
      <w:divBdr>
        <w:top w:val="none" w:sz="0" w:space="0" w:color="auto"/>
        <w:left w:val="none" w:sz="0" w:space="0" w:color="auto"/>
        <w:bottom w:val="none" w:sz="0" w:space="0" w:color="auto"/>
        <w:right w:val="none" w:sz="0" w:space="0" w:color="auto"/>
      </w:divBdr>
    </w:div>
    <w:div w:id="446581340">
      <w:marLeft w:val="0"/>
      <w:marRight w:val="0"/>
      <w:marTop w:val="0"/>
      <w:marBottom w:val="0"/>
      <w:divBdr>
        <w:top w:val="none" w:sz="0" w:space="0" w:color="auto"/>
        <w:left w:val="none" w:sz="0" w:space="0" w:color="auto"/>
        <w:bottom w:val="none" w:sz="0" w:space="0" w:color="auto"/>
        <w:right w:val="none" w:sz="0" w:space="0" w:color="auto"/>
      </w:divBdr>
    </w:div>
    <w:div w:id="446581341">
      <w:marLeft w:val="0"/>
      <w:marRight w:val="0"/>
      <w:marTop w:val="0"/>
      <w:marBottom w:val="0"/>
      <w:divBdr>
        <w:top w:val="none" w:sz="0" w:space="0" w:color="auto"/>
        <w:left w:val="none" w:sz="0" w:space="0" w:color="auto"/>
        <w:bottom w:val="none" w:sz="0" w:space="0" w:color="auto"/>
        <w:right w:val="none" w:sz="0" w:space="0" w:color="auto"/>
      </w:divBdr>
    </w:div>
    <w:div w:id="446581342">
      <w:marLeft w:val="0"/>
      <w:marRight w:val="0"/>
      <w:marTop w:val="0"/>
      <w:marBottom w:val="0"/>
      <w:divBdr>
        <w:top w:val="none" w:sz="0" w:space="0" w:color="auto"/>
        <w:left w:val="none" w:sz="0" w:space="0" w:color="auto"/>
        <w:bottom w:val="none" w:sz="0" w:space="0" w:color="auto"/>
        <w:right w:val="none" w:sz="0" w:space="0" w:color="auto"/>
      </w:divBdr>
    </w:div>
    <w:div w:id="446581343">
      <w:marLeft w:val="0"/>
      <w:marRight w:val="0"/>
      <w:marTop w:val="0"/>
      <w:marBottom w:val="0"/>
      <w:divBdr>
        <w:top w:val="none" w:sz="0" w:space="0" w:color="auto"/>
        <w:left w:val="none" w:sz="0" w:space="0" w:color="auto"/>
        <w:bottom w:val="none" w:sz="0" w:space="0" w:color="auto"/>
        <w:right w:val="none" w:sz="0" w:space="0" w:color="auto"/>
      </w:divBdr>
    </w:div>
    <w:div w:id="446581344">
      <w:marLeft w:val="0"/>
      <w:marRight w:val="0"/>
      <w:marTop w:val="0"/>
      <w:marBottom w:val="0"/>
      <w:divBdr>
        <w:top w:val="none" w:sz="0" w:space="0" w:color="auto"/>
        <w:left w:val="none" w:sz="0" w:space="0" w:color="auto"/>
        <w:bottom w:val="none" w:sz="0" w:space="0" w:color="auto"/>
        <w:right w:val="none" w:sz="0" w:space="0" w:color="auto"/>
      </w:divBdr>
    </w:div>
    <w:div w:id="446581345">
      <w:marLeft w:val="0"/>
      <w:marRight w:val="0"/>
      <w:marTop w:val="0"/>
      <w:marBottom w:val="0"/>
      <w:divBdr>
        <w:top w:val="none" w:sz="0" w:space="0" w:color="auto"/>
        <w:left w:val="none" w:sz="0" w:space="0" w:color="auto"/>
        <w:bottom w:val="none" w:sz="0" w:space="0" w:color="auto"/>
        <w:right w:val="none" w:sz="0" w:space="0" w:color="auto"/>
      </w:divBdr>
    </w:div>
    <w:div w:id="446581346">
      <w:marLeft w:val="0"/>
      <w:marRight w:val="0"/>
      <w:marTop w:val="0"/>
      <w:marBottom w:val="0"/>
      <w:divBdr>
        <w:top w:val="none" w:sz="0" w:space="0" w:color="auto"/>
        <w:left w:val="none" w:sz="0" w:space="0" w:color="auto"/>
        <w:bottom w:val="none" w:sz="0" w:space="0" w:color="auto"/>
        <w:right w:val="none" w:sz="0" w:space="0" w:color="auto"/>
      </w:divBdr>
    </w:div>
    <w:div w:id="446581347">
      <w:marLeft w:val="0"/>
      <w:marRight w:val="0"/>
      <w:marTop w:val="0"/>
      <w:marBottom w:val="0"/>
      <w:divBdr>
        <w:top w:val="none" w:sz="0" w:space="0" w:color="auto"/>
        <w:left w:val="none" w:sz="0" w:space="0" w:color="auto"/>
        <w:bottom w:val="none" w:sz="0" w:space="0" w:color="auto"/>
        <w:right w:val="none" w:sz="0" w:space="0" w:color="auto"/>
      </w:divBdr>
    </w:div>
    <w:div w:id="446581348">
      <w:marLeft w:val="0"/>
      <w:marRight w:val="0"/>
      <w:marTop w:val="0"/>
      <w:marBottom w:val="0"/>
      <w:divBdr>
        <w:top w:val="none" w:sz="0" w:space="0" w:color="auto"/>
        <w:left w:val="none" w:sz="0" w:space="0" w:color="auto"/>
        <w:bottom w:val="none" w:sz="0" w:space="0" w:color="auto"/>
        <w:right w:val="none" w:sz="0" w:space="0" w:color="auto"/>
      </w:divBdr>
    </w:div>
    <w:div w:id="446581349">
      <w:marLeft w:val="0"/>
      <w:marRight w:val="0"/>
      <w:marTop w:val="0"/>
      <w:marBottom w:val="0"/>
      <w:divBdr>
        <w:top w:val="none" w:sz="0" w:space="0" w:color="auto"/>
        <w:left w:val="none" w:sz="0" w:space="0" w:color="auto"/>
        <w:bottom w:val="none" w:sz="0" w:space="0" w:color="auto"/>
        <w:right w:val="none" w:sz="0" w:space="0" w:color="auto"/>
      </w:divBdr>
    </w:div>
    <w:div w:id="446581350">
      <w:marLeft w:val="0"/>
      <w:marRight w:val="0"/>
      <w:marTop w:val="0"/>
      <w:marBottom w:val="0"/>
      <w:divBdr>
        <w:top w:val="none" w:sz="0" w:space="0" w:color="auto"/>
        <w:left w:val="none" w:sz="0" w:space="0" w:color="auto"/>
        <w:bottom w:val="none" w:sz="0" w:space="0" w:color="auto"/>
        <w:right w:val="none" w:sz="0" w:space="0" w:color="auto"/>
      </w:divBdr>
    </w:div>
    <w:div w:id="446581351">
      <w:marLeft w:val="0"/>
      <w:marRight w:val="0"/>
      <w:marTop w:val="0"/>
      <w:marBottom w:val="0"/>
      <w:divBdr>
        <w:top w:val="none" w:sz="0" w:space="0" w:color="auto"/>
        <w:left w:val="none" w:sz="0" w:space="0" w:color="auto"/>
        <w:bottom w:val="none" w:sz="0" w:space="0" w:color="auto"/>
        <w:right w:val="none" w:sz="0" w:space="0" w:color="auto"/>
      </w:divBdr>
    </w:div>
    <w:div w:id="446581352">
      <w:marLeft w:val="0"/>
      <w:marRight w:val="0"/>
      <w:marTop w:val="0"/>
      <w:marBottom w:val="0"/>
      <w:divBdr>
        <w:top w:val="none" w:sz="0" w:space="0" w:color="auto"/>
        <w:left w:val="none" w:sz="0" w:space="0" w:color="auto"/>
        <w:bottom w:val="none" w:sz="0" w:space="0" w:color="auto"/>
        <w:right w:val="none" w:sz="0" w:space="0" w:color="auto"/>
      </w:divBdr>
    </w:div>
    <w:div w:id="446581353">
      <w:marLeft w:val="0"/>
      <w:marRight w:val="0"/>
      <w:marTop w:val="0"/>
      <w:marBottom w:val="0"/>
      <w:divBdr>
        <w:top w:val="none" w:sz="0" w:space="0" w:color="auto"/>
        <w:left w:val="none" w:sz="0" w:space="0" w:color="auto"/>
        <w:bottom w:val="none" w:sz="0" w:space="0" w:color="auto"/>
        <w:right w:val="none" w:sz="0" w:space="0" w:color="auto"/>
      </w:divBdr>
    </w:div>
    <w:div w:id="446581354">
      <w:marLeft w:val="0"/>
      <w:marRight w:val="0"/>
      <w:marTop w:val="0"/>
      <w:marBottom w:val="0"/>
      <w:divBdr>
        <w:top w:val="none" w:sz="0" w:space="0" w:color="auto"/>
        <w:left w:val="none" w:sz="0" w:space="0" w:color="auto"/>
        <w:bottom w:val="none" w:sz="0" w:space="0" w:color="auto"/>
        <w:right w:val="none" w:sz="0" w:space="0" w:color="auto"/>
      </w:divBdr>
    </w:div>
    <w:div w:id="446581355">
      <w:marLeft w:val="0"/>
      <w:marRight w:val="0"/>
      <w:marTop w:val="0"/>
      <w:marBottom w:val="0"/>
      <w:divBdr>
        <w:top w:val="none" w:sz="0" w:space="0" w:color="auto"/>
        <w:left w:val="none" w:sz="0" w:space="0" w:color="auto"/>
        <w:bottom w:val="none" w:sz="0" w:space="0" w:color="auto"/>
        <w:right w:val="none" w:sz="0" w:space="0" w:color="auto"/>
      </w:divBdr>
    </w:div>
    <w:div w:id="446581356">
      <w:marLeft w:val="0"/>
      <w:marRight w:val="0"/>
      <w:marTop w:val="0"/>
      <w:marBottom w:val="0"/>
      <w:divBdr>
        <w:top w:val="none" w:sz="0" w:space="0" w:color="auto"/>
        <w:left w:val="none" w:sz="0" w:space="0" w:color="auto"/>
        <w:bottom w:val="none" w:sz="0" w:space="0" w:color="auto"/>
        <w:right w:val="none" w:sz="0" w:space="0" w:color="auto"/>
      </w:divBdr>
    </w:div>
    <w:div w:id="446581357">
      <w:marLeft w:val="0"/>
      <w:marRight w:val="0"/>
      <w:marTop w:val="0"/>
      <w:marBottom w:val="0"/>
      <w:divBdr>
        <w:top w:val="none" w:sz="0" w:space="0" w:color="auto"/>
        <w:left w:val="none" w:sz="0" w:space="0" w:color="auto"/>
        <w:bottom w:val="none" w:sz="0" w:space="0" w:color="auto"/>
        <w:right w:val="none" w:sz="0" w:space="0" w:color="auto"/>
      </w:divBdr>
    </w:div>
    <w:div w:id="446581358">
      <w:marLeft w:val="0"/>
      <w:marRight w:val="0"/>
      <w:marTop w:val="0"/>
      <w:marBottom w:val="0"/>
      <w:divBdr>
        <w:top w:val="none" w:sz="0" w:space="0" w:color="auto"/>
        <w:left w:val="none" w:sz="0" w:space="0" w:color="auto"/>
        <w:bottom w:val="none" w:sz="0" w:space="0" w:color="auto"/>
        <w:right w:val="none" w:sz="0" w:space="0" w:color="auto"/>
      </w:divBdr>
    </w:div>
    <w:div w:id="446581359">
      <w:marLeft w:val="0"/>
      <w:marRight w:val="0"/>
      <w:marTop w:val="0"/>
      <w:marBottom w:val="0"/>
      <w:divBdr>
        <w:top w:val="none" w:sz="0" w:space="0" w:color="auto"/>
        <w:left w:val="none" w:sz="0" w:space="0" w:color="auto"/>
        <w:bottom w:val="none" w:sz="0" w:space="0" w:color="auto"/>
        <w:right w:val="none" w:sz="0" w:space="0" w:color="auto"/>
      </w:divBdr>
    </w:div>
    <w:div w:id="446581360">
      <w:marLeft w:val="0"/>
      <w:marRight w:val="0"/>
      <w:marTop w:val="0"/>
      <w:marBottom w:val="0"/>
      <w:divBdr>
        <w:top w:val="none" w:sz="0" w:space="0" w:color="auto"/>
        <w:left w:val="none" w:sz="0" w:space="0" w:color="auto"/>
        <w:bottom w:val="none" w:sz="0" w:space="0" w:color="auto"/>
        <w:right w:val="none" w:sz="0" w:space="0" w:color="auto"/>
      </w:divBdr>
    </w:div>
    <w:div w:id="446581361">
      <w:marLeft w:val="0"/>
      <w:marRight w:val="0"/>
      <w:marTop w:val="0"/>
      <w:marBottom w:val="0"/>
      <w:divBdr>
        <w:top w:val="none" w:sz="0" w:space="0" w:color="auto"/>
        <w:left w:val="none" w:sz="0" w:space="0" w:color="auto"/>
        <w:bottom w:val="none" w:sz="0" w:space="0" w:color="auto"/>
        <w:right w:val="none" w:sz="0" w:space="0" w:color="auto"/>
      </w:divBdr>
    </w:div>
    <w:div w:id="446581362">
      <w:marLeft w:val="0"/>
      <w:marRight w:val="0"/>
      <w:marTop w:val="0"/>
      <w:marBottom w:val="0"/>
      <w:divBdr>
        <w:top w:val="none" w:sz="0" w:space="0" w:color="auto"/>
        <w:left w:val="none" w:sz="0" w:space="0" w:color="auto"/>
        <w:bottom w:val="none" w:sz="0" w:space="0" w:color="auto"/>
        <w:right w:val="none" w:sz="0" w:space="0" w:color="auto"/>
      </w:divBdr>
    </w:div>
    <w:div w:id="446581363">
      <w:marLeft w:val="0"/>
      <w:marRight w:val="0"/>
      <w:marTop w:val="0"/>
      <w:marBottom w:val="0"/>
      <w:divBdr>
        <w:top w:val="none" w:sz="0" w:space="0" w:color="auto"/>
        <w:left w:val="none" w:sz="0" w:space="0" w:color="auto"/>
        <w:bottom w:val="none" w:sz="0" w:space="0" w:color="auto"/>
        <w:right w:val="none" w:sz="0" w:space="0" w:color="auto"/>
      </w:divBdr>
    </w:div>
    <w:div w:id="446581364">
      <w:marLeft w:val="0"/>
      <w:marRight w:val="0"/>
      <w:marTop w:val="0"/>
      <w:marBottom w:val="0"/>
      <w:divBdr>
        <w:top w:val="none" w:sz="0" w:space="0" w:color="auto"/>
        <w:left w:val="none" w:sz="0" w:space="0" w:color="auto"/>
        <w:bottom w:val="none" w:sz="0" w:space="0" w:color="auto"/>
        <w:right w:val="none" w:sz="0" w:space="0" w:color="auto"/>
      </w:divBdr>
    </w:div>
    <w:div w:id="446581365">
      <w:marLeft w:val="0"/>
      <w:marRight w:val="0"/>
      <w:marTop w:val="0"/>
      <w:marBottom w:val="0"/>
      <w:divBdr>
        <w:top w:val="none" w:sz="0" w:space="0" w:color="auto"/>
        <w:left w:val="none" w:sz="0" w:space="0" w:color="auto"/>
        <w:bottom w:val="none" w:sz="0" w:space="0" w:color="auto"/>
        <w:right w:val="none" w:sz="0" w:space="0" w:color="auto"/>
      </w:divBdr>
    </w:div>
    <w:div w:id="446581366">
      <w:marLeft w:val="0"/>
      <w:marRight w:val="0"/>
      <w:marTop w:val="0"/>
      <w:marBottom w:val="0"/>
      <w:divBdr>
        <w:top w:val="none" w:sz="0" w:space="0" w:color="auto"/>
        <w:left w:val="none" w:sz="0" w:space="0" w:color="auto"/>
        <w:bottom w:val="none" w:sz="0" w:space="0" w:color="auto"/>
        <w:right w:val="none" w:sz="0" w:space="0" w:color="auto"/>
      </w:divBdr>
    </w:div>
    <w:div w:id="446581367">
      <w:marLeft w:val="0"/>
      <w:marRight w:val="0"/>
      <w:marTop w:val="0"/>
      <w:marBottom w:val="0"/>
      <w:divBdr>
        <w:top w:val="none" w:sz="0" w:space="0" w:color="auto"/>
        <w:left w:val="none" w:sz="0" w:space="0" w:color="auto"/>
        <w:bottom w:val="none" w:sz="0" w:space="0" w:color="auto"/>
        <w:right w:val="none" w:sz="0" w:space="0" w:color="auto"/>
      </w:divBdr>
    </w:div>
    <w:div w:id="446581368">
      <w:marLeft w:val="0"/>
      <w:marRight w:val="0"/>
      <w:marTop w:val="0"/>
      <w:marBottom w:val="0"/>
      <w:divBdr>
        <w:top w:val="none" w:sz="0" w:space="0" w:color="auto"/>
        <w:left w:val="none" w:sz="0" w:space="0" w:color="auto"/>
        <w:bottom w:val="none" w:sz="0" w:space="0" w:color="auto"/>
        <w:right w:val="none" w:sz="0" w:space="0" w:color="auto"/>
      </w:divBdr>
    </w:div>
    <w:div w:id="446581369">
      <w:marLeft w:val="0"/>
      <w:marRight w:val="0"/>
      <w:marTop w:val="0"/>
      <w:marBottom w:val="0"/>
      <w:divBdr>
        <w:top w:val="none" w:sz="0" w:space="0" w:color="auto"/>
        <w:left w:val="none" w:sz="0" w:space="0" w:color="auto"/>
        <w:bottom w:val="none" w:sz="0" w:space="0" w:color="auto"/>
        <w:right w:val="none" w:sz="0" w:space="0" w:color="auto"/>
      </w:divBdr>
    </w:div>
    <w:div w:id="446581370">
      <w:marLeft w:val="0"/>
      <w:marRight w:val="0"/>
      <w:marTop w:val="0"/>
      <w:marBottom w:val="0"/>
      <w:divBdr>
        <w:top w:val="none" w:sz="0" w:space="0" w:color="auto"/>
        <w:left w:val="none" w:sz="0" w:space="0" w:color="auto"/>
        <w:bottom w:val="none" w:sz="0" w:space="0" w:color="auto"/>
        <w:right w:val="none" w:sz="0" w:space="0" w:color="auto"/>
      </w:divBdr>
    </w:div>
    <w:div w:id="446581371">
      <w:marLeft w:val="0"/>
      <w:marRight w:val="0"/>
      <w:marTop w:val="0"/>
      <w:marBottom w:val="0"/>
      <w:divBdr>
        <w:top w:val="none" w:sz="0" w:space="0" w:color="auto"/>
        <w:left w:val="none" w:sz="0" w:space="0" w:color="auto"/>
        <w:bottom w:val="none" w:sz="0" w:space="0" w:color="auto"/>
        <w:right w:val="none" w:sz="0" w:space="0" w:color="auto"/>
      </w:divBdr>
    </w:div>
    <w:div w:id="446581372">
      <w:marLeft w:val="0"/>
      <w:marRight w:val="0"/>
      <w:marTop w:val="0"/>
      <w:marBottom w:val="0"/>
      <w:divBdr>
        <w:top w:val="none" w:sz="0" w:space="0" w:color="auto"/>
        <w:left w:val="none" w:sz="0" w:space="0" w:color="auto"/>
        <w:bottom w:val="none" w:sz="0" w:space="0" w:color="auto"/>
        <w:right w:val="none" w:sz="0" w:space="0" w:color="auto"/>
      </w:divBdr>
    </w:div>
    <w:div w:id="446581373">
      <w:marLeft w:val="0"/>
      <w:marRight w:val="0"/>
      <w:marTop w:val="0"/>
      <w:marBottom w:val="0"/>
      <w:divBdr>
        <w:top w:val="none" w:sz="0" w:space="0" w:color="auto"/>
        <w:left w:val="none" w:sz="0" w:space="0" w:color="auto"/>
        <w:bottom w:val="none" w:sz="0" w:space="0" w:color="auto"/>
        <w:right w:val="none" w:sz="0" w:space="0" w:color="auto"/>
      </w:divBdr>
    </w:div>
    <w:div w:id="446581374">
      <w:marLeft w:val="0"/>
      <w:marRight w:val="0"/>
      <w:marTop w:val="0"/>
      <w:marBottom w:val="0"/>
      <w:divBdr>
        <w:top w:val="none" w:sz="0" w:space="0" w:color="auto"/>
        <w:left w:val="none" w:sz="0" w:space="0" w:color="auto"/>
        <w:bottom w:val="none" w:sz="0" w:space="0" w:color="auto"/>
        <w:right w:val="none" w:sz="0" w:space="0" w:color="auto"/>
      </w:divBdr>
    </w:div>
    <w:div w:id="446581375">
      <w:marLeft w:val="0"/>
      <w:marRight w:val="0"/>
      <w:marTop w:val="0"/>
      <w:marBottom w:val="0"/>
      <w:divBdr>
        <w:top w:val="none" w:sz="0" w:space="0" w:color="auto"/>
        <w:left w:val="none" w:sz="0" w:space="0" w:color="auto"/>
        <w:bottom w:val="none" w:sz="0" w:space="0" w:color="auto"/>
        <w:right w:val="none" w:sz="0" w:space="0" w:color="auto"/>
      </w:divBdr>
    </w:div>
    <w:div w:id="446581376">
      <w:marLeft w:val="0"/>
      <w:marRight w:val="0"/>
      <w:marTop w:val="0"/>
      <w:marBottom w:val="0"/>
      <w:divBdr>
        <w:top w:val="none" w:sz="0" w:space="0" w:color="auto"/>
        <w:left w:val="none" w:sz="0" w:space="0" w:color="auto"/>
        <w:bottom w:val="none" w:sz="0" w:space="0" w:color="auto"/>
        <w:right w:val="none" w:sz="0" w:space="0" w:color="auto"/>
      </w:divBdr>
    </w:div>
    <w:div w:id="446581377">
      <w:marLeft w:val="0"/>
      <w:marRight w:val="0"/>
      <w:marTop w:val="0"/>
      <w:marBottom w:val="0"/>
      <w:divBdr>
        <w:top w:val="none" w:sz="0" w:space="0" w:color="auto"/>
        <w:left w:val="none" w:sz="0" w:space="0" w:color="auto"/>
        <w:bottom w:val="none" w:sz="0" w:space="0" w:color="auto"/>
        <w:right w:val="none" w:sz="0" w:space="0" w:color="auto"/>
      </w:divBdr>
    </w:div>
    <w:div w:id="446581378">
      <w:marLeft w:val="0"/>
      <w:marRight w:val="0"/>
      <w:marTop w:val="0"/>
      <w:marBottom w:val="0"/>
      <w:divBdr>
        <w:top w:val="none" w:sz="0" w:space="0" w:color="auto"/>
        <w:left w:val="none" w:sz="0" w:space="0" w:color="auto"/>
        <w:bottom w:val="none" w:sz="0" w:space="0" w:color="auto"/>
        <w:right w:val="none" w:sz="0" w:space="0" w:color="auto"/>
      </w:divBdr>
    </w:div>
    <w:div w:id="446581379">
      <w:marLeft w:val="0"/>
      <w:marRight w:val="0"/>
      <w:marTop w:val="0"/>
      <w:marBottom w:val="0"/>
      <w:divBdr>
        <w:top w:val="none" w:sz="0" w:space="0" w:color="auto"/>
        <w:left w:val="none" w:sz="0" w:space="0" w:color="auto"/>
        <w:bottom w:val="none" w:sz="0" w:space="0" w:color="auto"/>
        <w:right w:val="none" w:sz="0" w:space="0" w:color="auto"/>
      </w:divBdr>
    </w:div>
    <w:div w:id="446581380">
      <w:marLeft w:val="0"/>
      <w:marRight w:val="0"/>
      <w:marTop w:val="0"/>
      <w:marBottom w:val="0"/>
      <w:divBdr>
        <w:top w:val="none" w:sz="0" w:space="0" w:color="auto"/>
        <w:left w:val="none" w:sz="0" w:space="0" w:color="auto"/>
        <w:bottom w:val="none" w:sz="0" w:space="0" w:color="auto"/>
        <w:right w:val="none" w:sz="0" w:space="0" w:color="auto"/>
      </w:divBdr>
    </w:div>
    <w:div w:id="446581381">
      <w:marLeft w:val="0"/>
      <w:marRight w:val="0"/>
      <w:marTop w:val="0"/>
      <w:marBottom w:val="0"/>
      <w:divBdr>
        <w:top w:val="none" w:sz="0" w:space="0" w:color="auto"/>
        <w:left w:val="none" w:sz="0" w:space="0" w:color="auto"/>
        <w:bottom w:val="none" w:sz="0" w:space="0" w:color="auto"/>
        <w:right w:val="none" w:sz="0" w:space="0" w:color="auto"/>
      </w:divBdr>
    </w:div>
    <w:div w:id="446581382">
      <w:marLeft w:val="0"/>
      <w:marRight w:val="0"/>
      <w:marTop w:val="0"/>
      <w:marBottom w:val="0"/>
      <w:divBdr>
        <w:top w:val="none" w:sz="0" w:space="0" w:color="auto"/>
        <w:left w:val="none" w:sz="0" w:space="0" w:color="auto"/>
        <w:bottom w:val="none" w:sz="0" w:space="0" w:color="auto"/>
        <w:right w:val="none" w:sz="0" w:space="0" w:color="auto"/>
      </w:divBdr>
    </w:div>
    <w:div w:id="446581383">
      <w:marLeft w:val="0"/>
      <w:marRight w:val="0"/>
      <w:marTop w:val="0"/>
      <w:marBottom w:val="0"/>
      <w:divBdr>
        <w:top w:val="none" w:sz="0" w:space="0" w:color="auto"/>
        <w:left w:val="none" w:sz="0" w:space="0" w:color="auto"/>
        <w:bottom w:val="none" w:sz="0" w:space="0" w:color="auto"/>
        <w:right w:val="none" w:sz="0" w:space="0" w:color="auto"/>
      </w:divBdr>
    </w:div>
    <w:div w:id="446581384">
      <w:marLeft w:val="0"/>
      <w:marRight w:val="0"/>
      <w:marTop w:val="0"/>
      <w:marBottom w:val="0"/>
      <w:divBdr>
        <w:top w:val="none" w:sz="0" w:space="0" w:color="auto"/>
        <w:left w:val="none" w:sz="0" w:space="0" w:color="auto"/>
        <w:bottom w:val="none" w:sz="0" w:space="0" w:color="auto"/>
        <w:right w:val="none" w:sz="0" w:space="0" w:color="auto"/>
      </w:divBdr>
    </w:div>
    <w:div w:id="446581385">
      <w:marLeft w:val="0"/>
      <w:marRight w:val="0"/>
      <w:marTop w:val="0"/>
      <w:marBottom w:val="0"/>
      <w:divBdr>
        <w:top w:val="none" w:sz="0" w:space="0" w:color="auto"/>
        <w:left w:val="none" w:sz="0" w:space="0" w:color="auto"/>
        <w:bottom w:val="none" w:sz="0" w:space="0" w:color="auto"/>
        <w:right w:val="none" w:sz="0" w:space="0" w:color="auto"/>
      </w:divBdr>
    </w:div>
    <w:div w:id="446581386">
      <w:marLeft w:val="0"/>
      <w:marRight w:val="0"/>
      <w:marTop w:val="0"/>
      <w:marBottom w:val="0"/>
      <w:divBdr>
        <w:top w:val="none" w:sz="0" w:space="0" w:color="auto"/>
        <w:left w:val="none" w:sz="0" w:space="0" w:color="auto"/>
        <w:bottom w:val="none" w:sz="0" w:space="0" w:color="auto"/>
        <w:right w:val="none" w:sz="0" w:space="0" w:color="auto"/>
      </w:divBdr>
    </w:div>
    <w:div w:id="446581387">
      <w:marLeft w:val="0"/>
      <w:marRight w:val="0"/>
      <w:marTop w:val="0"/>
      <w:marBottom w:val="0"/>
      <w:divBdr>
        <w:top w:val="none" w:sz="0" w:space="0" w:color="auto"/>
        <w:left w:val="none" w:sz="0" w:space="0" w:color="auto"/>
        <w:bottom w:val="none" w:sz="0" w:space="0" w:color="auto"/>
        <w:right w:val="none" w:sz="0" w:space="0" w:color="auto"/>
      </w:divBdr>
    </w:div>
    <w:div w:id="446581388">
      <w:marLeft w:val="0"/>
      <w:marRight w:val="0"/>
      <w:marTop w:val="0"/>
      <w:marBottom w:val="0"/>
      <w:divBdr>
        <w:top w:val="none" w:sz="0" w:space="0" w:color="auto"/>
        <w:left w:val="none" w:sz="0" w:space="0" w:color="auto"/>
        <w:bottom w:val="none" w:sz="0" w:space="0" w:color="auto"/>
        <w:right w:val="none" w:sz="0" w:space="0" w:color="auto"/>
      </w:divBdr>
    </w:div>
    <w:div w:id="446581389">
      <w:marLeft w:val="0"/>
      <w:marRight w:val="0"/>
      <w:marTop w:val="0"/>
      <w:marBottom w:val="0"/>
      <w:divBdr>
        <w:top w:val="none" w:sz="0" w:space="0" w:color="auto"/>
        <w:left w:val="none" w:sz="0" w:space="0" w:color="auto"/>
        <w:bottom w:val="none" w:sz="0" w:space="0" w:color="auto"/>
        <w:right w:val="none" w:sz="0" w:space="0" w:color="auto"/>
      </w:divBdr>
    </w:div>
    <w:div w:id="446581390">
      <w:marLeft w:val="0"/>
      <w:marRight w:val="0"/>
      <w:marTop w:val="0"/>
      <w:marBottom w:val="0"/>
      <w:divBdr>
        <w:top w:val="none" w:sz="0" w:space="0" w:color="auto"/>
        <w:left w:val="none" w:sz="0" w:space="0" w:color="auto"/>
        <w:bottom w:val="none" w:sz="0" w:space="0" w:color="auto"/>
        <w:right w:val="none" w:sz="0" w:space="0" w:color="auto"/>
      </w:divBdr>
    </w:div>
    <w:div w:id="446581391">
      <w:marLeft w:val="0"/>
      <w:marRight w:val="0"/>
      <w:marTop w:val="0"/>
      <w:marBottom w:val="0"/>
      <w:divBdr>
        <w:top w:val="none" w:sz="0" w:space="0" w:color="auto"/>
        <w:left w:val="none" w:sz="0" w:space="0" w:color="auto"/>
        <w:bottom w:val="none" w:sz="0" w:space="0" w:color="auto"/>
        <w:right w:val="none" w:sz="0" w:space="0" w:color="auto"/>
      </w:divBdr>
    </w:div>
    <w:div w:id="446581392">
      <w:marLeft w:val="0"/>
      <w:marRight w:val="0"/>
      <w:marTop w:val="0"/>
      <w:marBottom w:val="0"/>
      <w:divBdr>
        <w:top w:val="none" w:sz="0" w:space="0" w:color="auto"/>
        <w:left w:val="none" w:sz="0" w:space="0" w:color="auto"/>
        <w:bottom w:val="none" w:sz="0" w:space="0" w:color="auto"/>
        <w:right w:val="none" w:sz="0" w:space="0" w:color="auto"/>
      </w:divBdr>
    </w:div>
    <w:div w:id="446581393">
      <w:marLeft w:val="0"/>
      <w:marRight w:val="0"/>
      <w:marTop w:val="0"/>
      <w:marBottom w:val="0"/>
      <w:divBdr>
        <w:top w:val="none" w:sz="0" w:space="0" w:color="auto"/>
        <w:left w:val="none" w:sz="0" w:space="0" w:color="auto"/>
        <w:bottom w:val="none" w:sz="0" w:space="0" w:color="auto"/>
        <w:right w:val="none" w:sz="0" w:space="0" w:color="auto"/>
      </w:divBdr>
    </w:div>
    <w:div w:id="446581394">
      <w:marLeft w:val="0"/>
      <w:marRight w:val="0"/>
      <w:marTop w:val="0"/>
      <w:marBottom w:val="0"/>
      <w:divBdr>
        <w:top w:val="none" w:sz="0" w:space="0" w:color="auto"/>
        <w:left w:val="none" w:sz="0" w:space="0" w:color="auto"/>
        <w:bottom w:val="none" w:sz="0" w:space="0" w:color="auto"/>
        <w:right w:val="none" w:sz="0" w:space="0" w:color="auto"/>
      </w:divBdr>
    </w:div>
    <w:div w:id="446581395">
      <w:marLeft w:val="0"/>
      <w:marRight w:val="0"/>
      <w:marTop w:val="0"/>
      <w:marBottom w:val="0"/>
      <w:divBdr>
        <w:top w:val="none" w:sz="0" w:space="0" w:color="auto"/>
        <w:left w:val="none" w:sz="0" w:space="0" w:color="auto"/>
        <w:bottom w:val="none" w:sz="0" w:space="0" w:color="auto"/>
        <w:right w:val="none" w:sz="0" w:space="0" w:color="auto"/>
      </w:divBdr>
    </w:div>
    <w:div w:id="446581396">
      <w:marLeft w:val="0"/>
      <w:marRight w:val="0"/>
      <w:marTop w:val="0"/>
      <w:marBottom w:val="0"/>
      <w:divBdr>
        <w:top w:val="none" w:sz="0" w:space="0" w:color="auto"/>
        <w:left w:val="none" w:sz="0" w:space="0" w:color="auto"/>
        <w:bottom w:val="none" w:sz="0" w:space="0" w:color="auto"/>
        <w:right w:val="none" w:sz="0" w:space="0" w:color="auto"/>
      </w:divBdr>
    </w:div>
    <w:div w:id="446581397">
      <w:marLeft w:val="0"/>
      <w:marRight w:val="0"/>
      <w:marTop w:val="0"/>
      <w:marBottom w:val="0"/>
      <w:divBdr>
        <w:top w:val="none" w:sz="0" w:space="0" w:color="auto"/>
        <w:left w:val="none" w:sz="0" w:space="0" w:color="auto"/>
        <w:bottom w:val="none" w:sz="0" w:space="0" w:color="auto"/>
        <w:right w:val="none" w:sz="0" w:space="0" w:color="auto"/>
      </w:divBdr>
    </w:div>
    <w:div w:id="446581398">
      <w:marLeft w:val="0"/>
      <w:marRight w:val="0"/>
      <w:marTop w:val="0"/>
      <w:marBottom w:val="0"/>
      <w:divBdr>
        <w:top w:val="none" w:sz="0" w:space="0" w:color="auto"/>
        <w:left w:val="none" w:sz="0" w:space="0" w:color="auto"/>
        <w:bottom w:val="none" w:sz="0" w:space="0" w:color="auto"/>
        <w:right w:val="none" w:sz="0" w:space="0" w:color="auto"/>
      </w:divBdr>
    </w:div>
    <w:div w:id="446581399">
      <w:marLeft w:val="0"/>
      <w:marRight w:val="0"/>
      <w:marTop w:val="0"/>
      <w:marBottom w:val="0"/>
      <w:divBdr>
        <w:top w:val="none" w:sz="0" w:space="0" w:color="auto"/>
        <w:left w:val="none" w:sz="0" w:space="0" w:color="auto"/>
        <w:bottom w:val="none" w:sz="0" w:space="0" w:color="auto"/>
        <w:right w:val="none" w:sz="0" w:space="0" w:color="auto"/>
      </w:divBdr>
    </w:div>
    <w:div w:id="446581400">
      <w:marLeft w:val="0"/>
      <w:marRight w:val="0"/>
      <w:marTop w:val="0"/>
      <w:marBottom w:val="0"/>
      <w:divBdr>
        <w:top w:val="none" w:sz="0" w:space="0" w:color="auto"/>
        <w:left w:val="none" w:sz="0" w:space="0" w:color="auto"/>
        <w:bottom w:val="none" w:sz="0" w:space="0" w:color="auto"/>
        <w:right w:val="none" w:sz="0" w:space="0" w:color="auto"/>
      </w:divBdr>
    </w:div>
    <w:div w:id="446581401">
      <w:marLeft w:val="0"/>
      <w:marRight w:val="0"/>
      <w:marTop w:val="0"/>
      <w:marBottom w:val="0"/>
      <w:divBdr>
        <w:top w:val="none" w:sz="0" w:space="0" w:color="auto"/>
        <w:left w:val="none" w:sz="0" w:space="0" w:color="auto"/>
        <w:bottom w:val="none" w:sz="0" w:space="0" w:color="auto"/>
        <w:right w:val="none" w:sz="0" w:space="0" w:color="auto"/>
      </w:divBdr>
    </w:div>
    <w:div w:id="446581402">
      <w:marLeft w:val="0"/>
      <w:marRight w:val="0"/>
      <w:marTop w:val="0"/>
      <w:marBottom w:val="0"/>
      <w:divBdr>
        <w:top w:val="none" w:sz="0" w:space="0" w:color="auto"/>
        <w:left w:val="none" w:sz="0" w:space="0" w:color="auto"/>
        <w:bottom w:val="none" w:sz="0" w:space="0" w:color="auto"/>
        <w:right w:val="none" w:sz="0" w:space="0" w:color="auto"/>
      </w:divBdr>
    </w:div>
    <w:div w:id="446581403">
      <w:marLeft w:val="0"/>
      <w:marRight w:val="0"/>
      <w:marTop w:val="0"/>
      <w:marBottom w:val="0"/>
      <w:divBdr>
        <w:top w:val="none" w:sz="0" w:space="0" w:color="auto"/>
        <w:left w:val="none" w:sz="0" w:space="0" w:color="auto"/>
        <w:bottom w:val="none" w:sz="0" w:space="0" w:color="auto"/>
        <w:right w:val="none" w:sz="0" w:space="0" w:color="auto"/>
      </w:divBdr>
    </w:div>
    <w:div w:id="446581404">
      <w:marLeft w:val="0"/>
      <w:marRight w:val="0"/>
      <w:marTop w:val="0"/>
      <w:marBottom w:val="0"/>
      <w:divBdr>
        <w:top w:val="none" w:sz="0" w:space="0" w:color="auto"/>
        <w:left w:val="none" w:sz="0" w:space="0" w:color="auto"/>
        <w:bottom w:val="none" w:sz="0" w:space="0" w:color="auto"/>
        <w:right w:val="none" w:sz="0" w:space="0" w:color="auto"/>
      </w:divBdr>
    </w:div>
    <w:div w:id="446581405">
      <w:marLeft w:val="0"/>
      <w:marRight w:val="0"/>
      <w:marTop w:val="0"/>
      <w:marBottom w:val="0"/>
      <w:divBdr>
        <w:top w:val="none" w:sz="0" w:space="0" w:color="auto"/>
        <w:left w:val="none" w:sz="0" w:space="0" w:color="auto"/>
        <w:bottom w:val="none" w:sz="0" w:space="0" w:color="auto"/>
        <w:right w:val="none" w:sz="0" w:space="0" w:color="auto"/>
      </w:divBdr>
    </w:div>
    <w:div w:id="446581406">
      <w:marLeft w:val="0"/>
      <w:marRight w:val="0"/>
      <w:marTop w:val="0"/>
      <w:marBottom w:val="0"/>
      <w:divBdr>
        <w:top w:val="none" w:sz="0" w:space="0" w:color="auto"/>
        <w:left w:val="none" w:sz="0" w:space="0" w:color="auto"/>
        <w:bottom w:val="none" w:sz="0" w:space="0" w:color="auto"/>
        <w:right w:val="none" w:sz="0" w:space="0" w:color="auto"/>
      </w:divBdr>
    </w:div>
    <w:div w:id="451947649">
      <w:bodyDiv w:val="1"/>
      <w:marLeft w:val="0"/>
      <w:marRight w:val="0"/>
      <w:marTop w:val="0"/>
      <w:marBottom w:val="0"/>
      <w:divBdr>
        <w:top w:val="none" w:sz="0" w:space="0" w:color="auto"/>
        <w:left w:val="none" w:sz="0" w:space="0" w:color="auto"/>
        <w:bottom w:val="none" w:sz="0" w:space="0" w:color="auto"/>
        <w:right w:val="none" w:sz="0" w:space="0" w:color="auto"/>
      </w:divBdr>
    </w:div>
    <w:div w:id="464008462">
      <w:bodyDiv w:val="1"/>
      <w:marLeft w:val="0"/>
      <w:marRight w:val="0"/>
      <w:marTop w:val="0"/>
      <w:marBottom w:val="0"/>
      <w:divBdr>
        <w:top w:val="none" w:sz="0" w:space="0" w:color="auto"/>
        <w:left w:val="none" w:sz="0" w:space="0" w:color="auto"/>
        <w:bottom w:val="none" w:sz="0" w:space="0" w:color="auto"/>
        <w:right w:val="none" w:sz="0" w:space="0" w:color="auto"/>
      </w:divBdr>
    </w:div>
    <w:div w:id="464392407">
      <w:bodyDiv w:val="1"/>
      <w:marLeft w:val="0"/>
      <w:marRight w:val="0"/>
      <w:marTop w:val="0"/>
      <w:marBottom w:val="0"/>
      <w:divBdr>
        <w:top w:val="none" w:sz="0" w:space="0" w:color="auto"/>
        <w:left w:val="none" w:sz="0" w:space="0" w:color="auto"/>
        <w:bottom w:val="none" w:sz="0" w:space="0" w:color="auto"/>
        <w:right w:val="none" w:sz="0" w:space="0" w:color="auto"/>
      </w:divBdr>
    </w:div>
    <w:div w:id="465778561">
      <w:bodyDiv w:val="1"/>
      <w:marLeft w:val="0"/>
      <w:marRight w:val="0"/>
      <w:marTop w:val="0"/>
      <w:marBottom w:val="0"/>
      <w:divBdr>
        <w:top w:val="none" w:sz="0" w:space="0" w:color="auto"/>
        <w:left w:val="none" w:sz="0" w:space="0" w:color="auto"/>
        <w:bottom w:val="none" w:sz="0" w:space="0" w:color="auto"/>
        <w:right w:val="none" w:sz="0" w:space="0" w:color="auto"/>
      </w:divBdr>
    </w:div>
    <w:div w:id="467162790">
      <w:bodyDiv w:val="1"/>
      <w:marLeft w:val="0"/>
      <w:marRight w:val="0"/>
      <w:marTop w:val="0"/>
      <w:marBottom w:val="0"/>
      <w:divBdr>
        <w:top w:val="none" w:sz="0" w:space="0" w:color="auto"/>
        <w:left w:val="none" w:sz="0" w:space="0" w:color="auto"/>
        <w:bottom w:val="none" w:sz="0" w:space="0" w:color="auto"/>
        <w:right w:val="none" w:sz="0" w:space="0" w:color="auto"/>
      </w:divBdr>
    </w:div>
    <w:div w:id="469828165">
      <w:bodyDiv w:val="1"/>
      <w:marLeft w:val="0"/>
      <w:marRight w:val="0"/>
      <w:marTop w:val="0"/>
      <w:marBottom w:val="0"/>
      <w:divBdr>
        <w:top w:val="none" w:sz="0" w:space="0" w:color="auto"/>
        <w:left w:val="none" w:sz="0" w:space="0" w:color="auto"/>
        <w:bottom w:val="none" w:sz="0" w:space="0" w:color="auto"/>
        <w:right w:val="none" w:sz="0" w:space="0" w:color="auto"/>
      </w:divBdr>
    </w:div>
    <w:div w:id="473252671">
      <w:bodyDiv w:val="1"/>
      <w:marLeft w:val="0"/>
      <w:marRight w:val="0"/>
      <w:marTop w:val="0"/>
      <w:marBottom w:val="0"/>
      <w:divBdr>
        <w:top w:val="none" w:sz="0" w:space="0" w:color="auto"/>
        <w:left w:val="none" w:sz="0" w:space="0" w:color="auto"/>
        <w:bottom w:val="none" w:sz="0" w:space="0" w:color="auto"/>
        <w:right w:val="none" w:sz="0" w:space="0" w:color="auto"/>
      </w:divBdr>
    </w:div>
    <w:div w:id="475805893">
      <w:bodyDiv w:val="1"/>
      <w:marLeft w:val="0"/>
      <w:marRight w:val="0"/>
      <w:marTop w:val="0"/>
      <w:marBottom w:val="0"/>
      <w:divBdr>
        <w:top w:val="none" w:sz="0" w:space="0" w:color="auto"/>
        <w:left w:val="none" w:sz="0" w:space="0" w:color="auto"/>
        <w:bottom w:val="none" w:sz="0" w:space="0" w:color="auto"/>
        <w:right w:val="none" w:sz="0" w:space="0" w:color="auto"/>
      </w:divBdr>
    </w:div>
    <w:div w:id="480193828">
      <w:bodyDiv w:val="1"/>
      <w:marLeft w:val="0"/>
      <w:marRight w:val="0"/>
      <w:marTop w:val="0"/>
      <w:marBottom w:val="0"/>
      <w:divBdr>
        <w:top w:val="none" w:sz="0" w:space="0" w:color="auto"/>
        <w:left w:val="none" w:sz="0" w:space="0" w:color="auto"/>
        <w:bottom w:val="none" w:sz="0" w:space="0" w:color="auto"/>
        <w:right w:val="none" w:sz="0" w:space="0" w:color="auto"/>
      </w:divBdr>
    </w:div>
    <w:div w:id="480926757">
      <w:bodyDiv w:val="1"/>
      <w:marLeft w:val="0"/>
      <w:marRight w:val="0"/>
      <w:marTop w:val="0"/>
      <w:marBottom w:val="0"/>
      <w:divBdr>
        <w:top w:val="none" w:sz="0" w:space="0" w:color="auto"/>
        <w:left w:val="none" w:sz="0" w:space="0" w:color="auto"/>
        <w:bottom w:val="none" w:sz="0" w:space="0" w:color="auto"/>
        <w:right w:val="none" w:sz="0" w:space="0" w:color="auto"/>
      </w:divBdr>
    </w:div>
    <w:div w:id="493835752">
      <w:bodyDiv w:val="1"/>
      <w:marLeft w:val="0"/>
      <w:marRight w:val="0"/>
      <w:marTop w:val="0"/>
      <w:marBottom w:val="0"/>
      <w:divBdr>
        <w:top w:val="none" w:sz="0" w:space="0" w:color="auto"/>
        <w:left w:val="none" w:sz="0" w:space="0" w:color="auto"/>
        <w:bottom w:val="none" w:sz="0" w:space="0" w:color="auto"/>
        <w:right w:val="none" w:sz="0" w:space="0" w:color="auto"/>
      </w:divBdr>
    </w:div>
    <w:div w:id="517503058">
      <w:bodyDiv w:val="1"/>
      <w:marLeft w:val="0"/>
      <w:marRight w:val="0"/>
      <w:marTop w:val="0"/>
      <w:marBottom w:val="0"/>
      <w:divBdr>
        <w:top w:val="none" w:sz="0" w:space="0" w:color="auto"/>
        <w:left w:val="none" w:sz="0" w:space="0" w:color="auto"/>
        <w:bottom w:val="none" w:sz="0" w:space="0" w:color="auto"/>
        <w:right w:val="none" w:sz="0" w:space="0" w:color="auto"/>
      </w:divBdr>
    </w:div>
    <w:div w:id="542980467">
      <w:bodyDiv w:val="1"/>
      <w:marLeft w:val="0"/>
      <w:marRight w:val="0"/>
      <w:marTop w:val="0"/>
      <w:marBottom w:val="0"/>
      <w:divBdr>
        <w:top w:val="none" w:sz="0" w:space="0" w:color="auto"/>
        <w:left w:val="none" w:sz="0" w:space="0" w:color="auto"/>
        <w:bottom w:val="none" w:sz="0" w:space="0" w:color="auto"/>
        <w:right w:val="none" w:sz="0" w:space="0" w:color="auto"/>
      </w:divBdr>
    </w:div>
    <w:div w:id="570969500">
      <w:bodyDiv w:val="1"/>
      <w:marLeft w:val="0"/>
      <w:marRight w:val="0"/>
      <w:marTop w:val="0"/>
      <w:marBottom w:val="0"/>
      <w:divBdr>
        <w:top w:val="none" w:sz="0" w:space="0" w:color="auto"/>
        <w:left w:val="none" w:sz="0" w:space="0" w:color="auto"/>
        <w:bottom w:val="none" w:sz="0" w:space="0" w:color="auto"/>
        <w:right w:val="none" w:sz="0" w:space="0" w:color="auto"/>
      </w:divBdr>
      <w:divsChild>
        <w:div w:id="1571425302">
          <w:marLeft w:val="0"/>
          <w:marRight w:val="0"/>
          <w:marTop w:val="0"/>
          <w:marBottom w:val="0"/>
          <w:divBdr>
            <w:top w:val="none" w:sz="0" w:space="0" w:color="auto"/>
            <w:left w:val="none" w:sz="0" w:space="0" w:color="auto"/>
            <w:bottom w:val="none" w:sz="0" w:space="0" w:color="auto"/>
            <w:right w:val="none" w:sz="0" w:space="0" w:color="auto"/>
          </w:divBdr>
          <w:divsChild>
            <w:div w:id="672220314">
              <w:marLeft w:val="0"/>
              <w:marRight w:val="0"/>
              <w:marTop w:val="0"/>
              <w:marBottom w:val="0"/>
              <w:divBdr>
                <w:top w:val="none" w:sz="0" w:space="0" w:color="auto"/>
                <w:left w:val="none" w:sz="0" w:space="0" w:color="auto"/>
                <w:bottom w:val="none" w:sz="0" w:space="0" w:color="auto"/>
                <w:right w:val="none" w:sz="0" w:space="0" w:color="auto"/>
              </w:divBdr>
              <w:divsChild>
                <w:div w:id="1617784941">
                  <w:marLeft w:val="0"/>
                  <w:marRight w:val="0"/>
                  <w:marTop w:val="0"/>
                  <w:marBottom w:val="0"/>
                  <w:divBdr>
                    <w:top w:val="none" w:sz="0" w:space="0" w:color="auto"/>
                    <w:left w:val="none" w:sz="0" w:space="0" w:color="auto"/>
                    <w:bottom w:val="none" w:sz="0" w:space="0" w:color="auto"/>
                    <w:right w:val="none" w:sz="0" w:space="0" w:color="auto"/>
                  </w:divBdr>
                  <w:divsChild>
                    <w:div w:id="287129634">
                      <w:marLeft w:val="0"/>
                      <w:marRight w:val="0"/>
                      <w:marTop w:val="0"/>
                      <w:marBottom w:val="0"/>
                      <w:divBdr>
                        <w:top w:val="none" w:sz="0" w:space="0" w:color="auto"/>
                        <w:left w:val="none" w:sz="0" w:space="0" w:color="auto"/>
                        <w:bottom w:val="none" w:sz="0" w:space="0" w:color="auto"/>
                        <w:right w:val="none" w:sz="0" w:space="0" w:color="auto"/>
                      </w:divBdr>
                      <w:divsChild>
                        <w:div w:id="4790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683824">
      <w:bodyDiv w:val="1"/>
      <w:marLeft w:val="0"/>
      <w:marRight w:val="0"/>
      <w:marTop w:val="0"/>
      <w:marBottom w:val="0"/>
      <w:divBdr>
        <w:top w:val="none" w:sz="0" w:space="0" w:color="auto"/>
        <w:left w:val="none" w:sz="0" w:space="0" w:color="auto"/>
        <w:bottom w:val="none" w:sz="0" w:space="0" w:color="auto"/>
        <w:right w:val="none" w:sz="0" w:space="0" w:color="auto"/>
      </w:divBdr>
    </w:div>
    <w:div w:id="588779530">
      <w:bodyDiv w:val="1"/>
      <w:marLeft w:val="0"/>
      <w:marRight w:val="0"/>
      <w:marTop w:val="0"/>
      <w:marBottom w:val="0"/>
      <w:divBdr>
        <w:top w:val="none" w:sz="0" w:space="0" w:color="auto"/>
        <w:left w:val="none" w:sz="0" w:space="0" w:color="auto"/>
        <w:bottom w:val="none" w:sz="0" w:space="0" w:color="auto"/>
        <w:right w:val="none" w:sz="0" w:space="0" w:color="auto"/>
      </w:divBdr>
    </w:div>
    <w:div w:id="590355587">
      <w:bodyDiv w:val="1"/>
      <w:marLeft w:val="0"/>
      <w:marRight w:val="0"/>
      <w:marTop w:val="0"/>
      <w:marBottom w:val="0"/>
      <w:divBdr>
        <w:top w:val="none" w:sz="0" w:space="0" w:color="auto"/>
        <w:left w:val="none" w:sz="0" w:space="0" w:color="auto"/>
        <w:bottom w:val="none" w:sz="0" w:space="0" w:color="auto"/>
        <w:right w:val="none" w:sz="0" w:space="0" w:color="auto"/>
      </w:divBdr>
    </w:div>
    <w:div w:id="614293487">
      <w:bodyDiv w:val="1"/>
      <w:marLeft w:val="0"/>
      <w:marRight w:val="0"/>
      <w:marTop w:val="0"/>
      <w:marBottom w:val="0"/>
      <w:divBdr>
        <w:top w:val="none" w:sz="0" w:space="0" w:color="auto"/>
        <w:left w:val="none" w:sz="0" w:space="0" w:color="auto"/>
        <w:bottom w:val="none" w:sz="0" w:space="0" w:color="auto"/>
        <w:right w:val="none" w:sz="0" w:space="0" w:color="auto"/>
      </w:divBdr>
    </w:div>
    <w:div w:id="615137776">
      <w:bodyDiv w:val="1"/>
      <w:marLeft w:val="0"/>
      <w:marRight w:val="0"/>
      <w:marTop w:val="0"/>
      <w:marBottom w:val="0"/>
      <w:divBdr>
        <w:top w:val="none" w:sz="0" w:space="0" w:color="auto"/>
        <w:left w:val="none" w:sz="0" w:space="0" w:color="auto"/>
        <w:bottom w:val="none" w:sz="0" w:space="0" w:color="auto"/>
        <w:right w:val="none" w:sz="0" w:space="0" w:color="auto"/>
      </w:divBdr>
    </w:div>
    <w:div w:id="627663082">
      <w:bodyDiv w:val="1"/>
      <w:marLeft w:val="0"/>
      <w:marRight w:val="0"/>
      <w:marTop w:val="0"/>
      <w:marBottom w:val="0"/>
      <w:divBdr>
        <w:top w:val="none" w:sz="0" w:space="0" w:color="auto"/>
        <w:left w:val="none" w:sz="0" w:space="0" w:color="auto"/>
        <w:bottom w:val="none" w:sz="0" w:space="0" w:color="auto"/>
        <w:right w:val="none" w:sz="0" w:space="0" w:color="auto"/>
      </w:divBdr>
    </w:div>
    <w:div w:id="632952588">
      <w:bodyDiv w:val="1"/>
      <w:marLeft w:val="0"/>
      <w:marRight w:val="0"/>
      <w:marTop w:val="0"/>
      <w:marBottom w:val="0"/>
      <w:divBdr>
        <w:top w:val="none" w:sz="0" w:space="0" w:color="auto"/>
        <w:left w:val="none" w:sz="0" w:space="0" w:color="auto"/>
        <w:bottom w:val="none" w:sz="0" w:space="0" w:color="auto"/>
        <w:right w:val="none" w:sz="0" w:space="0" w:color="auto"/>
      </w:divBdr>
    </w:div>
    <w:div w:id="635765461">
      <w:bodyDiv w:val="1"/>
      <w:marLeft w:val="0"/>
      <w:marRight w:val="0"/>
      <w:marTop w:val="0"/>
      <w:marBottom w:val="0"/>
      <w:divBdr>
        <w:top w:val="none" w:sz="0" w:space="0" w:color="auto"/>
        <w:left w:val="none" w:sz="0" w:space="0" w:color="auto"/>
        <w:bottom w:val="none" w:sz="0" w:space="0" w:color="auto"/>
        <w:right w:val="none" w:sz="0" w:space="0" w:color="auto"/>
      </w:divBdr>
    </w:div>
    <w:div w:id="650980697">
      <w:bodyDiv w:val="1"/>
      <w:marLeft w:val="0"/>
      <w:marRight w:val="0"/>
      <w:marTop w:val="0"/>
      <w:marBottom w:val="0"/>
      <w:divBdr>
        <w:top w:val="none" w:sz="0" w:space="0" w:color="auto"/>
        <w:left w:val="none" w:sz="0" w:space="0" w:color="auto"/>
        <w:bottom w:val="none" w:sz="0" w:space="0" w:color="auto"/>
        <w:right w:val="none" w:sz="0" w:space="0" w:color="auto"/>
      </w:divBdr>
      <w:divsChild>
        <w:div w:id="27071915">
          <w:marLeft w:val="0"/>
          <w:marRight w:val="0"/>
          <w:marTop w:val="0"/>
          <w:marBottom w:val="0"/>
          <w:divBdr>
            <w:top w:val="none" w:sz="0" w:space="0" w:color="auto"/>
            <w:left w:val="none" w:sz="0" w:space="0" w:color="auto"/>
            <w:bottom w:val="none" w:sz="0" w:space="0" w:color="auto"/>
            <w:right w:val="none" w:sz="0" w:space="0" w:color="auto"/>
          </w:divBdr>
          <w:divsChild>
            <w:div w:id="1892304397">
              <w:marLeft w:val="-75"/>
              <w:marRight w:val="0"/>
              <w:marTop w:val="30"/>
              <w:marBottom w:val="30"/>
              <w:divBdr>
                <w:top w:val="none" w:sz="0" w:space="0" w:color="auto"/>
                <w:left w:val="none" w:sz="0" w:space="0" w:color="auto"/>
                <w:bottom w:val="none" w:sz="0" w:space="0" w:color="auto"/>
                <w:right w:val="none" w:sz="0" w:space="0" w:color="auto"/>
              </w:divBdr>
              <w:divsChild>
                <w:div w:id="68043077">
                  <w:marLeft w:val="0"/>
                  <w:marRight w:val="0"/>
                  <w:marTop w:val="0"/>
                  <w:marBottom w:val="0"/>
                  <w:divBdr>
                    <w:top w:val="none" w:sz="0" w:space="0" w:color="auto"/>
                    <w:left w:val="none" w:sz="0" w:space="0" w:color="auto"/>
                    <w:bottom w:val="none" w:sz="0" w:space="0" w:color="auto"/>
                    <w:right w:val="none" w:sz="0" w:space="0" w:color="auto"/>
                  </w:divBdr>
                  <w:divsChild>
                    <w:div w:id="1088039489">
                      <w:marLeft w:val="0"/>
                      <w:marRight w:val="0"/>
                      <w:marTop w:val="0"/>
                      <w:marBottom w:val="0"/>
                      <w:divBdr>
                        <w:top w:val="none" w:sz="0" w:space="0" w:color="auto"/>
                        <w:left w:val="none" w:sz="0" w:space="0" w:color="auto"/>
                        <w:bottom w:val="none" w:sz="0" w:space="0" w:color="auto"/>
                        <w:right w:val="none" w:sz="0" w:space="0" w:color="auto"/>
                      </w:divBdr>
                    </w:div>
                  </w:divsChild>
                </w:div>
                <w:div w:id="85150943">
                  <w:marLeft w:val="0"/>
                  <w:marRight w:val="0"/>
                  <w:marTop w:val="0"/>
                  <w:marBottom w:val="0"/>
                  <w:divBdr>
                    <w:top w:val="none" w:sz="0" w:space="0" w:color="auto"/>
                    <w:left w:val="none" w:sz="0" w:space="0" w:color="auto"/>
                    <w:bottom w:val="none" w:sz="0" w:space="0" w:color="auto"/>
                    <w:right w:val="none" w:sz="0" w:space="0" w:color="auto"/>
                  </w:divBdr>
                  <w:divsChild>
                    <w:div w:id="789015533">
                      <w:marLeft w:val="0"/>
                      <w:marRight w:val="0"/>
                      <w:marTop w:val="0"/>
                      <w:marBottom w:val="0"/>
                      <w:divBdr>
                        <w:top w:val="none" w:sz="0" w:space="0" w:color="auto"/>
                        <w:left w:val="none" w:sz="0" w:space="0" w:color="auto"/>
                        <w:bottom w:val="none" w:sz="0" w:space="0" w:color="auto"/>
                        <w:right w:val="none" w:sz="0" w:space="0" w:color="auto"/>
                      </w:divBdr>
                    </w:div>
                  </w:divsChild>
                </w:div>
                <w:div w:id="182592443">
                  <w:marLeft w:val="0"/>
                  <w:marRight w:val="0"/>
                  <w:marTop w:val="0"/>
                  <w:marBottom w:val="0"/>
                  <w:divBdr>
                    <w:top w:val="none" w:sz="0" w:space="0" w:color="auto"/>
                    <w:left w:val="none" w:sz="0" w:space="0" w:color="auto"/>
                    <w:bottom w:val="none" w:sz="0" w:space="0" w:color="auto"/>
                    <w:right w:val="none" w:sz="0" w:space="0" w:color="auto"/>
                  </w:divBdr>
                  <w:divsChild>
                    <w:div w:id="2143032465">
                      <w:marLeft w:val="0"/>
                      <w:marRight w:val="0"/>
                      <w:marTop w:val="0"/>
                      <w:marBottom w:val="0"/>
                      <w:divBdr>
                        <w:top w:val="none" w:sz="0" w:space="0" w:color="auto"/>
                        <w:left w:val="none" w:sz="0" w:space="0" w:color="auto"/>
                        <w:bottom w:val="none" w:sz="0" w:space="0" w:color="auto"/>
                        <w:right w:val="none" w:sz="0" w:space="0" w:color="auto"/>
                      </w:divBdr>
                    </w:div>
                  </w:divsChild>
                </w:div>
                <w:div w:id="307901728">
                  <w:marLeft w:val="0"/>
                  <w:marRight w:val="0"/>
                  <w:marTop w:val="0"/>
                  <w:marBottom w:val="0"/>
                  <w:divBdr>
                    <w:top w:val="none" w:sz="0" w:space="0" w:color="auto"/>
                    <w:left w:val="none" w:sz="0" w:space="0" w:color="auto"/>
                    <w:bottom w:val="none" w:sz="0" w:space="0" w:color="auto"/>
                    <w:right w:val="none" w:sz="0" w:space="0" w:color="auto"/>
                  </w:divBdr>
                  <w:divsChild>
                    <w:div w:id="1481995226">
                      <w:marLeft w:val="0"/>
                      <w:marRight w:val="0"/>
                      <w:marTop w:val="0"/>
                      <w:marBottom w:val="0"/>
                      <w:divBdr>
                        <w:top w:val="none" w:sz="0" w:space="0" w:color="auto"/>
                        <w:left w:val="none" w:sz="0" w:space="0" w:color="auto"/>
                        <w:bottom w:val="none" w:sz="0" w:space="0" w:color="auto"/>
                        <w:right w:val="none" w:sz="0" w:space="0" w:color="auto"/>
                      </w:divBdr>
                    </w:div>
                  </w:divsChild>
                </w:div>
                <w:div w:id="436096833">
                  <w:marLeft w:val="0"/>
                  <w:marRight w:val="0"/>
                  <w:marTop w:val="0"/>
                  <w:marBottom w:val="0"/>
                  <w:divBdr>
                    <w:top w:val="none" w:sz="0" w:space="0" w:color="auto"/>
                    <w:left w:val="none" w:sz="0" w:space="0" w:color="auto"/>
                    <w:bottom w:val="none" w:sz="0" w:space="0" w:color="auto"/>
                    <w:right w:val="none" w:sz="0" w:space="0" w:color="auto"/>
                  </w:divBdr>
                  <w:divsChild>
                    <w:div w:id="1461610060">
                      <w:marLeft w:val="0"/>
                      <w:marRight w:val="0"/>
                      <w:marTop w:val="0"/>
                      <w:marBottom w:val="0"/>
                      <w:divBdr>
                        <w:top w:val="none" w:sz="0" w:space="0" w:color="auto"/>
                        <w:left w:val="none" w:sz="0" w:space="0" w:color="auto"/>
                        <w:bottom w:val="none" w:sz="0" w:space="0" w:color="auto"/>
                        <w:right w:val="none" w:sz="0" w:space="0" w:color="auto"/>
                      </w:divBdr>
                    </w:div>
                  </w:divsChild>
                </w:div>
                <w:div w:id="599799372">
                  <w:marLeft w:val="0"/>
                  <w:marRight w:val="0"/>
                  <w:marTop w:val="0"/>
                  <w:marBottom w:val="0"/>
                  <w:divBdr>
                    <w:top w:val="none" w:sz="0" w:space="0" w:color="auto"/>
                    <w:left w:val="none" w:sz="0" w:space="0" w:color="auto"/>
                    <w:bottom w:val="none" w:sz="0" w:space="0" w:color="auto"/>
                    <w:right w:val="none" w:sz="0" w:space="0" w:color="auto"/>
                  </w:divBdr>
                  <w:divsChild>
                    <w:div w:id="522596349">
                      <w:marLeft w:val="0"/>
                      <w:marRight w:val="0"/>
                      <w:marTop w:val="0"/>
                      <w:marBottom w:val="0"/>
                      <w:divBdr>
                        <w:top w:val="none" w:sz="0" w:space="0" w:color="auto"/>
                        <w:left w:val="none" w:sz="0" w:space="0" w:color="auto"/>
                        <w:bottom w:val="none" w:sz="0" w:space="0" w:color="auto"/>
                        <w:right w:val="none" w:sz="0" w:space="0" w:color="auto"/>
                      </w:divBdr>
                    </w:div>
                  </w:divsChild>
                </w:div>
                <w:div w:id="1006126797">
                  <w:marLeft w:val="0"/>
                  <w:marRight w:val="0"/>
                  <w:marTop w:val="0"/>
                  <w:marBottom w:val="0"/>
                  <w:divBdr>
                    <w:top w:val="none" w:sz="0" w:space="0" w:color="auto"/>
                    <w:left w:val="none" w:sz="0" w:space="0" w:color="auto"/>
                    <w:bottom w:val="none" w:sz="0" w:space="0" w:color="auto"/>
                    <w:right w:val="none" w:sz="0" w:space="0" w:color="auto"/>
                  </w:divBdr>
                  <w:divsChild>
                    <w:div w:id="272397188">
                      <w:marLeft w:val="0"/>
                      <w:marRight w:val="0"/>
                      <w:marTop w:val="0"/>
                      <w:marBottom w:val="0"/>
                      <w:divBdr>
                        <w:top w:val="none" w:sz="0" w:space="0" w:color="auto"/>
                        <w:left w:val="none" w:sz="0" w:space="0" w:color="auto"/>
                        <w:bottom w:val="none" w:sz="0" w:space="0" w:color="auto"/>
                        <w:right w:val="none" w:sz="0" w:space="0" w:color="auto"/>
                      </w:divBdr>
                    </w:div>
                  </w:divsChild>
                </w:div>
                <w:div w:id="1075933415">
                  <w:marLeft w:val="0"/>
                  <w:marRight w:val="0"/>
                  <w:marTop w:val="0"/>
                  <w:marBottom w:val="0"/>
                  <w:divBdr>
                    <w:top w:val="none" w:sz="0" w:space="0" w:color="auto"/>
                    <w:left w:val="none" w:sz="0" w:space="0" w:color="auto"/>
                    <w:bottom w:val="none" w:sz="0" w:space="0" w:color="auto"/>
                    <w:right w:val="none" w:sz="0" w:space="0" w:color="auto"/>
                  </w:divBdr>
                  <w:divsChild>
                    <w:div w:id="342828907">
                      <w:marLeft w:val="0"/>
                      <w:marRight w:val="0"/>
                      <w:marTop w:val="0"/>
                      <w:marBottom w:val="0"/>
                      <w:divBdr>
                        <w:top w:val="none" w:sz="0" w:space="0" w:color="auto"/>
                        <w:left w:val="none" w:sz="0" w:space="0" w:color="auto"/>
                        <w:bottom w:val="none" w:sz="0" w:space="0" w:color="auto"/>
                        <w:right w:val="none" w:sz="0" w:space="0" w:color="auto"/>
                      </w:divBdr>
                    </w:div>
                  </w:divsChild>
                </w:div>
                <w:div w:id="1127509298">
                  <w:marLeft w:val="0"/>
                  <w:marRight w:val="0"/>
                  <w:marTop w:val="0"/>
                  <w:marBottom w:val="0"/>
                  <w:divBdr>
                    <w:top w:val="none" w:sz="0" w:space="0" w:color="auto"/>
                    <w:left w:val="none" w:sz="0" w:space="0" w:color="auto"/>
                    <w:bottom w:val="none" w:sz="0" w:space="0" w:color="auto"/>
                    <w:right w:val="none" w:sz="0" w:space="0" w:color="auto"/>
                  </w:divBdr>
                  <w:divsChild>
                    <w:div w:id="171190430">
                      <w:marLeft w:val="0"/>
                      <w:marRight w:val="0"/>
                      <w:marTop w:val="0"/>
                      <w:marBottom w:val="0"/>
                      <w:divBdr>
                        <w:top w:val="none" w:sz="0" w:space="0" w:color="auto"/>
                        <w:left w:val="none" w:sz="0" w:space="0" w:color="auto"/>
                        <w:bottom w:val="none" w:sz="0" w:space="0" w:color="auto"/>
                        <w:right w:val="none" w:sz="0" w:space="0" w:color="auto"/>
                      </w:divBdr>
                    </w:div>
                  </w:divsChild>
                </w:div>
                <w:div w:id="1228537898">
                  <w:marLeft w:val="0"/>
                  <w:marRight w:val="0"/>
                  <w:marTop w:val="0"/>
                  <w:marBottom w:val="0"/>
                  <w:divBdr>
                    <w:top w:val="none" w:sz="0" w:space="0" w:color="auto"/>
                    <w:left w:val="none" w:sz="0" w:space="0" w:color="auto"/>
                    <w:bottom w:val="none" w:sz="0" w:space="0" w:color="auto"/>
                    <w:right w:val="none" w:sz="0" w:space="0" w:color="auto"/>
                  </w:divBdr>
                  <w:divsChild>
                    <w:div w:id="695349213">
                      <w:marLeft w:val="0"/>
                      <w:marRight w:val="0"/>
                      <w:marTop w:val="0"/>
                      <w:marBottom w:val="0"/>
                      <w:divBdr>
                        <w:top w:val="none" w:sz="0" w:space="0" w:color="auto"/>
                        <w:left w:val="none" w:sz="0" w:space="0" w:color="auto"/>
                        <w:bottom w:val="none" w:sz="0" w:space="0" w:color="auto"/>
                        <w:right w:val="none" w:sz="0" w:space="0" w:color="auto"/>
                      </w:divBdr>
                    </w:div>
                  </w:divsChild>
                </w:div>
                <w:div w:id="1408503080">
                  <w:marLeft w:val="0"/>
                  <w:marRight w:val="0"/>
                  <w:marTop w:val="0"/>
                  <w:marBottom w:val="0"/>
                  <w:divBdr>
                    <w:top w:val="none" w:sz="0" w:space="0" w:color="auto"/>
                    <w:left w:val="none" w:sz="0" w:space="0" w:color="auto"/>
                    <w:bottom w:val="none" w:sz="0" w:space="0" w:color="auto"/>
                    <w:right w:val="none" w:sz="0" w:space="0" w:color="auto"/>
                  </w:divBdr>
                  <w:divsChild>
                    <w:div w:id="1370379786">
                      <w:marLeft w:val="0"/>
                      <w:marRight w:val="0"/>
                      <w:marTop w:val="0"/>
                      <w:marBottom w:val="0"/>
                      <w:divBdr>
                        <w:top w:val="none" w:sz="0" w:space="0" w:color="auto"/>
                        <w:left w:val="none" w:sz="0" w:space="0" w:color="auto"/>
                        <w:bottom w:val="none" w:sz="0" w:space="0" w:color="auto"/>
                        <w:right w:val="none" w:sz="0" w:space="0" w:color="auto"/>
                      </w:divBdr>
                    </w:div>
                  </w:divsChild>
                </w:div>
                <w:div w:id="1771968121">
                  <w:marLeft w:val="0"/>
                  <w:marRight w:val="0"/>
                  <w:marTop w:val="0"/>
                  <w:marBottom w:val="0"/>
                  <w:divBdr>
                    <w:top w:val="none" w:sz="0" w:space="0" w:color="auto"/>
                    <w:left w:val="none" w:sz="0" w:space="0" w:color="auto"/>
                    <w:bottom w:val="none" w:sz="0" w:space="0" w:color="auto"/>
                    <w:right w:val="none" w:sz="0" w:space="0" w:color="auto"/>
                  </w:divBdr>
                  <w:divsChild>
                    <w:div w:id="1564294234">
                      <w:marLeft w:val="0"/>
                      <w:marRight w:val="0"/>
                      <w:marTop w:val="0"/>
                      <w:marBottom w:val="0"/>
                      <w:divBdr>
                        <w:top w:val="none" w:sz="0" w:space="0" w:color="auto"/>
                        <w:left w:val="none" w:sz="0" w:space="0" w:color="auto"/>
                        <w:bottom w:val="none" w:sz="0" w:space="0" w:color="auto"/>
                        <w:right w:val="none" w:sz="0" w:space="0" w:color="auto"/>
                      </w:divBdr>
                    </w:div>
                  </w:divsChild>
                </w:div>
                <w:div w:id="1788966760">
                  <w:marLeft w:val="0"/>
                  <w:marRight w:val="0"/>
                  <w:marTop w:val="0"/>
                  <w:marBottom w:val="0"/>
                  <w:divBdr>
                    <w:top w:val="none" w:sz="0" w:space="0" w:color="auto"/>
                    <w:left w:val="none" w:sz="0" w:space="0" w:color="auto"/>
                    <w:bottom w:val="none" w:sz="0" w:space="0" w:color="auto"/>
                    <w:right w:val="none" w:sz="0" w:space="0" w:color="auto"/>
                  </w:divBdr>
                  <w:divsChild>
                    <w:div w:id="900755099">
                      <w:marLeft w:val="0"/>
                      <w:marRight w:val="0"/>
                      <w:marTop w:val="0"/>
                      <w:marBottom w:val="0"/>
                      <w:divBdr>
                        <w:top w:val="none" w:sz="0" w:space="0" w:color="auto"/>
                        <w:left w:val="none" w:sz="0" w:space="0" w:color="auto"/>
                        <w:bottom w:val="none" w:sz="0" w:space="0" w:color="auto"/>
                        <w:right w:val="none" w:sz="0" w:space="0" w:color="auto"/>
                      </w:divBdr>
                    </w:div>
                  </w:divsChild>
                </w:div>
                <w:div w:id="1827936758">
                  <w:marLeft w:val="0"/>
                  <w:marRight w:val="0"/>
                  <w:marTop w:val="0"/>
                  <w:marBottom w:val="0"/>
                  <w:divBdr>
                    <w:top w:val="none" w:sz="0" w:space="0" w:color="auto"/>
                    <w:left w:val="none" w:sz="0" w:space="0" w:color="auto"/>
                    <w:bottom w:val="none" w:sz="0" w:space="0" w:color="auto"/>
                    <w:right w:val="none" w:sz="0" w:space="0" w:color="auto"/>
                  </w:divBdr>
                  <w:divsChild>
                    <w:div w:id="649678162">
                      <w:marLeft w:val="0"/>
                      <w:marRight w:val="0"/>
                      <w:marTop w:val="0"/>
                      <w:marBottom w:val="0"/>
                      <w:divBdr>
                        <w:top w:val="none" w:sz="0" w:space="0" w:color="auto"/>
                        <w:left w:val="none" w:sz="0" w:space="0" w:color="auto"/>
                        <w:bottom w:val="none" w:sz="0" w:space="0" w:color="auto"/>
                        <w:right w:val="none" w:sz="0" w:space="0" w:color="auto"/>
                      </w:divBdr>
                    </w:div>
                  </w:divsChild>
                </w:div>
                <w:div w:id="1904215768">
                  <w:marLeft w:val="0"/>
                  <w:marRight w:val="0"/>
                  <w:marTop w:val="0"/>
                  <w:marBottom w:val="0"/>
                  <w:divBdr>
                    <w:top w:val="none" w:sz="0" w:space="0" w:color="auto"/>
                    <w:left w:val="none" w:sz="0" w:space="0" w:color="auto"/>
                    <w:bottom w:val="none" w:sz="0" w:space="0" w:color="auto"/>
                    <w:right w:val="none" w:sz="0" w:space="0" w:color="auto"/>
                  </w:divBdr>
                  <w:divsChild>
                    <w:div w:id="19890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29093">
          <w:marLeft w:val="0"/>
          <w:marRight w:val="0"/>
          <w:marTop w:val="0"/>
          <w:marBottom w:val="0"/>
          <w:divBdr>
            <w:top w:val="none" w:sz="0" w:space="0" w:color="auto"/>
            <w:left w:val="none" w:sz="0" w:space="0" w:color="auto"/>
            <w:bottom w:val="none" w:sz="0" w:space="0" w:color="auto"/>
            <w:right w:val="none" w:sz="0" w:space="0" w:color="auto"/>
          </w:divBdr>
        </w:div>
        <w:div w:id="103497362">
          <w:marLeft w:val="0"/>
          <w:marRight w:val="0"/>
          <w:marTop w:val="0"/>
          <w:marBottom w:val="0"/>
          <w:divBdr>
            <w:top w:val="none" w:sz="0" w:space="0" w:color="auto"/>
            <w:left w:val="none" w:sz="0" w:space="0" w:color="auto"/>
            <w:bottom w:val="none" w:sz="0" w:space="0" w:color="auto"/>
            <w:right w:val="none" w:sz="0" w:space="0" w:color="auto"/>
          </w:divBdr>
        </w:div>
        <w:div w:id="111289843">
          <w:marLeft w:val="0"/>
          <w:marRight w:val="0"/>
          <w:marTop w:val="0"/>
          <w:marBottom w:val="0"/>
          <w:divBdr>
            <w:top w:val="none" w:sz="0" w:space="0" w:color="auto"/>
            <w:left w:val="none" w:sz="0" w:space="0" w:color="auto"/>
            <w:bottom w:val="none" w:sz="0" w:space="0" w:color="auto"/>
            <w:right w:val="none" w:sz="0" w:space="0" w:color="auto"/>
          </w:divBdr>
        </w:div>
        <w:div w:id="353460222">
          <w:marLeft w:val="0"/>
          <w:marRight w:val="0"/>
          <w:marTop w:val="0"/>
          <w:marBottom w:val="0"/>
          <w:divBdr>
            <w:top w:val="none" w:sz="0" w:space="0" w:color="auto"/>
            <w:left w:val="none" w:sz="0" w:space="0" w:color="auto"/>
            <w:bottom w:val="none" w:sz="0" w:space="0" w:color="auto"/>
            <w:right w:val="none" w:sz="0" w:space="0" w:color="auto"/>
          </w:divBdr>
        </w:div>
        <w:div w:id="401827964">
          <w:marLeft w:val="0"/>
          <w:marRight w:val="0"/>
          <w:marTop w:val="0"/>
          <w:marBottom w:val="0"/>
          <w:divBdr>
            <w:top w:val="none" w:sz="0" w:space="0" w:color="auto"/>
            <w:left w:val="none" w:sz="0" w:space="0" w:color="auto"/>
            <w:bottom w:val="none" w:sz="0" w:space="0" w:color="auto"/>
            <w:right w:val="none" w:sz="0" w:space="0" w:color="auto"/>
          </w:divBdr>
        </w:div>
        <w:div w:id="502284400">
          <w:marLeft w:val="0"/>
          <w:marRight w:val="0"/>
          <w:marTop w:val="0"/>
          <w:marBottom w:val="0"/>
          <w:divBdr>
            <w:top w:val="none" w:sz="0" w:space="0" w:color="auto"/>
            <w:left w:val="none" w:sz="0" w:space="0" w:color="auto"/>
            <w:bottom w:val="none" w:sz="0" w:space="0" w:color="auto"/>
            <w:right w:val="none" w:sz="0" w:space="0" w:color="auto"/>
          </w:divBdr>
        </w:div>
        <w:div w:id="503982286">
          <w:marLeft w:val="0"/>
          <w:marRight w:val="0"/>
          <w:marTop w:val="0"/>
          <w:marBottom w:val="0"/>
          <w:divBdr>
            <w:top w:val="none" w:sz="0" w:space="0" w:color="auto"/>
            <w:left w:val="none" w:sz="0" w:space="0" w:color="auto"/>
            <w:bottom w:val="none" w:sz="0" w:space="0" w:color="auto"/>
            <w:right w:val="none" w:sz="0" w:space="0" w:color="auto"/>
          </w:divBdr>
          <w:divsChild>
            <w:div w:id="376854018">
              <w:marLeft w:val="-75"/>
              <w:marRight w:val="0"/>
              <w:marTop w:val="30"/>
              <w:marBottom w:val="30"/>
              <w:divBdr>
                <w:top w:val="none" w:sz="0" w:space="0" w:color="auto"/>
                <w:left w:val="none" w:sz="0" w:space="0" w:color="auto"/>
                <w:bottom w:val="none" w:sz="0" w:space="0" w:color="auto"/>
                <w:right w:val="none" w:sz="0" w:space="0" w:color="auto"/>
              </w:divBdr>
              <w:divsChild>
                <w:div w:id="302010085">
                  <w:marLeft w:val="0"/>
                  <w:marRight w:val="0"/>
                  <w:marTop w:val="0"/>
                  <w:marBottom w:val="0"/>
                  <w:divBdr>
                    <w:top w:val="none" w:sz="0" w:space="0" w:color="auto"/>
                    <w:left w:val="none" w:sz="0" w:space="0" w:color="auto"/>
                    <w:bottom w:val="none" w:sz="0" w:space="0" w:color="auto"/>
                    <w:right w:val="none" w:sz="0" w:space="0" w:color="auto"/>
                  </w:divBdr>
                  <w:divsChild>
                    <w:div w:id="1953901948">
                      <w:marLeft w:val="0"/>
                      <w:marRight w:val="0"/>
                      <w:marTop w:val="0"/>
                      <w:marBottom w:val="0"/>
                      <w:divBdr>
                        <w:top w:val="none" w:sz="0" w:space="0" w:color="auto"/>
                        <w:left w:val="none" w:sz="0" w:space="0" w:color="auto"/>
                        <w:bottom w:val="none" w:sz="0" w:space="0" w:color="auto"/>
                        <w:right w:val="none" w:sz="0" w:space="0" w:color="auto"/>
                      </w:divBdr>
                    </w:div>
                  </w:divsChild>
                </w:div>
                <w:div w:id="441464048">
                  <w:marLeft w:val="0"/>
                  <w:marRight w:val="0"/>
                  <w:marTop w:val="0"/>
                  <w:marBottom w:val="0"/>
                  <w:divBdr>
                    <w:top w:val="none" w:sz="0" w:space="0" w:color="auto"/>
                    <w:left w:val="none" w:sz="0" w:space="0" w:color="auto"/>
                    <w:bottom w:val="none" w:sz="0" w:space="0" w:color="auto"/>
                    <w:right w:val="none" w:sz="0" w:space="0" w:color="auto"/>
                  </w:divBdr>
                  <w:divsChild>
                    <w:div w:id="297758423">
                      <w:marLeft w:val="0"/>
                      <w:marRight w:val="0"/>
                      <w:marTop w:val="0"/>
                      <w:marBottom w:val="0"/>
                      <w:divBdr>
                        <w:top w:val="none" w:sz="0" w:space="0" w:color="auto"/>
                        <w:left w:val="none" w:sz="0" w:space="0" w:color="auto"/>
                        <w:bottom w:val="none" w:sz="0" w:space="0" w:color="auto"/>
                        <w:right w:val="none" w:sz="0" w:space="0" w:color="auto"/>
                      </w:divBdr>
                    </w:div>
                    <w:div w:id="1515850515">
                      <w:marLeft w:val="0"/>
                      <w:marRight w:val="0"/>
                      <w:marTop w:val="0"/>
                      <w:marBottom w:val="0"/>
                      <w:divBdr>
                        <w:top w:val="none" w:sz="0" w:space="0" w:color="auto"/>
                        <w:left w:val="none" w:sz="0" w:space="0" w:color="auto"/>
                        <w:bottom w:val="none" w:sz="0" w:space="0" w:color="auto"/>
                        <w:right w:val="none" w:sz="0" w:space="0" w:color="auto"/>
                      </w:divBdr>
                    </w:div>
                    <w:div w:id="1666394456">
                      <w:marLeft w:val="0"/>
                      <w:marRight w:val="0"/>
                      <w:marTop w:val="0"/>
                      <w:marBottom w:val="0"/>
                      <w:divBdr>
                        <w:top w:val="none" w:sz="0" w:space="0" w:color="auto"/>
                        <w:left w:val="none" w:sz="0" w:space="0" w:color="auto"/>
                        <w:bottom w:val="none" w:sz="0" w:space="0" w:color="auto"/>
                        <w:right w:val="none" w:sz="0" w:space="0" w:color="auto"/>
                      </w:divBdr>
                    </w:div>
                    <w:div w:id="1853837318">
                      <w:marLeft w:val="0"/>
                      <w:marRight w:val="0"/>
                      <w:marTop w:val="0"/>
                      <w:marBottom w:val="0"/>
                      <w:divBdr>
                        <w:top w:val="none" w:sz="0" w:space="0" w:color="auto"/>
                        <w:left w:val="none" w:sz="0" w:space="0" w:color="auto"/>
                        <w:bottom w:val="none" w:sz="0" w:space="0" w:color="auto"/>
                        <w:right w:val="none" w:sz="0" w:space="0" w:color="auto"/>
                      </w:divBdr>
                    </w:div>
                  </w:divsChild>
                </w:div>
                <w:div w:id="589043520">
                  <w:marLeft w:val="0"/>
                  <w:marRight w:val="0"/>
                  <w:marTop w:val="0"/>
                  <w:marBottom w:val="0"/>
                  <w:divBdr>
                    <w:top w:val="none" w:sz="0" w:space="0" w:color="auto"/>
                    <w:left w:val="none" w:sz="0" w:space="0" w:color="auto"/>
                    <w:bottom w:val="none" w:sz="0" w:space="0" w:color="auto"/>
                    <w:right w:val="none" w:sz="0" w:space="0" w:color="auto"/>
                  </w:divBdr>
                  <w:divsChild>
                    <w:div w:id="1769495623">
                      <w:marLeft w:val="0"/>
                      <w:marRight w:val="0"/>
                      <w:marTop w:val="0"/>
                      <w:marBottom w:val="0"/>
                      <w:divBdr>
                        <w:top w:val="none" w:sz="0" w:space="0" w:color="auto"/>
                        <w:left w:val="none" w:sz="0" w:space="0" w:color="auto"/>
                        <w:bottom w:val="none" w:sz="0" w:space="0" w:color="auto"/>
                        <w:right w:val="none" w:sz="0" w:space="0" w:color="auto"/>
                      </w:divBdr>
                    </w:div>
                  </w:divsChild>
                </w:div>
                <w:div w:id="1042556059">
                  <w:marLeft w:val="0"/>
                  <w:marRight w:val="0"/>
                  <w:marTop w:val="0"/>
                  <w:marBottom w:val="0"/>
                  <w:divBdr>
                    <w:top w:val="none" w:sz="0" w:space="0" w:color="auto"/>
                    <w:left w:val="none" w:sz="0" w:space="0" w:color="auto"/>
                    <w:bottom w:val="none" w:sz="0" w:space="0" w:color="auto"/>
                    <w:right w:val="none" w:sz="0" w:space="0" w:color="auto"/>
                  </w:divBdr>
                  <w:divsChild>
                    <w:div w:id="1278834508">
                      <w:marLeft w:val="0"/>
                      <w:marRight w:val="0"/>
                      <w:marTop w:val="0"/>
                      <w:marBottom w:val="0"/>
                      <w:divBdr>
                        <w:top w:val="none" w:sz="0" w:space="0" w:color="auto"/>
                        <w:left w:val="none" w:sz="0" w:space="0" w:color="auto"/>
                        <w:bottom w:val="none" w:sz="0" w:space="0" w:color="auto"/>
                        <w:right w:val="none" w:sz="0" w:space="0" w:color="auto"/>
                      </w:divBdr>
                    </w:div>
                  </w:divsChild>
                </w:div>
                <w:div w:id="1158614009">
                  <w:marLeft w:val="0"/>
                  <w:marRight w:val="0"/>
                  <w:marTop w:val="0"/>
                  <w:marBottom w:val="0"/>
                  <w:divBdr>
                    <w:top w:val="none" w:sz="0" w:space="0" w:color="auto"/>
                    <w:left w:val="none" w:sz="0" w:space="0" w:color="auto"/>
                    <w:bottom w:val="none" w:sz="0" w:space="0" w:color="auto"/>
                    <w:right w:val="none" w:sz="0" w:space="0" w:color="auto"/>
                  </w:divBdr>
                  <w:divsChild>
                    <w:div w:id="125196766">
                      <w:marLeft w:val="0"/>
                      <w:marRight w:val="0"/>
                      <w:marTop w:val="0"/>
                      <w:marBottom w:val="0"/>
                      <w:divBdr>
                        <w:top w:val="none" w:sz="0" w:space="0" w:color="auto"/>
                        <w:left w:val="none" w:sz="0" w:space="0" w:color="auto"/>
                        <w:bottom w:val="none" w:sz="0" w:space="0" w:color="auto"/>
                        <w:right w:val="none" w:sz="0" w:space="0" w:color="auto"/>
                      </w:divBdr>
                    </w:div>
                    <w:div w:id="1314017991">
                      <w:marLeft w:val="0"/>
                      <w:marRight w:val="0"/>
                      <w:marTop w:val="0"/>
                      <w:marBottom w:val="0"/>
                      <w:divBdr>
                        <w:top w:val="none" w:sz="0" w:space="0" w:color="auto"/>
                        <w:left w:val="none" w:sz="0" w:space="0" w:color="auto"/>
                        <w:bottom w:val="none" w:sz="0" w:space="0" w:color="auto"/>
                        <w:right w:val="none" w:sz="0" w:space="0" w:color="auto"/>
                      </w:divBdr>
                    </w:div>
                    <w:div w:id="1462184373">
                      <w:marLeft w:val="0"/>
                      <w:marRight w:val="0"/>
                      <w:marTop w:val="0"/>
                      <w:marBottom w:val="0"/>
                      <w:divBdr>
                        <w:top w:val="none" w:sz="0" w:space="0" w:color="auto"/>
                        <w:left w:val="none" w:sz="0" w:space="0" w:color="auto"/>
                        <w:bottom w:val="none" w:sz="0" w:space="0" w:color="auto"/>
                        <w:right w:val="none" w:sz="0" w:space="0" w:color="auto"/>
                      </w:divBdr>
                    </w:div>
                  </w:divsChild>
                </w:div>
                <w:div w:id="1409496961">
                  <w:marLeft w:val="0"/>
                  <w:marRight w:val="0"/>
                  <w:marTop w:val="0"/>
                  <w:marBottom w:val="0"/>
                  <w:divBdr>
                    <w:top w:val="none" w:sz="0" w:space="0" w:color="auto"/>
                    <w:left w:val="none" w:sz="0" w:space="0" w:color="auto"/>
                    <w:bottom w:val="none" w:sz="0" w:space="0" w:color="auto"/>
                    <w:right w:val="none" w:sz="0" w:space="0" w:color="auto"/>
                  </w:divBdr>
                  <w:divsChild>
                    <w:div w:id="91706262">
                      <w:marLeft w:val="0"/>
                      <w:marRight w:val="0"/>
                      <w:marTop w:val="0"/>
                      <w:marBottom w:val="0"/>
                      <w:divBdr>
                        <w:top w:val="none" w:sz="0" w:space="0" w:color="auto"/>
                        <w:left w:val="none" w:sz="0" w:space="0" w:color="auto"/>
                        <w:bottom w:val="none" w:sz="0" w:space="0" w:color="auto"/>
                        <w:right w:val="none" w:sz="0" w:space="0" w:color="auto"/>
                      </w:divBdr>
                    </w:div>
                  </w:divsChild>
                </w:div>
                <w:div w:id="1432354903">
                  <w:marLeft w:val="0"/>
                  <w:marRight w:val="0"/>
                  <w:marTop w:val="0"/>
                  <w:marBottom w:val="0"/>
                  <w:divBdr>
                    <w:top w:val="none" w:sz="0" w:space="0" w:color="auto"/>
                    <w:left w:val="none" w:sz="0" w:space="0" w:color="auto"/>
                    <w:bottom w:val="none" w:sz="0" w:space="0" w:color="auto"/>
                    <w:right w:val="none" w:sz="0" w:space="0" w:color="auto"/>
                  </w:divBdr>
                  <w:divsChild>
                    <w:div w:id="909854417">
                      <w:marLeft w:val="0"/>
                      <w:marRight w:val="0"/>
                      <w:marTop w:val="0"/>
                      <w:marBottom w:val="0"/>
                      <w:divBdr>
                        <w:top w:val="none" w:sz="0" w:space="0" w:color="auto"/>
                        <w:left w:val="none" w:sz="0" w:space="0" w:color="auto"/>
                        <w:bottom w:val="none" w:sz="0" w:space="0" w:color="auto"/>
                        <w:right w:val="none" w:sz="0" w:space="0" w:color="auto"/>
                      </w:divBdr>
                    </w:div>
                  </w:divsChild>
                </w:div>
                <w:div w:id="1634092420">
                  <w:marLeft w:val="0"/>
                  <w:marRight w:val="0"/>
                  <w:marTop w:val="0"/>
                  <w:marBottom w:val="0"/>
                  <w:divBdr>
                    <w:top w:val="none" w:sz="0" w:space="0" w:color="auto"/>
                    <w:left w:val="none" w:sz="0" w:space="0" w:color="auto"/>
                    <w:bottom w:val="none" w:sz="0" w:space="0" w:color="auto"/>
                    <w:right w:val="none" w:sz="0" w:space="0" w:color="auto"/>
                  </w:divBdr>
                  <w:divsChild>
                    <w:div w:id="765804417">
                      <w:marLeft w:val="0"/>
                      <w:marRight w:val="0"/>
                      <w:marTop w:val="0"/>
                      <w:marBottom w:val="0"/>
                      <w:divBdr>
                        <w:top w:val="none" w:sz="0" w:space="0" w:color="auto"/>
                        <w:left w:val="none" w:sz="0" w:space="0" w:color="auto"/>
                        <w:bottom w:val="none" w:sz="0" w:space="0" w:color="auto"/>
                        <w:right w:val="none" w:sz="0" w:space="0" w:color="auto"/>
                      </w:divBdr>
                    </w:div>
                    <w:div w:id="1866406233">
                      <w:marLeft w:val="0"/>
                      <w:marRight w:val="0"/>
                      <w:marTop w:val="0"/>
                      <w:marBottom w:val="0"/>
                      <w:divBdr>
                        <w:top w:val="none" w:sz="0" w:space="0" w:color="auto"/>
                        <w:left w:val="none" w:sz="0" w:space="0" w:color="auto"/>
                        <w:bottom w:val="none" w:sz="0" w:space="0" w:color="auto"/>
                        <w:right w:val="none" w:sz="0" w:space="0" w:color="auto"/>
                      </w:divBdr>
                    </w:div>
                    <w:div w:id="2081514474">
                      <w:marLeft w:val="0"/>
                      <w:marRight w:val="0"/>
                      <w:marTop w:val="0"/>
                      <w:marBottom w:val="0"/>
                      <w:divBdr>
                        <w:top w:val="none" w:sz="0" w:space="0" w:color="auto"/>
                        <w:left w:val="none" w:sz="0" w:space="0" w:color="auto"/>
                        <w:bottom w:val="none" w:sz="0" w:space="0" w:color="auto"/>
                        <w:right w:val="none" w:sz="0" w:space="0" w:color="auto"/>
                      </w:divBdr>
                    </w:div>
                  </w:divsChild>
                </w:div>
                <w:div w:id="1789204153">
                  <w:marLeft w:val="0"/>
                  <w:marRight w:val="0"/>
                  <w:marTop w:val="0"/>
                  <w:marBottom w:val="0"/>
                  <w:divBdr>
                    <w:top w:val="none" w:sz="0" w:space="0" w:color="auto"/>
                    <w:left w:val="none" w:sz="0" w:space="0" w:color="auto"/>
                    <w:bottom w:val="none" w:sz="0" w:space="0" w:color="auto"/>
                    <w:right w:val="none" w:sz="0" w:space="0" w:color="auto"/>
                  </w:divBdr>
                  <w:divsChild>
                    <w:div w:id="1614481698">
                      <w:marLeft w:val="0"/>
                      <w:marRight w:val="0"/>
                      <w:marTop w:val="0"/>
                      <w:marBottom w:val="0"/>
                      <w:divBdr>
                        <w:top w:val="none" w:sz="0" w:space="0" w:color="auto"/>
                        <w:left w:val="none" w:sz="0" w:space="0" w:color="auto"/>
                        <w:bottom w:val="none" w:sz="0" w:space="0" w:color="auto"/>
                        <w:right w:val="none" w:sz="0" w:space="0" w:color="auto"/>
                      </w:divBdr>
                    </w:div>
                    <w:div w:id="1893148114">
                      <w:marLeft w:val="0"/>
                      <w:marRight w:val="0"/>
                      <w:marTop w:val="0"/>
                      <w:marBottom w:val="0"/>
                      <w:divBdr>
                        <w:top w:val="none" w:sz="0" w:space="0" w:color="auto"/>
                        <w:left w:val="none" w:sz="0" w:space="0" w:color="auto"/>
                        <w:bottom w:val="none" w:sz="0" w:space="0" w:color="auto"/>
                        <w:right w:val="none" w:sz="0" w:space="0" w:color="auto"/>
                      </w:divBdr>
                    </w:div>
                  </w:divsChild>
                </w:div>
                <w:div w:id="2045400833">
                  <w:marLeft w:val="0"/>
                  <w:marRight w:val="0"/>
                  <w:marTop w:val="0"/>
                  <w:marBottom w:val="0"/>
                  <w:divBdr>
                    <w:top w:val="none" w:sz="0" w:space="0" w:color="auto"/>
                    <w:left w:val="none" w:sz="0" w:space="0" w:color="auto"/>
                    <w:bottom w:val="none" w:sz="0" w:space="0" w:color="auto"/>
                    <w:right w:val="none" w:sz="0" w:space="0" w:color="auto"/>
                  </w:divBdr>
                  <w:divsChild>
                    <w:div w:id="953563306">
                      <w:marLeft w:val="0"/>
                      <w:marRight w:val="0"/>
                      <w:marTop w:val="0"/>
                      <w:marBottom w:val="0"/>
                      <w:divBdr>
                        <w:top w:val="none" w:sz="0" w:space="0" w:color="auto"/>
                        <w:left w:val="none" w:sz="0" w:space="0" w:color="auto"/>
                        <w:bottom w:val="none" w:sz="0" w:space="0" w:color="auto"/>
                        <w:right w:val="none" w:sz="0" w:space="0" w:color="auto"/>
                      </w:divBdr>
                    </w:div>
                  </w:divsChild>
                </w:div>
                <w:div w:id="2076855827">
                  <w:marLeft w:val="0"/>
                  <w:marRight w:val="0"/>
                  <w:marTop w:val="0"/>
                  <w:marBottom w:val="0"/>
                  <w:divBdr>
                    <w:top w:val="none" w:sz="0" w:space="0" w:color="auto"/>
                    <w:left w:val="none" w:sz="0" w:space="0" w:color="auto"/>
                    <w:bottom w:val="none" w:sz="0" w:space="0" w:color="auto"/>
                    <w:right w:val="none" w:sz="0" w:space="0" w:color="auto"/>
                  </w:divBdr>
                  <w:divsChild>
                    <w:div w:id="177505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723502">
          <w:marLeft w:val="0"/>
          <w:marRight w:val="0"/>
          <w:marTop w:val="0"/>
          <w:marBottom w:val="0"/>
          <w:divBdr>
            <w:top w:val="none" w:sz="0" w:space="0" w:color="auto"/>
            <w:left w:val="none" w:sz="0" w:space="0" w:color="auto"/>
            <w:bottom w:val="none" w:sz="0" w:space="0" w:color="auto"/>
            <w:right w:val="none" w:sz="0" w:space="0" w:color="auto"/>
          </w:divBdr>
        </w:div>
        <w:div w:id="1171336135">
          <w:marLeft w:val="0"/>
          <w:marRight w:val="0"/>
          <w:marTop w:val="0"/>
          <w:marBottom w:val="0"/>
          <w:divBdr>
            <w:top w:val="none" w:sz="0" w:space="0" w:color="auto"/>
            <w:left w:val="none" w:sz="0" w:space="0" w:color="auto"/>
            <w:bottom w:val="none" w:sz="0" w:space="0" w:color="auto"/>
            <w:right w:val="none" w:sz="0" w:space="0" w:color="auto"/>
          </w:divBdr>
        </w:div>
        <w:div w:id="1243952372">
          <w:marLeft w:val="0"/>
          <w:marRight w:val="0"/>
          <w:marTop w:val="0"/>
          <w:marBottom w:val="0"/>
          <w:divBdr>
            <w:top w:val="none" w:sz="0" w:space="0" w:color="auto"/>
            <w:left w:val="none" w:sz="0" w:space="0" w:color="auto"/>
            <w:bottom w:val="none" w:sz="0" w:space="0" w:color="auto"/>
            <w:right w:val="none" w:sz="0" w:space="0" w:color="auto"/>
          </w:divBdr>
        </w:div>
        <w:div w:id="1357655791">
          <w:marLeft w:val="0"/>
          <w:marRight w:val="0"/>
          <w:marTop w:val="0"/>
          <w:marBottom w:val="0"/>
          <w:divBdr>
            <w:top w:val="none" w:sz="0" w:space="0" w:color="auto"/>
            <w:left w:val="none" w:sz="0" w:space="0" w:color="auto"/>
            <w:bottom w:val="none" w:sz="0" w:space="0" w:color="auto"/>
            <w:right w:val="none" w:sz="0" w:space="0" w:color="auto"/>
          </w:divBdr>
        </w:div>
        <w:div w:id="1535996683">
          <w:marLeft w:val="0"/>
          <w:marRight w:val="0"/>
          <w:marTop w:val="0"/>
          <w:marBottom w:val="0"/>
          <w:divBdr>
            <w:top w:val="none" w:sz="0" w:space="0" w:color="auto"/>
            <w:left w:val="none" w:sz="0" w:space="0" w:color="auto"/>
            <w:bottom w:val="none" w:sz="0" w:space="0" w:color="auto"/>
            <w:right w:val="none" w:sz="0" w:space="0" w:color="auto"/>
          </w:divBdr>
        </w:div>
        <w:div w:id="1760639009">
          <w:marLeft w:val="0"/>
          <w:marRight w:val="0"/>
          <w:marTop w:val="0"/>
          <w:marBottom w:val="0"/>
          <w:divBdr>
            <w:top w:val="none" w:sz="0" w:space="0" w:color="auto"/>
            <w:left w:val="none" w:sz="0" w:space="0" w:color="auto"/>
            <w:bottom w:val="none" w:sz="0" w:space="0" w:color="auto"/>
            <w:right w:val="none" w:sz="0" w:space="0" w:color="auto"/>
          </w:divBdr>
        </w:div>
        <w:div w:id="1779792813">
          <w:marLeft w:val="0"/>
          <w:marRight w:val="0"/>
          <w:marTop w:val="0"/>
          <w:marBottom w:val="0"/>
          <w:divBdr>
            <w:top w:val="none" w:sz="0" w:space="0" w:color="auto"/>
            <w:left w:val="none" w:sz="0" w:space="0" w:color="auto"/>
            <w:bottom w:val="none" w:sz="0" w:space="0" w:color="auto"/>
            <w:right w:val="none" w:sz="0" w:space="0" w:color="auto"/>
          </w:divBdr>
        </w:div>
      </w:divsChild>
    </w:div>
    <w:div w:id="669214617">
      <w:bodyDiv w:val="1"/>
      <w:marLeft w:val="0"/>
      <w:marRight w:val="0"/>
      <w:marTop w:val="0"/>
      <w:marBottom w:val="0"/>
      <w:divBdr>
        <w:top w:val="none" w:sz="0" w:space="0" w:color="auto"/>
        <w:left w:val="none" w:sz="0" w:space="0" w:color="auto"/>
        <w:bottom w:val="none" w:sz="0" w:space="0" w:color="auto"/>
        <w:right w:val="none" w:sz="0" w:space="0" w:color="auto"/>
      </w:divBdr>
    </w:div>
    <w:div w:id="671883136">
      <w:bodyDiv w:val="1"/>
      <w:marLeft w:val="0"/>
      <w:marRight w:val="0"/>
      <w:marTop w:val="0"/>
      <w:marBottom w:val="0"/>
      <w:divBdr>
        <w:top w:val="none" w:sz="0" w:space="0" w:color="auto"/>
        <w:left w:val="none" w:sz="0" w:space="0" w:color="auto"/>
        <w:bottom w:val="none" w:sz="0" w:space="0" w:color="auto"/>
        <w:right w:val="none" w:sz="0" w:space="0" w:color="auto"/>
      </w:divBdr>
    </w:div>
    <w:div w:id="677119249">
      <w:bodyDiv w:val="1"/>
      <w:marLeft w:val="0"/>
      <w:marRight w:val="0"/>
      <w:marTop w:val="0"/>
      <w:marBottom w:val="0"/>
      <w:divBdr>
        <w:top w:val="none" w:sz="0" w:space="0" w:color="auto"/>
        <w:left w:val="none" w:sz="0" w:space="0" w:color="auto"/>
        <w:bottom w:val="none" w:sz="0" w:space="0" w:color="auto"/>
        <w:right w:val="none" w:sz="0" w:space="0" w:color="auto"/>
      </w:divBdr>
    </w:div>
    <w:div w:id="683558321">
      <w:bodyDiv w:val="1"/>
      <w:marLeft w:val="0"/>
      <w:marRight w:val="0"/>
      <w:marTop w:val="0"/>
      <w:marBottom w:val="0"/>
      <w:divBdr>
        <w:top w:val="none" w:sz="0" w:space="0" w:color="auto"/>
        <w:left w:val="none" w:sz="0" w:space="0" w:color="auto"/>
        <w:bottom w:val="none" w:sz="0" w:space="0" w:color="auto"/>
        <w:right w:val="none" w:sz="0" w:space="0" w:color="auto"/>
      </w:divBdr>
    </w:div>
    <w:div w:id="689065664">
      <w:bodyDiv w:val="1"/>
      <w:marLeft w:val="0"/>
      <w:marRight w:val="0"/>
      <w:marTop w:val="0"/>
      <w:marBottom w:val="0"/>
      <w:divBdr>
        <w:top w:val="none" w:sz="0" w:space="0" w:color="auto"/>
        <w:left w:val="none" w:sz="0" w:space="0" w:color="auto"/>
        <w:bottom w:val="none" w:sz="0" w:space="0" w:color="auto"/>
        <w:right w:val="none" w:sz="0" w:space="0" w:color="auto"/>
      </w:divBdr>
    </w:div>
    <w:div w:id="706873321">
      <w:bodyDiv w:val="1"/>
      <w:marLeft w:val="0"/>
      <w:marRight w:val="0"/>
      <w:marTop w:val="0"/>
      <w:marBottom w:val="0"/>
      <w:divBdr>
        <w:top w:val="none" w:sz="0" w:space="0" w:color="auto"/>
        <w:left w:val="none" w:sz="0" w:space="0" w:color="auto"/>
        <w:bottom w:val="none" w:sz="0" w:space="0" w:color="auto"/>
        <w:right w:val="none" w:sz="0" w:space="0" w:color="auto"/>
      </w:divBdr>
    </w:div>
    <w:div w:id="708726715">
      <w:bodyDiv w:val="1"/>
      <w:marLeft w:val="0"/>
      <w:marRight w:val="0"/>
      <w:marTop w:val="0"/>
      <w:marBottom w:val="0"/>
      <w:divBdr>
        <w:top w:val="none" w:sz="0" w:space="0" w:color="auto"/>
        <w:left w:val="none" w:sz="0" w:space="0" w:color="auto"/>
        <w:bottom w:val="none" w:sz="0" w:space="0" w:color="auto"/>
        <w:right w:val="none" w:sz="0" w:space="0" w:color="auto"/>
      </w:divBdr>
    </w:div>
    <w:div w:id="712466526">
      <w:bodyDiv w:val="1"/>
      <w:marLeft w:val="0"/>
      <w:marRight w:val="0"/>
      <w:marTop w:val="0"/>
      <w:marBottom w:val="0"/>
      <w:divBdr>
        <w:top w:val="none" w:sz="0" w:space="0" w:color="auto"/>
        <w:left w:val="none" w:sz="0" w:space="0" w:color="auto"/>
        <w:bottom w:val="none" w:sz="0" w:space="0" w:color="auto"/>
        <w:right w:val="none" w:sz="0" w:space="0" w:color="auto"/>
      </w:divBdr>
    </w:div>
    <w:div w:id="713774503">
      <w:bodyDiv w:val="1"/>
      <w:marLeft w:val="0"/>
      <w:marRight w:val="0"/>
      <w:marTop w:val="0"/>
      <w:marBottom w:val="0"/>
      <w:divBdr>
        <w:top w:val="none" w:sz="0" w:space="0" w:color="auto"/>
        <w:left w:val="none" w:sz="0" w:space="0" w:color="auto"/>
        <w:bottom w:val="none" w:sz="0" w:space="0" w:color="auto"/>
        <w:right w:val="none" w:sz="0" w:space="0" w:color="auto"/>
      </w:divBdr>
    </w:div>
    <w:div w:id="721098002">
      <w:bodyDiv w:val="1"/>
      <w:marLeft w:val="0"/>
      <w:marRight w:val="0"/>
      <w:marTop w:val="0"/>
      <w:marBottom w:val="0"/>
      <w:divBdr>
        <w:top w:val="none" w:sz="0" w:space="0" w:color="auto"/>
        <w:left w:val="none" w:sz="0" w:space="0" w:color="auto"/>
        <w:bottom w:val="none" w:sz="0" w:space="0" w:color="auto"/>
        <w:right w:val="none" w:sz="0" w:space="0" w:color="auto"/>
      </w:divBdr>
    </w:div>
    <w:div w:id="728505197">
      <w:bodyDiv w:val="1"/>
      <w:marLeft w:val="0"/>
      <w:marRight w:val="0"/>
      <w:marTop w:val="0"/>
      <w:marBottom w:val="0"/>
      <w:divBdr>
        <w:top w:val="none" w:sz="0" w:space="0" w:color="auto"/>
        <w:left w:val="none" w:sz="0" w:space="0" w:color="auto"/>
        <w:bottom w:val="none" w:sz="0" w:space="0" w:color="auto"/>
        <w:right w:val="none" w:sz="0" w:space="0" w:color="auto"/>
      </w:divBdr>
    </w:div>
    <w:div w:id="731152070">
      <w:bodyDiv w:val="1"/>
      <w:marLeft w:val="0"/>
      <w:marRight w:val="0"/>
      <w:marTop w:val="0"/>
      <w:marBottom w:val="0"/>
      <w:divBdr>
        <w:top w:val="none" w:sz="0" w:space="0" w:color="auto"/>
        <w:left w:val="none" w:sz="0" w:space="0" w:color="auto"/>
        <w:bottom w:val="none" w:sz="0" w:space="0" w:color="auto"/>
        <w:right w:val="none" w:sz="0" w:space="0" w:color="auto"/>
      </w:divBdr>
    </w:div>
    <w:div w:id="737752452">
      <w:bodyDiv w:val="1"/>
      <w:marLeft w:val="0"/>
      <w:marRight w:val="0"/>
      <w:marTop w:val="0"/>
      <w:marBottom w:val="0"/>
      <w:divBdr>
        <w:top w:val="none" w:sz="0" w:space="0" w:color="auto"/>
        <w:left w:val="none" w:sz="0" w:space="0" w:color="auto"/>
        <w:bottom w:val="none" w:sz="0" w:space="0" w:color="auto"/>
        <w:right w:val="none" w:sz="0" w:space="0" w:color="auto"/>
      </w:divBdr>
    </w:div>
    <w:div w:id="740951223">
      <w:bodyDiv w:val="1"/>
      <w:marLeft w:val="0"/>
      <w:marRight w:val="0"/>
      <w:marTop w:val="0"/>
      <w:marBottom w:val="0"/>
      <w:divBdr>
        <w:top w:val="none" w:sz="0" w:space="0" w:color="auto"/>
        <w:left w:val="none" w:sz="0" w:space="0" w:color="auto"/>
        <w:bottom w:val="none" w:sz="0" w:space="0" w:color="auto"/>
        <w:right w:val="none" w:sz="0" w:space="0" w:color="auto"/>
      </w:divBdr>
    </w:div>
    <w:div w:id="742724195">
      <w:bodyDiv w:val="1"/>
      <w:marLeft w:val="0"/>
      <w:marRight w:val="0"/>
      <w:marTop w:val="0"/>
      <w:marBottom w:val="0"/>
      <w:divBdr>
        <w:top w:val="none" w:sz="0" w:space="0" w:color="auto"/>
        <w:left w:val="none" w:sz="0" w:space="0" w:color="auto"/>
        <w:bottom w:val="none" w:sz="0" w:space="0" w:color="auto"/>
        <w:right w:val="none" w:sz="0" w:space="0" w:color="auto"/>
      </w:divBdr>
    </w:div>
    <w:div w:id="743380483">
      <w:bodyDiv w:val="1"/>
      <w:marLeft w:val="0"/>
      <w:marRight w:val="0"/>
      <w:marTop w:val="0"/>
      <w:marBottom w:val="0"/>
      <w:divBdr>
        <w:top w:val="none" w:sz="0" w:space="0" w:color="auto"/>
        <w:left w:val="none" w:sz="0" w:space="0" w:color="auto"/>
        <w:bottom w:val="none" w:sz="0" w:space="0" w:color="auto"/>
        <w:right w:val="none" w:sz="0" w:space="0" w:color="auto"/>
      </w:divBdr>
    </w:div>
    <w:div w:id="748579097">
      <w:bodyDiv w:val="1"/>
      <w:marLeft w:val="0"/>
      <w:marRight w:val="0"/>
      <w:marTop w:val="0"/>
      <w:marBottom w:val="0"/>
      <w:divBdr>
        <w:top w:val="none" w:sz="0" w:space="0" w:color="auto"/>
        <w:left w:val="none" w:sz="0" w:space="0" w:color="auto"/>
        <w:bottom w:val="none" w:sz="0" w:space="0" w:color="auto"/>
        <w:right w:val="none" w:sz="0" w:space="0" w:color="auto"/>
      </w:divBdr>
    </w:div>
    <w:div w:id="750078760">
      <w:bodyDiv w:val="1"/>
      <w:marLeft w:val="0"/>
      <w:marRight w:val="0"/>
      <w:marTop w:val="0"/>
      <w:marBottom w:val="0"/>
      <w:divBdr>
        <w:top w:val="none" w:sz="0" w:space="0" w:color="auto"/>
        <w:left w:val="none" w:sz="0" w:space="0" w:color="auto"/>
        <w:bottom w:val="none" w:sz="0" w:space="0" w:color="auto"/>
        <w:right w:val="none" w:sz="0" w:space="0" w:color="auto"/>
      </w:divBdr>
    </w:div>
    <w:div w:id="753741141">
      <w:bodyDiv w:val="1"/>
      <w:marLeft w:val="0"/>
      <w:marRight w:val="0"/>
      <w:marTop w:val="0"/>
      <w:marBottom w:val="0"/>
      <w:divBdr>
        <w:top w:val="none" w:sz="0" w:space="0" w:color="auto"/>
        <w:left w:val="none" w:sz="0" w:space="0" w:color="auto"/>
        <w:bottom w:val="none" w:sz="0" w:space="0" w:color="auto"/>
        <w:right w:val="none" w:sz="0" w:space="0" w:color="auto"/>
      </w:divBdr>
    </w:div>
    <w:div w:id="761686729">
      <w:bodyDiv w:val="1"/>
      <w:marLeft w:val="0"/>
      <w:marRight w:val="0"/>
      <w:marTop w:val="0"/>
      <w:marBottom w:val="0"/>
      <w:divBdr>
        <w:top w:val="none" w:sz="0" w:space="0" w:color="auto"/>
        <w:left w:val="none" w:sz="0" w:space="0" w:color="auto"/>
        <w:bottom w:val="none" w:sz="0" w:space="0" w:color="auto"/>
        <w:right w:val="none" w:sz="0" w:space="0" w:color="auto"/>
      </w:divBdr>
    </w:div>
    <w:div w:id="773599320">
      <w:bodyDiv w:val="1"/>
      <w:marLeft w:val="0"/>
      <w:marRight w:val="0"/>
      <w:marTop w:val="0"/>
      <w:marBottom w:val="0"/>
      <w:divBdr>
        <w:top w:val="none" w:sz="0" w:space="0" w:color="auto"/>
        <w:left w:val="none" w:sz="0" w:space="0" w:color="auto"/>
        <w:bottom w:val="none" w:sz="0" w:space="0" w:color="auto"/>
        <w:right w:val="none" w:sz="0" w:space="0" w:color="auto"/>
      </w:divBdr>
    </w:div>
    <w:div w:id="801075984">
      <w:bodyDiv w:val="1"/>
      <w:marLeft w:val="0"/>
      <w:marRight w:val="0"/>
      <w:marTop w:val="0"/>
      <w:marBottom w:val="0"/>
      <w:divBdr>
        <w:top w:val="none" w:sz="0" w:space="0" w:color="auto"/>
        <w:left w:val="none" w:sz="0" w:space="0" w:color="auto"/>
        <w:bottom w:val="none" w:sz="0" w:space="0" w:color="auto"/>
        <w:right w:val="none" w:sz="0" w:space="0" w:color="auto"/>
      </w:divBdr>
    </w:div>
    <w:div w:id="808942722">
      <w:bodyDiv w:val="1"/>
      <w:marLeft w:val="0"/>
      <w:marRight w:val="0"/>
      <w:marTop w:val="0"/>
      <w:marBottom w:val="0"/>
      <w:divBdr>
        <w:top w:val="none" w:sz="0" w:space="0" w:color="auto"/>
        <w:left w:val="none" w:sz="0" w:space="0" w:color="auto"/>
        <w:bottom w:val="none" w:sz="0" w:space="0" w:color="auto"/>
        <w:right w:val="none" w:sz="0" w:space="0" w:color="auto"/>
      </w:divBdr>
    </w:div>
    <w:div w:id="809519494">
      <w:bodyDiv w:val="1"/>
      <w:marLeft w:val="0"/>
      <w:marRight w:val="0"/>
      <w:marTop w:val="0"/>
      <w:marBottom w:val="0"/>
      <w:divBdr>
        <w:top w:val="none" w:sz="0" w:space="0" w:color="auto"/>
        <w:left w:val="none" w:sz="0" w:space="0" w:color="auto"/>
        <w:bottom w:val="none" w:sz="0" w:space="0" w:color="auto"/>
        <w:right w:val="none" w:sz="0" w:space="0" w:color="auto"/>
      </w:divBdr>
    </w:div>
    <w:div w:id="844398039">
      <w:bodyDiv w:val="1"/>
      <w:marLeft w:val="0"/>
      <w:marRight w:val="0"/>
      <w:marTop w:val="0"/>
      <w:marBottom w:val="0"/>
      <w:divBdr>
        <w:top w:val="none" w:sz="0" w:space="0" w:color="auto"/>
        <w:left w:val="none" w:sz="0" w:space="0" w:color="auto"/>
        <w:bottom w:val="none" w:sz="0" w:space="0" w:color="auto"/>
        <w:right w:val="none" w:sz="0" w:space="0" w:color="auto"/>
      </w:divBdr>
    </w:div>
    <w:div w:id="845755671">
      <w:bodyDiv w:val="1"/>
      <w:marLeft w:val="0"/>
      <w:marRight w:val="0"/>
      <w:marTop w:val="0"/>
      <w:marBottom w:val="0"/>
      <w:divBdr>
        <w:top w:val="none" w:sz="0" w:space="0" w:color="auto"/>
        <w:left w:val="none" w:sz="0" w:space="0" w:color="auto"/>
        <w:bottom w:val="none" w:sz="0" w:space="0" w:color="auto"/>
        <w:right w:val="none" w:sz="0" w:space="0" w:color="auto"/>
      </w:divBdr>
    </w:div>
    <w:div w:id="849224771">
      <w:bodyDiv w:val="1"/>
      <w:marLeft w:val="0"/>
      <w:marRight w:val="0"/>
      <w:marTop w:val="0"/>
      <w:marBottom w:val="0"/>
      <w:divBdr>
        <w:top w:val="none" w:sz="0" w:space="0" w:color="auto"/>
        <w:left w:val="none" w:sz="0" w:space="0" w:color="auto"/>
        <w:bottom w:val="none" w:sz="0" w:space="0" w:color="auto"/>
        <w:right w:val="none" w:sz="0" w:space="0" w:color="auto"/>
      </w:divBdr>
    </w:div>
    <w:div w:id="850340915">
      <w:bodyDiv w:val="1"/>
      <w:marLeft w:val="0"/>
      <w:marRight w:val="0"/>
      <w:marTop w:val="0"/>
      <w:marBottom w:val="0"/>
      <w:divBdr>
        <w:top w:val="none" w:sz="0" w:space="0" w:color="auto"/>
        <w:left w:val="none" w:sz="0" w:space="0" w:color="auto"/>
        <w:bottom w:val="none" w:sz="0" w:space="0" w:color="auto"/>
        <w:right w:val="none" w:sz="0" w:space="0" w:color="auto"/>
      </w:divBdr>
    </w:div>
    <w:div w:id="850796839">
      <w:bodyDiv w:val="1"/>
      <w:marLeft w:val="0"/>
      <w:marRight w:val="0"/>
      <w:marTop w:val="0"/>
      <w:marBottom w:val="0"/>
      <w:divBdr>
        <w:top w:val="none" w:sz="0" w:space="0" w:color="auto"/>
        <w:left w:val="none" w:sz="0" w:space="0" w:color="auto"/>
        <w:bottom w:val="none" w:sz="0" w:space="0" w:color="auto"/>
        <w:right w:val="none" w:sz="0" w:space="0" w:color="auto"/>
      </w:divBdr>
    </w:div>
    <w:div w:id="858277046">
      <w:bodyDiv w:val="1"/>
      <w:marLeft w:val="0"/>
      <w:marRight w:val="0"/>
      <w:marTop w:val="0"/>
      <w:marBottom w:val="0"/>
      <w:divBdr>
        <w:top w:val="none" w:sz="0" w:space="0" w:color="auto"/>
        <w:left w:val="none" w:sz="0" w:space="0" w:color="auto"/>
        <w:bottom w:val="none" w:sz="0" w:space="0" w:color="auto"/>
        <w:right w:val="none" w:sz="0" w:space="0" w:color="auto"/>
      </w:divBdr>
    </w:div>
    <w:div w:id="859854661">
      <w:bodyDiv w:val="1"/>
      <w:marLeft w:val="0"/>
      <w:marRight w:val="0"/>
      <w:marTop w:val="0"/>
      <w:marBottom w:val="0"/>
      <w:divBdr>
        <w:top w:val="none" w:sz="0" w:space="0" w:color="auto"/>
        <w:left w:val="none" w:sz="0" w:space="0" w:color="auto"/>
        <w:bottom w:val="none" w:sz="0" w:space="0" w:color="auto"/>
        <w:right w:val="none" w:sz="0" w:space="0" w:color="auto"/>
      </w:divBdr>
    </w:div>
    <w:div w:id="860631039">
      <w:bodyDiv w:val="1"/>
      <w:marLeft w:val="0"/>
      <w:marRight w:val="0"/>
      <w:marTop w:val="0"/>
      <w:marBottom w:val="0"/>
      <w:divBdr>
        <w:top w:val="none" w:sz="0" w:space="0" w:color="auto"/>
        <w:left w:val="none" w:sz="0" w:space="0" w:color="auto"/>
        <w:bottom w:val="none" w:sz="0" w:space="0" w:color="auto"/>
        <w:right w:val="none" w:sz="0" w:space="0" w:color="auto"/>
      </w:divBdr>
    </w:div>
    <w:div w:id="876355449">
      <w:bodyDiv w:val="1"/>
      <w:marLeft w:val="0"/>
      <w:marRight w:val="0"/>
      <w:marTop w:val="0"/>
      <w:marBottom w:val="0"/>
      <w:divBdr>
        <w:top w:val="none" w:sz="0" w:space="0" w:color="auto"/>
        <w:left w:val="none" w:sz="0" w:space="0" w:color="auto"/>
        <w:bottom w:val="none" w:sz="0" w:space="0" w:color="auto"/>
        <w:right w:val="none" w:sz="0" w:space="0" w:color="auto"/>
      </w:divBdr>
    </w:div>
    <w:div w:id="883445351">
      <w:bodyDiv w:val="1"/>
      <w:marLeft w:val="0"/>
      <w:marRight w:val="0"/>
      <w:marTop w:val="0"/>
      <w:marBottom w:val="0"/>
      <w:divBdr>
        <w:top w:val="none" w:sz="0" w:space="0" w:color="auto"/>
        <w:left w:val="none" w:sz="0" w:space="0" w:color="auto"/>
        <w:bottom w:val="none" w:sz="0" w:space="0" w:color="auto"/>
        <w:right w:val="none" w:sz="0" w:space="0" w:color="auto"/>
      </w:divBdr>
    </w:div>
    <w:div w:id="883491710">
      <w:bodyDiv w:val="1"/>
      <w:marLeft w:val="0"/>
      <w:marRight w:val="0"/>
      <w:marTop w:val="0"/>
      <w:marBottom w:val="0"/>
      <w:divBdr>
        <w:top w:val="none" w:sz="0" w:space="0" w:color="auto"/>
        <w:left w:val="none" w:sz="0" w:space="0" w:color="auto"/>
        <w:bottom w:val="none" w:sz="0" w:space="0" w:color="auto"/>
        <w:right w:val="none" w:sz="0" w:space="0" w:color="auto"/>
      </w:divBdr>
    </w:div>
    <w:div w:id="885869537">
      <w:bodyDiv w:val="1"/>
      <w:marLeft w:val="0"/>
      <w:marRight w:val="0"/>
      <w:marTop w:val="0"/>
      <w:marBottom w:val="0"/>
      <w:divBdr>
        <w:top w:val="none" w:sz="0" w:space="0" w:color="auto"/>
        <w:left w:val="none" w:sz="0" w:space="0" w:color="auto"/>
        <w:bottom w:val="none" w:sz="0" w:space="0" w:color="auto"/>
        <w:right w:val="none" w:sz="0" w:space="0" w:color="auto"/>
      </w:divBdr>
    </w:div>
    <w:div w:id="896549726">
      <w:bodyDiv w:val="1"/>
      <w:marLeft w:val="0"/>
      <w:marRight w:val="0"/>
      <w:marTop w:val="0"/>
      <w:marBottom w:val="0"/>
      <w:divBdr>
        <w:top w:val="none" w:sz="0" w:space="0" w:color="auto"/>
        <w:left w:val="none" w:sz="0" w:space="0" w:color="auto"/>
        <w:bottom w:val="none" w:sz="0" w:space="0" w:color="auto"/>
        <w:right w:val="none" w:sz="0" w:space="0" w:color="auto"/>
      </w:divBdr>
    </w:div>
    <w:div w:id="908928471">
      <w:bodyDiv w:val="1"/>
      <w:marLeft w:val="0"/>
      <w:marRight w:val="0"/>
      <w:marTop w:val="0"/>
      <w:marBottom w:val="0"/>
      <w:divBdr>
        <w:top w:val="none" w:sz="0" w:space="0" w:color="auto"/>
        <w:left w:val="none" w:sz="0" w:space="0" w:color="auto"/>
        <w:bottom w:val="none" w:sz="0" w:space="0" w:color="auto"/>
        <w:right w:val="none" w:sz="0" w:space="0" w:color="auto"/>
      </w:divBdr>
    </w:div>
    <w:div w:id="920404703">
      <w:bodyDiv w:val="1"/>
      <w:marLeft w:val="0"/>
      <w:marRight w:val="0"/>
      <w:marTop w:val="0"/>
      <w:marBottom w:val="0"/>
      <w:divBdr>
        <w:top w:val="none" w:sz="0" w:space="0" w:color="auto"/>
        <w:left w:val="none" w:sz="0" w:space="0" w:color="auto"/>
        <w:bottom w:val="none" w:sz="0" w:space="0" w:color="auto"/>
        <w:right w:val="none" w:sz="0" w:space="0" w:color="auto"/>
      </w:divBdr>
    </w:div>
    <w:div w:id="928854005">
      <w:bodyDiv w:val="1"/>
      <w:marLeft w:val="0"/>
      <w:marRight w:val="0"/>
      <w:marTop w:val="0"/>
      <w:marBottom w:val="0"/>
      <w:divBdr>
        <w:top w:val="none" w:sz="0" w:space="0" w:color="auto"/>
        <w:left w:val="none" w:sz="0" w:space="0" w:color="auto"/>
        <w:bottom w:val="none" w:sz="0" w:space="0" w:color="auto"/>
        <w:right w:val="none" w:sz="0" w:space="0" w:color="auto"/>
      </w:divBdr>
    </w:div>
    <w:div w:id="930311766">
      <w:bodyDiv w:val="1"/>
      <w:marLeft w:val="0"/>
      <w:marRight w:val="0"/>
      <w:marTop w:val="0"/>
      <w:marBottom w:val="0"/>
      <w:divBdr>
        <w:top w:val="none" w:sz="0" w:space="0" w:color="auto"/>
        <w:left w:val="none" w:sz="0" w:space="0" w:color="auto"/>
        <w:bottom w:val="none" w:sz="0" w:space="0" w:color="auto"/>
        <w:right w:val="none" w:sz="0" w:space="0" w:color="auto"/>
      </w:divBdr>
    </w:div>
    <w:div w:id="950474157">
      <w:bodyDiv w:val="1"/>
      <w:marLeft w:val="0"/>
      <w:marRight w:val="0"/>
      <w:marTop w:val="0"/>
      <w:marBottom w:val="0"/>
      <w:divBdr>
        <w:top w:val="none" w:sz="0" w:space="0" w:color="auto"/>
        <w:left w:val="none" w:sz="0" w:space="0" w:color="auto"/>
        <w:bottom w:val="none" w:sz="0" w:space="0" w:color="auto"/>
        <w:right w:val="none" w:sz="0" w:space="0" w:color="auto"/>
      </w:divBdr>
    </w:div>
    <w:div w:id="963854720">
      <w:bodyDiv w:val="1"/>
      <w:marLeft w:val="0"/>
      <w:marRight w:val="0"/>
      <w:marTop w:val="0"/>
      <w:marBottom w:val="0"/>
      <w:divBdr>
        <w:top w:val="none" w:sz="0" w:space="0" w:color="auto"/>
        <w:left w:val="none" w:sz="0" w:space="0" w:color="auto"/>
        <w:bottom w:val="none" w:sz="0" w:space="0" w:color="auto"/>
        <w:right w:val="none" w:sz="0" w:space="0" w:color="auto"/>
      </w:divBdr>
    </w:div>
    <w:div w:id="968512841">
      <w:bodyDiv w:val="1"/>
      <w:marLeft w:val="0"/>
      <w:marRight w:val="0"/>
      <w:marTop w:val="0"/>
      <w:marBottom w:val="0"/>
      <w:divBdr>
        <w:top w:val="none" w:sz="0" w:space="0" w:color="auto"/>
        <w:left w:val="none" w:sz="0" w:space="0" w:color="auto"/>
        <w:bottom w:val="none" w:sz="0" w:space="0" w:color="auto"/>
        <w:right w:val="none" w:sz="0" w:space="0" w:color="auto"/>
      </w:divBdr>
    </w:div>
    <w:div w:id="978992092">
      <w:bodyDiv w:val="1"/>
      <w:marLeft w:val="0"/>
      <w:marRight w:val="0"/>
      <w:marTop w:val="0"/>
      <w:marBottom w:val="0"/>
      <w:divBdr>
        <w:top w:val="none" w:sz="0" w:space="0" w:color="auto"/>
        <w:left w:val="none" w:sz="0" w:space="0" w:color="auto"/>
        <w:bottom w:val="none" w:sz="0" w:space="0" w:color="auto"/>
        <w:right w:val="none" w:sz="0" w:space="0" w:color="auto"/>
      </w:divBdr>
    </w:div>
    <w:div w:id="981302061">
      <w:bodyDiv w:val="1"/>
      <w:marLeft w:val="0"/>
      <w:marRight w:val="0"/>
      <w:marTop w:val="0"/>
      <w:marBottom w:val="0"/>
      <w:divBdr>
        <w:top w:val="none" w:sz="0" w:space="0" w:color="auto"/>
        <w:left w:val="none" w:sz="0" w:space="0" w:color="auto"/>
        <w:bottom w:val="none" w:sz="0" w:space="0" w:color="auto"/>
        <w:right w:val="none" w:sz="0" w:space="0" w:color="auto"/>
      </w:divBdr>
    </w:div>
    <w:div w:id="1007252107">
      <w:bodyDiv w:val="1"/>
      <w:marLeft w:val="0"/>
      <w:marRight w:val="0"/>
      <w:marTop w:val="0"/>
      <w:marBottom w:val="0"/>
      <w:divBdr>
        <w:top w:val="none" w:sz="0" w:space="0" w:color="auto"/>
        <w:left w:val="none" w:sz="0" w:space="0" w:color="auto"/>
        <w:bottom w:val="none" w:sz="0" w:space="0" w:color="auto"/>
        <w:right w:val="none" w:sz="0" w:space="0" w:color="auto"/>
      </w:divBdr>
    </w:div>
    <w:div w:id="1009020326">
      <w:bodyDiv w:val="1"/>
      <w:marLeft w:val="0"/>
      <w:marRight w:val="0"/>
      <w:marTop w:val="0"/>
      <w:marBottom w:val="0"/>
      <w:divBdr>
        <w:top w:val="none" w:sz="0" w:space="0" w:color="auto"/>
        <w:left w:val="none" w:sz="0" w:space="0" w:color="auto"/>
        <w:bottom w:val="none" w:sz="0" w:space="0" w:color="auto"/>
        <w:right w:val="none" w:sz="0" w:space="0" w:color="auto"/>
      </w:divBdr>
    </w:div>
    <w:div w:id="1010178098">
      <w:bodyDiv w:val="1"/>
      <w:marLeft w:val="0"/>
      <w:marRight w:val="0"/>
      <w:marTop w:val="0"/>
      <w:marBottom w:val="0"/>
      <w:divBdr>
        <w:top w:val="none" w:sz="0" w:space="0" w:color="auto"/>
        <w:left w:val="none" w:sz="0" w:space="0" w:color="auto"/>
        <w:bottom w:val="none" w:sz="0" w:space="0" w:color="auto"/>
        <w:right w:val="none" w:sz="0" w:space="0" w:color="auto"/>
      </w:divBdr>
    </w:div>
    <w:div w:id="1011763551">
      <w:bodyDiv w:val="1"/>
      <w:marLeft w:val="0"/>
      <w:marRight w:val="0"/>
      <w:marTop w:val="0"/>
      <w:marBottom w:val="0"/>
      <w:divBdr>
        <w:top w:val="none" w:sz="0" w:space="0" w:color="auto"/>
        <w:left w:val="none" w:sz="0" w:space="0" w:color="auto"/>
        <w:bottom w:val="none" w:sz="0" w:space="0" w:color="auto"/>
        <w:right w:val="none" w:sz="0" w:space="0" w:color="auto"/>
      </w:divBdr>
    </w:div>
    <w:div w:id="1016540507">
      <w:bodyDiv w:val="1"/>
      <w:marLeft w:val="0"/>
      <w:marRight w:val="0"/>
      <w:marTop w:val="0"/>
      <w:marBottom w:val="0"/>
      <w:divBdr>
        <w:top w:val="none" w:sz="0" w:space="0" w:color="auto"/>
        <w:left w:val="none" w:sz="0" w:space="0" w:color="auto"/>
        <w:bottom w:val="none" w:sz="0" w:space="0" w:color="auto"/>
        <w:right w:val="none" w:sz="0" w:space="0" w:color="auto"/>
      </w:divBdr>
    </w:div>
    <w:div w:id="1036387260">
      <w:bodyDiv w:val="1"/>
      <w:marLeft w:val="0"/>
      <w:marRight w:val="0"/>
      <w:marTop w:val="0"/>
      <w:marBottom w:val="0"/>
      <w:divBdr>
        <w:top w:val="none" w:sz="0" w:space="0" w:color="auto"/>
        <w:left w:val="none" w:sz="0" w:space="0" w:color="auto"/>
        <w:bottom w:val="none" w:sz="0" w:space="0" w:color="auto"/>
        <w:right w:val="none" w:sz="0" w:space="0" w:color="auto"/>
      </w:divBdr>
    </w:div>
    <w:div w:id="1047536186">
      <w:bodyDiv w:val="1"/>
      <w:marLeft w:val="0"/>
      <w:marRight w:val="0"/>
      <w:marTop w:val="0"/>
      <w:marBottom w:val="0"/>
      <w:divBdr>
        <w:top w:val="none" w:sz="0" w:space="0" w:color="auto"/>
        <w:left w:val="none" w:sz="0" w:space="0" w:color="auto"/>
        <w:bottom w:val="none" w:sz="0" w:space="0" w:color="auto"/>
        <w:right w:val="none" w:sz="0" w:space="0" w:color="auto"/>
      </w:divBdr>
    </w:div>
    <w:div w:id="1052079889">
      <w:bodyDiv w:val="1"/>
      <w:marLeft w:val="0"/>
      <w:marRight w:val="0"/>
      <w:marTop w:val="0"/>
      <w:marBottom w:val="0"/>
      <w:divBdr>
        <w:top w:val="none" w:sz="0" w:space="0" w:color="auto"/>
        <w:left w:val="none" w:sz="0" w:space="0" w:color="auto"/>
        <w:bottom w:val="none" w:sz="0" w:space="0" w:color="auto"/>
        <w:right w:val="none" w:sz="0" w:space="0" w:color="auto"/>
      </w:divBdr>
    </w:div>
    <w:div w:id="1062829774">
      <w:bodyDiv w:val="1"/>
      <w:marLeft w:val="0"/>
      <w:marRight w:val="0"/>
      <w:marTop w:val="0"/>
      <w:marBottom w:val="0"/>
      <w:divBdr>
        <w:top w:val="none" w:sz="0" w:space="0" w:color="auto"/>
        <w:left w:val="none" w:sz="0" w:space="0" w:color="auto"/>
        <w:bottom w:val="none" w:sz="0" w:space="0" w:color="auto"/>
        <w:right w:val="none" w:sz="0" w:space="0" w:color="auto"/>
      </w:divBdr>
    </w:div>
    <w:div w:id="1067217623">
      <w:bodyDiv w:val="1"/>
      <w:marLeft w:val="0"/>
      <w:marRight w:val="0"/>
      <w:marTop w:val="0"/>
      <w:marBottom w:val="0"/>
      <w:divBdr>
        <w:top w:val="none" w:sz="0" w:space="0" w:color="auto"/>
        <w:left w:val="none" w:sz="0" w:space="0" w:color="auto"/>
        <w:bottom w:val="none" w:sz="0" w:space="0" w:color="auto"/>
        <w:right w:val="none" w:sz="0" w:space="0" w:color="auto"/>
      </w:divBdr>
    </w:div>
    <w:div w:id="1071348547">
      <w:bodyDiv w:val="1"/>
      <w:marLeft w:val="0"/>
      <w:marRight w:val="0"/>
      <w:marTop w:val="0"/>
      <w:marBottom w:val="0"/>
      <w:divBdr>
        <w:top w:val="none" w:sz="0" w:space="0" w:color="auto"/>
        <w:left w:val="none" w:sz="0" w:space="0" w:color="auto"/>
        <w:bottom w:val="none" w:sz="0" w:space="0" w:color="auto"/>
        <w:right w:val="none" w:sz="0" w:space="0" w:color="auto"/>
      </w:divBdr>
    </w:div>
    <w:div w:id="1075517059">
      <w:bodyDiv w:val="1"/>
      <w:marLeft w:val="0"/>
      <w:marRight w:val="0"/>
      <w:marTop w:val="0"/>
      <w:marBottom w:val="0"/>
      <w:divBdr>
        <w:top w:val="none" w:sz="0" w:space="0" w:color="auto"/>
        <w:left w:val="none" w:sz="0" w:space="0" w:color="auto"/>
        <w:bottom w:val="none" w:sz="0" w:space="0" w:color="auto"/>
        <w:right w:val="none" w:sz="0" w:space="0" w:color="auto"/>
      </w:divBdr>
    </w:div>
    <w:div w:id="1076584937">
      <w:bodyDiv w:val="1"/>
      <w:marLeft w:val="0"/>
      <w:marRight w:val="0"/>
      <w:marTop w:val="0"/>
      <w:marBottom w:val="0"/>
      <w:divBdr>
        <w:top w:val="none" w:sz="0" w:space="0" w:color="auto"/>
        <w:left w:val="none" w:sz="0" w:space="0" w:color="auto"/>
        <w:bottom w:val="none" w:sz="0" w:space="0" w:color="auto"/>
        <w:right w:val="none" w:sz="0" w:space="0" w:color="auto"/>
      </w:divBdr>
    </w:div>
    <w:div w:id="1080760357">
      <w:bodyDiv w:val="1"/>
      <w:marLeft w:val="0"/>
      <w:marRight w:val="0"/>
      <w:marTop w:val="0"/>
      <w:marBottom w:val="0"/>
      <w:divBdr>
        <w:top w:val="none" w:sz="0" w:space="0" w:color="auto"/>
        <w:left w:val="none" w:sz="0" w:space="0" w:color="auto"/>
        <w:bottom w:val="none" w:sz="0" w:space="0" w:color="auto"/>
        <w:right w:val="none" w:sz="0" w:space="0" w:color="auto"/>
      </w:divBdr>
    </w:div>
    <w:div w:id="1082485215">
      <w:bodyDiv w:val="1"/>
      <w:marLeft w:val="0"/>
      <w:marRight w:val="0"/>
      <w:marTop w:val="0"/>
      <w:marBottom w:val="0"/>
      <w:divBdr>
        <w:top w:val="none" w:sz="0" w:space="0" w:color="auto"/>
        <w:left w:val="none" w:sz="0" w:space="0" w:color="auto"/>
        <w:bottom w:val="none" w:sz="0" w:space="0" w:color="auto"/>
        <w:right w:val="none" w:sz="0" w:space="0" w:color="auto"/>
      </w:divBdr>
    </w:div>
    <w:div w:id="1084456158">
      <w:bodyDiv w:val="1"/>
      <w:marLeft w:val="0"/>
      <w:marRight w:val="0"/>
      <w:marTop w:val="0"/>
      <w:marBottom w:val="0"/>
      <w:divBdr>
        <w:top w:val="none" w:sz="0" w:space="0" w:color="auto"/>
        <w:left w:val="none" w:sz="0" w:space="0" w:color="auto"/>
        <w:bottom w:val="none" w:sz="0" w:space="0" w:color="auto"/>
        <w:right w:val="none" w:sz="0" w:space="0" w:color="auto"/>
      </w:divBdr>
    </w:div>
    <w:div w:id="1091391853">
      <w:bodyDiv w:val="1"/>
      <w:marLeft w:val="0"/>
      <w:marRight w:val="0"/>
      <w:marTop w:val="0"/>
      <w:marBottom w:val="0"/>
      <w:divBdr>
        <w:top w:val="none" w:sz="0" w:space="0" w:color="auto"/>
        <w:left w:val="none" w:sz="0" w:space="0" w:color="auto"/>
        <w:bottom w:val="none" w:sz="0" w:space="0" w:color="auto"/>
        <w:right w:val="none" w:sz="0" w:space="0" w:color="auto"/>
      </w:divBdr>
    </w:div>
    <w:div w:id="1097824484">
      <w:bodyDiv w:val="1"/>
      <w:marLeft w:val="0"/>
      <w:marRight w:val="0"/>
      <w:marTop w:val="0"/>
      <w:marBottom w:val="0"/>
      <w:divBdr>
        <w:top w:val="none" w:sz="0" w:space="0" w:color="auto"/>
        <w:left w:val="none" w:sz="0" w:space="0" w:color="auto"/>
        <w:bottom w:val="none" w:sz="0" w:space="0" w:color="auto"/>
        <w:right w:val="none" w:sz="0" w:space="0" w:color="auto"/>
      </w:divBdr>
    </w:div>
    <w:div w:id="1099911762">
      <w:bodyDiv w:val="1"/>
      <w:marLeft w:val="0"/>
      <w:marRight w:val="0"/>
      <w:marTop w:val="0"/>
      <w:marBottom w:val="0"/>
      <w:divBdr>
        <w:top w:val="none" w:sz="0" w:space="0" w:color="auto"/>
        <w:left w:val="none" w:sz="0" w:space="0" w:color="auto"/>
        <w:bottom w:val="none" w:sz="0" w:space="0" w:color="auto"/>
        <w:right w:val="none" w:sz="0" w:space="0" w:color="auto"/>
      </w:divBdr>
    </w:div>
    <w:div w:id="1110080439">
      <w:bodyDiv w:val="1"/>
      <w:marLeft w:val="0"/>
      <w:marRight w:val="0"/>
      <w:marTop w:val="0"/>
      <w:marBottom w:val="0"/>
      <w:divBdr>
        <w:top w:val="none" w:sz="0" w:space="0" w:color="auto"/>
        <w:left w:val="none" w:sz="0" w:space="0" w:color="auto"/>
        <w:bottom w:val="none" w:sz="0" w:space="0" w:color="auto"/>
        <w:right w:val="none" w:sz="0" w:space="0" w:color="auto"/>
      </w:divBdr>
    </w:div>
    <w:div w:id="1119884441">
      <w:bodyDiv w:val="1"/>
      <w:marLeft w:val="0"/>
      <w:marRight w:val="0"/>
      <w:marTop w:val="0"/>
      <w:marBottom w:val="0"/>
      <w:divBdr>
        <w:top w:val="none" w:sz="0" w:space="0" w:color="auto"/>
        <w:left w:val="none" w:sz="0" w:space="0" w:color="auto"/>
        <w:bottom w:val="none" w:sz="0" w:space="0" w:color="auto"/>
        <w:right w:val="none" w:sz="0" w:space="0" w:color="auto"/>
      </w:divBdr>
    </w:div>
    <w:div w:id="1129544939">
      <w:bodyDiv w:val="1"/>
      <w:marLeft w:val="0"/>
      <w:marRight w:val="0"/>
      <w:marTop w:val="0"/>
      <w:marBottom w:val="0"/>
      <w:divBdr>
        <w:top w:val="none" w:sz="0" w:space="0" w:color="auto"/>
        <w:left w:val="none" w:sz="0" w:space="0" w:color="auto"/>
        <w:bottom w:val="none" w:sz="0" w:space="0" w:color="auto"/>
        <w:right w:val="none" w:sz="0" w:space="0" w:color="auto"/>
      </w:divBdr>
    </w:div>
    <w:div w:id="1130710752">
      <w:bodyDiv w:val="1"/>
      <w:marLeft w:val="0"/>
      <w:marRight w:val="0"/>
      <w:marTop w:val="0"/>
      <w:marBottom w:val="0"/>
      <w:divBdr>
        <w:top w:val="none" w:sz="0" w:space="0" w:color="auto"/>
        <w:left w:val="none" w:sz="0" w:space="0" w:color="auto"/>
        <w:bottom w:val="none" w:sz="0" w:space="0" w:color="auto"/>
        <w:right w:val="none" w:sz="0" w:space="0" w:color="auto"/>
      </w:divBdr>
    </w:div>
    <w:div w:id="1134174079">
      <w:bodyDiv w:val="1"/>
      <w:marLeft w:val="0"/>
      <w:marRight w:val="0"/>
      <w:marTop w:val="0"/>
      <w:marBottom w:val="0"/>
      <w:divBdr>
        <w:top w:val="none" w:sz="0" w:space="0" w:color="auto"/>
        <w:left w:val="none" w:sz="0" w:space="0" w:color="auto"/>
        <w:bottom w:val="none" w:sz="0" w:space="0" w:color="auto"/>
        <w:right w:val="none" w:sz="0" w:space="0" w:color="auto"/>
      </w:divBdr>
    </w:div>
    <w:div w:id="1135027896">
      <w:bodyDiv w:val="1"/>
      <w:marLeft w:val="0"/>
      <w:marRight w:val="0"/>
      <w:marTop w:val="0"/>
      <w:marBottom w:val="0"/>
      <w:divBdr>
        <w:top w:val="none" w:sz="0" w:space="0" w:color="auto"/>
        <w:left w:val="none" w:sz="0" w:space="0" w:color="auto"/>
        <w:bottom w:val="none" w:sz="0" w:space="0" w:color="auto"/>
        <w:right w:val="none" w:sz="0" w:space="0" w:color="auto"/>
      </w:divBdr>
    </w:div>
    <w:div w:id="1138373172">
      <w:bodyDiv w:val="1"/>
      <w:marLeft w:val="0"/>
      <w:marRight w:val="0"/>
      <w:marTop w:val="0"/>
      <w:marBottom w:val="0"/>
      <w:divBdr>
        <w:top w:val="none" w:sz="0" w:space="0" w:color="auto"/>
        <w:left w:val="none" w:sz="0" w:space="0" w:color="auto"/>
        <w:bottom w:val="none" w:sz="0" w:space="0" w:color="auto"/>
        <w:right w:val="none" w:sz="0" w:space="0" w:color="auto"/>
      </w:divBdr>
    </w:div>
    <w:div w:id="1140265570">
      <w:bodyDiv w:val="1"/>
      <w:marLeft w:val="0"/>
      <w:marRight w:val="0"/>
      <w:marTop w:val="0"/>
      <w:marBottom w:val="0"/>
      <w:divBdr>
        <w:top w:val="none" w:sz="0" w:space="0" w:color="auto"/>
        <w:left w:val="none" w:sz="0" w:space="0" w:color="auto"/>
        <w:bottom w:val="none" w:sz="0" w:space="0" w:color="auto"/>
        <w:right w:val="none" w:sz="0" w:space="0" w:color="auto"/>
      </w:divBdr>
    </w:div>
    <w:div w:id="1144657779">
      <w:bodyDiv w:val="1"/>
      <w:marLeft w:val="0"/>
      <w:marRight w:val="0"/>
      <w:marTop w:val="0"/>
      <w:marBottom w:val="0"/>
      <w:divBdr>
        <w:top w:val="none" w:sz="0" w:space="0" w:color="auto"/>
        <w:left w:val="none" w:sz="0" w:space="0" w:color="auto"/>
        <w:bottom w:val="none" w:sz="0" w:space="0" w:color="auto"/>
        <w:right w:val="none" w:sz="0" w:space="0" w:color="auto"/>
      </w:divBdr>
    </w:div>
    <w:div w:id="1156845310">
      <w:bodyDiv w:val="1"/>
      <w:marLeft w:val="0"/>
      <w:marRight w:val="0"/>
      <w:marTop w:val="0"/>
      <w:marBottom w:val="0"/>
      <w:divBdr>
        <w:top w:val="none" w:sz="0" w:space="0" w:color="auto"/>
        <w:left w:val="none" w:sz="0" w:space="0" w:color="auto"/>
        <w:bottom w:val="none" w:sz="0" w:space="0" w:color="auto"/>
        <w:right w:val="none" w:sz="0" w:space="0" w:color="auto"/>
      </w:divBdr>
    </w:div>
    <w:div w:id="1178420102">
      <w:bodyDiv w:val="1"/>
      <w:marLeft w:val="0"/>
      <w:marRight w:val="0"/>
      <w:marTop w:val="0"/>
      <w:marBottom w:val="0"/>
      <w:divBdr>
        <w:top w:val="none" w:sz="0" w:space="0" w:color="auto"/>
        <w:left w:val="none" w:sz="0" w:space="0" w:color="auto"/>
        <w:bottom w:val="none" w:sz="0" w:space="0" w:color="auto"/>
        <w:right w:val="none" w:sz="0" w:space="0" w:color="auto"/>
      </w:divBdr>
    </w:div>
    <w:div w:id="1192570619">
      <w:bodyDiv w:val="1"/>
      <w:marLeft w:val="0"/>
      <w:marRight w:val="0"/>
      <w:marTop w:val="0"/>
      <w:marBottom w:val="0"/>
      <w:divBdr>
        <w:top w:val="none" w:sz="0" w:space="0" w:color="auto"/>
        <w:left w:val="none" w:sz="0" w:space="0" w:color="auto"/>
        <w:bottom w:val="none" w:sz="0" w:space="0" w:color="auto"/>
        <w:right w:val="none" w:sz="0" w:space="0" w:color="auto"/>
      </w:divBdr>
    </w:div>
    <w:div w:id="1195079814">
      <w:bodyDiv w:val="1"/>
      <w:marLeft w:val="0"/>
      <w:marRight w:val="0"/>
      <w:marTop w:val="0"/>
      <w:marBottom w:val="0"/>
      <w:divBdr>
        <w:top w:val="none" w:sz="0" w:space="0" w:color="auto"/>
        <w:left w:val="none" w:sz="0" w:space="0" w:color="auto"/>
        <w:bottom w:val="none" w:sz="0" w:space="0" w:color="auto"/>
        <w:right w:val="none" w:sz="0" w:space="0" w:color="auto"/>
      </w:divBdr>
    </w:div>
    <w:div w:id="1195466080">
      <w:bodyDiv w:val="1"/>
      <w:marLeft w:val="0"/>
      <w:marRight w:val="0"/>
      <w:marTop w:val="0"/>
      <w:marBottom w:val="0"/>
      <w:divBdr>
        <w:top w:val="none" w:sz="0" w:space="0" w:color="auto"/>
        <w:left w:val="none" w:sz="0" w:space="0" w:color="auto"/>
        <w:bottom w:val="none" w:sz="0" w:space="0" w:color="auto"/>
        <w:right w:val="none" w:sz="0" w:space="0" w:color="auto"/>
      </w:divBdr>
    </w:div>
    <w:div w:id="1225877089">
      <w:bodyDiv w:val="1"/>
      <w:marLeft w:val="0"/>
      <w:marRight w:val="0"/>
      <w:marTop w:val="0"/>
      <w:marBottom w:val="0"/>
      <w:divBdr>
        <w:top w:val="none" w:sz="0" w:space="0" w:color="auto"/>
        <w:left w:val="none" w:sz="0" w:space="0" w:color="auto"/>
        <w:bottom w:val="none" w:sz="0" w:space="0" w:color="auto"/>
        <w:right w:val="none" w:sz="0" w:space="0" w:color="auto"/>
      </w:divBdr>
    </w:div>
    <w:div w:id="1229801066">
      <w:bodyDiv w:val="1"/>
      <w:marLeft w:val="0"/>
      <w:marRight w:val="0"/>
      <w:marTop w:val="0"/>
      <w:marBottom w:val="0"/>
      <w:divBdr>
        <w:top w:val="none" w:sz="0" w:space="0" w:color="auto"/>
        <w:left w:val="none" w:sz="0" w:space="0" w:color="auto"/>
        <w:bottom w:val="none" w:sz="0" w:space="0" w:color="auto"/>
        <w:right w:val="none" w:sz="0" w:space="0" w:color="auto"/>
      </w:divBdr>
    </w:div>
    <w:div w:id="1272474519">
      <w:bodyDiv w:val="1"/>
      <w:marLeft w:val="0"/>
      <w:marRight w:val="0"/>
      <w:marTop w:val="0"/>
      <w:marBottom w:val="0"/>
      <w:divBdr>
        <w:top w:val="none" w:sz="0" w:space="0" w:color="auto"/>
        <w:left w:val="none" w:sz="0" w:space="0" w:color="auto"/>
        <w:bottom w:val="none" w:sz="0" w:space="0" w:color="auto"/>
        <w:right w:val="none" w:sz="0" w:space="0" w:color="auto"/>
      </w:divBdr>
    </w:div>
    <w:div w:id="1282150969">
      <w:bodyDiv w:val="1"/>
      <w:marLeft w:val="0"/>
      <w:marRight w:val="0"/>
      <w:marTop w:val="0"/>
      <w:marBottom w:val="0"/>
      <w:divBdr>
        <w:top w:val="none" w:sz="0" w:space="0" w:color="auto"/>
        <w:left w:val="none" w:sz="0" w:space="0" w:color="auto"/>
        <w:bottom w:val="none" w:sz="0" w:space="0" w:color="auto"/>
        <w:right w:val="none" w:sz="0" w:space="0" w:color="auto"/>
      </w:divBdr>
    </w:div>
    <w:div w:id="1288856813">
      <w:bodyDiv w:val="1"/>
      <w:marLeft w:val="0"/>
      <w:marRight w:val="0"/>
      <w:marTop w:val="0"/>
      <w:marBottom w:val="0"/>
      <w:divBdr>
        <w:top w:val="none" w:sz="0" w:space="0" w:color="auto"/>
        <w:left w:val="none" w:sz="0" w:space="0" w:color="auto"/>
        <w:bottom w:val="none" w:sz="0" w:space="0" w:color="auto"/>
        <w:right w:val="none" w:sz="0" w:space="0" w:color="auto"/>
      </w:divBdr>
    </w:div>
    <w:div w:id="1301233518">
      <w:bodyDiv w:val="1"/>
      <w:marLeft w:val="0"/>
      <w:marRight w:val="0"/>
      <w:marTop w:val="0"/>
      <w:marBottom w:val="0"/>
      <w:divBdr>
        <w:top w:val="none" w:sz="0" w:space="0" w:color="auto"/>
        <w:left w:val="none" w:sz="0" w:space="0" w:color="auto"/>
        <w:bottom w:val="none" w:sz="0" w:space="0" w:color="auto"/>
        <w:right w:val="none" w:sz="0" w:space="0" w:color="auto"/>
      </w:divBdr>
    </w:div>
    <w:div w:id="1304002401">
      <w:bodyDiv w:val="1"/>
      <w:marLeft w:val="0"/>
      <w:marRight w:val="0"/>
      <w:marTop w:val="0"/>
      <w:marBottom w:val="0"/>
      <w:divBdr>
        <w:top w:val="none" w:sz="0" w:space="0" w:color="auto"/>
        <w:left w:val="none" w:sz="0" w:space="0" w:color="auto"/>
        <w:bottom w:val="none" w:sz="0" w:space="0" w:color="auto"/>
        <w:right w:val="none" w:sz="0" w:space="0" w:color="auto"/>
      </w:divBdr>
    </w:div>
    <w:div w:id="1304430982">
      <w:bodyDiv w:val="1"/>
      <w:marLeft w:val="0"/>
      <w:marRight w:val="0"/>
      <w:marTop w:val="0"/>
      <w:marBottom w:val="0"/>
      <w:divBdr>
        <w:top w:val="none" w:sz="0" w:space="0" w:color="auto"/>
        <w:left w:val="none" w:sz="0" w:space="0" w:color="auto"/>
        <w:bottom w:val="none" w:sz="0" w:space="0" w:color="auto"/>
        <w:right w:val="none" w:sz="0" w:space="0" w:color="auto"/>
      </w:divBdr>
    </w:div>
    <w:div w:id="1306469503">
      <w:bodyDiv w:val="1"/>
      <w:marLeft w:val="0"/>
      <w:marRight w:val="0"/>
      <w:marTop w:val="0"/>
      <w:marBottom w:val="0"/>
      <w:divBdr>
        <w:top w:val="none" w:sz="0" w:space="0" w:color="auto"/>
        <w:left w:val="none" w:sz="0" w:space="0" w:color="auto"/>
        <w:bottom w:val="none" w:sz="0" w:space="0" w:color="auto"/>
        <w:right w:val="none" w:sz="0" w:space="0" w:color="auto"/>
      </w:divBdr>
    </w:div>
    <w:div w:id="1307470567">
      <w:bodyDiv w:val="1"/>
      <w:marLeft w:val="0"/>
      <w:marRight w:val="0"/>
      <w:marTop w:val="0"/>
      <w:marBottom w:val="0"/>
      <w:divBdr>
        <w:top w:val="none" w:sz="0" w:space="0" w:color="auto"/>
        <w:left w:val="none" w:sz="0" w:space="0" w:color="auto"/>
        <w:bottom w:val="none" w:sz="0" w:space="0" w:color="auto"/>
        <w:right w:val="none" w:sz="0" w:space="0" w:color="auto"/>
      </w:divBdr>
    </w:div>
    <w:div w:id="1308633575">
      <w:bodyDiv w:val="1"/>
      <w:marLeft w:val="0"/>
      <w:marRight w:val="0"/>
      <w:marTop w:val="0"/>
      <w:marBottom w:val="0"/>
      <w:divBdr>
        <w:top w:val="none" w:sz="0" w:space="0" w:color="auto"/>
        <w:left w:val="none" w:sz="0" w:space="0" w:color="auto"/>
        <w:bottom w:val="none" w:sz="0" w:space="0" w:color="auto"/>
        <w:right w:val="none" w:sz="0" w:space="0" w:color="auto"/>
      </w:divBdr>
      <w:divsChild>
        <w:div w:id="58793180">
          <w:marLeft w:val="0"/>
          <w:marRight w:val="0"/>
          <w:marTop w:val="0"/>
          <w:marBottom w:val="0"/>
          <w:divBdr>
            <w:top w:val="none" w:sz="0" w:space="0" w:color="auto"/>
            <w:left w:val="none" w:sz="0" w:space="0" w:color="auto"/>
            <w:bottom w:val="none" w:sz="0" w:space="0" w:color="auto"/>
            <w:right w:val="none" w:sz="0" w:space="0" w:color="auto"/>
          </w:divBdr>
        </w:div>
        <w:div w:id="208422949">
          <w:marLeft w:val="0"/>
          <w:marRight w:val="0"/>
          <w:marTop w:val="0"/>
          <w:marBottom w:val="0"/>
          <w:divBdr>
            <w:top w:val="none" w:sz="0" w:space="0" w:color="auto"/>
            <w:left w:val="none" w:sz="0" w:space="0" w:color="auto"/>
            <w:bottom w:val="none" w:sz="0" w:space="0" w:color="auto"/>
            <w:right w:val="none" w:sz="0" w:space="0" w:color="auto"/>
          </w:divBdr>
        </w:div>
        <w:div w:id="354503915">
          <w:marLeft w:val="0"/>
          <w:marRight w:val="0"/>
          <w:marTop w:val="0"/>
          <w:marBottom w:val="0"/>
          <w:divBdr>
            <w:top w:val="none" w:sz="0" w:space="0" w:color="auto"/>
            <w:left w:val="none" w:sz="0" w:space="0" w:color="auto"/>
            <w:bottom w:val="none" w:sz="0" w:space="0" w:color="auto"/>
            <w:right w:val="none" w:sz="0" w:space="0" w:color="auto"/>
          </w:divBdr>
        </w:div>
        <w:div w:id="412748759">
          <w:marLeft w:val="0"/>
          <w:marRight w:val="0"/>
          <w:marTop w:val="0"/>
          <w:marBottom w:val="0"/>
          <w:divBdr>
            <w:top w:val="none" w:sz="0" w:space="0" w:color="auto"/>
            <w:left w:val="none" w:sz="0" w:space="0" w:color="auto"/>
            <w:bottom w:val="none" w:sz="0" w:space="0" w:color="auto"/>
            <w:right w:val="none" w:sz="0" w:space="0" w:color="auto"/>
          </w:divBdr>
        </w:div>
        <w:div w:id="553658137">
          <w:marLeft w:val="0"/>
          <w:marRight w:val="0"/>
          <w:marTop w:val="0"/>
          <w:marBottom w:val="0"/>
          <w:divBdr>
            <w:top w:val="none" w:sz="0" w:space="0" w:color="auto"/>
            <w:left w:val="none" w:sz="0" w:space="0" w:color="auto"/>
            <w:bottom w:val="none" w:sz="0" w:space="0" w:color="auto"/>
            <w:right w:val="none" w:sz="0" w:space="0" w:color="auto"/>
          </w:divBdr>
        </w:div>
        <w:div w:id="777994406">
          <w:marLeft w:val="0"/>
          <w:marRight w:val="0"/>
          <w:marTop w:val="0"/>
          <w:marBottom w:val="0"/>
          <w:divBdr>
            <w:top w:val="none" w:sz="0" w:space="0" w:color="auto"/>
            <w:left w:val="none" w:sz="0" w:space="0" w:color="auto"/>
            <w:bottom w:val="none" w:sz="0" w:space="0" w:color="auto"/>
            <w:right w:val="none" w:sz="0" w:space="0" w:color="auto"/>
          </w:divBdr>
          <w:divsChild>
            <w:div w:id="886449045">
              <w:marLeft w:val="-75"/>
              <w:marRight w:val="0"/>
              <w:marTop w:val="30"/>
              <w:marBottom w:val="30"/>
              <w:divBdr>
                <w:top w:val="none" w:sz="0" w:space="0" w:color="auto"/>
                <w:left w:val="none" w:sz="0" w:space="0" w:color="auto"/>
                <w:bottom w:val="none" w:sz="0" w:space="0" w:color="auto"/>
                <w:right w:val="none" w:sz="0" w:space="0" w:color="auto"/>
              </w:divBdr>
              <w:divsChild>
                <w:div w:id="97919200">
                  <w:marLeft w:val="0"/>
                  <w:marRight w:val="0"/>
                  <w:marTop w:val="0"/>
                  <w:marBottom w:val="0"/>
                  <w:divBdr>
                    <w:top w:val="none" w:sz="0" w:space="0" w:color="auto"/>
                    <w:left w:val="none" w:sz="0" w:space="0" w:color="auto"/>
                    <w:bottom w:val="none" w:sz="0" w:space="0" w:color="auto"/>
                    <w:right w:val="none" w:sz="0" w:space="0" w:color="auto"/>
                  </w:divBdr>
                  <w:divsChild>
                    <w:div w:id="1633635974">
                      <w:marLeft w:val="0"/>
                      <w:marRight w:val="0"/>
                      <w:marTop w:val="0"/>
                      <w:marBottom w:val="0"/>
                      <w:divBdr>
                        <w:top w:val="none" w:sz="0" w:space="0" w:color="auto"/>
                        <w:left w:val="none" w:sz="0" w:space="0" w:color="auto"/>
                        <w:bottom w:val="none" w:sz="0" w:space="0" w:color="auto"/>
                        <w:right w:val="none" w:sz="0" w:space="0" w:color="auto"/>
                      </w:divBdr>
                    </w:div>
                  </w:divsChild>
                </w:div>
                <w:div w:id="109974333">
                  <w:marLeft w:val="0"/>
                  <w:marRight w:val="0"/>
                  <w:marTop w:val="0"/>
                  <w:marBottom w:val="0"/>
                  <w:divBdr>
                    <w:top w:val="none" w:sz="0" w:space="0" w:color="auto"/>
                    <w:left w:val="none" w:sz="0" w:space="0" w:color="auto"/>
                    <w:bottom w:val="none" w:sz="0" w:space="0" w:color="auto"/>
                    <w:right w:val="none" w:sz="0" w:space="0" w:color="auto"/>
                  </w:divBdr>
                  <w:divsChild>
                    <w:div w:id="1085152261">
                      <w:marLeft w:val="0"/>
                      <w:marRight w:val="0"/>
                      <w:marTop w:val="0"/>
                      <w:marBottom w:val="0"/>
                      <w:divBdr>
                        <w:top w:val="none" w:sz="0" w:space="0" w:color="auto"/>
                        <w:left w:val="none" w:sz="0" w:space="0" w:color="auto"/>
                        <w:bottom w:val="none" w:sz="0" w:space="0" w:color="auto"/>
                        <w:right w:val="none" w:sz="0" w:space="0" w:color="auto"/>
                      </w:divBdr>
                    </w:div>
                  </w:divsChild>
                </w:div>
                <w:div w:id="198007983">
                  <w:marLeft w:val="0"/>
                  <w:marRight w:val="0"/>
                  <w:marTop w:val="0"/>
                  <w:marBottom w:val="0"/>
                  <w:divBdr>
                    <w:top w:val="none" w:sz="0" w:space="0" w:color="auto"/>
                    <w:left w:val="none" w:sz="0" w:space="0" w:color="auto"/>
                    <w:bottom w:val="none" w:sz="0" w:space="0" w:color="auto"/>
                    <w:right w:val="none" w:sz="0" w:space="0" w:color="auto"/>
                  </w:divBdr>
                  <w:divsChild>
                    <w:div w:id="609165324">
                      <w:marLeft w:val="0"/>
                      <w:marRight w:val="0"/>
                      <w:marTop w:val="0"/>
                      <w:marBottom w:val="0"/>
                      <w:divBdr>
                        <w:top w:val="none" w:sz="0" w:space="0" w:color="auto"/>
                        <w:left w:val="none" w:sz="0" w:space="0" w:color="auto"/>
                        <w:bottom w:val="none" w:sz="0" w:space="0" w:color="auto"/>
                        <w:right w:val="none" w:sz="0" w:space="0" w:color="auto"/>
                      </w:divBdr>
                    </w:div>
                  </w:divsChild>
                </w:div>
                <w:div w:id="208343466">
                  <w:marLeft w:val="0"/>
                  <w:marRight w:val="0"/>
                  <w:marTop w:val="0"/>
                  <w:marBottom w:val="0"/>
                  <w:divBdr>
                    <w:top w:val="none" w:sz="0" w:space="0" w:color="auto"/>
                    <w:left w:val="none" w:sz="0" w:space="0" w:color="auto"/>
                    <w:bottom w:val="none" w:sz="0" w:space="0" w:color="auto"/>
                    <w:right w:val="none" w:sz="0" w:space="0" w:color="auto"/>
                  </w:divBdr>
                  <w:divsChild>
                    <w:div w:id="1726953957">
                      <w:marLeft w:val="0"/>
                      <w:marRight w:val="0"/>
                      <w:marTop w:val="0"/>
                      <w:marBottom w:val="0"/>
                      <w:divBdr>
                        <w:top w:val="none" w:sz="0" w:space="0" w:color="auto"/>
                        <w:left w:val="none" w:sz="0" w:space="0" w:color="auto"/>
                        <w:bottom w:val="none" w:sz="0" w:space="0" w:color="auto"/>
                        <w:right w:val="none" w:sz="0" w:space="0" w:color="auto"/>
                      </w:divBdr>
                    </w:div>
                  </w:divsChild>
                </w:div>
                <w:div w:id="232661534">
                  <w:marLeft w:val="0"/>
                  <w:marRight w:val="0"/>
                  <w:marTop w:val="0"/>
                  <w:marBottom w:val="0"/>
                  <w:divBdr>
                    <w:top w:val="none" w:sz="0" w:space="0" w:color="auto"/>
                    <w:left w:val="none" w:sz="0" w:space="0" w:color="auto"/>
                    <w:bottom w:val="none" w:sz="0" w:space="0" w:color="auto"/>
                    <w:right w:val="none" w:sz="0" w:space="0" w:color="auto"/>
                  </w:divBdr>
                  <w:divsChild>
                    <w:div w:id="191966865">
                      <w:marLeft w:val="0"/>
                      <w:marRight w:val="0"/>
                      <w:marTop w:val="0"/>
                      <w:marBottom w:val="0"/>
                      <w:divBdr>
                        <w:top w:val="none" w:sz="0" w:space="0" w:color="auto"/>
                        <w:left w:val="none" w:sz="0" w:space="0" w:color="auto"/>
                        <w:bottom w:val="none" w:sz="0" w:space="0" w:color="auto"/>
                        <w:right w:val="none" w:sz="0" w:space="0" w:color="auto"/>
                      </w:divBdr>
                    </w:div>
                  </w:divsChild>
                </w:div>
                <w:div w:id="480316893">
                  <w:marLeft w:val="0"/>
                  <w:marRight w:val="0"/>
                  <w:marTop w:val="0"/>
                  <w:marBottom w:val="0"/>
                  <w:divBdr>
                    <w:top w:val="none" w:sz="0" w:space="0" w:color="auto"/>
                    <w:left w:val="none" w:sz="0" w:space="0" w:color="auto"/>
                    <w:bottom w:val="none" w:sz="0" w:space="0" w:color="auto"/>
                    <w:right w:val="none" w:sz="0" w:space="0" w:color="auto"/>
                  </w:divBdr>
                  <w:divsChild>
                    <w:div w:id="1595741460">
                      <w:marLeft w:val="0"/>
                      <w:marRight w:val="0"/>
                      <w:marTop w:val="0"/>
                      <w:marBottom w:val="0"/>
                      <w:divBdr>
                        <w:top w:val="none" w:sz="0" w:space="0" w:color="auto"/>
                        <w:left w:val="none" w:sz="0" w:space="0" w:color="auto"/>
                        <w:bottom w:val="none" w:sz="0" w:space="0" w:color="auto"/>
                        <w:right w:val="none" w:sz="0" w:space="0" w:color="auto"/>
                      </w:divBdr>
                    </w:div>
                  </w:divsChild>
                </w:div>
                <w:div w:id="515585367">
                  <w:marLeft w:val="0"/>
                  <w:marRight w:val="0"/>
                  <w:marTop w:val="0"/>
                  <w:marBottom w:val="0"/>
                  <w:divBdr>
                    <w:top w:val="none" w:sz="0" w:space="0" w:color="auto"/>
                    <w:left w:val="none" w:sz="0" w:space="0" w:color="auto"/>
                    <w:bottom w:val="none" w:sz="0" w:space="0" w:color="auto"/>
                    <w:right w:val="none" w:sz="0" w:space="0" w:color="auto"/>
                  </w:divBdr>
                  <w:divsChild>
                    <w:div w:id="1152871909">
                      <w:marLeft w:val="0"/>
                      <w:marRight w:val="0"/>
                      <w:marTop w:val="0"/>
                      <w:marBottom w:val="0"/>
                      <w:divBdr>
                        <w:top w:val="none" w:sz="0" w:space="0" w:color="auto"/>
                        <w:left w:val="none" w:sz="0" w:space="0" w:color="auto"/>
                        <w:bottom w:val="none" w:sz="0" w:space="0" w:color="auto"/>
                        <w:right w:val="none" w:sz="0" w:space="0" w:color="auto"/>
                      </w:divBdr>
                    </w:div>
                  </w:divsChild>
                </w:div>
                <w:div w:id="931208904">
                  <w:marLeft w:val="0"/>
                  <w:marRight w:val="0"/>
                  <w:marTop w:val="0"/>
                  <w:marBottom w:val="0"/>
                  <w:divBdr>
                    <w:top w:val="none" w:sz="0" w:space="0" w:color="auto"/>
                    <w:left w:val="none" w:sz="0" w:space="0" w:color="auto"/>
                    <w:bottom w:val="none" w:sz="0" w:space="0" w:color="auto"/>
                    <w:right w:val="none" w:sz="0" w:space="0" w:color="auto"/>
                  </w:divBdr>
                  <w:divsChild>
                    <w:div w:id="1764257157">
                      <w:marLeft w:val="0"/>
                      <w:marRight w:val="0"/>
                      <w:marTop w:val="0"/>
                      <w:marBottom w:val="0"/>
                      <w:divBdr>
                        <w:top w:val="none" w:sz="0" w:space="0" w:color="auto"/>
                        <w:left w:val="none" w:sz="0" w:space="0" w:color="auto"/>
                        <w:bottom w:val="none" w:sz="0" w:space="0" w:color="auto"/>
                        <w:right w:val="none" w:sz="0" w:space="0" w:color="auto"/>
                      </w:divBdr>
                    </w:div>
                  </w:divsChild>
                </w:div>
                <w:div w:id="1129862796">
                  <w:marLeft w:val="0"/>
                  <w:marRight w:val="0"/>
                  <w:marTop w:val="0"/>
                  <w:marBottom w:val="0"/>
                  <w:divBdr>
                    <w:top w:val="none" w:sz="0" w:space="0" w:color="auto"/>
                    <w:left w:val="none" w:sz="0" w:space="0" w:color="auto"/>
                    <w:bottom w:val="none" w:sz="0" w:space="0" w:color="auto"/>
                    <w:right w:val="none" w:sz="0" w:space="0" w:color="auto"/>
                  </w:divBdr>
                  <w:divsChild>
                    <w:div w:id="1282027755">
                      <w:marLeft w:val="0"/>
                      <w:marRight w:val="0"/>
                      <w:marTop w:val="0"/>
                      <w:marBottom w:val="0"/>
                      <w:divBdr>
                        <w:top w:val="none" w:sz="0" w:space="0" w:color="auto"/>
                        <w:left w:val="none" w:sz="0" w:space="0" w:color="auto"/>
                        <w:bottom w:val="none" w:sz="0" w:space="0" w:color="auto"/>
                        <w:right w:val="none" w:sz="0" w:space="0" w:color="auto"/>
                      </w:divBdr>
                    </w:div>
                  </w:divsChild>
                </w:div>
                <w:div w:id="1197040929">
                  <w:marLeft w:val="0"/>
                  <w:marRight w:val="0"/>
                  <w:marTop w:val="0"/>
                  <w:marBottom w:val="0"/>
                  <w:divBdr>
                    <w:top w:val="none" w:sz="0" w:space="0" w:color="auto"/>
                    <w:left w:val="none" w:sz="0" w:space="0" w:color="auto"/>
                    <w:bottom w:val="none" w:sz="0" w:space="0" w:color="auto"/>
                    <w:right w:val="none" w:sz="0" w:space="0" w:color="auto"/>
                  </w:divBdr>
                  <w:divsChild>
                    <w:div w:id="1091899064">
                      <w:marLeft w:val="0"/>
                      <w:marRight w:val="0"/>
                      <w:marTop w:val="0"/>
                      <w:marBottom w:val="0"/>
                      <w:divBdr>
                        <w:top w:val="none" w:sz="0" w:space="0" w:color="auto"/>
                        <w:left w:val="none" w:sz="0" w:space="0" w:color="auto"/>
                        <w:bottom w:val="none" w:sz="0" w:space="0" w:color="auto"/>
                        <w:right w:val="none" w:sz="0" w:space="0" w:color="auto"/>
                      </w:divBdr>
                    </w:div>
                  </w:divsChild>
                </w:div>
                <w:div w:id="1323853739">
                  <w:marLeft w:val="0"/>
                  <w:marRight w:val="0"/>
                  <w:marTop w:val="0"/>
                  <w:marBottom w:val="0"/>
                  <w:divBdr>
                    <w:top w:val="none" w:sz="0" w:space="0" w:color="auto"/>
                    <w:left w:val="none" w:sz="0" w:space="0" w:color="auto"/>
                    <w:bottom w:val="none" w:sz="0" w:space="0" w:color="auto"/>
                    <w:right w:val="none" w:sz="0" w:space="0" w:color="auto"/>
                  </w:divBdr>
                  <w:divsChild>
                    <w:div w:id="917254930">
                      <w:marLeft w:val="0"/>
                      <w:marRight w:val="0"/>
                      <w:marTop w:val="0"/>
                      <w:marBottom w:val="0"/>
                      <w:divBdr>
                        <w:top w:val="none" w:sz="0" w:space="0" w:color="auto"/>
                        <w:left w:val="none" w:sz="0" w:space="0" w:color="auto"/>
                        <w:bottom w:val="none" w:sz="0" w:space="0" w:color="auto"/>
                        <w:right w:val="none" w:sz="0" w:space="0" w:color="auto"/>
                      </w:divBdr>
                    </w:div>
                  </w:divsChild>
                </w:div>
                <w:div w:id="1423524048">
                  <w:marLeft w:val="0"/>
                  <w:marRight w:val="0"/>
                  <w:marTop w:val="0"/>
                  <w:marBottom w:val="0"/>
                  <w:divBdr>
                    <w:top w:val="none" w:sz="0" w:space="0" w:color="auto"/>
                    <w:left w:val="none" w:sz="0" w:space="0" w:color="auto"/>
                    <w:bottom w:val="none" w:sz="0" w:space="0" w:color="auto"/>
                    <w:right w:val="none" w:sz="0" w:space="0" w:color="auto"/>
                  </w:divBdr>
                  <w:divsChild>
                    <w:div w:id="1272400983">
                      <w:marLeft w:val="0"/>
                      <w:marRight w:val="0"/>
                      <w:marTop w:val="0"/>
                      <w:marBottom w:val="0"/>
                      <w:divBdr>
                        <w:top w:val="none" w:sz="0" w:space="0" w:color="auto"/>
                        <w:left w:val="none" w:sz="0" w:space="0" w:color="auto"/>
                        <w:bottom w:val="none" w:sz="0" w:space="0" w:color="auto"/>
                        <w:right w:val="none" w:sz="0" w:space="0" w:color="auto"/>
                      </w:divBdr>
                    </w:div>
                  </w:divsChild>
                </w:div>
                <w:div w:id="1463646034">
                  <w:marLeft w:val="0"/>
                  <w:marRight w:val="0"/>
                  <w:marTop w:val="0"/>
                  <w:marBottom w:val="0"/>
                  <w:divBdr>
                    <w:top w:val="none" w:sz="0" w:space="0" w:color="auto"/>
                    <w:left w:val="none" w:sz="0" w:space="0" w:color="auto"/>
                    <w:bottom w:val="none" w:sz="0" w:space="0" w:color="auto"/>
                    <w:right w:val="none" w:sz="0" w:space="0" w:color="auto"/>
                  </w:divBdr>
                  <w:divsChild>
                    <w:div w:id="1399673223">
                      <w:marLeft w:val="0"/>
                      <w:marRight w:val="0"/>
                      <w:marTop w:val="0"/>
                      <w:marBottom w:val="0"/>
                      <w:divBdr>
                        <w:top w:val="none" w:sz="0" w:space="0" w:color="auto"/>
                        <w:left w:val="none" w:sz="0" w:space="0" w:color="auto"/>
                        <w:bottom w:val="none" w:sz="0" w:space="0" w:color="auto"/>
                        <w:right w:val="none" w:sz="0" w:space="0" w:color="auto"/>
                      </w:divBdr>
                    </w:div>
                  </w:divsChild>
                </w:div>
                <w:div w:id="1619288758">
                  <w:marLeft w:val="0"/>
                  <w:marRight w:val="0"/>
                  <w:marTop w:val="0"/>
                  <w:marBottom w:val="0"/>
                  <w:divBdr>
                    <w:top w:val="none" w:sz="0" w:space="0" w:color="auto"/>
                    <w:left w:val="none" w:sz="0" w:space="0" w:color="auto"/>
                    <w:bottom w:val="none" w:sz="0" w:space="0" w:color="auto"/>
                    <w:right w:val="none" w:sz="0" w:space="0" w:color="auto"/>
                  </w:divBdr>
                  <w:divsChild>
                    <w:div w:id="121578718">
                      <w:marLeft w:val="0"/>
                      <w:marRight w:val="0"/>
                      <w:marTop w:val="0"/>
                      <w:marBottom w:val="0"/>
                      <w:divBdr>
                        <w:top w:val="none" w:sz="0" w:space="0" w:color="auto"/>
                        <w:left w:val="none" w:sz="0" w:space="0" w:color="auto"/>
                        <w:bottom w:val="none" w:sz="0" w:space="0" w:color="auto"/>
                        <w:right w:val="none" w:sz="0" w:space="0" w:color="auto"/>
                      </w:divBdr>
                    </w:div>
                  </w:divsChild>
                </w:div>
                <w:div w:id="2105419694">
                  <w:marLeft w:val="0"/>
                  <w:marRight w:val="0"/>
                  <w:marTop w:val="0"/>
                  <w:marBottom w:val="0"/>
                  <w:divBdr>
                    <w:top w:val="none" w:sz="0" w:space="0" w:color="auto"/>
                    <w:left w:val="none" w:sz="0" w:space="0" w:color="auto"/>
                    <w:bottom w:val="none" w:sz="0" w:space="0" w:color="auto"/>
                    <w:right w:val="none" w:sz="0" w:space="0" w:color="auto"/>
                  </w:divBdr>
                  <w:divsChild>
                    <w:div w:id="11710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526731">
          <w:marLeft w:val="0"/>
          <w:marRight w:val="0"/>
          <w:marTop w:val="0"/>
          <w:marBottom w:val="0"/>
          <w:divBdr>
            <w:top w:val="none" w:sz="0" w:space="0" w:color="auto"/>
            <w:left w:val="none" w:sz="0" w:space="0" w:color="auto"/>
            <w:bottom w:val="none" w:sz="0" w:space="0" w:color="auto"/>
            <w:right w:val="none" w:sz="0" w:space="0" w:color="auto"/>
          </w:divBdr>
        </w:div>
        <w:div w:id="927738804">
          <w:marLeft w:val="0"/>
          <w:marRight w:val="0"/>
          <w:marTop w:val="0"/>
          <w:marBottom w:val="0"/>
          <w:divBdr>
            <w:top w:val="none" w:sz="0" w:space="0" w:color="auto"/>
            <w:left w:val="none" w:sz="0" w:space="0" w:color="auto"/>
            <w:bottom w:val="none" w:sz="0" w:space="0" w:color="auto"/>
            <w:right w:val="none" w:sz="0" w:space="0" w:color="auto"/>
          </w:divBdr>
          <w:divsChild>
            <w:div w:id="1403673161">
              <w:marLeft w:val="-75"/>
              <w:marRight w:val="0"/>
              <w:marTop w:val="30"/>
              <w:marBottom w:val="30"/>
              <w:divBdr>
                <w:top w:val="none" w:sz="0" w:space="0" w:color="auto"/>
                <w:left w:val="none" w:sz="0" w:space="0" w:color="auto"/>
                <w:bottom w:val="none" w:sz="0" w:space="0" w:color="auto"/>
                <w:right w:val="none" w:sz="0" w:space="0" w:color="auto"/>
              </w:divBdr>
              <w:divsChild>
                <w:div w:id="495803237">
                  <w:marLeft w:val="0"/>
                  <w:marRight w:val="0"/>
                  <w:marTop w:val="0"/>
                  <w:marBottom w:val="0"/>
                  <w:divBdr>
                    <w:top w:val="none" w:sz="0" w:space="0" w:color="auto"/>
                    <w:left w:val="none" w:sz="0" w:space="0" w:color="auto"/>
                    <w:bottom w:val="none" w:sz="0" w:space="0" w:color="auto"/>
                    <w:right w:val="none" w:sz="0" w:space="0" w:color="auto"/>
                  </w:divBdr>
                  <w:divsChild>
                    <w:div w:id="950012873">
                      <w:marLeft w:val="0"/>
                      <w:marRight w:val="0"/>
                      <w:marTop w:val="0"/>
                      <w:marBottom w:val="0"/>
                      <w:divBdr>
                        <w:top w:val="none" w:sz="0" w:space="0" w:color="auto"/>
                        <w:left w:val="none" w:sz="0" w:space="0" w:color="auto"/>
                        <w:bottom w:val="none" w:sz="0" w:space="0" w:color="auto"/>
                        <w:right w:val="none" w:sz="0" w:space="0" w:color="auto"/>
                      </w:divBdr>
                    </w:div>
                  </w:divsChild>
                </w:div>
                <w:div w:id="728921123">
                  <w:marLeft w:val="0"/>
                  <w:marRight w:val="0"/>
                  <w:marTop w:val="0"/>
                  <w:marBottom w:val="0"/>
                  <w:divBdr>
                    <w:top w:val="none" w:sz="0" w:space="0" w:color="auto"/>
                    <w:left w:val="none" w:sz="0" w:space="0" w:color="auto"/>
                    <w:bottom w:val="none" w:sz="0" w:space="0" w:color="auto"/>
                    <w:right w:val="none" w:sz="0" w:space="0" w:color="auto"/>
                  </w:divBdr>
                  <w:divsChild>
                    <w:div w:id="273096563">
                      <w:marLeft w:val="0"/>
                      <w:marRight w:val="0"/>
                      <w:marTop w:val="0"/>
                      <w:marBottom w:val="0"/>
                      <w:divBdr>
                        <w:top w:val="none" w:sz="0" w:space="0" w:color="auto"/>
                        <w:left w:val="none" w:sz="0" w:space="0" w:color="auto"/>
                        <w:bottom w:val="none" w:sz="0" w:space="0" w:color="auto"/>
                        <w:right w:val="none" w:sz="0" w:space="0" w:color="auto"/>
                      </w:divBdr>
                    </w:div>
                    <w:div w:id="280648588">
                      <w:marLeft w:val="0"/>
                      <w:marRight w:val="0"/>
                      <w:marTop w:val="0"/>
                      <w:marBottom w:val="0"/>
                      <w:divBdr>
                        <w:top w:val="none" w:sz="0" w:space="0" w:color="auto"/>
                        <w:left w:val="none" w:sz="0" w:space="0" w:color="auto"/>
                        <w:bottom w:val="none" w:sz="0" w:space="0" w:color="auto"/>
                        <w:right w:val="none" w:sz="0" w:space="0" w:color="auto"/>
                      </w:divBdr>
                    </w:div>
                    <w:div w:id="1290471441">
                      <w:marLeft w:val="0"/>
                      <w:marRight w:val="0"/>
                      <w:marTop w:val="0"/>
                      <w:marBottom w:val="0"/>
                      <w:divBdr>
                        <w:top w:val="none" w:sz="0" w:space="0" w:color="auto"/>
                        <w:left w:val="none" w:sz="0" w:space="0" w:color="auto"/>
                        <w:bottom w:val="none" w:sz="0" w:space="0" w:color="auto"/>
                        <w:right w:val="none" w:sz="0" w:space="0" w:color="auto"/>
                      </w:divBdr>
                    </w:div>
                    <w:div w:id="1945502891">
                      <w:marLeft w:val="0"/>
                      <w:marRight w:val="0"/>
                      <w:marTop w:val="0"/>
                      <w:marBottom w:val="0"/>
                      <w:divBdr>
                        <w:top w:val="none" w:sz="0" w:space="0" w:color="auto"/>
                        <w:left w:val="none" w:sz="0" w:space="0" w:color="auto"/>
                        <w:bottom w:val="none" w:sz="0" w:space="0" w:color="auto"/>
                        <w:right w:val="none" w:sz="0" w:space="0" w:color="auto"/>
                      </w:divBdr>
                    </w:div>
                  </w:divsChild>
                </w:div>
                <w:div w:id="931816688">
                  <w:marLeft w:val="0"/>
                  <w:marRight w:val="0"/>
                  <w:marTop w:val="0"/>
                  <w:marBottom w:val="0"/>
                  <w:divBdr>
                    <w:top w:val="none" w:sz="0" w:space="0" w:color="auto"/>
                    <w:left w:val="none" w:sz="0" w:space="0" w:color="auto"/>
                    <w:bottom w:val="none" w:sz="0" w:space="0" w:color="auto"/>
                    <w:right w:val="none" w:sz="0" w:space="0" w:color="auto"/>
                  </w:divBdr>
                  <w:divsChild>
                    <w:div w:id="59254294">
                      <w:marLeft w:val="0"/>
                      <w:marRight w:val="0"/>
                      <w:marTop w:val="0"/>
                      <w:marBottom w:val="0"/>
                      <w:divBdr>
                        <w:top w:val="none" w:sz="0" w:space="0" w:color="auto"/>
                        <w:left w:val="none" w:sz="0" w:space="0" w:color="auto"/>
                        <w:bottom w:val="none" w:sz="0" w:space="0" w:color="auto"/>
                        <w:right w:val="none" w:sz="0" w:space="0" w:color="auto"/>
                      </w:divBdr>
                    </w:div>
                    <w:div w:id="81072141">
                      <w:marLeft w:val="0"/>
                      <w:marRight w:val="0"/>
                      <w:marTop w:val="0"/>
                      <w:marBottom w:val="0"/>
                      <w:divBdr>
                        <w:top w:val="none" w:sz="0" w:space="0" w:color="auto"/>
                        <w:left w:val="none" w:sz="0" w:space="0" w:color="auto"/>
                        <w:bottom w:val="none" w:sz="0" w:space="0" w:color="auto"/>
                        <w:right w:val="none" w:sz="0" w:space="0" w:color="auto"/>
                      </w:divBdr>
                    </w:div>
                    <w:div w:id="1443374820">
                      <w:marLeft w:val="0"/>
                      <w:marRight w:val="0"/>
                      <w:marTop w:val="0"/>
                      <w:marBottom w:val="0"/>
                      <w:divBdr>
                        <w:top w:val="none" w:sz="0" w:space="0" w:color="auto"/>
                        <w:left w:val="none" w:sz="0" w:space="0" w:color="auto"/>
                        <w:bottom w:val="none" w:sz="0" w:space="0" w:color="auto"/>
                        <w:right w:val="none" w:sz="0" w:space="0" w:color="auto"/>
                      </w:divBdr>
                    </w:div>
                  </w:divsChild>
                </w:div>
                <w:div w:id="1041439637">
                  <w:marLeft w:val="0"/>
                  <w:marRight w:val="0"/>
                  <w:marTop w:val="0"/>
                  <w:marBottom w:val="0"/>
                  <w:divBdr>
                    <w:top w:val="none" w:sz="0" w:space="0" w:color="auto"/>
                    <w:left w:val="none" w:sz="0" w:space="0" w:color="auto"/>
                    <w:bottom w:val="none" w:sz="0" w:space="0" w:color="auto"/>
                    <w:right w:val="none" w:sz="0" w:space="0" w:color="auto"/>
                  </w:divBdr>
                  <w:divsChild>
                    <w:div w:id="829104896">
                      <w:marLeft w:val="0"/>
                      <w:marRight w:val="0"/>
                      <w:marTop w:val="0"/>
                      <w:marBottom w:val="0"/>
                      <w:divBdr>
                        <w:top w:val="none" w:sz="0" w:space="0" w:color="auto"/>
                        <w:left w:val="none" w:sz="0" w:space="0" w:color="auto"/>
                        <w:bottom w:val="none" w:sz="0" w:space="0" w:color="auto"/>
                        <w:right w:val="none" w:sz="0" w:space="0" w:color="auto"/>
                      </w:divBdr>
                    </w:div>
                  </w:divsChild>
                </w:div>
                <w:div w:id="1260721225">
                  <w:marLeft w:val="0"/>
                  <w:marRight w:val="0"/>
                  <w:marTop w:val="0"/>
                  <w:marBottom w:val="0"/>
                  <w:divBdr>
                    <w:top w:val="none" w:sz="0" w:space="0" w:color="auto"/>
                    <w:left w:val="none" w:sz="0" w:space="0" w:color="auto"/>
                    <w:bottom w:val="none" w:sz="0" w:space="0" w:color="auto"/>
                    <w:right w:val="none" w:sz="0" w:space="0" w:color="auto"/>
                  </w:divBdr>
                  <w:divsChild>
                    <w:div w:id="260576709">
                      <w:marLeft w:val="0"/>
                      <w:marRight w:val="0"/>
                      <w:marTop w:val="0"/>
                      <w:marBottom w:val="0"/>
                      <w:divBdr>
                        <w:top w:val="none" w:sz="0" w:space="0" w:color="auto"/>
                        <w:left w:val="none" w:sz="0" w:space="0" w:color="auto"/>
                        <w:bottom w:val="none" w:sz="0" w:space="0" w:color="auto"/>
                        <w:right w:val="none" w:sz="0" w:space="0" w:color="auto"/>
                      </w:divBdr>
                    </w:div>
                    <w:div w:id="1080562084">
                      <w:marLeft w:val="0"/>
                      <w:marRight w:val="0"/>
                      <w:marTop w:val="0"/>
                      <w:marBottom w:val="0"/>
                      <w:divBdr>
                        <w:top w:val="none" w:sz="0" w:space="0" w:color="auto"/>
                        <w:left w:val="none" w:sz="0" w:space="0" w:color="auto"/>
                        <w:bottom w:val="none" w:sz="0" w:space="0" w:color="auto"/>
                        <w:right w:val="none" w:sz="0" w:space="0" w:color="auto"/>
                      </w:divBdr>
                    </w:div>
                    <w:div w:id="1239826617">
                      <w:marLeft w:val="0"/>
                      <w:marRight w:val="0"/>
                      <w:marTop w:val="0"/>
                      <w:marBottom w:val="0"/>
                      <w:divBdr>
                        <w:top w:val="none" w:sz="0" w:space="0" w:color="auto"/>
                        <w:left w:val="none" w:sz="0" w:space="0" w:color="auto"/>
                        <w:bottom w:val="none" w:sz="0" w:space="0" w:color="auto"/>
                        <w:right w:val="none" w:sz="0" w:space="0" w:color="auto"/>
                      </w:divBdr>
                    </w:div>
                  </w:divsChild>
                </w:div>
                <w:div w:id="1519003734">
                  <w:marLeft w:val="0"/>
                  <w:marRight w:val="0"/>
                  <w:marTop w:val="0"/>
                  <w:marBottom w:val="0"/>
                  <w:divBdr>
                    <w:top w:val="none" w:sz="0" w:space="0" w:color="auto"/>
                    <w:left w:val="none" w:sz="0" w:space="0" w:color="auto"/>
                    <w:bottom w:val="none" w:sz="0" w:space="0" w:color="auto"/>
                    <w:right w:val="none" w:sz="0" w:space="0" w:color="auto"/>
                  </w:divBdr>
                  <w:divsChild>
                    <w:div w:id="1444031940">
                      <w:marLeft w:val="0"/>
                      <w:marRight w:val="0"/>
                      <w:marTop w:val="0"/>
                      <w:marBottom w:val="0"/>
                      <w:divBdr>
                        <w:top w:val="none" w:sz="0" w:space="0" w:color="auto"/>
                        <w:left w:val="none" w:sz="0" w:space="0" w:color="auto"/>
                        <w:bottom w:val="none" w:sz="0" w:space="0" w:color="auto"/>
                        <w:right w:val="none" w:sz="0" w:space="0" w:color="auto"/>
                      </w:divBdr>
                    </w:div>
                    <w:div w:id="1669090295">
                      <w:marLeft w:val="0"/>
                      <w:marRight w:val="0"/>
                      <w:marTop w:val="0"/>
                      <w:marBottom w:val="0"/>
                      <w:divBdr>
                        <w:top w:val="none" w:sz="0" w:space="0" w:color="auto"/>
                        <w:left w:val="none" w:sz="0" w:space="0" w:color="auto"/>
                        <w:bottom w:val="none" w:sz="0" w:space="0" w:color="auto"/>
                        <w:right w:val="none" w:sz="0" w:space="0" w:color="auto"/>
                      </w:divBdr>
                    </w:div>
                  </w:divsChild>
                </w:div>
                <w:div w:id="1869172248">
                  <w:marLeft w:val="0"/>
                  <w:marRight w:val="0"/>
                  <w:marTop w:val="0"/>
                  <w:marBottom w:val="0"/>
                  <w:divBdr>
                    <w:top w:val="none" w:sz="0" w:space="0" w:color="auto"/>
                    <w:left w:val="none" w:sz="0" w:space="0" w:color="auto"/>
                    <w:bottom w:val="none" w:sz="0" w:space="0" w:color="auto"/>
                    <w:right w:val="none" w:sz="0" w:space="0" w:color="auto"/>
                  </w:divBdr>
                  <w:divsChild>
                    <w:div w:id="1834833622">
                      <w:marLeft w:val="0"/>
                      <w:marRight w:val="0"/>
                      <w:marTop w:val="0"/>
                      <w:marBottom w:val="0"/>
                      <w:divBdr>
                        <w:top w:val="none" w:sz="0" w:space="0" w:color="auto"/>
                        <w:left w:val="none" w:sz="0" w:space="0" w:color="auto"/>
                        <w:bottom w:val="none" w:sz="0" w:space="0" w:color="auto"/>
                        <w:right w:val="none" w:sz="0" w:space="0" w:color="auto"/>
                      </w:divBdr>
                    </w:div>
                  </w:divsChild>
                </w:div>
                <w:div w:id="1887136540">
                  <w:marLeft w:val="0"/>
                  <w:marRight w:val="0"/>
                  <w:marTop w:val="0"/>
                  <w:marBottom w:val="0"/>
                  <w:divBdr>
                    <w:top w:val="none" w:sz="0" w:space="0" w:color="auto"/>
                    <w:left w:val="none" w:sz="0" w:space="0" w:color="auto"/>
                    <w:bottom w:val="none" w:sz="0" w:space="0" w:color="auto"/>
                    <w:right w:val="none" w:sz="0" w:space="0" w:color="auto"/>
                  </w:divBdr>
                  <w:divsChild>
                    <w:div w:id="638802293">
                      <w:marLeft w:val="0"/>
                      <w:marRight w:val="0"/>
                      <w:marTop w:val="0"/>
                      <w:marBottom w:val="0"/>
                      <w:divBdr>
                        <w:top w:val="none" w:sz="0" w:space="0" w:color="auto"/>
                        <w:left w:val="none" w:sz="0" w:space="0" w:color="auto"/>
                        <w:bottom w:val="none" w:sz="0" w:space="0" w:color="auto"/>
                        <w:right w:val="none" w:sz="0" w:space="0" w:color="auto"/>
                      </w:divBdr>
                    </w:div>
                  </w:divsChild>
                </w:div>
                <w:div w:id="2084905824">
                  <w:marLeft w:val="0"/>
                  <w:marRight w:val="0"/>
                  <w:marTop w:val="0"/>
                  <w:marBottom w:val="0"/>
                  <w:divBdr>
                    <w:top w:val="none" w:sz="0" w:space="0" w:color="auto"/>
                    <w:left w:val="none" w:sz="0" w:space="0" w:color="auto"/>
                    <w:bottom w:val="none" w:sz="0" w:space="0" w:color="auto"/>
                    <w:right w:val="none" w:sz="0" w:space="0" w:color="auto"/>
                  </w:divBdr>
                  <w:divsChild>
                    <w:div w:id="779297771">
                      <w:marLeft w:val="0"/>
                      <w:marRight w:val="0"/>
                      <w:marTop w:val="0"/>
                      <w:marBottom w:val="0"/>
                      <w:divBdr>
                        <w:top w:val="none" w:sz="0" w:space="0" w:color="auto"/>
                        <w:left w:val="none" w:sz="0" w:space="0" w:color="auto"/>
                        <w:bottom w:val="none" w:sz="0" w:space="0" w:color="auto"/>
                        <w:right w:val="none" w:sz="0" w:space="0" w:color="auto"/>
                      </w:divBdr>
                    </w:div>
                  </w:divsChild>
                </w:div>
                <w:div w:id="2140684227">
                  <w:marLeft w:val="0"/>
                  <w:marRight w:val="0"/>
                  <w:marTop w:val="0"/>
                  <w:marBottom w:val="0"/>
                  <w:divBdr>
                    <w:top w:val="none" w:sz="0" w:space="0" w:color="auto"/>
                    <w:left w:val="none" w:sz="0" w:space="0" w:color="auto"/>
                    <w:bottom w:val="none" w:sz="0" w:space="0" w:color="auto"/>
                    <w:right w:val="none" w:sz="0" w:space="0" w:color="auto"/>
                  </w:divBdr>
                  <w:divsChild>
                    <w:div w:id="524173086">
                      <w:marLeft w:val="0"/>
                      <w:marRight w:val="0"/>
                      <w:marTop w:val="0"/>
                      <w:marBottom w:val="0"/>
                      <w:divBdr>
                        <w:top w:val="none" w:sz="0" w:space="0" w:color="auto"/>
                        <w:left w:val="none" w:sz="0" w:space="0" w:color="auto"/>
                        <w:bottom w:val="none" w:sz="0" w:space="0" w:color="auto"/>
                        <w:right w:val="none" w:sz="0" w:space="0" w:color="auto"/>
                      </w:divBdr>
                    </w:div>
                  </w:divsChild>
                </w:div>
                <w:div w:id="2143963060">
                  <w:marLeft w:val="0"/>
                  <w:marRight w:val="0"/>
                  <w:marTop w:val="0"/>
                  <w:marBottom w:val="0"/>
                  <w:divBdr>
                    <w:top w:val="none" w:sz="0" w:space="0" w:color="auto"/>
                    <w:left w:val="none" w:sz="0" w:space="0" w:color="auto"/>
                    <w:bottom w:val="none" w:sz="0" w:space="0" w:color="auto"/>
                    <w:right w:val="none" w:sz="0" w:space="0" w:color="auto"/>
                  </w:divBdr>
                  <w:divsChild>
                    <w:div w:id="90557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574705">
          <w:marLeft w:val="0"/>
          <w:marRight w:val="0"/>
          <w:marTop w:val="0"/>
          <w:marBottom w:val="0"/>
          <w:divBdr>
            <w:top w:val="none" w:sz="0" w:space="0" w:color="auto"/>
            <w:left w:val="none" w:sz="0" w:space="0" w:color="auto"/>
            <w:bottom w:val="none" w:sz="0" w:space="0" w:color="auto"/>
            <w:right w:val="none" w:sz="0" w:space="0" w:color="auto"/>
          </w:divBdr>
        </w:div>
        <w:div w:id="1093816184">
          <w:marLeft w:val="0"/>
          <w:marRight w:val="0"/>
          <w:marTop w:val="0"/>
          <w:marBottom w:val="0"/>
          <w:divBdr>
            <w:top w:val="none" w:sz="0" w:space="0" w:color="auto"/>
            <w:left w:val="none" w:sz="0" w:space="0" w:color="auto"/>
            <w:bottom w:val="none" w:sz="0" w:space="0" w:color="auto"/>
            <w:right w:val="none" w:sz="0" w:space="0" w:color="auto"/>
          </w:divBdr>
        </w:div>
        <w:div w:id="1160460716">
          <w:marLeft w:val="0"/>
          <w:marRight w:val="0"/>
          <w:marTop w:val="0"/>
          <w:marBottom w:val="0"/>
          <w:divBdr>
            <w:top w:val="none" w:sz="0" w:space="0" w:color="auto"/>
            <w:left w:val="none" w:sz="0" w:space="0" w:color="auto"/>
            <w:bottom w:val="none" w:sz="0" w:space="0" w:color="auto"/>
            <w:right w:val="none" w:sz="0" w:space="0" w:color="auto"/>
          </w:divBdr>
        </w:div>
        <w:div w:id="1251156238">
          <w:marLeft w:val="0"/>
          <w:marRight w:val="0"/>
          <w:marTop w:val="0"/>
          <w:marBottom w:val="0"/>
          <w:divBdr>
            <w:top w:val="none" w:sz="0" w:space="0" w:color="auto"/>
            <w:left w:val="none" w:sz="0" w:space="0" w:color="auto"/>
            <w:bottom w:val="none" w:sz="0" w:space="0" w:color="auto"/>
            <w:right w:val="none" w:sz="0" w:space="0" w:color="auto"/>
          </w:divBdr>
        </w:div>
        <w:div w:id="1267466571">
          <w:marLeft w:val="0"/>
          <w:marRight w:val="0"/>
          <w:marTop w:val="0"/>
          <w:marBottom w:val="0"/>
          <w:divBdr>
            <w:top w:val="none" w:sz="0" w:space="0" w:color="auto"/>
            <w:left w:val="none" w:sz="0" w:space="0" w:color="auto"/>
            <w:bottom w:val="none" w:sz="0" w:space="0" w:color="auto"/>
            <w:right w:val="none" w:sz="0" w:space="0" w:color="auto"/>
          </w:divBdr>
        </w:div>
        <w:div w:id="1762067440">
          <w:marLeft w:val="0"/>
          <w:marRight w:val="0"/>
          <w:marTop w:val="0"/>
          <w:marBottom w:val="0"/>
          <w:divBdr>
            <w:top w:val="none" w:sz="0" w:space="0" w:color="auto"/>
            <w:left w:val="none" w:sz="0" w:space="0" w:color="auto"/>
            <w:bottom w:val="none" w:sz="0" w:space="0" w:color="auto"/>
            <w:right w:val="none" w:sz="0" w:space="0" w:color="auto"/>
          </w:divBdr>
        </w:div>
        <w:div w:id="2003770719">
          <w:marLeft w:val="0"/>
          <w:marRight w:val="0"/>
          <w:marTop w:val="0"/>
          <w:marBottom w:val="0"/>
          <w:divBdr>
            <w:top w:val="none" w:sz="0" w:space="0" w:color="auto"/>
            <w:left w:val="none" w:sz="0" w:space="0" w:color="auto"/>
            <w:bottom w:val="none" w:sz="0" w:space="0" w:color="auto"/>
            <w:right w:val="none" w:sz="0" w:space="0" w:color="auto"/>
          </w:divBdr>
        </w:div>
      </w:divsChild>
    </w:div>
    <w:div w:id="1323267002">
      <w:bodyDiv w:val="1"/>
      <w:marLeft w:val="0"/>
      <w:marRight w:val="0"/>
      <w:marTop w:val="0"/>
      <w:marBottom w:val="0"/>
      <w:divBdr>
        <w:top w:val="none" w:sz="0" w:space="0" w:color="auto"/>
        <w:left w:val="none" w:sz="0" w:space="0" w:color="auto"/>
        <w:bottom w:val="none" w:sz="0" w:space="0" w:color="auto"/>
        <w:right w:val="none" w:sz="0" w:space="0" w:color="auto"/>
      </w:divBdr>
    </w:div>
    <w:div w:id="1328283841">
      <w:bodyDiv w:val="1"/>
      <w:marLeft w:val="0"/>
      <w:marRight w:val="0"/>
      <w:marTop w:val="0"/>
      <w:marBottom w:val="0"/>
      <w:divBdr>
        <w:top w:val="none" w:sz="0" w:space="0" w:color="auto"/>
        <w:left w:val="none" w:sz="0" w:space="0" w:color="auto"/>
        <w:bottom w:val="none" w:sz="0" w:space="0" w:color="auto"/>
        <w:right w:val="none" w:sz="0" w:space="0" w:color="auto"/>
      </w:divBdr>
    </w:div>
    <w:div w:id="1329095850">
      <w:bodyDiv w:val="1"/>
      <w:marLeft w:val="0"/>
      <w:marRight w:val="0"/>
      <w:marTop w:val="0"/>
      <w:marBottom w:val="0"/>
      <w:divBdr>
        <w:top w:val="none" w:sz="0" w:space="0" w:color="auto"/>
        <w:left w:val="none" w:sz="0" w:space="0" w:color="auto"/>
        <w:bottom w:val="none" w:sz="0" w:space="0" w:color="auto"/>
        <w:right w:val="none" w:sz="0" w:space="0" w:color="auto"/>
      </w:divBdr>
    </w:div>
    <w:div w:id="1340499893">
      <w:bodyDiv w:val="1"/>
      <w:marLeft w:val="0"/>
      <w:marRight w:val="0"/>
      <w:marTop w:val="0"/>
      <w:marBottom w:val="0"/>
      <w:divBdr>
        <w:top w:val="none" w:sz="0" w:space="0" w:color="auto"/>
        <w:left w:val="none" w:sz="0" w:space="0" w:color="auto"/>
        <w:bottom w:val="none" w:sz="0" w:space="0" w:color="auto"/>
        <w:right w:val="none" w:sz="0" w:space="0" w:color="auto"/>
      </w:divBdr>
    </w:div>
    <w:div w:id="1343623749">
      <w:bodyDiv w:val="1"/>
      <w:marLeft w:val="0"/>
      <w:marRight w:val="0"/>
      <w:marTop w:val="0"/>
      <w:marBottom w:val="0"/>
      <w:divBdr>
        <w:top w:val="none" w:sz="0" w:space="0" w:color="auto"/>
        <w:left w:val="none" w:sz="0" w:space="0" w:color="auto"/>
        <w:bottom w:val="none" w:sz="0" w:space="0" w:color="auto"/>
        <w:right w:val="none" w:sz="0" w:space="0" w:color="auto"/>
      </w:divBdr>
    </w:div>
    <w:div w:id="1343630855">
      <w:bodyDiv w:val="1"/>
      <w:marLeft w:val="0"/>
      <w:marRight w:val="0"/>
      <w:marTop w:val="0"/>
      <w:marBottom w:val="0"/>
      <w:divBdr>
        <w:top w:val="none" w:sz="0" w:space="0" w:color="auto"/>
        <w:left w:val="none" w:sz="0" w:space="0" w:color="auto"/>
        <w:bottom w:val="none" w:sz="0" w:space="0" w:color="auto"/>
        <w:right w:val="none" w:sz="0" w:space="0" w:color="auto"/>
      </w:divBdr>
    </w:div>
    <w:div w:id="1347512852">
      <w:bodyDiv w:val="1"/>
      <w:marLeft w:val="0"/>
      <w:marRight w:val="0"/>
      <w:marTop w:val="0"/>
      <w:marBottom w:val="0"/>
      <w:divBdr>
        <w:top w:val="none" w:sz="0" w:space="0" w:color="auto"/>
        <w:left w:val="none" w:sz="0" w:space="0" w:color="auto"/>
        <w:bottom w:val="none" w:sz="0" w:space="0" w:color="auto"/>
        <w:right w:val="none" w:sz="0" w:space="0" w:color="auto"/>
      </w:divBdr>
    </w:div>
    <w:div w:id="1349718682">
      <w:bodyDiv w:val="1"/>
      <w:marLeft w:val="0"/>
      <w:marRight w:val="0"/>
      <w:marTop w:val="0"/>
      <w:marBottom w:val="0"/>
      <w:divBdr>
        <w:top w:val="none" w:sz="0" w:space="0" w:color="auto"/>
        <w:left w:val="none" w:sz="0" w:space="0" w:color="auto"/>
        <w:bottom w:val="none" w:sz="0" w:space="0" w:color="auto"/>
        <w:right w:val="none" w:sz="0" w:space="0" w:color="auto"/>
      </w:divBdr>
    </w:div>
    <w:div w:id="1349791954">
      <w:bodyDiv w:val="1"/>
      <w:marLeft w:val="0"/>
      <w:marRight w:val="0"/>
      <w:marTop w:val="0"/>
      <w:marBottom w:val="0"/>
      <w:divBdr>
        <w:top w:val="none" w:sz="0" w:space="0" w:color="auto"/>
        <w:left w:val="none" w:sz="0" w:space="0" w:color="auto"/>
        <w:bottom w:val="none" w:sz="0" w:space="0" w:color="auto"/>
        <w:right w:val="none" w:sz="0" w:space="0" w:color="auto"/>
      </w:divBdr>
    </w:div>
    <w:div w:id="1351181648">
      <w:bodyDiv w:val="1"/>
      <w:marLeft w:val="0"/>
      <w:marRight w:val="0"/>
      <w:marTop w:val="0"/>
      <w:marBottom w:val="0"/>
      <w:divBdr>
        <w:top w:val="none" w:sz="0" w:space="0" w:color="auto"/>
        <w:left w:val="none" w:sz="0" w:space="0" w:color="auto"/>
        <w:bottom w:val="none" w:sz="0" w:space="0" w:color="auto"/>
        <w:right w:val="none" w:sz="0" w:space="0" w:color="auto"/>
      </w:divBdr>
    </w:div>
    <w:div w:id="1354915373">
      <w:bodyDiv w:val="1"/>
      <w:marLeft w:val="0"/>
      <w:marRight w:val="0"/>
      <w:marTop w:val="0"/>
      <w:marBottom w:val="0"/>
      <w:divBdr>
        <w:top w:val="none" w:sz="0" w:space="0" w:color="auto"/>
        <w:left w:val="none" w:sz="0" w:space="0" w:color="auto"/>
        <w:bottom w:val="none" w:sz="0" w:space="0" w:color="auto"/>
        <w:right w:val="none" w:sz="0" w:space="0" w:color="auto"/>
      </w:divBdr>
    </w:div>
    <w:div w:id="1366565453">
      <w:bodyDiv w:val="1"/>
      <w:marLeft w:val="0"/>
      <w:marRight w:val="0"/>
      <w:marTop w:val="0"/>
      <w:marBottom w:val="0"/>
      <w:divBdr>
        <w:top w:val="none" w:sz="0" w:space="0" w:color="auto"/>
        <w:left w:val="none" w:sz="0" w:space="0" w:color="auto"/>
        <w:bottom w:val="none" w:sz="0" w:space="0" w:color="auto"/>
        <w:right w:val="none" w:sz="0" w:space="0" w:color="auto"/>
      </w:divBdr>
      <w:divsChild>
        <w:div w:id="41223007">
          <w:marLeft w:val="0"/>
          <w:marRight w:val="0"/>
          <w:marTop w:val="0"/>
          <w:marBottom w:val="0"/>
          <w:divBdr>
            <w:top w:val="none" w:sz="0" w:space="0" w:color="auto"/>
            <w:left w:val="none" w:sz="0" w:space="0" w:color="auto"/>
            <w:bottom w:val="none" w:sz="0" w:space="0" w:color="auto"/>
            <w:right w:val="none" w:sz="0" w:space="0" w:color="auto"/>
          </w:divBdr>
        </w:div>
        <w:div w:id="143933454">
          <w:marLeft w:val="0"/>
          <w:marRight w:val="0"/>
          <w:marTop w:val="0"/>
          <w:marBottom w:val="0"/>
          <w:divBdr>
            <w:top w:val="none" w:sz="0" w:space="0" w:color="auto"/>
            <w:left w:val="none" w:sz="0" w:space="0" w:color="auto"/>
            <w:bottom w:val="none" w:sz="0" w:space="0" w:color="auto"/>
            <w:right w:val="none" w:sz="0" w:space="0" w:color="auto"/>
          </w:divBdr>
        </w:div>
        <w:div w:id="346755025">
          <w:marLeft w:val="0"/>
          <w:marRight w:val="0"/>
          <w:marTop w:val="0"/>
          <w:marBottom w:val="0"/>
          <w:divBdr>
            <w:top w:val="none" w:sz="0" w:space="0" w:color="auto"/>
            <w:left w:val="none" w:sz="0" w:space="0" w:color="auto"/>
            <w:bottom w:val="none" w:sz="0" w:space="0" w:color="auto"/>
            <w:right w:val="none" w:sz="0" w:space="0" w:color="auto"/>
          </w:divBdr>
        </w:div>
        <w:div w:id="531916857">
          <w:marLeft w:val="0"/>
          <w:marRight w:val="0"/>
          <w:marTop w:val="0"/>
          <w:marBottom w:val="0"/>
          <w:divBdr>
            <w:top w:val="none" w:sz="0" w:space="0" w:color="auto"/>
            <w:left w:val="none" w:sz="0" w:space="0" w:color="auto"/>
            <w:bottom w:val="none" w:sz="0" w:space="0" w:color="auto"/>
            <w:right w:val="none" w:sz="0" w:space="0" w:color="auto"/>
          </w:divBdr>
          <w:divsChild>
            <w:div w:id="1255939081">
              <w:marLeft w:val="-75"/>
              <w:marRight w:val="0"/>
              <w:marTop w:val="30"/>
              <w:marBottom w:val="30"/>
              <w:divBdr>
                <w:top w:val="none" w:sz="0" w:space="0" w:color="auto"/>
                <w:left w:val="none" w:sz="0" w:space="0" w:color="auto"/>
                <w:bottom w:val="none" w:sz="0" w:space="0" w:color="auto"/>
                <w:right w:val="none" w:sz="0" w:space="0" w:color="auto"/>
              </w:divBdr>
              <w:divsChild>
                <w:div w:id="19668173">
                  <w:marLeft w:val="0"/>
                  <w:marRight w:val="0"/>
                  <w:marTop w:val="0"/>
                  <w:marBottom w:val="0"/>
                  <w:divBdr>
                    <w:top w:val="none" w:sz="0" w:space="0" w:color="auto"/>
                    <w:left w:val="none" w:sz="0" w:space="0" w:color="auto"/>
                    <w:bottom w:val="none" w:sz="0" w:space="0" w:color="auto"/>
                    <w:right w:val="none" w:sz="0" w:space="0" w:color="auto"/>
                  </w:divBdr>
                  <w:divsChild>
                    <w:div w:id="1859348861">
                      <w:marLeft w:val="0"/>
                      <w:marRight w:val="0"/>
                      <w:marTop w:val="0"/>
                      <w:marBottom w:val="0"/>
                      <w:divBdr>
                        <w:top w:val="none" w:sz="0" w:space="0" w:color="auto"/>
                        <w:left w:val="none" w:sz="0" w:space="0" w:color="auto"/>
                        <w:bottom w:val="none" w:sz="0" w:space="0" w:color="auto"/>
                        <w:right w:val="none" w:sz="0" w:space="0" w:color="auto"/>
                      </w:divBdr>
                    </w:div>
                  </w:divsChild>
                </w:div>
                <w:div w:id="50077255">
                  <w:marLeft w:val="0"/>
                  <w:marRight w:val="0"/>
                  <w:marTop w:val="0"/>
                  <w:marBottom w:val="0"/>
                  <w:divBdr>
                    <w:top w:val="none" w:sz="0" w:space="0" w:color="auto"/>
                    <w:left w:val="none" w:sz="0" w:space="0" w:color="auto"/>
                    <w:bottom w:val="none" w:sz="0" w:space="0" w:color="auto"/>
                    <w:right w:val="none" w:sz="0" w:space="0" w:color="auto"/>
                  </w:divBdr>
                  <w:divsChild>
                    <w:div w:id="863249187">
                      <w:marLeft w:val="0"/>
                      <w:marRight w:val="0"/>
                      <w:marTop w:val="0"/>
                      <w:marBottom w:val="0"/>
                      <w:divBdr>
                        <w:top w:val="none" w:sz="0" w:space="0" w:color="auto"/>
                        <w:left w:val="none" w:sz="0" w:space="0" w:color="auto"/>
                        <w:bottom w:val="none" w:sz="0" w:space="0" w:color="auto"/>
                        <w:right w:val="none" w:sz="0" w:space="0" w:color="auto"/>
                      </w:divBdr>
                    </w:div>
                  </w:divsChild>
                </w:div>
                <w:div w:id="1053189053">
                  <w:marLeft w:val="0"/>
                  <w:marRight w:val="0"/>
                  <w:marTop w:val="0"/>
                  <w:marBottom w:val="0"/>
                  <w:divBdr>
                    <w:top w:val="none" w:sz="0" w:space="0" w:color="auto"/>
                    <w:left w:val="none" w:sz="0" w:space="0" w:color="auto"/>
                    <w:bottom w:val="none" w:sz="0" w:space="0" w:color="auto"/>
                    <w:right w:val="none" w:sz="0" w:space="0" w:color="auto"/>
                  </w:divBdr>
                  <w:divsChild>
                    <w:div w:id="658775617">
                      <w:marLeft w:val="0"/>
                      <w:marRight w:val="0"/>
                      <w:marTop w:val="0"/>
                      <w:marBottom w:val="0"/>
                      <w:divBdr>
                        <w:top w:val="none" w:sz="0" w:space="0" w:color="auto"/>
                        <w:left w:val="none" w:sz="0" w:space="0" w:color="auto"/>
                        <w:bottom w:val="none" w:sz="0" w:space="0" w:color="auto"/>
                        <w:right w:val="none" w:sz="0" w:space="0" w:color="auto"/>
                      </w:divBdr>
                    </w:div>
                  </w:divsChild>
                </w:div>
                <w:div w:id="1226337252">
                  <w:marLeft w:val="0"/>
                  <w:marRight w:val="0"/>
                  <w:marTop w:val="0"/>
                  <w:marBottom w:val="0"/>
                  <w:divBdr>
                    <w:top w:val="none" w:sz="0" w:space="0" w:color="auto"/>
                    <w:left w:val="none" w:sz="0" w:space="0" w:color="auto"/>
                    <w:bottom w:val="none" w:sz="0" w:space="0" w:color="auto"/>
                    <w:right w:val="none" w:sz="0" w:space="0" w:color="auto"/>
                  </w:divBdr>
                  <w:divsChild>
                    <w:div w:id="276522246">
                      <w:marLeft w:val="0"/>
                      <w:marRight w:val="0"/>
                      <w:marTop w:val="0"/>
                      <w:marBottom w:val="0"/>
                      <w:divBdr>
                        <w:top w:val="none" w:sz="0" w:space="0" w:color="auto"/>
                        <w:left w:val="none" w:sz="0" w:space="0" w:color="auto"/>
                        <w:bottom w:val="none" w:sz="0" w:space="0" w:color="auto"/>
                        <w:right w:val="none" w:sz="0" w:space="0" w:color="auto"/>
                      </w:divBdr>
                    </w:div>
                    <w:div w:id="1258558055">
                      <w:marLeft w:val="0"/>
                      <w:marRight w:val="0"/>
                      <w:marTop w:val="0"/>
                      <w:marBottom w:val="0"/>
                      <w:divBdr>
                        <w:top w:val="none" w:sz="0" w:space="0" w:color="auto"/>
                        <w:left w:val="none" w:sz="0" w:space="0" w:color="auto"/>
                        <w:bottom w:val="none" w:sz="0" w:space="0" w:color="auto"/>
                        <w:right w:val="none" w:sz="0" w:space="0" w:color="auto"/>
                      </w:divBdr>
                    </w:div>
                  </w:divsChild>
                </w:div>
                <w:div w:id="1448617991">
                  <w:marLeft w:val="0"/>
                  <w:marRight w:val="0"/>
                  <w:marTop w:val="0"/>
                  <w:marBottom w:val="0"/>
                  <w:divBdr>
                    <w:top w:val="none" w:sz="0" w:space="0" w:color="auto"/>
                    <w:left w:val="none" w:sz="0" w:space="0" w:color="auto"/>
                    <w:bottom w:val="none" w:sz="0" w:space="0" w:color="auto"/>
                    <w:right w:val="none" w:sz="0" w:space="0" w:color="auto"/>
                  </w:divBdr>
                  <w:divsChild>
                    <w:div w:id="77799655">
                      <w:marLeft w:val="0"/>
                      <w:marRight w:val="0"/>
                      <w:marTop w:val="0"/>
                      <w:marBottom w:val="0"/>
                      <w:divBdr>
                        <w:top w:val="none" w:sz="0" w:space="0" w:color="auto"/>
                        <w:left w:val="none" w:sz="0" w:space="0" w:color="auto"/>
                        <w:bottom w:val="none" w:sz="0" w:space="0" w:color="auto"/>
                        <w:right w:val="none" w:sz="0" w:space="0" w:color="auto"/>
                      </w:divBdr>
                    </w:div>
                  </w:divsChild>
                </w:div>
                <w:div w:id="1831141701">
                  <w:marLeft w:val="0"/>
                  <w:marRight w:val="0"/>
                  <w:marTop w:val="0"/>
                  <w:marBottom w:val="0"/>
                  <w:divBdr>
                    <w:top w:val="none" w:sz="0" w:space="0" w:color="auto"/>
                    <w:left w:val="none" w:sz="0" w:space="0" w:color="auto"/>
                    <w:bottom w:val="none" w:sz="0" w:space="0" w:color="auto"/>
                    <w:right w:val="none" w:sz="0" w:space="0" w:color="auto"/>
                  </w:divBdr>
                  <w:divsChild>
                    <w:div w:id="179513703">
                      <w:marLeft w:val="0"/>
                      <w:marRight w:val="0"/>
                      <w:marTop w:val="0"/>
                      <w:marBottom w:val="0"/>
                      <w:divBdr>
                        <w:top w:val="none" w:sz="0" w:space="0" w:color="auto"/>
                        <w:left w:val="none" w:sz="0" w:space="0" w:color="auto"/>
                        <w:bottom w:val="none" w:sz="0" w:space="0" w:color="auto"/>
                        <w:right w:val="none" w:sz="0" w:space="0" w:color="auto"/>
                      </w:divBdr>
                    </w:div>
                  </w:divsChild>
                </w:div>
                <w:div w:id="1836653141">
                  <w:marLeft w:val="0"/>
                  <w:marRight w:val="0"/>
                  <w:marTop w:val="0"/>
                  <w:marBottom w:val="0"/>
                  <w:divBdr>
                    <w:top w:val="none" w:sz="0" w:space="0" w:color="auto"/>
                    <w:left w:val="none" w:sz="0" w:space="0" w:color="auto"/>
                    <w:bottom w:val="none" w:sz="0" w:space="0" w:color="auto"/>
                    <w:right w:val="none" w:sz="0" w:space="0" w:color="auto"/>
                  </w:divBdr>
                  <w:divsChild>
                    <w:div w:id="1977488692">
                      <w:marLeft w:val="0"/>
                      <w:marRight w:val="0"/>
                      <w:marTop w:val="0"/>
                      <w:marBottom w:val="0"/>
                      <w:divBdr>
                        <w:top w:val="none" w:sz="0" w:space="0" w:color="auto"/>
                        <w:left w:val="none" w:sz="0" w:space="0" w:color="auto"/>
                        <w:bottom w:val="none" w:sz="0" w:space="0" w:color="auto"/>
                        <w:right w:val="none" w:sz="0" w:space="0" w:color="auto"/>
                      </w:divBdr>
                    </w:div>
                  </w:divsChild>
                </w:div>
                <w:div w:id="1991901738">
                  <w:marLeft w:val="0"/>
                  <w:marRight w:val="0"/>
                  <w:marTop w:val="0"/>
                  <w:marBottom w:val="0"/>
                  <w:divBdr>
                    <w:top w:val="none" w:sz="0" w:space="0" w:color="auto"/>
                    <w:left w:val="none" w:sz="0" w:space="0" w:color="auto"/>
                    <w:bottom w:val="none" w:sz="0" w:space="0" w:color="auto"/>
                    <w:right w:val="none" w:sz="0" w:space="0" w:color="auto"/>
                  </w:divBdr>
                  <w:divsChild>
                    <w:div w:id="106628846">
                      <w:marLeft w:val="0"/>
                      <w:marRight w:val="0"/>
                      <w:marTop w:val="0"/>
                      <w:marBottom w:val="0"/>
                      <w:divBdr>
                        <w:top w:val="none" w:sz="0" w:space="0" w:color="auto"/>
                        <w:left w:val="none" w:sz="0" w:space="0" w:color="auto"/>
                        <w:bottom w:val="none" w:sz="0" w:space="0" w:color="auto"/>
                        <w:right w:val="none" w:sz="0" w:space="0" w:color="auto"/>
                      </w:divBdr>
                    </w:div>
                    <w:div w:id="1727795885">
                      <w:marLeft w:val="0"/>
                      <w:marRight w:val="0"/>
                      <w:marTop w:val="0"/>
                      <w:marBottom w:val="0"/>
                      <w:divBdr>
                        <w:top w:val="none" w:sz="0" w:space="0" w:color="auto"/>
                        <w:left w:val="none" w:sz="0" w:space="0" w:color="auto"/>
                        <w:bottom w:val="none" w:sz="0" w:space="0" w:color="auto"/>
                        <w:right w:val="none" w:sz="0" w:space="0" w:color="auto"/>
                      </w:divBdr>
                    </w:div>
                    <w:div w:id="1777141373">
                      <w:marLeft w:val="0"/>
                      <w:marRight w:val="0"/>
                      <w:marTop w:val="0"/>
                      <w:marBottom w:val="0"/>
                      <w:divBdr>
                        <w:top w:val="none" w:sz="0" w:space="0" w:color="auto"/>
                        <w:left w:val="none" w:sz="0" w:space="0" w:color="auto"/>
                        <w:bottom w:val="none" w:sz="0" w:space="0" w:color="auto"/>
                        <w:right w:val="none" w:sz="0" w:space="0" w:color="auto"/>
                      </w:divBdr>
                    </w:div>
                  </w:divsChild>
                </w:div>
                <w:div w:id="2036148267">
                  <w:marLeft w:val="0"/>
                  <w:marRight w:val="0"/>
                  <w:marTop w:val="0"/>
                  <w:marBottom w:val="0"/>
                  <w:divBdr>
                    <w:top w:val="none" w:sz="0" w:space="0" w:color="auto"/>
                    <w:left w:val="none" w:sz="0" w:space="0" w:color="auto"/>
                    <w:bottom w:val="none" w:sz="0" w:space="0" w:color="auto"/>
                    <w:right w:val="none" w:sz="0" w:space="0" w:color="auto"/>
                  </w:divBdr>
                  <w:divsChild>
                    <w:div w:id="894466410">
                      <w:marLeft w:val="0"/>
                      <w:marRight w:val="0"/>
                      <w:marTop w:val="0"/>
                      <w:marBottom w:val="0"/>
                      <w:divBdr>
                        <w:top w:val="none" w:sz="0" w:space="0" w:color="auto"/>
                        <w:left w:val="none" w:sz="0" w:space="0" w:color="auto"/>
                        <w:bottom w:val="none" w:sz="0" w:space="0" w:color="auto"/>
                        <w:right w:val="none" w:sz="0" w:space="0" w:color="auto"/>
                      </w:divBdr>
                    </w:div>
                  </w:divsChild>
                </w:div>
                <w:div w:id="2057314012">
                  <w:marLeft w:val="0"/>
                  <w:marRight w:val="0"/>
                  <w:marTop w:val="0"/>
                  <w:marBottom w:val="0"/>
                  <w:divBdr>
                    <w:top w:val="none" w:sz="0" w:space="0" w:color="auto"/>
                    <w:left w:val="none" w:sz="0" w:space="0" w:color="auto"/>
                    <w:bottom w:val="none" w:sz="0" w:space="0" w:color="auto"/>
                    <w:right w:val="none" w:sz="0" w:space="0" w:color="auto"/>
                  </w:divBdr>
                  <w:divsChild>
                    <w:div w:id="282032580">
                      <w:marLeft w:val="0"/>
                      <w:marRight w:val="0"/>
                      <w:marTop w:val="0"/>
                      <w:marBottom w:val="0"/>
                      <w:divBdr>
                        <w:top w:val="none" w:sz="0" w:space="0" w:color="auto"/>
                        <w:left w:val="none" w:sz="0" w:space="0" w:color="auto"/>
                        <w:bottom w:val="none" w:sz="0" w:space="0" w:color="auto"/>
                        <w:right w:val="none" w:sz="0" w:space="0" w:color="auto"/>
                      </w:divBdr>
                    </w:div>
                    <w:div w:id="324554962">
                      <w:marLeft w:val="0"/>
                      <w:marRight w:val="0"/>
                      <w:marTop w:val="0"/>
                      <w:marBottom w:val="0"/>
                      <w:divBdr>
                        <w:top w:val="none" w:sz="0" w:space="0" w:color="auto"/>
                        <w:left w:val="none" w:sz="0" w:space="0" w:color="auto"/>
                        <w:bottom w:val="none" w:sz="0" w:space="0" w:color="auto"/>
                        <w:right w:val="none" w:sz="0" w:space="0" w:color="auto"/>
                      </w:divBdr>
                    </w:div>
                    <w:div w:id="850950005">
                      <w:marLeft w:val="0"/>
                      <w:marRight w:val="0"/>
                      <w:marTop w:val="0"/>
                      <w:marBottom w:val="0"/>
                      <w:divBdr>
                        <w:top w:val="none" w:sz="0" w:space="0" w:color="auto"/>
                        <w:left w:val="none" w:sz="0" w:space="0" w:color="auto"/>
                        <w:bottom w:val="none" w:sz="0" w:space="0" w:color="auto"/>
                        <w:right w:val="none" w:sz="0" w:space="0" w:color="auto"/>
                      </w:divBdr>
                    </w:div>
                    <w:div w:id="1875456097">
                      <w:marLeft w:val="0"/>
                      <w:marRight w:val="0"/>
                      <w:marTop w:val="0"/>
                      <w:marBottom w:val="0"/>
                      <w:divBdr>
                        <w:top w:val="none" w:sz="0" w:space="0" w:color="auto"/>
                        <w:left w:val="none" w:sz="0" w:space="0" w:color="auto"/>
                        <w:bottom w:val="none" w:sz="0" w:space="0" w:color="auto"/>
                        <w:right w:val="none" w:sz="0" w:space="0" w:color="auto"/>
                      </w:divBdr>
                    </w:div>
                  </w:divsChild>
                </w:div>
                <w:div w:id="2084182481">
                  <w:marLeft w:val="0"/>
                  <w:marRight w:val="0"/>
                  <w:marTop w:val="0"/>
                  <w:marBottom w:val="0"/>
                  <w:divBdr>
                    <w:top w:val="none" w:sz="0" w:space="0" w:color="auto"/>
                    <w:left w:val="none" w:sz="0" w:space="0" w:color="auto"/>
                    <w:bottom w:val="none" w:sz="0" w:space="0" w:color="auto"/>
                    <w:right w:val="none" w:sz="0" w:space="0" w:color="auto"/>
                  </w:divBdr>
                  <w:divsChild>
                    <w:div w:id="922376120">
                      <w:marLeft w:val="0"/>
                      <w:marRight w:val="0"/>
                      <w:marTop w:val="0"/>
                      <w:marBottom w:val="0"/>
                      <w:divBdr>
                        <w:top w:val="none" w:sz="0" w:space="0" w:color="auto"/>
                        <w:left w:val="none" w:sz="0" w:space="0" w:color="auto"/>
                        <w:bottom w:val="none" w:sz="0" w:space="0" w:color="auto"/>
                        <w:right w:val="none" w:sz="0" w:space="0" w:color="auto"/>
                      </w:divBdr>
                    </w:div>
                    <w:div w:id="1204365741">
                      <w:marLeft w:val="0"/>
                      <w:marRight w:val="0"/>
                      <w:marTop w:val="0"/>
                      <w:marBottom w:val="0"/>
                      <w:divBdr>
                        <w:top w:val="none" w:sz="0" w:space="0" w:color="auto"/>
                        <w:left w:val="none" w:sz="0" w:space="0" w:color="auto"/>
                        <w:bottom w:val="none" w:sz="0" w:space="0" w:color="auto"/>
                        <w:right w:val="none" w:sz="0" w:space="0" w:color="auto"/>
                      </w:divBdr>
                    </w:div>
                    <w:div w:id="200307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100022">
          <w:marLeft w:val="0"/>
          <w:marRight w:val="0"/>
          <w:marTop w:val="0"/>
          <w:marBottom w:val="0"/>
          <w:divBdr>
            <w:top w:val="none" w:sz="0" w:space="0" w:color="auto"/>
            <w:left w:val="none" w:sz="0" w:space="0" w:color="auto"/>
            <w:bottom w:val="none" w:sz="0" w:space="0" w:color="auto"/>
            <w:right w:val="none" w:sz="0" w:space="0" w:color="auto"/>
          </w:divBdr>
        </w:div>
        <w:div w:id="769736687">
          <w:marLeft w:val="0"/>
          <w:marRight w:val="0"/>
          <w:marTop w:val="0"/>
          <w:marBottom w:val="0"/>
          <w:divBdr>
            <w:top w:val="none" w:sz="0" w:space="0" w:color="auto"/>
            <w:left w:val="none" w:sz="0" w:space="0" w:color="auto"/>
            <w:bottom w:val="none" w:sz="0" w:space="0" w:color="auto"/>
            <w:right w:val="none" w:sz="0" w:space="0" w:color="auto"/>
          </w:divBdr>
        </w:div>
        <w:div w:id="942226930">
          <w:marLeft w:val="0"/>
          <w:marRight w:val="0"/>
          <w:marTop w:val="0"/>
          <w:marBottom w:val="0"/>
          <w:divBdr>
            <w:top w:val="none" w:sz="0" w:space="0" w:color="auto"/>
            <w:left w:val="none" w:sz="0" w:space="0" w:color="auto"/>
            <w:bottom w:val="none" w:sz="0" w:space="0" w:color="auto"/>
            <w:right w:val="none" w:sz="0" w:space="0" w:color="auto"/>
          </w:divBdr>
        </w:div>
        <w:div w:id="1030106693">
          <w:marLeft w:val="0"/>
          <w:marRight w:val="0"/>
          <w:marTop w:val="0"/>
          <w:marBottom w:val="0"/>
          <w:divBdr>
            <w:top w:val="none" w:sz="0" w:space="0" w:color="auto"/>
            <w:left w:val="none" w:sz="0" w:space="0" w:color="auto"/>
            <w:bottom w:val="none" w:sz="0" w:space="0" w:color="auto"/>
            <w:right w:val="none" w:sz="0" w:space="0" w:color="auto"/>
          </w:divBdr>
        </w:div>
        <w:div w:id="1086608321">
          <w:marLeft w:val="0"/>
          <w:marRight w:val="0"/>
          <w:marTop w:val="0"/>
          <w:marBottom w:val="0"/>
          <w:divBdr>
            <w:top w:val="none" w:sz="0" w:space="0" w:color="auto"/>
            <w:left w:val="none" w:sz="0" w:space="0" w:color="auto"/>
            <w:bottom w:val="none" w:sz="0" w:space="0" w:color="auto"/>
            <w:right w:val="none" w:sz="0" w:space="0" w:color="auto"/>
          </w:divBdr>
        </w:div>
        <w:div w:id="1479882866">
          <w:marLeft w:val="0"/>
          <w:marRight w:val="0"/>
          <w:marTop w:val="0"/>
          <w:marBottom w:val="0"/>
          <w:divBdr>
            <w:top w:val="none" w:sz="0" w:space="0" w:color="auto"/>
            <w:left w:val="none" w:sz="0" w:space="0" w:color="auto"/>
            <w:bottom w:val="none" w:sz="0" w:space="0" w:color="auto"/>
            <w:right w:val="none" w:sz="0" w:space="0" w:color="auto"/>
          </w:divBdr>
        </w:div>
        <w:div w:id="1563365773">
          <w:marLeft w:val="0"/>
          <w:marRight w:val="0"/>
          <w:marTop w:val="0"/>
          <w:marBottom w:val="0"/>
          <w:divBdr>
            <w:top w:val="none" w:sz="0" w:space="0" w:color="auto"/>
            <w:left w:val="none" w:sz="0" w:space="0" w:color="auto"/>
            <w:bottom w:val="none" w:sz="0" w:space="0" w:color="auto"/>
            <w:right w:val="none" w:sz="0" w:space="0" w:color="auto"/>
          </w:divBdr>
        </w:div>
        <w:div w:id="1702240216">
          <w:marLeft w:val="0"/>
          <w:marRight w:val="0"/>
          <w:marTop w:val="0"/>
          <w:marBottom w:val="0"/>
          <w:divBdr>
            <w:top w:val="none" w:sz="0" w:space="0" w:color="auto"/>
            <w:left w:val="none" w:sz="0" w:space="0" w:color="auto"/>
            <w:bottom w:val="none" w:sz="0" w:space="0" w:color="auto"/>
            <w:right w:val="none" w:sz="0" w:space="0" w:color="auto"/>
          </w:divBdr>
        </w:div>
        <w:div w:id="1802843641">
          <w:marLeft w:val="0"/>
          <w:marRight w:val="0"/>
          <w:marTop w:val="0"/>
          <w:marBottom w:val="0"/>
          <w:divBdr>
            <w:top w:val="none" w:sz="0" w:space="0" w:color="auto"/>
            <w:left w:val="none" w:sz="0" w:space="0" w:color="auto"/>
            <w:bottom w:val="none" w:sz="0" w:space="0" w:color="auto"/>
            <w:right w:val="none" w:sz="0" w:space="0" w:color="auto"/>
          </w:divBdr>
        </w:div>
        <w:div w:id="1934627183">
          <w:marLeft w:val="0"/>
          <w:marRight w:val="0"/>
          <w:marTop w:val="0"/>
          <w:marBottom w:val="0"/>
          <w:divBdr>
            <w:top w:val="none" w:sz="0" w:space="0" w:color="auto"/>
            <w:left w:val="none" w:sz="0" w:space="0" w:color="auto"/>
            <w:bottom w:val="none" w:sz="0" w:space="0" w:color="auto"/>
            <w:right w:val="none" w:sz="0" w:space="0" w:color="auto"/>
          </w:divBdr>
        </w:div>
        <w:div w:id="2094234922">
          <w:marLeft w:val="0"/>
          <w:marRight w:val="0"/>
          <w:marTop w:val="0"/>
          <w:marBottom w:val="0"/>
          <w:divBdr>
            <w:top w:val="none" w:sz="0" w:space="0" w:color="auto"/>
            <w:left w:val="none" w:sz="0" w:space="0" w:color="auto"/>
            <w:bottom w:val="none" w:sz="0" w:space="0" w:color="auto"/>
            <w:right w:val="none" w:sz="0" w:space="0" w:color="auto"/>
          </w:divBdr>
          <w:divsChild>
            <w:div w:id="1350792197">
              <w:marLeft w:val="-75"/>
              <w:marRight w:val="0"/>
              <w:marTop w:val="30"/>
              <w:marBottom w:val="30"/>
              <w:divBdr>
                <w:top w:val="none" w:sz="0" w:space="0" w:color="auto"/>
                <w:left w:val="none" w:sz="0" w:space="0" w:color="auto"/>
                <w:bottom w:val="none" w:sz="0" w:space="0" w:color="auto"/>
                <w:right w:val="none" w:sz="0" w:space="0" w:color="auto"/>
              </w:divBdr>
              <w:divsChild>
                <w:div w:id="2705592">
                  <w:marLeft w:val="0"/>
                  <w:marRight w:val="0"/>
                  <w:marTop w:val="0"/>
                  <w:marBottom w:val="0"/>
                  <w:divBdr>
                    <w:top w:val="none" w:sz="0" w:space="0" w:color="auto"/>
                    <w:left w:val="none" w:sz="0" w:space="0" w:color="auto"/>
                    <w:bottom w:val="none" w:sz="0" w:space="0" w:color="auto"/>
                    <w:right w:val="none" w:sz="0" w:space="0" w:color="auto"/>
                  </w:divBdr>
                  <w:divsChild>
                    <w:div w:id="422457064">
                      <w:marLeft w:val="0"/>
                      <w:marRight w:val="0"/>
                      <w:marTop w:val="0"/>
                      <w:marBottom w:val="0"/>
                      <w:divBdr>
                        <w:top w:val="none" w:sz="0" w:space="0" w:color="auto"/>
                        <w:left w:val="none" w:sz="0" w:space="0" w:color="auto"/>
                        <w:bottom w:val="none" w:sz="0" w:space="0" w:color="auto"/>
                        <w:right w:val="none" w:sz="0" w:space="0" w:color="auto"/>
                      </w:divBdr>
                    </w:div>
                  </w:divsChild>
                </w:div>
                <w:div w:id="133258712">
                  <w:marLeft w:val="0"/>
                  <w:marRight w:val="0"/>
                  <w:marTop w:val="0"/>
                  <w:marBottom w:val="0"/>
                  <w:divBdr>
                    <w:top w:val="none" w:sz="0" w:space="0" w:color="auto"/>
                    <w:left w:val="none" w:sz="0" w:space="0" w:color="auto"/>
                    <w:bottom w:val="none" w:sz="0" w:space="0" w:color="auto"/>
                    <w:right w:val="none" w:sz="0" w:space="0" w:color="auto"/>
                  </w:divBdr>
                  <w:divsChild>
                    <w:div w:id="1303390972">
                      <w:marLeft w:val="0"/>
                      <w:marRight w:val="0"/>
                      <w:marTop w:val="0"/>
                      <w:marBottom w:val="0"/>
                      <w:divBdr>
                        <w:top w:val="none" w:sz="0" w:space="0" w:color="auto"/>
                        <w:left w:val="none" w:sz="0" w:space="0" w:color="auto"/>
                        <w:bottom w:val="none" w:sz="0" w:space="0" w:color="auto"/>
                        <w:right w:val="none" w:sz="0" w:space="0" w:color="auto"/>
                      </w:divBdr>
                    </w:div>
                  </w:divsChild>
                </w:div>
                <w:div w:id="432015464">
                  <w:marLeft w:val="0"/>
                  <w:marRight w:val="0"/>
                  <w:marTop w:val="0"/>
                  <w:marBottom w:val="0"/>
                  <w:divBdr>
                    <w:top w:val="none" w:sz="0" w:space="0" w:color="auto"/>
                    <w:left w:val="none" w:sz="0" w:space="0" w:color="auto"/>
                    <w:bottom w:val="none" w:sz="0" w:space="0" w:color="auto"/>
                    <w:right w:val="none" w:sz="0" w:space="0" w:color="auto"/>
                  </w:divBdr>
                  <w:divsChild>
                    <w:div w:id="1077750687">
                      <w:marLeft w:val="0"/>
                      <w:marRight w:val="0"/>
                      <w:marTop w:val="0"/>
                      <w:marBottom w:val="0"/>
                      <w:divBdr>
                        <w:top w:val="none" w:sz="0" w:space="0" w:color="auto"/>
                        <w:left w:val="none" w:sz="0" w:space="0" w:color="auto"/>
                        <w:bottom w:val="none" w:sz="0" w:space="0" w:color="auto"/>
                        <w:right w:val="none" w:sz="0" w:space="0" w:color="auto"/>
                      </w:divBdr>
                    </w:div>
                  </w:divsChild>
                </w:div>
                <w:div w:id="768502232">
                  <w:marLeft w:val="0"/>
                  <w:marRight w:val="0"/>
                  <w:marTop w:val="0"/>
                  <w:marBottom w:val="0"/>
                  <w:divBdr>
                    <w:top w:val="none" w:sz="0" w:space="0" w:color="auto"/>
                    <w:left w:val="none" w:sz="0" w:space="0" w:color="auto"/>
                    <w:bottom w:val="none" w:sz="0" w:space="0" w:color="auto"/>
                    <w:right w:val="none" w:sz="0" w:space="0" w:color="auto"/>
                  </w:divBdr>
                  <w:divsChild>
                    <w:div w:id="741561081">
                      <w:marLeft w:val="0"/>
                      <w:marRight w:val="0"/>
                      <w:marTop w:val="0"/>
                      <w:marBottom w:val="0"/>
                      <w:divBdr>
                        <w:top w:val="none" w:sz="0" w:space="0" w:color="auto"/>
                        <w:left w:val="none" w:sz="0" w:space="0" w:color="auto"/>
                        <w:bottom w:val="none" w:sz="0" w:space="0" w:color="auto"/>
                        <w:right w:val="none" w:sz="0" w:space="0" w:color="auto"/>
                      </w:divBdr>
                    </w:div>
                  </w:divsChild>
                </w:div>
                <w:div w:id="889996359">
                  <w:marLeft w:val="0"/>
                  <w:marRight w:val="0"/>
                  <w:marTop w:val="0"/>
                  <w:marBottom w:val="0"/>
                  <w:divBdr>
                    <w:top w:val="none" w:sz="0" w:space="0" w:color="auto"/>
                    <w:left w:val="none" w:sz="0" w:space="0" w:color="auto"/>
                    <w:bottom w:val="none" w:sz="0" w:space="0" w:color="auto"/>
                    <w:right w:val="none" w:sz="0" w:space="0" w:color="auto"/>
                  </w:divBdr>
                  <w:divsChild>
                    <w:div w:id="1726101873">
                      <w:marLeft w:val="0"/>
                      <w:marRight w:val="0"/>
                      <w:marTop w:val="0"/>
                      <w:marBottom w:val="0"/>
                      <w:divBdr>
                        <w:top w:val="none" w:sz="0" w:space="0" w:color="auto"/>
                        <w:left w:val="none" w:sz="0" w:space="0" w:color="auto"/>
                        <w:bottom w:val="none" w:sz="0" w:space="0" w:color="auto"/>
                        <w:right w:val="none" w:sz="0" w:space="0" w:color="auto"/>
                      </w:divBdr>
                    </w:div>
                  </w:divsChild>
                </w:div>
                <w:div w:id="962886456">
                  <w:marLeft w:val="0"/>
                  <w:marRight w:val="0"/>
                  <w:marTop w:val="0"/>
                  <w:marBottom w:val="0"/>
                  <w:divBdr>
                    <w:top w:val="none" w:sz="0" w:space="0" w:color="auto"/>
                    <w:left w:val="none" w:sz="0" w:space="0" w:color="auto"/>
                    <w:bottom w:val="none" w:sz="0" w:space="0" w:color="auto"/>
                    <w:right w:val="none" w:sz="0" w:space="0" w:color="auto"/>
                  </w:divBdr>
                  <w:divsChild>
                    <w:div w:id="2008827990">
                      <w:marLeft w:val="0"/>
                      <w:marRight w:val="0"/>
                      <w:marTop w:val="0"/>
                      <w:marBottom w:val="0"/>
                      <w:divBdr>
                        <w:top w:val="none" w:sz="0" w:space="0" w:color="auto"/>
                        <w:left w:val="none" w:sz="0" w:space="0" w:color="auto"/>
                        <w:bottom w:val="none" w:sz="0" w:space="0" w:color="auto"/>
                        <w:right w:val="none" w:sz="0" w:space="0" w:color="auto"/>
                      </w:divBdr>
                    </w:div>
                  </w:divsChild>
                </w:div>
                <w:div w:id="1053430300">
                  <w:marLeft w:val="0"/>
                  <w:marRight w:val="0"/>
                  <w:marTop w:val="0"/>
                  <w:marBottom w:val="0"/>
                  <w:divBdr>
                    <w:top w:val="none" w:sz="0" w:space="0" w:color="auto"/>
                    <w:left w:val="none" w:sz="0" w:space="0" w:color="auto"/>
                    <w:bottom w:val="none" w:sz="0" w:space="0" w:color="auto"/>
                    <w:right w:val="none" w:sz="0" w:space="0" w:color="auto"/>
                  </w:divBdr>
                  <w:divsChild>
                    <w:div w:id="980616497">
                      <w:marLeft w:val="0"/>
                      <w:marRight w:val="0"/>
                      <w:marTop w:val="0"/>
                      <w:marBottom w:val="0"/>
                      <w:divBdr>
                        <w:top w:val="none" w:sz="0" w:space="0" w:color="auto"/>
                        <w:left w:val="none" w:sz="0" w:space="0" w:color="auto"/>
                        <w:bottom w:val="none" w:sz="0" w:space="0" w:color="auto"/>
                        <w:right w:val="none" w:sz="0" w:space="0" w:color="auto"/>
                      </w:divBdr>
                    </w:div>
                  </w:divsChild>
                </w:div>
                <w:div w:id="1216232835">
                  <w:marLeft w:val="0"/>
                  <w:marRight w:val="0"/>
                  <w:marTop w:val="0"/>
                  <w:marBottom w:val="0"/>
                  <w:divBdr>
                    <w:top w:val="none" w:sz="0" w:space="0" w:color="auto"/>
                    <w:left w:val="none" w:sz="0" w:space="0" w:color="auto"/>
                    <w:bottom w:val="none" w:sz="0" w:space="0" w:color="auto"/>
                    <w:right w:val="none" w:sz="0" w:space="0" w:color="auto"/>
                  </w:divBdr>
                  <w:divsChild>
                    <w:div w:id="2133284555">
                      <w:marLeft w:val="0"/>
                      <w:marRight w:val="0"/>
                      <w:marTop w:val="0"/>
                      <w:marBottom w:val="0"/>
                      <w:divBdr>
                        <w:top w:val="none" w:sz="0" w:space="0" w:color="auto"/>
                        <w:left w:val="none" w:sz="0" w:space="0" w:color="auto"/>
                        <w:bottom w:val="none" w:sz="0" w:space="0" w:color="auto"/>
                        <w:right w:val="none" w:sz="0" w:space="0" w:color="auto"/>
                      </w:divBdr>
                    </w:div>
                  </w:divsChild>
                </w:div>
                <w:div w:id="1259605007">
                  <w:marLeft w:val="0"/>
                  <w:marRight w:val="0"/>
                  <w:marTop w:val="0"/>
                  <w:marBottom w:val="0"/>
                  <w:divBdr>
                    <w:top w:val="none" w:sz="0" w:space="0" w:color="auto"/>
                    <w:left w:val="none" w:sz="0" w:space="0" w:color="auto"/>
                    <w:bottom w:val="none" w:sz="0" w:space="0" w:color="auto"/>
                    <w:right w:val="none" w:sz="0" w:space="0" w:color="auto"/>
                  </w:divBdr>
                  <w:divsChild>
                    <w:div w:id="1754861901">
                      <w:marLeft w:val="0"/>
                      <w:marRight w:val="0"/>
                      <w:marTop w:val="0"/>
                      <w:marBottom w:val="0"/>
                      <w:divBdr>
                        <w:top w:val="none" w:sz="0" w:space="0" w:color="auto"/>
                        <w:left w:val="none" w:sz="0" w:space="0" w:color="auto"/>
                        <w:bottom w:val="none" w:sz="0" w:space="0" w:color="auto"/>
                        <w:right w:val="none" w:sz="0" w:space="0" w:color="auto"/>
                      </w:divBdr>
                    </w:div>
                  </w:divsChild>
                </w:div>
                <w:div w:id="1729955161">
                  <w:marLeft w:val="0"/>
                  <w:marRight w:val="0"/>
                  <w:marTop w:val="0"/>
                  <w:marBottom w:val="0"/>
                  <w:divBdr>
                    <w:top w:val="none" w:sz="0" w:space="0" w:color="auto"/>
                    <w:left w:val="none" w:sz="0" w:space="0" w:color="auto"/>
                    <w:bottom w:val="none" w:sz="0" w:space="0" w:color="auto"/>
                    <w:right w:val="none" w:sz="0" w:space="0" w:color="auto"/>
                  </w:divBdr>
                  <w:divsChild>
                    <w:div w:id="1637762823">
                      <w:marLeft w:val="0"/>
                      <w:marRight w:val="0"/>
                      <w:marTop w:val="0"/>
                      <w:marBottom w:val="0"/>
                      <w:divBdr>
                        <w:top w:val="none" w:sz="0" w:space="0" w:color="auto"/>
                        <w:left w:val="none" w:sz="0" w:space="0" w:color="auto"/>
                        <w:bottom w:val="none" w:sz="0" w:space="0" w:color="auto"/>
                        <w:right w:val="none" w:sz="0" w:space="0" w:color="auto"/>
                      </w:divBdr>
                    </w:div>
                  </w:divsChild>
                </w:div>
                <w:div w:id="1872957561">
                  <w:marLeft w:val="0"/>
                  <w:marRight w:val="0"/>
                  <w:marTop w:val="0"/>
                  <w:marBottom w:val="0"/>
                  <w:divBdr>
                    <w:top w:val="none" w:sz="0" w:space="0" w:color="auto"/>
                    <w:left w:val="none" w:sz="0" w:space="0" w:color="auto"/>
                    <w:bottom w:val="none" w:sz="0" w:space="0" w:color="auto"/>
                    <w:right w:val="none" w:sz="0" w:space="0" w:color="auto"/>
                  </w:divBdr>
                  <w:divsChild>
                    <w:div w:id="507402259">
                      <w:marLeft w:val="0"/>
                      <w:marRight w:val="0"/>
                      <w:marTop w:val="0"/>
                      <w:marBottom w:val="0"/>
                      <w:divBdr>
                        <w:top w:val="none" w:sz="0" w:space="0" w:color="auto"/>
                        <w:left w:val="none" w:sz="0" w:space="0" w:color="auto"/>
                        <w:bottom w:val="none" w:sz="0" w:space="0" w:color="auto"/>
                        <w:right w:val="none" w:sz="0" w:space="0" w:color="auto"/>
                      </w:divBdr>
                    </w:div>
                  </w:divsChild>
                </w:div>
                <w:div w:id="1927886064">
                  <w:marLeft w:val="0"/>
                  <w:marRight w:val="0"/>
                  <w:marTop w:val="0"/>
                  <w:marBottom w:val="0"/>
                  <w:divBdr>
                    <w:top w:val="none" w:sz="0" w:space="0" w:color="auto"/>
                    <w:left w:val="none" w:sz="0" w:space="0" w:color="auto"/>
                    <w:bottom w:val="none" w:sz="0" w:space="0" w:color="auto"/>
                    <w:right w:val="none" w:sz="0" w:space="0" w:color="auto"/>
                  </w:divBdr>
                  <w:divsChild>
                    <w:div w:id="851989990">
                      <w:marLeft w:val="0"/>
                      <w:marRight w:val="0"/>
                      <w:marTop w:val="0"/>
                      <w:marBottom w:val="0"/>
                      <w:divBdr>
                        <w:top w:val="none" w:sz="0" w:space="0" w:color="auto"/>
                        <w:left w:val="none" w:sz="0" w:space="0" w:color="auto"/>
                        <w:bottom w:val="none" w:sz="0" w:space="0" w:color="auto"/>
                        <w:right w:val="none" w:sz="0" w:space="0" w:color="auto"/>
                      </w:divBdr>
                    </w:div>
                  </w:divsChild>
                </w:div>
                <w:div w:id="1987466976">
                  <w:marLeft w:val="0"/>
                  <w:marRight w:val="0"/>
                  <w:marTop w:val="0"/>
                  <w:marBottom w:val="0"/>
                  <w:divBdr>
                    <w:top w:val="none" w:sz="0" w:space="0" w:color="auto"/>
                    <w:left w:val="none" w:sz="0" w:space="0" w:color="auto"/>
                    <w:bottom w:val="none" w:sz="0" w:space="0" w:color="auto"/>
                    <w:right w:val="none" w:sz="0" w:space="0" w:color="auto"/>
                  </w:divBdr>
                  <w:divsChild>
                    <w:div w:id="1407219283">
                      <w:marLeft w:val="0"/>
                      <w:marRight w:val="0"/>
                      <w:marTop w:val="0"/>
                      <w:marBottom w:val="0"/>
                      <w:divBdr>
                        <w:top w:val="none" w:sz="0" w:space="0" w:color="auto"/>
                        <w:left w:val="none" w:sz="0" w:space="0" w:color="auto"/>
                        <w:bottom w:val="none" w:sz="0" w:space="0" w:color="auto"/>
                        <w:right w:val="none" w:sz="0" w:space="0" w:color="auto"/>
                      </w:divBdr>
                    </w:div>
                  </w:divsChild>
                </w:div>
                <w:div w:id="2032024668">
                  <w:marLeft w:val="0"/>
                  <w:marRight w:val="0"/>
                  <w:marTop w:val="0"/>
                  <w:marBottom w:val="0"/>
                  <w:divBdr>
                    <w:top w:val="none" w:sz="0" w:space="0" w:color="auto"/>
                    <w:left w:val="none" w:sz="0" w:space="0" w:color="auto"/>
                    <w:bottom w:val="none" w:sz="0" w:space="0" w:color="auto"/>
                    <w:right w:val="none" w:sz="0" w:space="0" w:color="auto"/>
                  </w:divBdr>
                  <w:divsChild>
                    <w:div w:id="930162507">
                      <w:marLeft w:val="0"/>
                      <w:marRight w:val="0"/>
                      <w:marTop w:val="0"/>
                      <w:marBottom w:val="0"/>
                      <w:divBdr>
                        <w:top w:val="none" w:sz="0" w:space="0" w:color="auto"/>
                        <w:left w:val="none" w:sz="0" w:space="0" w:color="auto"/>
                        <w:bottom w:val="none" w:sz="0" w:space="0" w:color="auto"/>
                        <w:right w:val="none" w:sz="0" w:space="0" w:color="auto"/>
                      </w:divBdr>
                    </w:div>
                  </w:divsChild>
                </w:div>
                <w:div w:id="2035187266">
                  <w:marLeft w:val="0"/>
                  <w:marRight w:val="0"/>
                  <w:marTop w:val="0"/>
                  <w:marBottom w:val="0"/>
                  <w:divBdr>
                    <w:top w:val="none" w:sz="0" w:space="0" w:color="auto"/>
                    <w:left w:val="none" w:sz="0" w:space="0" w:color="auto"/>
                    <w:bottom w:val="none" w:sz="0" w:space="0" w:color="auto"/>
                    <w:right w:val="none" w:sz="0" w:space="0" w:color="auto"/>
                  </w:divBdr>
                  <w:divsChild>
                    <w:div w:id="1252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439666">
      <w:bodyDiv w:val="1"/>
      <w:marLeft w:val="0"/>
      <w:marRight w:val="0"/>
      <w:marTop w:val="0"/>
      <w:marBottom w:val="0"/>
      <w:divBdr>
        <w:top w:val="none" w:sz="0" w:space="0" w:color="auto"/>
        <w:left w:val="none" w:sz="0" w:space="0" w:color="auto"/>
        <w:bottom w:val="none" w:sz="0" w:space="0" w:color="auto"/>
        <w:right w:val="none" w:sz="0" w:space="0" w:color="auto"/>
      </w:divBdr>
    </w:div>
    <w:div w:id="1373993590">
      <w:bodyDiv w:val="1"/>
      <w:marLeft w:val="0"/>
      <w:marRight w:val="0"/>
      <w:marTop w:val="0"/>
      <w:marBottom w:val="0"/>
      <w:divBdr>
        <w:top w:val="none" w:sz="0" w:space="0" w:color="auto"/>
        <w:left w:val="none" w:sz="0" w:space="0" w:color="auto"/>
        <w:bottom w:val="none" w:sz="0" w:space="0" w:color="auto"/>
        <w:right w:val="none" w:sz="0" w:space="0" w:color="auto"/>
      </w:divBdr>
    </w:div>
    <w:div w:id="1375930161">
      <w:bodyDiv w:val="1"/>
      <w:marLeft w:val="0"/>
      <w:marRight w:val="0"/>
      <w:marTop w:val="0"/>
      <w:marBottom w:val="0"/>
      <w:divBdr>
        <w:top w:val="none" w:sz="0" w:space="0" w:color="auto"/>
        <w:left w:val="none" w:sz="0" w:space="0" w:color="auto"/>
        <w:bottom w:val="none" w:sz="0" w:space="0" w:color="auto"/>
        <w:right w:val="none" w:sz="0" w:space="0" w:color="auto"/>
      </w:divBdr>
    </w:div>
    <w:div w:id="1380207727">
      <w:bodyDiv w:val="1"/>
      <w:marLeft w:val="0"/>
      <w:marRight w:val="0"/>
      <w:marTop w:val="0"/>
      <w:marBottom w:val="0"/>
      <w:divBdr>
        <w:top w:val="none" w:sz="0" w:space="0" w:color="auto"/>
        <w:left w:val="none" w:sz="0" w:space="0" w:color="auto"/>
        <w:bottom w:val="none" w:sz="0" w:space="0" w:color="auto"/>
        <w:right w:val="none" w:sz="0" w:space="0" w:color="auto"/>
      </w:divBdr>
    </w:div>
    <w:div w:id="1386367401">
      <w:bodyDiv w:val="1"/>
      <w:marLeft w:val="0"/>
      <w:marRight w:val="0"/>
      <w:marTop w:val="0"/>
      <w:marBottom w:val="0"/>
      <w:divBdr>
        <w:top w:val="none" w:sz="0" w:space="0" w:color="auto"/>
        <w:left w:val="none" w:sz="0" w:space="0" w:color="auto"/>
        <w:bottom w:val="none" w:sz="0" w:space="0" w:color="auto"/>
        <w:right w:val="none" w:sz="0" w:space="0" w:color="auto"/>
      </w:divBdr>
    </w:div>
    <w:div w:id="1387487255">
      <w:bodyDiv w:val="1"/>
      <w:marLeft w:val="0"/>
      <w:marRight w:val="0"/>
      <w:marTop w:val="0"/>
      <w:marBottom w:val="0"/>
      <w:divBdr>
        <w:top w:val="none" w:sz="0" w:space="0" w:color="auto"/>
        <w:left w:val="none" w:sz="0" w:space="0" w:color="auto"/>
        <w:bottom w:val="none" w:sz="0" w:space="0" w:color="auto"/>
        <w:right w:val="none" w:sz="0" w:space="0" w:color="auto"/>
      </w:divBdr>
    </w:div>
    <w:div w:id="1389766555">
      <w:bodyDiv w:val="1"/>
      <w:marLeft w:val="0"/>
      <w:marRight w:val="0"/>
      <w:marTop w:val="0"/>
      <w:marBottom w:val="0"/>
      <w:divBdr>
        <w:top w:val="none" w:sz="0" w:space="0" w:color="auto"/>
        <w:left w:val="none" w:sz="0" w:space="0" w:color="auto"/>
        <w:bottom w:val="none" w:sz="0" w:space="0" w:color="auto"/>
        <w:right w:val="none" w:sz="0" w:space="0" w:color="auto"/>
      </w:divBdr>
    </w:div>
    <w:div w:id="1410344361">
      <w:bodyDiv w:val="1"/>
      <w:marLeft w:val="0"/>
      <w:marRight w:val="0"/>
      <w:marTop w:val="0"/>
      <w:marBottom w:val="0"/>
      <w:divBdr>
        <w:top w:val="none" w:sz="0" w:space="0" w:color="auto"/>
        <w:left w:val="none" w:sz="0" w:space="0" w:color="auto"/>
        <w:bottom w:val="none" w:sz="0" w:space="0" w:color="auto"/>
        <w:right w:val="none" w:sz="0" w:space="0" w:color="auto"/>
      </w:divBdr>
    </w:div>
    <w:div w:id="1414743831">
      <w:bodyDiv w:val="1"/>
      <w:marLeft w:val="0"/>
      <w:marRight w:val="0"/>
      <w:marTop w:val="0"/>
      <w:marBottom w:val="0"/>
      <w:divBdr>
        <w:top w:val="none" w:sz="0" w:space="0" w:color="auto"/>
        <w:left w:val="none" w:sz="0" w:space="0" w:color="auto"/>
        <w:bottom w:val="none" w:sz="0" w:space="0" w:color="auto"/>
        <w:right w:val="none" w:sz="0" w:space="0" w:color="auto"/>
      </w:divBdr>
    </w:div>
    <w:div w:id="1415712315">
      <w:bodyDiv w:val="1"/>
      <w:marLeft w:val="0"/>
      <w:marRight w:val="0"/>
      <w:marTop w:val="0"/>
      <w:marBottom w:val="0"/>
      <w:divBdr>
        <w:top w:val="none" w:sz="0" w:space="0" w:color="auto"/>
        <w:left w:val="none" w:sz="0" w:space="0" w:color="auto"/>
        <w:bottom w:val="none" w:sz="0" w:space="0" w:color="auto"/>
        <w:right w:val="none" w:sz="0" w:space="0" w:color="auto"/>
      </w:divBdr>
    </w:div>
    <w:div w:id="1423264214">
      <w:bodyDiv w:val="1"/>
      <w:marLeft w:val="0"/>
      <w:marRight w:val="0"/>
      <w:marTop w:val="0"/>
      <w:marBottom w:val="0"/>
      <w:divBdr>
        <w:top w:val="none" w:sz="0" w:space="0" w:color="auto"/>
        <w:left w:val="none" w:sz="0" w:space="0" w:color="auto"/>
        <w:bottom w:val="none" w:sz="0" w:space="0" w:color="auto"/>
        <w:right w:val="none" w:sz="0" w:space="0" w:color="auto"/>
      </w:divBdr>
    </w:div>
    <w:div w:id="1444763795">
      <w:bodyDiv w:val="1"/>
      <w:marLeft w:val="0"/>
      <w:marRight w:val="0"/>
      <w:marTop w:val="0"/>
      <w:marBottom w:val="0"/>
      <w:divBdr>
        <w:top w:val="none" w:sz="0" w:space="0" w:color="auto"/>
        <w:left w:val="none" w:sz="0" w:space="0" w:color="auto"/>
        <w:bottom w:val="none" w:sz="0" w:space="0" w:color="auto"/>
        <w:right w:val="none" w:sz="0" w:space="0" w:color="auto"/>
      </w:divBdr>
    </w:div>
    <w:div w:id="1445340516">
      <w:bodyDiv w:val="1"/>
      <w:marLeft w:val="0"/>
      <w:marRight w:val="0"/>
      <w:marTop w:val="0"/>
      <w:marBottom w:val="0"/>
      <w:divBdr>
        <w:top w:val="none" w:sz="0" w:space="0" w:color="auto"/>
        <w:left w:val="none" w:sz="0" w:space="0" w:color="auto"/>
        <w:bottom w:val="none" w:sz="0" w:space="0" w:color="auto"/>
        <w:right w:val="none" w:sz="0" w:space="0" w:color="auto"/>
      </w:divBdr>
    </w:div>
    <w:div w:id="1445611013">
      <w:bodyDiv w:val="1"/>
      <w:marLeft w:val="0"/>
      <w:marRight w:val="0"/>
      <w:marTop w:val="0"/>
      <w:marBottom w:val="0"/>
      <w:divBdr>
        <w:top w:val="none" w:sz="0" w:space="0" w:color="auto"/>
        <w:left w:val="none" w:sz="0" w:space="0" w:color="auto"/>
        <w:bottom w:val="none" w:sz="0" w:space="0" w:color="auto"/>
        <w:right w:val="none" w:sz="0" w:space="0" w:color="auto"/>
      </w:divBdr>
    </w:div>
    <w:div w:id="1468668885">
      <w:bodyDiv w:val="1"/>
      <w:marLeft w:val="0"/>
      <w:marRight w:val="0"/>
      <w:marTop w:val="0"/>
      <w:marBottom w:val="0"/>
      <w:divBdr>
        <w:top w:val="none" w:sz="0" w:space="0" w:color="auto"/>
        <w:left w:val="none" w:sz="0" w:space="0" w:color="auto"/>
        <w:bottom w:val="none" w:sz="0" w:space="0" w:color="auto"/>
        <w:right w:val="none" w:sz="0" w:space="0" w:color="auto"/>
      </w:divBdr>
    </w:div>
    <w:div w:id="1472555202">
      <w:bodyDiv w:val="1"/>
      <w:marLeft w:val="0"/>
      <w:marRight w:val="0"/>
      <w:marTop w:val="0"/>
      <w:marBottom w:val="0"/>
      <w:divBdr>
        <w:top w:val="none" w:sz="0" w:space="0" w:color="auto"/>
        <w:left w:val="none" w:sz="0" w:space="0" w:color="auto"/>
        <w:bottom w:val="none" w:sz="0" w:space="0" w:color="auto"/>
        <w:right w:val="none" w:sz="0" w:space="0" w:color="auto"/>
      </w:divBdr>
    </w:div>
    <w:div w:id="1485586220">
      <w:bodyDiv w:val="1"/>
      <w:marLeft w:val="0"/>
      <w:marRight w:val="0"/>
      <w:marTop w:val="0"/>
      <w:marBottom w:val="0"/>
      <w:divBdr>
        <w:top w:val="none" w:sz="0" w:space="0" w:color="auto"/>
        <w:left w:val="none" w:sz="0" w:space="0" w:color="auto"/>
        <w:bottom w:val="none" w:sz="0" w:space="0" w:color="auto"/>
        <w:right w:val="none" w:sz="0" w:space="0" w:color="auto"/>
      </w:divBdr>
    </w:div>
    <w:div w:id="1485660017">
      <w:bodyDiv w:val="1"/>
      <w:marLeft w:val="0"/>
      <w:marRight w:val="0"/>
      <w:marTop w:val="0"/>
      <w:marBottom w:val="0"/>
      <w:divBdr>
        <w:top w:val="none" w:sz="0" w:space="0" w:color="auto"/>
        <w:left w:val="none" w:sz="0" w:space="0" w:color="auto"/>
        <w:bottom w:val="none" w:sz="0" w:space="0" w:color="auto"/>
        <w:right w:val="none" w:sz="0" w:space="0" w:color="auto"/>
      </w:divBdr>
    </w:div>
    <w:div w:id="1491479828">
      <w:bodyDiv w:val="1"/>
      <w:marLeft w:val="0"/>
      <w:marRight w:val="0"/>
      <w:marTop w:val="0"/>
      <w:marBottom w:val="0"/>
      <w:divBdr>
        <w:top w:val="none" w:sz="0" w:space="0" w:color="auto"/>
        <w:left w:val="none" w:sz="0" w:space="0" w:color="auto"/>
        <w:bottom w:val="none" w:sz="0" w:space="0" w:color="auto"/>
        <w:right w:val="none" w:sz="0" w:space="0" w:color="auto"/>
      </w:divBdr>
    </w:div>
    <w:div w:id="1498884631">
      <w:bodyDiv w:val="1"/>
      <w:marLeft w:val="0"/>
      <w:marRight w:val="0"/>
      <w:marTop w:val="0"/>
      <w:marBottom w:val="0"/>
      <w:divBdr>
        <w:top w:val="none" w:sz="0" w:space="0" w:color="auto"/>
        <w:left w:val="none" w:sz="0" w:space="0" w:color="auto"/>
        <w:bottom w:val="none" w:sz="0" w:space="0" w:color="auto"/>
        <w:right w:val="none" w:sz="0" w:space="0" w:color="auto"/>
      </w:divBdr>
    </w:div>
    <w:div w:id="1499804740">
      <w:bodyDiv w:val="1"/>
      <w:marLeft w:val="0"/>
      <w:marRight w:val="0"/>
      <w:marTop w:val="0"/>
      <w:marBottom w:val="0"/>
      <w:divBdr>
        <w:top w:val="none" w:sz="0" w:space="0" w:color="auto"/>
        <w:left w:val="none" w:sz="0" w:space="0" w:color="auto"/>
        <w:bottom w:val="none" w:sz="0" w:space="0" w:color="auto"/>
        <w:right w:val="none" w:sz="0" w:space="0" w:color="auto"/>
      </w:divBdr>
    </w:div>
    <w:div w:id="1500268181">
      <w:bodyDiv w:val="1"/>
      <w:marLeft w:val="0"/>
      <w:marRight w:val="0"/>
      <w:marTop w:val="0"/>
      <w:marBottom w:val="0"/>
      <w:divBdr>
        <w:top w:val="none" w:sz="0" w:space="0" w:color="auto"/>
        <w:left w:val="none" w:sz="0" w:space="0" w:color="auto"/>
        <w:bottom w:val="none" w:sz="0" w:space="0" w:color="auto"/>
        <w:right w:val="none" w:sz="0" w:space="0" w:color="auto"/>
      </w:divBdr>
    </w:div>
    <w:div w:id="1501578424">
      <w:bodyDiv w:val="1"/>
      <w:marLeft w:val="0"/>
      <w:marRight w:val="0"/>
      <w:marTop w:val="0"/>
      <w:marBottom w:val="0"/>
      <w:divBdr>
        <w:top w:val="none" w:sz="0" w:space="0" w:color="auto"/>
        <w:left w:val="none" w:sz="0" w:space="0" w:color="auto"/>
        <w:bottom w:val="none" w:sz="0" w:space="0" w:color="auto"/>
        <w:right w:val="none" w:sz="0" w:space="0" w:color="auto"/>
      </w:divBdr>
    </w:div>
    <w:div w:id="1502889324">
      <w:bodyDiv w:val="1"/>
      <w:marLeft w:val="0"/>
      <w:marRight w:val="0"/>
      <w:marTop w:val="0"/>
      <w:marBottom w:val="0"/>
      <w:divBdr>
        <w:top w:val="none" w:sz="0" w:space="0" w:color="auto"/>
        <w:left w:val="none" w:sz="0" w:space="0" w:color="auto"/>
        <w:bottom w:val="none" w:sz="0" w:space="0" w:color="auto"/>
        <w:right w:val="none" w:sz="0" w:space="0" w:color="auto"/>
      </w:divBdr>
    </w:div>
    <w:div w:id="1504589562">
      <w:bodyDiv w:val="1"/>
      <w:marLeft w:val="0"/>
      <w:marRight w:val="0"/>
      <w:marTop w:val="0"/>
      <w:marBottom w:val="0"/>
      <w:divBdr>
        <w:top w:val="none" w:sz="0" w:space="0" w:color="auto"/>
        <w:left w:val="none" w:sz="0" w:space="0" w:color="auto"/>
        <w:bottom w:val="none" w:sz="0" w:space="0" w:color="auto"/>
        <w:right w:val="none" w:sz="0" w:space="0" w:color="auto"/>
      </w:divBdr>
    </w:div>
    <w:div w:id="1520968457">
      <w:bodyDiv w:val="1"/>
      <w:marLeft w:val="0"/>
      <w:marRight w:val="0"/>
      <w:marTop w:val="0"/>
      <w:marBottom w:val="0"/>
      <w:divBdr>
        <w:top w:val="none" w:sz="0" w:space="0" w:color="auto"/>
        <w:left w:val="none" w:sz="0" w:space="0" w:color="auto"/>
        <w:bottom w:val="none" w:sz="0" w:space="0" w:color="auto"/>
        <w:right w:val="none" w:sz="0" w:space="0" w:color="auto"/>
      </w:divBdr>
    </w:div>
    <w:div w:id="1525173788">
      <w:bodyDiv w:val="1"/>
      <w:marLeft w:val="0"/>
      <w:marRight w:val="0"/>
      <w:marTop w:val="0"/>
      <w:marBottom w:val="0"/>
      <w:divBdr>
        <w:top w:val="none" w:sz="0" w:space="0" w:color="auto"/>
        <w:left w:val="none" w:sz="0" w:space="0" w:color="auto"/>
        <w:bottom w:val="none" w:sz="0" w:space="0" w:color="auto"/>
        <w:right w:val="none" w:sz="0" w:space="0" w:color="auto"/>
      </w:divBdr>
    </w:div>
    <w:div w:id="1531920790">
      <w:bodyDiv w:val="1"/>
      <w:marLeft w:val="0"/>
      <w:marRight w:val="0"/>
      <w:marTop w:val="0"/>
      <w:marBottom w:val="0"/>
      <w:divBdr>
        <w:top w:val="none" w:sz="0" w:space="0" w:color="auto"/>
        <w:left w:val="none" w:sz="0" w:space="0" w:color="auto"/>
        <w:bottom w:val="none" w:sz="0" w:space="0" w:color="auto"/>
        <w:right w:val="none" w:sz="0" w:space="0" w:color="auto"/>
      </w:divBdr>
    </w:div>
    <w:div w:id="1540051583">
      <w:bodyDiv w:val="1"/>
      <w:marLeft w:val="0"/>
      <w:marRight w:val="0"/>
      <w:marTop w:val="0"/>
      <w:marBottom w:val="0"/>
      <w:divBdr>
        <w:top w:val="none" w:sz="0" w:space="0" w:color="auto"/>
        <w:left w:val="none" w:sz="0" w:space="0" w:color="auto"/>
        <w:bottom w:val="none" w:sz="0" w:space="0" w:color="auto"/>
        <w:right w:val="none" w:sz="0" w:space="0" w:color="auto"/>
      </w:divBdr>
    </w:div>
    <w:div w:id="1543053941">
      <w:bodyDiv w:val="1"/>
      <w:marLeft w:val="0"/>
      <w:marRight w:val="0"/>
      <w:marTop w:val="0"/>
      <w:marBottom w:val="0"/>
      <w:divBdr>
        <w:top w:val="none" w:sz="0" w:space="0" w:color="auto"/>
        <w:left w:val="none" w:sz="0" w:space="0" w:color="auto"/>
        <w:bottom w:val="none" w:sz="0" w:space="0" w:color="auto"/>
        <w:right w:val="none" w:sz="0" w:space="0" w:color="auto"/>
      </w:divBdr>
    </w:div>
    <w:div w:id="1553610765">
      <w:bodyDiv w:val="1"/>
      <w:marLeft w:val="0"/>
      <w:marRight w:val="0"/>
      <w:marTop w:val="0"/>
      <w:marBottom w:val="0"/>
      <w:divBdr>
        <w:top w:val="none" w:sz="0" w:space="0" w:color="auto"/>
        <w:left w:val="none" w:sz="0" w:space="0" w:color="auto"/>
        <w:bottom w:val="none" w:sz="0" w:space="0" w:color="auto"/>
        <w:right w:val="none" w:sz="0" w:space="0" w:color="auto"/>
      </w:divBdr>
    </w:div>
    <w:div w:id="1559588073">
      <w:bodyDiv w:val="1"/>
      <w:marLeft w:val="0"/>
      <w:marRight w:val="0"/>
      <w:marTop w:val="0"/>
      <w:marBottom w:val="0"/>
      <w:divBdr>
        <w:top w:val="none" w:sz="0" w:space="0" w:color="auto"/>
        <w:left w:val="none" w:sz="0" w:space="0" w:color="auto"/>
        <w:bottom w:val="none" w:sz="0" w:space="0" w:color="auto"/>
        <w:right w:val="none" w:sz="0" w:space="0" w:color="auto"/>
      </w:divBdr>
    </w:div>
    <w:div w:id="1560704754">
      <w:bodyDiv w:val="1"/>
      <w:marLeft w:val="0"/>
      <w:marRight w:val="0"/>
      <w:marTop w:val="0"/>
      <w:marBottom w:val="0"/>
      <w:divBdr>
        <w:top w:val="none" w:sz="0" w:space="0" w:color="auto"/>
        <w:left w:val="none" w:sz="0" w:space="0" w:color="auto"/>
        <w:bottom w:val="none" w:sz="0" w:space="0" w:color="auto"/>
        <w:right w:val="none" w:sz="0" w:space="0" w:color="auto"/>
      </w:divBdr>
    </w:div>
    <w:div w:id="1567571118">
      <w:bodyDiv w:val="1"/>
      <w:marLeft w:val="0"/>
      <w:marRight w:val="0"/>
      <w:marTop w:val="0"/>
      <w:marBottom w:val="0"/>
      <w:divBdr>
        <w:top w:val="none" w:sz="0" w:space="0" w:color="auto"/>
        <w:left w:val="none" w:sz="0" w:space="0" w:color="auto"/>
        <w:bottom w:val="none" w:sz="0" w:space="0" w:color="auto"/>
        <w:right w:val="none" w:sz="0" w:space="0" w:color="auto"/>
      </w:divBdr>
    </w:div>
    <w:div w:id="1575968390">
      <w:bodyDiv w:val="1"/>
      <w:marLeft w:val="0"/>
      <w:marRight w:val="0"/>
      <w:marTop w:val="0"/>
      <w:marBottom w:val="0"/>
      <w:divBdr>
        <w:top w:val="none" w:sz="0" w:space="0" w:color="auto"/>
        <w:left w:val="none" w:sz="0" w:space="0" w:color="auto"/>
        <w:bottom w:val="none" w:sz="0" w:space="0" w:color="auto"/>
        <w:right w:val="none" w:sz="0" w:space="0" w:color="auto"/>
      </w:divBdr>
    </w:div>
    <w:div w:id="1580678511">
      <w:bodyDiv w:val="1"/>
      <w:marLeft w:val="0"/>
      <w:marRight w:val="0"/>
      <w:marTop w:val="0"/>
      <w:marBottom w:val="0"/>
      <w:divBdr>
        <w:top w:val="none" w:sz="0" w:space="0" w:color="auto"/>
        <w:left w:val="none" w:sz="0" w:space="0" w:color="auto"/>
        <w:bottom w:val="none" w:sz="0" w:space="0" w:color="auto"/>
        <w:right w:val="none" w:sz="0" w:space="0" w:color="auto"/>
      </w:divBdr>
    </w:div>
    <w:div w:id="1587232269">
      <w:bodyDiv w:val="1"/>
      <w:marLeft w:val="0"/>
      <w:marRight w:val="0"/>
      <w:marTop w:val="0"/>
      <w:marBottom w:val="0"/>
      <w:divBdr>
        <w:top w:val="none" w:sz="0" w:space="0" w:color="auto"/>
        <w:left w:val="none" w:sz="0" w:space="0" w:color="auto"/>
        <w:bottom w:val="none" w:sz="0" w:space="0" w:color="auto"/>
        <w:right w:val="none" w:sz="0" w:space="0" w:color="auto"/>
      </w:divBdr>
    </w:div>
    <w:div w:id="1596934326">
      <w:bodyDiv w:val="1"/>
      <w:marLeft w:val="0"/>
      <w:marRight w:val="0"/>
      <w:marTop w:val="0"/>
      <w:marBottom w:val="0"/>
      <w:divBdr>
        <w:top w:val="none" w:sz="0" w:space="0" w:color="auto"/>
        <w:left w:val="none" w:sz="0" w:space="0" w:color="auto"/>
        <w:bottom w:val="none" w:sz="0" w:space="0" w:color="auto"/>
        <w:right w:val="none" w:sz="0" w:space="0" w:color="auto"/>
      </w:divBdr>
    </w:div>
    <w:div w:id="1612125804">
      <w:bodyDiv w:val="1"/>
      <w:marLeft w:val="0"/>
      <w:marRight w:val="0"/>
      <w:marTop w:val="0"/>
      <w:marBottom w:val="0"/>
      <w:divBdr>
        <w:top w:val="none" w:sz="0" w:space="0" w:color="auto"/>
        <w:left w:val="none" w:sz="0" w:space="0" w:color="auto"/>
        <w:bottom w:val="none" w:sz="0" w:space="0" w:color="auto"/>
        <w:right w:val="none" w:sz="0" w:space="0" w:color="auto"/>
      </w:divBdr>
    </w:div>
    <w:div w:id="1613628722">
      <w:bodyDiv w:val="1"/>
      <w:marLeft w:val="0"/>
      <w:marRight w:val="0"/>
      <w:marTop w:val="0"/>
      <w:marBottom w:val="0"/>
      <w:divBdr>
        <w:top w:val="none" w:sz="0" w:space="0" w:color="auto"/>
        <w:left w:val="none" w:sz="0" w:space="0" w:color="auto"/>
        <w:bottom w:val="none" w:sz="0" w:space="0" w:color="auto"/>
        <w:right w:val="none" w:sz="0" w:space="0" w:color="auto"/>
      </w:divBdr>
    </w:div>
    <w:div w:id="1624143970">
      <w:bodyDiv w:val="1"/>
      <w:marLeft w:val="0"/>
      <w:marRight w:val="0"/>
      <w:marTop w:val="0"/>
      <w:marBottom w:val="0"/>
      <w:divBdr>
        <w:top w:val="none" w:sz="0" w:space="0" w:color="auto"/>
        <w:left w:val="none" w:sz="0" w:space="0" w:color="auto"/>
        <w:bottom w:val="none" w:sz="0" w:space="0" w:color="auto"/>
        <w:right w:val="none" w:sz="0" w:space="0" w:color="auto"/>
      </w:divBdr>
    </w:div>
    <w:div w:id="1637879957">
      <w:bodyDiv w:val="1"/>
      <w:marLeft w:val="0"/>
      <w:marRight w:val="0"/>
      <w:marTop w:val="0"/>
      <w:marBottom w:val="0"/>
      <w:divBdr>
        <w:top w:val="none" w:sz="0" w:space="0" w:color="auto"/>
        <w:left w:val="none" w:sz="0" w:space="0" w:color="auto"/>
        <w:bottom w:val="none" w:sz="0" w:space="0" w:color="auto"/>
        <w:right w:val="none" w:sz="0" w:space="0" w:color="auto"/>
      </w:divBdr>
    </w:div>
    <w:div w:id="1657949838">
      <w:bodyDiv w:val="1"/>
      <w:marLeft w:val="0"/>
      <w:marRight w:val="0"/>
      <w:marTop w:val="0"/>
      <w:marBottom w:val="0"/>
      <w:divBdr>
        <w:top w:val="none" w:sz="0" w:space="0" w:color="auto"/>
        <w:left w:val="none" w:sz="0" w:space="0" w:color="auto"/>
        <w:bottom w:val="none" w:sz="0" w:space="0" w:color="auto"/>
        <w:right w:val="none" w:sz="0" w:space="0" w:color="auto"/>
      </w:divBdr>
    </w:div>
    <w:div w:id="1664701439">
      <w:bodyDiv w:val="1"/>
      <w:marLeft w:val="0"/>
      <w:marRight w:val="0"/>
      <w:marTop w:val="0"/>
      <w:marBottom w:val="0"/>
      <w:divBdr>
        <w:top w:val="none" w:sz="0" w:space="0" w:color="auto"/>
        <w:left w:val="none" w:sz="0" w:space="0" w:color="auto"/>
        <w:bottom w:val="none" w:sz="0" w:space="0" w:color="auto"/>
        <w:right w:val="none" w:sz="0" w:space="0" w:color="auto"/>
      </w:divBdr>
    </w:div>
    <w:div w:id="1686321296">
      <w:bodyDiv w:val="1"/>
      <w:marLeft w:val="0"/>
      <w:marRight w:val="0"/>
      <w:marTop w:val="0"/>
      <w:marBottom w:val="0"/>
      <w:divBdr>
        <w:top w:val="none" w:sz="0" w:space="0" w:color="auto"/>
        <w:left w:val="none" w:sz="0" w:space="0" w:color="auto"/>
        <w:bottom w:val="none" w:sz="0" w:space="0" w:color="auto"/>
        <w:right w:val="none" w:sz="0" w:space="0" w:color="auto"/>
      </w:divBdr>
    </w:div>
    <w:div w:id="1702323410">
      <w:bodyDiv w:val="1"/>
      <w:marLeft w:val="0"/>
      <w:marRight w:val="0"/>
      <w:marTop w:val="0"/>
      <w:marBottom w:val="0"/>
      <w:divBdr>
        <w:top w:val="none" w:sz="0" w:space="0" w:color="auto"/>
        <w:left w:val="none" w:sz="0" w:space="0" w:color="auto"/>
        <w:bottom w:val="none" w:sz="0" w:space="0" w:color="auto"/>
        <w:right w:val="none" w:sz="0" w:space="0" w:color="auto"/>
      </w:divBdr>
    </w:div>
    <w:div w:id="1704137627">
      <w:bodyDiv w:val="1"/>
      <w:marLeft w:val="0"/>
      <w:marRight w:val="0"/>
      <w:marTop w:val="0"/>
      <w:marBottom w:val="0"/>
      <w:divBdr>
        <w:top w:val="none" w:sz="0" w:space="0" w:color="auto"/>
        <w:left w:val="none" w:sz="0" w:space="0" w:color="auto"/>
        <w:bottom w:val="none" w:sz="0" w:space="0" w:color="auto"/>
        <w:right w:val="none" w:sz="0" w:space="0" w:color="auto"/>
      </w:divBdr>
    </w:div>
    <w:div w:id="1705255733">
      <w:bodyDiv w:val="1"/>
      <w:marLeft w:val="0"/>
      <w:marRight w:val="0"/>
      <w:marTop w:val="0"/>
      <w:marBottom w:val="0"/>
      <w:divBdr>
        <w:top w:val="none" w:sz="0" w:space="0" w:color="auto"/>
        <w:left w:val="none" w:sz="0" w:space="0" w:color="auto"/>
        <w:bottom w:val="none" w:sz="0" w:space="0" w:color="auto"/>
        <w:right w:val="none" w:sz="0" w:space="0" w:color="auto"/>
      </w:divBdr>
    </w:div>
    <w:div w:id="1707409588">
      <w:bodyDiv w:val="1"/>
      <w:marLeft w:val="0"/>
      <w:marRight w:val="0"/>
      <w:marTop w:val="0"/>
      <w:marBottom w:val="0"/>
      <w:divBdr>
        <w:top w:val="none" w:sz="0" w:space="0" w:color="auto"/>
        <w:left w:val="none" w:sz="0" w:space="0" w:color="auto"/>
        <w:bottom w:val="none" w:sz="0" w:space="0" w:color="auto"/>
        <w:right w:val="none" w:sz="0" w:space="0" w:color="auto"/>
      </w:divBdr>
    </w:div>
    <w:div w:id="1733769074">
      <w:bodyDiv w:val="1"/>
      <w:marLeft w:val="0"/>
      <w:marRight w:val="0"/>
      <w:marTop w:val="0"/>
      <w:marBottom w:val="0"/>
      <w:divBdr>
        <w:top w:val="none" w:sz="0" w:space="0" w:color="auto"/>
        <w:left w:val="none" w:sz="0" w:space="0" w:color="auto"/>
        <w:bottom w:val="none" w:sz="0" w:space="0" w:color="auto"/>
        <w:right w:val="none" w:sz="0" w:space="0" w:color="auto"/>
      </w:divBdr>
    </w:div>
    <w:div w:id="1753434386">
      <w:bodyDiv w:val="1"/>
      <w:marLeft w:val="0"/>
      <w:marRight w:val="0"/>
      <w:marTop w:val="0"/>
      <w:marBottom w:val="0"/>
      <w:divBdr>
        <w:top w:val="none" w:sz="0" w:space="0" w:color="auto"/>
        <w:left w:val="none" w:sz="0" w:space="0" w:color="auto"/>
        <w:bottom w:val="none" w:sz="0" w:space="0" w:color="auto"/>
        <w:right w:val="none" w:sz="0" w:space="0" w:color="auto"/>
      </w:divBdr>
    </w:div>
    <w:div w:id="1773552395">
      <w:bodyDiv w:val="1"/>
      <w:marLeft w:val="0"/>
      <w:marRight w:val="0"/>
      <w:marTop w:val="0"/>
      <w:marBottom w:val="0"/>
      <w:divBdr>
        <w:top w:val="none" w:sz="0" w:space="0" w:color="auto"/>
        <w:left w:val="none" w:sz="0" w:space="0" w:color="auto"/>
        <w:bottom w:val="none" w:sz="0" w:space="0" w:color="auto"/>
        <w:right w:val="none" w:sz="0" w:space="0" w:color="auto"/>
      </w:divBdr>
    </w:div>
    <w:div w:id="1791048211">
      <w:bodyDiv w:val="1"/>
      <w:marLeft w:val="0"/>
      <w:marRight w:val="0"/>
      <w:marTop w:val="0"/>
      <w:marBottom w:val="0"/>
      <w:divBdr>
        <w:top w:val="none" w:sz="0" w:space="0" w:color="auto"/>
        <w:left w:val="none" w:sz="0" w:space="0" w:color="auto"/>
        <w:bottom w:val="none" w:sz="0" w:space="0" w:color="auto"/>
        <w:right w:val="none" w:sz="0" w:space="0" w:color="auto"/>
      </w:divBdr>
    </w:div>
    <w:div w:id="1813713803">
      <w:bodyDiv w:val="1"/>
      <w:marLeft w:val="0"/>
      <w:marRight w:val="0"/>
      <w:marTop w:val="0"/>
      <w:marBottom w:val="0"/>
      <w:divBdr>
        <w:top w:val="none" w:sz="0" w:space="0" w:color="auto"/>
        <w:left w:val="none" w:sz="0" w:space="0" w:color="auto"/>
        <w:bottom w:val="none" w:sz="0" w:space="0" w:color="auto"/>
        <w:right w:val="none" w:sz="0" w:space="0" w:color="auto"/>
      </w:divBdr>
    </w:div>
    <w:div w:id="1815367670">
      <w:bodyDiv w:val="1"/>
      <w:marLeft w:val="0"/>
      <w:marRight w:val="0"/>
      <w:marTop w:val="0"/>
      <w:marBottom w:val="0"/>
      <w:divBdr>
        <w:top w:val="none" w:sz="0" w:space="0" w:color="auto"/>
        <w:left w:val="none" w:sz="0" w:space="0" w:color="auto"/>
        <w:bottom w:val="none" w:sz="0" w:space="0" w:color="auto"/>
        <w:right w:val="none" w:sz="0" w:space="0" w:color="auto"/>
      </w:divBdr>
    </w:div>
    <w:div w:id="1823352452">
      <w:bodyDiv w:val="1"/>
      <w:marLeft w:val="0"/>
      <w:marRight w:val="0"/>
      <w:marTop w:val="0"/>
      <w:marBottom w:val="0"/>
      <w:divBdr>
        <w:top w:val="none" w:sz="0" w:space="0" w:color="auto"/>
        <w:left w:val="none" w:sz="0" w:space="0" w:color="auto"/>
        <w:bottom w:val="none" w:sz="0" w:space="0" w:color="auto"/>
        <w:right w:val="none" w:sz="0" w:space="0" w:color="auto"/>
      </w:divBdr>
    </w:div>
    <w:div w:id="1825391416">
      <w:bodyDiv w:val="1"/>
      <w:marLeft w:val="0"/>
      <w:marRight w:val="0"/>
      <w:marTop w:val="0"/>
      <w:marBottom w:val="0"/>
      <w:divBdr>
        <w:top w:val="none" w:sz="0" w:space="0" w:color="auto"/>
        <w:left w:val="none" w:sz="0" w:space="0" w:color="auto"/>
        <w:bottom w:val="none" w:sz="0" w:space="0" w:color="auto"/>
        <w:right w:val="none" w:sz="0" w:space="0" w:color="auto"/>
      </w:divBdr>
    </w:div>
    <w:div w:id="1825469311">
      <w:bodyDiv w:val="1"/>
      <w:marLeft w:val="0"/>
      <w:marRight w:val="0"/>
      <w:marTop w:val="0"/>
      <w:marBottom w:val="0"/>
      <w:divBdr>
        <w:top w:val="none" w:sz="0" w:space="0" w:color="auto"/>
        <w:left w:val="none" w:sz="0" w:space="0" w:color="auto"/>
        <w:bottom w:val="none" w:sz="0" w:space="0" w:color="auto"/>
        <w:right w:val="none" w:sz="0" w:space="0" w:color="auto"/>
      </w:divBdr>
    </w:div>
    <w:div w:id="1834177118">
      <w:bodyDiv w:val="1"/>
      <w:marLeft w:val="0"/>
      <w:marRight w:val="0"/>
      <w:marTop w:val="0"/>
      <w:marBottom w:val="0"/>
      <w:divBdr>
        <w:top w:val="none" w:sz="0" w:space="0" w:color="auto"/>
        <w:left w:val="none" w:sz="0" w:space="0" w:color="auto"/>
        <w:bottom w:val="none" w:sz="0" w:space="0" w:color="auto"/>
        <w:right w:val="none" w:sz="0" w:space="0" w:color="auto"/>
      </w:divBdr>
    </w:div>
    <w:div w:id="1840344151">
      <w:bodyDiv w:val="1"/>
      <w:marLeft w:val="0"/>
      <w:marRight w:val="0"/>
      <w:marTop w:val="0"/>
      <w:marBottom w:val="0"/>
      <w:divBdr>
        <w:top w:val="none" w:sz="0" w:space="0" w:color="auto"/>
        <w:left w:val="none" w:sz="0" w:space="0" w:color="auto"/>
        <w:bottom w:val="none" w:sz="0" w:space="0" w:color="auto"/>
        <w:right w:val="none" w:sz="0" w:space="0" w:color="auto"/>
      </w:divBdr>
    </w:div>
    <w:div w:id="1840461658">
      <w:bodyDiv w:val="1"/>
      <w:marLeft w:val="0"/>
      <w:marRight w:val="0"/>
      <w:marTop w:val="0"/>
      <w:marBottom w:val="0"/>
      <w:divBdr>
        <w:top w:val="none" w:sz="0" w:space="0" w:color="auto"/>
        <w:left w:val="none" w:sz="0" w:space="0" w:color="auto"/>
        <w:bottom w:val="none" w:sz="0" w:space="0" w:color="auto"/>
        <w:right w:val="none" w:sz="0" w:space="0" w:color="auto"/>
      </w:divBdr>
    </w:div>
    <w:div w:id="1841197713">
      <w:bodyDiv w:val="1"/>
      <w:marLeft w:val="0"/>
      <w:marRight w:val="0"/>
      <w:marTop w:val="0"/>
      <w:marBottom w:val="0"/>
      <w:divBdr>
        <w:top w:val="none" w:sz="0" w:space="0" w:color="auto"/>
        <w:left w:val="none" w:sz="0" w:space="0" w:color="auto"/>
        <w:bottom w:val="none" w:sz="0" w:space="0" w:color="auto"/>
        <w:right w:val="none" w:sz="0" w:space="0" w:color="auto"/>
      </w:divBdr>
    </w:div>
    <w:div w:id="1854295835">
      <w:bodyDiv w:val="1"/>
      <w:marLeft w:val="0"/>
      <w:marRight w:val="0"/>
      <w:marTop w:val="0"/>
      <w:marBottom w:val="0"/>
      <w:divBdr>
        <w:top w:val="none" w:sz="0" w:space="0" w:color="auto"/>
        <w:left w:val="none" w:sz="0" w:space="0" w:color="auto"/>
        <w:bottom w:val="none" w:sz="0" w:space="0" w:color="auto"/>
        <w:right w:val="none" w:sz="0" w:space="0" w:color="auto"/>
      </w:divBdr>
    </w:div>
    <w:div w:id="1860387446">
      <w:bodyDiv w:val="1"/>
      <w:marLeft w:val="0"/>
      <w:marRight w:val="0"/>
      <w:marTop w:val="0"/>
      <w:marBottom w:val="0"/>
      <w:divBdr>
        <w:top w:val="none" w:sz="0" w:space="0" w:color="auto"/>
        <w:left w:val="none" w:sz="0" w:space="0" w:color="auto"/>
        <w:bottom w:val="none" w:sz="0" w:space="0" w:color="auto"/>
        <w:right w:val="none" w:sz="0" w:space="0" w:color="auto"/>
      </w:divBdr>
    </w:div>
    <w:div w:id="1870989065">
      <w:bodyDiv w:val="1"/>
      <w:marLeft w:val="0"/>
      <w:marRight w:val="0"/>
      <w:marTop w:val="0"/>
      <w:marBottom w:val="0"/>
      <w:divBdr>
        <w:top w:val="none" w:sz="0" w:space="0" w:color="auto"/>
        <w:left w:val="none" w:sz="0" w:space="0" w:color="auto"/>
        <w:bottom w:val="none" w:sz="0" w:space="0" w:color="auto"/>
        <w:right w:val="none" w:sz="0" w:space="0" w:color="auto"/>
      </w:divBdr>
    </w:div>
    <w:div w:id="1872189005">
      <w:bodyDiv w:val="1"/>
      <w:marLeft w:val="0"/>
      <w:marRight w:val="0"/>
      <w:marTop w:val="0"/>
      <w:marBottom w:val="0"/>
      <w:divBdr>
        <w:top w:val="none" w:sz="0" w:space="0" w:color="auto"/>
        <w:left w:val="none" w:sz="0" w:space="0" w:color="auto"/>
        <w:bottom w:val="none" w:sz="0" w:space="0" w:color="auto"/>
        <w:right w:val="none" w:sz="0" w:space="0" w:color="auto"/>
      </w:divBdr>
    </w:div>
    <w:div w:id="1875147314">
      <w:bodyDiv w:val="1"/>
      <w:marLeft w:val="0"/>
      <w:marRight w:val="0"/>
      <w:marTop w:val="0"/>
      <w:marBottom w:val="0"/>
      <w:divBdr>
        <w:top w:val="none" w:sz="0" w:space="0" w:color="auto"/>
        <w:left w:val="none" w:sz="0" w:space="0" w:color="auto"/>
        <w:bottom w:val="none" w:sz="0" w:space="0" w:color="auto"/>
        <w:right w:val="none" w:sz="0" w:space="0" w:color="auto"/>
      </w:divBdr>
    </w:div>
    <w:div w:id="1876845903">
      <w:bodyDiv w:val="1"/>
      <w:marLeft w:val="0"/>
      <w:marRight w:val="0"/>
      <w:marTop w:val="0"/>
      <w:marBottom w:val="0"/>
      <w:divBdr>
        <w:top w:val="none" w:sz="0" w:space="0" w:color="auto"/>
        <w:left w:val="none" w:sz="0" w:space="0" w:color="auto"/>
        <w:bottom w:val="none" w:sz="0" w:space="0" w:color="auto"/>
        <w:right w:val="none" w:sz="0" w:space="0" w:color="auto"/>
      </w:divBdr>
    </w:div>
    <w:div w:id="1891183547">
      <w:bodyDiv w:val="1"/>
      <w:marLeft w:val="0"/>
      <w:marRight w:val="0"/>
      <w:marTop w:val="0"/>
      <w:marBottom w:val="0"/>
      <w:divBdr>
        <w:top w:val="none" w:sz="0" w:space="0" w:color="auto"/>
        <w:left w:val="none" w:sz="0" w:space="0" w:color="auto"/>
        <w:bottom w:val="none" w:sz="0" w:space="0" w:color="auto"/>
        <w:right w:val="none" w:sz="0" w:space="0" w:color="auto"/>
      </w:divBdr>
    </w:div>
    <w:div w:id="1893341447">
      <w:bodyDiv w:val="1"/>
      <w:marLeft w:val="0"/>
      <w:marRight w:val="0"/>
      <w:marTop w:val="0"/>
      <w:marBottom w:val="0"/>
      <w:divBdr>
        <w:top w:val="none" w:sz="0" w:space="0" w:color="auto"/>
        <w:left w:val="none" w:sz="0" w:space="0" w:color="auto"/>
        <w:bottom w:val="none" w:sz="0" w:space="0" w:color="auto"/>
        <w:right w:val="none" w:sz="0" w:space="0" w:color="auto"/>
      </w:divBdr>
    </w:div>
    <w:div w:id="1894079709">
      <w:bodyDiv w:val="1"/>
      <w:marLeft w:val="0"/>
      <w:marRight w:val="0"/>
      <w:marTop w:val="0"/>
      <w:marBottom w:val="0"/>
      <w:divBdr>
        <w:top w:val="none" w:sz="0" w:space="0" w:color="auto"/>
        <w:left w:val="none" w:sz="0" w:space="0" w:color="auto"/>
        <w:bottom w:val="none" w:sz="0" w:space="0" w:color="auto"/>
        <w:right w:val="none" w:sz="0" w:space="0" w:color="auto"/>
      </w:divBdr>
    </w:div>
    <w:div w:id="1900244042">
      <w:bodyDiv w:val="1"/>
      <w:marLeft w:val="0"/>
      <w:marRight w:val="0"/>
      <w:marTop w:val="0"/>
      <w:marBottom w:val="0"/>
      <w:divBdr>
        <w:top w:val="none" w:sz="0" w:space="0" w:color="auto"/>
        <w:left w:val="none" w:sz="0" w:space="0" w:color="auto"/>
        <w:bottom w:val="none" w:sz="0" w:space="0" w:color="auto"/>
        <w:right w:val="none" w:sz="0" w:space="0" w:color="auto"/>
      </w:divBdr>
    </w:div>
    <w:div w:id="1901745844">
      <w:bodyDiv w:val="1"/>
      <w:marLeft w:val="0"/>
      <w:marRight w:val="0"/>
      <w:marTop w:val="0"/>
      <w:marBottom w:val="0"/>
      <w:divBdr>
        <w:top w:val="none" w:sz="0" w:space="0" w:color="auto"/>
        <w:left w:val="none" w:sz="0" w:space="0" w:color="auto"/>
        <w:bottom w:val="none" w:sz="0" w:space="0" w:color="auto"/>
        <w:right w:val="none" w:sz="0" w:space="0" w:color="auto"/>
      </w:divBdr>
    </w:div>
    <w:div w:id="1906329002">
      <w:bodyDiv w:val="1"/>
      <w:marLeft w:val="0"/>
      <w:marRight w:val="0"/>
      <w:marTop w:val="0"/>
      <w:marBottom w:val="0"/>
      <w:divBdr>
        <w:top w:val="none" w:sz="0" w:space="0" w:color="auto"/>
        <w:left w:val="none" w:sz="0" w:space="0" w:color="auto"/>
        <w:bottom w:val="none" w:sz="0" w:space="0" w:color="auto"/>
        <w:right w:val="none" w:sz="0" w:space="0" w:color="auto"/>
      </w:divBdr>
    </w:div>
    <w:div w:id="1909070886">
      <w:bodyDiv w:val="1"/>
      <w:marLeft w:val="0"/>
      <w:marRight w:val="0"/>
      <w:marTop w:val="0"/>
      <w:marBottom w:val="0"/>
      <w:divBdr>
        <w:top w:val="none" w:sz="0" w:space="0" w:color="auto"/>
        <w:left w:val="none" w:sz="0" w:space="0" w:color="auto"/>
        <w:bottom w:val="none" w:sz="0" w:space="0" w:color="auto"/>
        <w:right w:val="none" w:sz="0" w:space="0" w:color="auto"/>
      </w:divBdr>
    </w:div>
    <w:div w:id="1914075203">
      <w:bodyDiv w:val="1"/>
      <w:marLeft w:val="0"/>
      <w:marRight w:val="0"/>
      <w:marTop w:val="0"/>
      <w:marBottom w:val="0"/>
      <w:divBdr>
        <w:top w:val="none" w:sz="0" w:space="0" w:color="auto"/>
        <w:left w:val="none" w:sz="0" w:space="0" w:color="auto"/>
        <w:bottom w:val="none" w:sz="0" w:space="0" w:color="auto"/>
        <w:right w:val="none" w:sz="0" w:space="0" w:color="auto"/>
      </w:divBdr>
    </w:div>
    <w:div w:id="1919438270">
      <w:bodyDiv w:val="1"/>
      <w:marLeft w:val="0"/>
      <w:marRight w:val="0"/>
      <w:marTop w:val="0"/>
      <w:marBottom w:val="0"/>
      <w:divBdr>
        <w:top w:val="none" w:sz="0" w:space="0" w:color="auto"/>
        <w:left w:val="none" w:sz="0" w:space="0" w:color="auto"/>
        <w:bottom w:val="none" w:sz="0" w:space="0" w:color="auto"/>
        <w:right w:val="none" w:sz="0" w:space="0" w:color="auto"/>
      </w:divBdr>
    </w:div>
    <w:div w:id="1924798361">
      <w:bodyDiv w:val="1"/>
      <w:marLeft w:val="0"/>
      <w:marRight w:val="0"/>
      <w:marTop w:val="0"/>
      <w:marBottom w:val="0"/>
      <w:divBdr>
        <w:top w:val="none" w:sz="0" w:space="0" w:color="auto"/>
        <w:left w:val="none" w:sz="0" w:space="0" w:color="auto"/>
        <w:bottom w:val="none" w:sz="0" w:space="0" w:color="auto"/>
        <w:right w:val="none" w:sz="0" w:space="0" w:color="auto"/>
      </w:divBdr>
    </w:div>
    <w:div w:id="1927959828">
      <w:bodyDiv w:val="1"/>
      <w:marLeft w:val="0"/>
      <w:marRight w:val="0"/>
      <w:marTop w:val="0"/>
      <w:marBottom w:val="0"/>
      <w:divBdr>
        <w:top w:val="none" w:sz="0" w:space="0" w:color="auto"/>
        <w:left w:val="none" w:sz="0" w:space="0" w:color="auto"/>
        <w:bottom w:val="none" w:sz="0" w:space="0" w:color="auto"/>
        <w:right w:val="none" w:sz="0" w:space="0" w:color="auto"/>
      </w:divBdr>
    </w:div>
    <w:div w:id="1929192083">
      <w:bodyDiv w:val="1"/>
      <w:marLeft w:val="0"/>
      <w:marRight w:val="0"/>
      <w:marTop w:val="0"/>
      <w:marBottom w:val="0"/>
      <w:divBdr>
        <w:top w:val="none" w:sz="0" w:space="0" w:color="auto"/>
        <w:left w:val="none" w:sz="0" w:space="0" w:color="auto"/>
        <w:bottom w:val="none" w:sz="0" w:space="0" w:color="auto"/>
        <w:right w:val="none" w:sz="0" w:space="0" w:color="auto"/>
      </w:divBdr>
    </w:div>
    <w:div w:id="1933318575">
      <w:bodyDiv w:val="1"/>
      <w:marLeft w:val="0"/>
      <w:marRight w:val="0"/>
      <w:marTop w:val="0"/>
      <w:marBottom w:val="0"/>
      <w:divBdr>
        <w:top w:val="none" w:sz="0" w:space="0" w:color="auto"/>
        <w:left w:val="none" w:sz="0" w:space="0" w:color="auto"/>
        <w:bottom w:val="none" w:sz="0" w:space="0" w:color="auto"/>
        <w:right w:val="none" w:sz="0" w:space="0" w:color="auto"/>
      </w:divBdr>
    </w:div>
    <w:div w:id="1941378077">
      <w:bodyDiv w:val="1"/>
      <w:marLeft w:val="0"/>
      <w:marRight w:val="0"/>
      <w:marTop w:val="0"/>
      <w:marBottom w:val="0"/>
      <w:divBdr>
        <w:top w:val="none" w:sz="0" w:space="0" w:color="auto"/>
        <w:left w:val="none" w:sz="0" w:space="0" w:color="auto"/>
        <w:bottom w:val="none" w:sz="0" w:space="0" w:color="auto"/>
        <w:right w:val="none" w:sz="0" w:space="0" w:color="auto"/>
      </w:divBdr>
    </w:div>
    <w:div w:id="1946037324">
      <w:bodyDiv w:val="1"/>
      <w:marLeft w:val="0"/>
      <w:marRight w:val="0"/>
      <w:marTop w:val="0"/>
      <w:marBottom w:val="0"/>
      <w:divBdr>
        <w:top w:val="none" w:sz="0" w:space="0" w:color="auto"/>
        <w:left w:val="none" w:sz="0" w:space="0" w:color="auto"/>
        <w:bottom w:val="none" w:sz="0" w:space="0" w:color="auto"/>
        <w:right w:val="none" w:sz="0" w:space="0" w:color="auto"/>
      </w:divBdr>
    </w:div>
    <w:div w:id="1948393390">
      <w:bodyDiv w:val="1"/>
      <w:marLeft w:val="0"/>
      <w:marRight w:val="0"/>
      <w:marTop w:val="0"/>
      <w:marBottom w:val="0"/>
      <w:divBdr>
        <w:top w:val="none" w:sz="0" w:space="0" w:color="auto"/>
        <w:left w:val="none" w:sz="0" w:space="0" w:color="auto"/>
        <w:bottom w:val="none" w:sz="0" w:space="0" w:color="auto"/>
        <w:right w:val="none" w:sz="0" w:space="0" w:color="auto"/>
      </w:divBdr>
    </w:div>
    <w:div w:id="1961640000">
      <w:bodyDiv w:val="1"/>
      <w:marLeft w:val="0"/>
      <w:marRight w:val="0"/>
      <w:marTop w:val="0"/>
      <w:marBottom w:val="0"/>
      <w:divBdr>
        <w:top w:val="none" w:sz="0" w:space="0" w:color="auto"/>
        <w:left w:val="none" w:sz="0" w:space="0" w:color="auto"/>
        <w:bottom w:val="none" w:sz="0" w:space="0" w:color="auto"/>
        <w:right w:val="none" w:sz="0" w:space="0" w:color="auto"/>
      </w:divBdr>
    </w:div>
    <w:div w:id="1962374166">
      <w:bodyDiv w:val="1"/>
      <w:marLeft w:val="0"/>
      <w:marRight w:val="0"/>
      <w:marTop w:val="0"/>
      <w:marBottom w:val="0"/>
      <w:divBdr>
        <w:top w:val="none" w:sz="0" w:space="0" w:color="auto"/>
        <w:left w:val="none" w:sz="0" w:space="0" w:color="auto"/>
        <w:bottom w:val="none" w:sz="0" w:space="0" w:color="auto"/>
        <w:right w:val="none" w:sz="0" w:space="0" w:color="auto"/>
      </w:divBdr>
    </w:div>
    <w:div w:id="1965307346">
      <w:bodyDiv w:val="1"/>
      <w:marLeft w:val="0"/>
      <w:marRight w:val="0"/>
      <w:marTop w:val="0"/>
      <w:marBottom w:val="0"/>
      <w:divBdr>
        <w:top w:val="none" w:sz="0" w:space="0" w:color="auto"/>
        <w:left w:val="none" w:sz="0" w:space="0" w:color="auto"/>
        <w:bottom w:val="none" w:sz="0" w:space="0" w:color="auto"/>
        <w:right w:val="none" w:sz="0" w:space="0" w:color="auto"/>
      </w:divBdr>
    </w:div>
    <w:div w:id="1967349069">
      <w:bodyDiv w:val="1"/>
      <w:marLeft w:val="0"/>
      <w:marRight w:val="0"/>
      <w:marTop w:val="0"/>
      <w:marBottom w:val="0"/>
      <w:divBdr>
        <w:top w:val="none" w:sz="0" w:space="0" w:color="auto"/>
        <w:left w:val="none" w:sz="0" w:space="0" w:color="auto"/>
        <w:bottom w:val="none" w:sz="0" w:space="0" w:color="auto"/>
        <w:right w:val="none" w:sz="0" w:space="0" w:color="auto"/>
      </w:divBdr>
    </w:div>
    <w:div w:id="1974213142">
      <w:bodyDiv w:val="1"/>
      <w:marLeft w:val="0"/>
      <w:marRight w:val="0"/>
      <w:marTop w:val="0"/>
      <w:marBottom w:val="0"/>
      <w:divBdr>
        <w:top w:val="none" w:sz="0" w:space="0" w:color="auto"/>
        <w:left w:val="none" w:sz="0" w:space="0" w:color="auto"/>
        <w:bottom w:val="none" w:sz="0" w:space="0" w:color="auto"/>
        <w:right w:val="none" w:sz="0" w:space="0" w:color="auto"/>
      </w:divBdr>
    </w:div>
    <w:div w:id="1974214196">
      <w:bodyDiv w:val="1"/>
      <w:marLeft w:val="0"/>
      <w:marRight w:val="0"/>
      <w:marTop w:val="0"/>
      <w:marBottom w:val="0"/>
      <w:divBdr>
        <w:top w:val="none" w:sz="0" w:space="0" w:color="auto"/>
        <w:left w:val="none" w:sz="0" w:space="0" w:color="auto"/>
        <w:bottom w:val="none" w:sz="0" w:space="0" w:color="auto"/>
        <w:right w:val="none" w:sz="0" w:space="0" w:color="auto"/>
      </w:divBdr>
    </w:div>
    <w:div w:id="1983807053">
      <w:bodyDiv w:val="1"/>
      <w:marLeft w:val="0"/>
      <w:marRight w:val="0"/>
      <w:marTop w:val="0"/>
      <w:marBottom w:val="0"/>
      <w:divBdr>
        <w:top w:val="none" w:sz="0" w:space="0" w:color="auto"/>
        <w:left w:val="none" w:sz="0" w:space="0" w:color="auto"/>
        <w:bottom w:val="none" w:sz="0" w:space="0" w:color="auto"/>
        <w:right w:val="none" w:sz="0" w:space="0" w:color="auto"/>
      </w:divBdr>
    </w:div>
    <w:div w:id="2012489441">
      <w:bodyDiv w:val="1"/>
      <w:marLeft w:val="0"/>
      <w:marRight w:val="0"/>
      <w:marTop w:val="0"/>
      <w:marBottom w:val="0"/>
      <w:divBdr>
        <w:top w:val="none" w:sz="0" w:space="0" w:color="auto"/>
        <w:left w:val="none" w:sz="0" w:space="0" w:color="auto"/>
        <w:bottom w:val="none" w:sz="0" w:space="0" w:color="auto"/>
        <w:right w:val="none" w:sz="0" w:space="0" w:color="auto"/>
      </w:divBdr>
    </w:div>
    <w:div w:id="2015834181">
      <w:bodyDiv w:val="1"/>
      <w:marLeft w:val="0"/>
      <w:marRight w:val="0"/>
      <w:marTop w:val="0"/>
      <w:marBottom w:val="0"/>
      <w:divBdr>
        <w:top w:val="none" w:sz="0" w:space="0" w:color="auto"/>
        <w:left w:val="none" w:sz="0" w:space="0" w:color="auto"/>
        <w:bottom w:val="none" w:sz="0" w:space="0" w:color="auto"/>
        <w:right w:val="none" w:sz="0" w:space="0" w:color="auto"/>
      </w:divBdr>
    </w:div>
    <w:div w:id="2025205818">
      <w:bodyDiv w:val="1"/>
      <w:marLeft w:val="0"/>
      <w:marRight w:val="0"/>
      <w:marTop w:val="0"/>
      <w:marBottom w:val="0"/>
      <w:divBdr>
        <w:top w:val="none" w:sz="0" w:space="0" w:color="auto"/>
        <w:left w:val="none" w:sz="0" w:space="0" w:color="auto"/>
        <w:bottom w:val="none" w:sz="0" w:space="0" w:color="auto"/>
        <w:right w:val="none" w:sz="0" w:space="0" w:color="auto"/>
      </w:divBdr>
    </w:div>
    <w:div w:id="2035227920">
      <w:bodyDiv w:val="1"/>
      <w:marLeft w:val="0"/>
      <w:marRight w:val="0"/>
      <w:marTop w:val="0"/>
      <w:marBottom w:val="0"/>
      <w:divBdr>
        <w:top w:val="none" w:sz="0" w:space="0" w:color="auto"/>
        <w:left w:val="none" w:sz="0" w:space="0" w:color="auto"/>
        <w:bottom w:val="none" w:sz="0" w:space="0" w:color="auto"/>
        <w:right w:val="none" w:sz="0" w:space="0" w:color="auto"/>
      </w:divBdr>
    </w:div>
    <w:div w:id="2037072783">
      <w:bodyDiv w:val="1"/>
      <w:marLeft w:val="0"/>
      <w:marRight w:val="0"/>
      <w:marTop w:val="0"/>
      <w:marBottom w:val="0"/>
      <w:divBdr>
        <w:top w:val="none" w:sz="0" w:space="0" w:color="auto"/>
        <w:left w:val="none" w:sz="0" w:space="0" w:color="auto"/>
        <w:bottom w:val="none" w:sz="0" w:space="0" w:color="auto"/>
        <w:right w:val="none" w:sz="0" w:space="0" w:color="auto"/>
      </w:divBdr>
    </w:div>
    <w:div w:id="2052219615">
      <w:bodyDiv w:val="1"/>
      <w:marLeft w:val="0"/>
      <w:marRight w:val="0"/>
      <w:marTop w:val="0"/>
      <w:marBottom w:val="0"/>
      <w:divBdr>
        <w:top w:val="none" w:sz="0" w:space="0" w:color="auto"/>
        <w:left w:val="none" w:sz="0" w:space="0" w:color="auto"/>
        <w:bottom w:val="none" w:sz="0" w:space="0" w:color="auto"/>
        <w:right w:val="none" w:sz="0" w:space="0" w:color="auto"/>
      </w:divBdr>
    </w:div>
    <w:div w:id="2075080070">
      <w:bodyDiv w:val="1"/>
      <w:marLeft w:val="0"/>
      <w:marRight w:val="0"/>
      <w:marTop w:val="0"/>
      <w:marBottom w:val="0"/>
      <w:divBdr>
        <w:top w:val="none" w:sz="0" w:space="0" w:color="auto"/>
        <w:left w:val="none" w:sz="0" w:space="0" w:color="auto"/>
        <w:bottom w:val="none" w:sz="0" w:space="0" w:color="auto"/>
        <w:right w:val="none" w:sz="0" w:space="0" w:color="auto"/>
      </w:divBdr>
    </w:div>
    <w:div w:id="2075740182">
      <w:bodyDiv w:val="1"/>
      <w:marLeft w:val="0"/>
      <w:marRight w:val="0"/>
      <w:marTop w:val="0"/>
      <w:marBottom w:val="0"/>
      <w:divBdr>
        <w:top w:val="none" w:sz="0" w:space="0" w:color="auto"/>
        <w:left w:val="none" w:sz="0" w:space="0" w:color="auto"/>
        <w:bottom w:val="none" w:sz="0" w:space="0" w:color="auto"/>
        <w:right w:val="none" w:sz="0" w:space="0" w:color="auto"/>
      </w:divBdr>
    </w:div>
    <w:div w:id="2081977816">
      <w:bodyDiv w:val="1"/>
      <w:marLeft w:val="0"/>
      <w:marRight w:val="0"/>
      <w:marTop w:val="0"/>
      <w:marBottom w:val="0"/>
      <w:divBdr>
        <w:top w:val="none" w:sz="0" w:space="0" w:color="auto"/>
        <w:left w:val="none" w:sz="0" w:space="0" w:color="auto"/>
        <w:bottom w:val="none" w:sz="0" w:space="0" w:color="auto"/>
        <w:right w:val="none" w:sz="0" w:space="0" w:color="auto"/>
      </w:divBdr>
    </w:div>
    <w:div w:id="2083869079">
      <w:bodyDiv w:val="1"/>
      <w:marLeft w:val="0"/>
      <w:marRight w:val="0"/>
      <w:marTop w:val="0"/>
      <w:marBottom w:val="0"/>
      <w:divBdr>
        <w:top w:val="none" w:sz="0" w:space="0" w:color="auto"/>
        <w:left w:val="none" w:sz="0" w:space="0" w:color="auto"/>
        <w:bottom w:val="none" w:sz="0" w:space="0" w:color="auto"/>
        <w:right w:val="none" w:sz="0" w:space="0" w:color="auto"/>
      </w:divBdr>
    </w:div>
    <w:div w:id="2086537055">
      <w:bodyDiv w:val="1"/>
      <w:marLeft w:val="0"/>
      <w:marRight w:val="0"/>
      <w:marTop w:val="0"/>
      <w:marBottom w:val="0"/>
      <w:divBdr>
        <w:top w:val="none" w:sz="0" w:space="0" w:color="auto"/>
        <w:left w:val="none" w:sz="0" w:space="0" w:color="auto"/>
        <w:bottom w:val="none" w:sz="0" w:space="0" w:color="auto"/>
        <w:right w:val="none" w:sz="0" w:space="0" w:color="auto"/>
      </w:divBdr>
    </w:div>
    <w:div w:id="2087729907">
      <w:bodyDiv w:val="1"/>
      <w:marLeft w:val="0"/>
      <w:marRight w:val="0"/>
      <w:marTop w:val="0"/>
      <w:marBottom w:val="0"/>
      <w:divBdr>
        <w:top w:val="none" w:sz="0" w:space="0" w:color="auto"/>
        <w:left w:val="none" w:sz="0" w:space="0" w:color="auto"/>
        <w:bottom w:val="none" w:sz="0" w:space="0" w:color="auto"/>
        <w:right w:val="none" w:sz="0" w:space="0" w:color="auto"/>
      </w:divBdr>
    </w:div>
    <w:div w:id="2088840129">
      <w:bodyDiv w:val="1"/>
      <w:marLeft w:val="0"/>
      <w:marRight w:val="0"/>
      <w:marTop w:val="0"/>
      <w:marBottom w:val="0"/>
      <w:divBdr>
        <w:top w:val="none" w:sz="0" w:space="0" w:color="auto"/>
        <w:left w:val="none" w:sz="0" w:space="0" w:color="auto"/>
        <w:bottom w:val="none" w:sz="0" w:space="0" w:color="auto"/>
        <w:right w:val="none" w:sz="0" w:space="0" w:color="auto"/>
      </w:divBdr>
    </w:div>
    <w:div w:id="2094006385">
      <w:bodyDiv w:val="1"/>
      <w:marLeft w:val="0"/>
      <w:marRight w:val="0"/>
      <w:marTop w:val="0"/>
      <w:marBottom w:val="0"/>
      <w:divBdr>
        <w:top w:val="none" w:sz="0" w:space="0" w:color="auto"/>
        <w:left w:val="none" w:sz="0" w:space="0" w:color="auto"/>
        <w:bottom w:val="none" w:sz="0" w:space="0" w:color="auto"/>
        <w:right w:val="none" w:sz="0" w:space="0" w:color="auto"/>
      </w:divBdr>
    </w:div>
    <w:div w:id="2107580786">
      <w:bodyDiv w:val="1"/>
      <w:marLeft w:val="0"/>
      <w:marRight w:val="0"/>
      <w:marTop w:val="0"/>
      <w:marBottom w:val="0"/>
      <w:divBdr>
        <w:top w:val="none" w:sz="0" w:space="0" w:color="auto"/>
        <w:left w:val="none" w:sz="0" w:space="0" w:color="auto"/>
        <w:bottom w:val="none" w:sz="0" w:space="0" w:color="auto"/>
        <w:right w:val="none" w:sz="0" w:space="0" w:color="auto"/>
      </w:divBdr>
    </w:div>
    <w:div w:id="2136287987">
      <w:bodyDiv w:val="1"/>
      <w:marLeft w:val="0"/>
      <w:marRight w:val="0"/>
      <w:marTop w:val="0"/>
      <w:marBottom w:val="0"/>
      <w:divBdr>
        <w:top w:val="none" w:sz="0" w:space="0" w:color="auto"/>
        <w:left w:val="none" w:sz="0" w:space="0" w:color="auto"/>
        <w:bottom w:val="none" w:sz="0" w:space="0" w:color="auto"/>
        <w:right w:val="none" w:sz="0" w:space="0" w:color="auto"/>
      </w:divBdr>
    </w:div>
    <w:div w:id="213813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qmd.gov/docs/default-source/rule-book/reg-xi/rule-1146-2.pdf?sfvrsn=93cc1d61_23"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rive.google.com/file/d/1-RjvNS7ufEudTbcEH32851JOvXvw-Csd/view?usp=sharing"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PUgr12UkXBqNgX4XKsRHHdiAdCtOw7yu/view?usp=sharing" TargetMode="External"/><Relationship Id="rId5" Type="http://schemas.openxmlformats.org/officeDocument/2006/relationships/numbering" Target="numbering.xml"/><Relationship Id="rId15" Type="http://schemas.openxmlformats.org/officeDocument/2006/relationships/hyperlink" Target="https://drive.google.com/file/d/151q04pH2Zyh-Xy_CrqqHSYvh7_ungeyO/view?usp=sharing" TargetMode="Externa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51q04pH2Zyh-Xy_CrqqHSYvh7_ungeyO/view?usp=sharing" TargetMode="External"/><Relationship Id="rId22" Type="http://schemas.microsoft.com/office/2019/05/relationships/documenttasks" Target="documenttasks/documenttask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ta.rule\Documents\Board%20Report%20New%20Format\PROCUREMENT-Board_Report.dot" TargetMode="External"/></Relationships>
</file>

<file path=word/documenttasks/documenttasks1.xml><?xml version="1.0" encoding="utf-8"?>
<t:Tasks xmlns:t="http://schemas.microsoft.com/office/tasks/2019/documenttasks" xmlns:oel="http://schemas.microsoft.com/office/2019/extlst">
  <t:Task id="{253CD4EA-3779-4694-AE20-F509DBD59F48}">
    <t:Anchor>
      <t:Comment id="747324164"/>
    </t:Anchor>
    <t:History>
      <t:Event id="{A108F94C-BA30-47B5-9787-270F8F3D3AB3}" time="2025-10-20T23:44:38.391Z">
        <t:Attribution userId="S::amanda.wherritt@lausd.net::59a8a261-2069-43c0-a233-e4758a5e8e97" userProvider="AD" userName="Wherritt, Amanda"/>
        <t:Anchor>
          <t:Comment id="747324164"/>
        </t:Anchor>
        <t:Create/>
      </t:Event>
      <t:Event id="{6502A128-4125-48F6-8C81-84448BCF5F1D}" time="2025-10-20T23:44:38.391Z">
        <t:Attribution userId="S::amanda.wherritt@lausd.net::59a8a261-2069-43c0-a233-e4758a5e8e97" userProvider="AD" userName="Wherritt, Amanda"/>
        <t:Anchor>
          <t:Comment id="747324164"/>
        </t:Anchor>
        <t:Assign userId="S::yolanda.hernandez@lausd.net::85959666-eb78-410a-ba6b-eee97059dcb1" userProvider="AD" userName="Hernandez, Yolanda"/>
      </t:Event>
      <t:Event id="{EFB724A6-97DB-4370-A2D6-D3DFB3372FA6}" time="2025-10-20T23:44:38.391Z">
        <t:Attribution userId="S::amanda.wherritt@lausd.net::59a8a261-2069-43c0-a233-e4758a5e8e97" userProvider="AD" userName="Wherritt, Amanda"/>
        <t:Anchor>
          <t:Comment id="747324164"/>
        </t:Anchor>
        <t:SetTitle title="@Hernandez, Yolanda @Friedman, Matthew is there a better rationale than this software supports all kinds of operational functions? "/>
      </t:Event>
      <t:Event id="{D1600C57-3A0E-4DAA-B13C-BF1D606A94C6}" time="2025-10-21T14:32:52.005Z">
        <t:Attribution userId="S::yolanda.hernandez@lausd.net::85959666-eb78-410a-ba6b-eee97059dcb1" userProvider="AD" userName="Hernandez, Yolanda"/>
        <t:Anchor>
          <t:Comment id="105762207"/>
        </t:Anchor>
        <t:UnassignAll/>
      </t:Event>
      <t:Event id="{1C71A13E-1A4A-43E3-8FC0-7F14AA9F763A}" time="2025-10-21T14:32:52.005Z">
        <t:Attribution userId="S::yolanda.hernandez@lausd.net::85959666-eb78-410a-ba6b-eee97059dcb1" userProvider="AD" userName="Hernandez, Yolanda"/>
        <t:Anchor>
          <t:Comment id="105762207"/>
        </t:Anchor>
        <t:Assign userId="S::leonardo.deleon@lausd.net::305adab8-260c-4509-9f2d-6062f690310b" userProvider="AD" userName="De Leon, Leonardo"/>
      </t:Event>
      <t:Event id="{DB62E14D-80C0-4884-AA95-C00AB72CE00B}" time="2025-10-21T16:44:08.473Z">
        <t:Attribution userId="S::leonardo.deleon@lausd.net::305adab8-260c-4509-9f2d-6062f690310b" userProvider="AD" userName="De Leon, Leonardo"/>
        <t:Anchor>
          <t:Comment id="1273698222"/>
        </t:Anchor>
        <t:UnassignAll/>
      </t:Event>
      <t:Event id="{D49DF316-A6F3-451D-AD2E-35DDA801A0EA}" time="2025-10-21T16:44:08.473Z">
        <t:Attribution userId="S::leonardo.deleon@lausd.net::305adab8-260c-4509-9f2d-6062f690310b" userProvider="AD" userName="De Leon, Leonardo"/>
        <t:Anchor>
          <t:Comment id="1273698222"/>
        </t:Anchor>
        <t:Assign userId="S::augustus.tiongco@lausd.net::8e077b1d-850e-4d93-9566-4a82af6a69a4" userProvider="AD" userName="Tiongco, Augustus Legis"/>
      </t:Event>
    </t:History>
  </t:Task>
  <t:Task id="{F4B98FC4-291B-4087-98BD-8699B9CCBCE1}">
    <t:Anchor>
      <t:Comment id="787935657"/>
    </t:Anchor>
    <t:History>
      <t:Event id="{657C4FD4-4C23-4F19-A428-E607BCE967C1}" time="2025-10-29T00:30:30.175Z">
        <t:Attribution userId="S::amanda.wherritt@lausd.net::59a8a261-2069-43c0-a233-e4758a5e8e97" userProvider="AD" userName="Wherritt, Amanda"/>
        <t:Anchor>
          <t:Comment id="787935657"/>
        </t:Anchor>
        <t:Create/>
      </t:Event>
      <t:Event id="{E4A10C81-1C89-4A95-BF3B-FE28BEBBA904}" time="2025-10-29T00:30:30.175Z">
        <t:Attribution userId="S::amanda.wherritt@lausd.net::59a8a261-2069-43c0-a233-e4758a5e8e97" userProvider="AD" userName="Wherritt, Amanda"/>
        <t:Anchor>
          <t:Comment id="787935657"/>
        </t:Anchor>
        <t:Assign userId="S::matthew.friedman@lausd.net::b725147f-8a63-432a-9f17-b3de75785681" userProvider="AD" userName="Friedman, Matthew"/>
      </t:Event>
      <t:Event id="{B7B55A32-CB79-4AF4-A936-3679368D9C5C}" time="2025-10-29T00:30:30.175Z">
        <t:Attribution userId="S::amanda.wherritt@lausd.net::59a8a261-2069-43c0-a233-e4758a5e8e97" userProvider="AD" userName="Wherritt, Amanda"/>
        <t:Anchor>
          <t:Comment id="787935657"/>
        </t:Anchor>
        <t:SetTitle title="@Friedman, Matthew @Hernandez, Yolanda $90,000 of this is going to come from a grant from the Foundation, once we have the final amount from the selected vendor, please list the source of funds to show that a portion is grant funded. Thank you!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f065eee3-4861-4b95-8076-b1bf33af84d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8B9B41C4C1E8E49BA4703230DDFEAF8" ma:contentTypeVersion="18" ma:contentTypeDescription="Create a new document." ma:contentTypeScope="" ma:versionID="528844bcd2bda67333efc7688d7ed510">
  <xsd:schema xmlns:xsd="http://www.w3.org/2001/XMLSchema" xmlns:xs="http://www.w3.org/2001/XMLSchema" xmlns:p="http://schemas.microsoft.com/office/2006/metadata/properties" xmlns:ns3="f065eee3-4861-4b95-8076-b1bf33af84d2" xmlns:ns4="73bf3914-1a45-43aa-9b61-edae955be14d" targetNamespace="http://schemas.microsoft.com/office/2006/metadata/properties" ma:root="true" ma:fieldsID="d93f4f63c806b43c8141b8fc4315ca99" ns3:_="" ns4:_="">
    <xsd:import namespace="f065eee3-4861-4b95-8076-b1bf33af84d2"/>
    <xsd:import namespace="73bf3914-1a45-43aa-9b61-edae955be14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LengthInSecond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65eee3-4861-4b95-8076-b1bf33af84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bf3914-1a45-43aa-9b61-edae955be14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896BFA-0D91-4BFE-B3FF-3A144E6992C2}">
  <ds:schemaRefs>
    <ds:schemaRef ds:uri="http://schemas.microsoft.com/sharepoint/v3/contenttype/forms"/>
  </ds:schemaRefs>
</ds:datastoreItem>
</file>

<file path=customXml/itemProps2.xml><?xml version="1.0" encoding="utf-8"?>
<ds:datastoreItem xmlns:ds="http://schemas.openxmlformats.org/officeDocument/2006/customXml" ds:itemID="{325D220D-58EE-41EB-B350-B13461193F18}">
  <ds:schemaRefs>
    <ds:schemaRef ds:uri="http://schemas.openxmlformats.org/officeDocument/2006/bibliography"/>
  </ds:schemaRefs>
</ds:datastoreItem>
</file>

<file path=customXml/itemProps3.xml><?xml version="1.0" encoding="utf-8"?>
<ds:datastoreItem xmlns:ds="http://schemas.openxmlformats.org/officeDocument/2006/customXml" ds:itemID="{ADCA7612-F588-46C7-B7FD-244D13CA46D1}">
  <ds:schemaRefs>
    <ds:schemaRef ds:uri="http://schemas.microsoft.com/office/infopath/2007/PartnerControls"/>
    <ds:schemaRef ds:uri="http://www.w3.org/XML/1998/namespace"/>
    <ds:schemaRef ds:uri="http://schemas.microsoft.com/office/2006/documentManagement/types"/>
    <ds:schemaRef ds:uri="http://purl.org/dc/elements/1.1/"/>
    <ds:schemaRef ds:uri="http://purl.org/dc/dcmitype/"/>
    <ds:schemaRef ds:uri="f065eee3-4861-4b95-8076-b1bf33af84d2"/>
    <ds:schemaRef ds:uri="http://schemas.microsoft.com/office/2006/metadata/properties"/>
    <ds:schemaRef ds:uri="http://schemas.openxmlformats.org/package/2006/metadata/core-properties"/>
    <ds:schemaRef ds:uri="73bf3914-1a45-43aa-9b61-edae955be14d"/>
    <ds:schemaRef ds:uri="http://purl.org/dc/terms/"/>
  </ds:schemaRefs>
</ds:datastoreItem>
</file>

<file path=customXml/itemProps4.xml><?xml version="1.0" encoding="utf-8"?>
<ds:datastoreItem xmlns:ds="http://schemas.openxmlformats.org/officeDocument/2006/customXml" ds:itemID="{ADE12EBB-719E-40E9-A1E3-1CFA1064AE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65eee3-4861-4b95-8076-b1bf33af84d2"/>
    <ds:schemaRef ds:uri="73bf3914-1a45-43aa-9b61-edae955be1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PROCUREMENT-Board_Report.dot</Template>
  <TotalTime>7</TotalTime>
  <Pages>6</Pages>
  <Words>1388</Words>
  <Characters>9707</Characters>
  <Application>Microsoft Office Word</Application>
  <DocSecurity>0</DocSecurity>
  <Lines>388</Lines>
  <Paragraphs>217</Paragraphs>
  <ScaleCrop>false</ScaleCrop>
  <Company>LAUSD</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LAUSD</dc:creator>
  <cp:keywords/>
  <cp:lastModifiedBy>Dominguez, Melida</cp:lastModifiedBy>
  <cp:revision>168</cp:revision>
  <cp:lastPrinted>2025-10-28T04:31:00Z</cp:lastPrinted>
  <dcterms:created xsi:type="dcterms:W3CDTF">2025-10-23T18:08:00Z</dcterms:created>
  <dcterms:modified xsi:type="dcterms:W3CDTF">2025-11-07T18:28:00Z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0x010100E8B9B41C4C1E8E49BA4703230DDFEAF8</vt:lpwstr>
  </property>
</Properties>
</file>